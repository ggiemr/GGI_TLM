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83D" w:rsidRDefault="009B39D7" w:rsidP="00113838">
      <w:pPr>
        <w:pStyle w:val="Title"/>
        <w:ind w:left="720"/>
      </w:pPr>
      <w:r>
        <w:fldChar w:fldCharType="begin"/>
      </w:r>
      <w:r>
        <w:instrText xml:space="preserve"> MACROBUTTON MTEditEquationSection2 </w:instrText>
      </w:r>
      <w:r w:rsidRPr="009B39D7">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F5383D">
        <w:t xml:space="preserve">GGI_TLM User Documentation </w:t>
      </w:r>
    </w:p>
    <w:p w:rsidR="00F5383D" w:rsidRDefault="00F5383D" w:rsidP="00056D31"/>
    <w:p w:rsidR="00F5383D" w:rsidRPr="00056D31" w:rsidRDefault="006A6761" w:rsidP="00381D06">
      <w:bookmarkStart w:id="0" w:name="_Toc273954636"/>
      <w:r>
        <w:sym w:font="Symbol" w:char="F0D3"/>
      </w:r>
      <w:r w:rsidR="00F5383D" w:rsidRPr="00056D31">
        <w:t>Chris Smartt</w:t>
      </w:r>
      <w:bookmarkEnd w:id="0"/>
      <w:r w:rsidR="00F5383D" w:rsidRPr="00056D31">
        <w:t xml:space="preserve"> </w:t>
      </w:r>
    </w:p>
    <w:p w:rsidR="00F5383D" w:rsidRPr="00776C7F" w:rsidRDefault="00F5383D" w:rsidP="00381D06">
      <w:r w:rsidRPr="00776C7F">
        <w:t>George Green Institute for Electromagnetics Research</w:t>
      </w:r>
    </w:p>
    <w:p w:rsidR="00F5383D" w:rsidRPr="00776C7F" w:rsidRDefault="00F5383D" w:rsidP="00381D06">
      <w:smartTag w:uri="urn:schemas-microsoft-com:office:smarttags" w:element="place">
        <w:smartTag w:uri="urn:schemas-microsoft-com:office:smarttags" w:element="PlaceType">
          <w:r w:rsidRPr="00776C7F">
            <w:t>University</w:t>
          </w:r>
        </w:smartTag>
        <w:r w:rsidRPr="00776C7F">
          <w:t xml:space="preserve"> of </w:t>
        </w:r>
        <w:smartTag w:uri="urn:schemas-microsoft-com:office:smarttags" w:element="PlaceName">
          <w:r w:rsidRPr="00776C7F">
            <w:t>Nottingham</w:t>
          </w:r>
        </w:smartTag>
      </w:smartTag>
    </w:p>
    <w:p w:rsidR="00F5383D" w:rsidRPr="00776C7F" w:rsidRDefault="00F5383D" w:rsidP="00381D06">
      <w:smartTag w:uri="urn:schemas-microsoft-com:office:smarttags" w:element="place">
        <w:smartTag w:uri="urn:schemas-microsoft-com:office:smarttags" w:element="country-region">
          <w:r w:rsidRPr="00776C7F">
            <w:t>UK</w:t>
          </w:r>
        </w:smartTag>
      </w:smartTag>
    </w:p>
    <w:p w:rsidR="00F5383D" w:rsidRDefault="004F414D" w:rsidP="00381D06">
      <w:r>
        <w:t>J</w:t>
      </w:r>
      <w:r w:rsidR="00F5383D">
        <w:t>anuary 2013</w:t>
      </w:r>
    </w:p>
    <w:p w:rsidR="004F414D" w:rsidRDefault="004F414D" w:rsidP="00381D06">
      <w:r>
        <w:t>Revisions:</w:t>
      </w:r>
    </w:p>
    <w:p w:rsidR="004F414D" w:rsidRDefault="004F414D" w:rsidP="00381D06">
      <w:r>
        <w:t>26</w:t>
      </w:r>
      <w:r w:rsidRPr="004F414D">
        <w:rPr>
          <w:vertAlign w:val="superscript"/>
        </w:rPr>
        <w:t>th</w:t>
      </w:r>
      <w:r>
        <w:t xml:space="preserve"> February 2013: Include more of the GGI_TLM packets into the documentation, with examples. </w:t>
      </w:r>
    </w:p>
    <w:p w:rsidR="00980666" w:rsidRDefault="00980666" w:rsidP="00381D06">
      <w:r>
        <w:t>8</w:t>
      </w:r>
      <w:r w:rsidRPr="00980666">
        <w:rPr>
          <w:vertAlign w:val="superscript"/>
        </w:rPr>
        <w:t>th</w:t>
      </w:r>
      <w:r>
        <w:t xml:space="preserve"> April: Include post processing and visualisation</w:t>
      </w:r>
    </w:p>
    <w:p w:rsidR="008F64B8" w:rsidRDefault="00A9122C" w:rsidP="008F64B8">
      <w:r>
        <w:t>4</w:t>
      </w:r>
      <w:r w:rsidR="008F64B8" w:rsidRPr="00980666">
        <w:rPr>
          <w:vertAlign w:val="superscript"/>
        </w:rPr>
        <w:t>th</w:t>
      </w:r>
      <w:r w:rsidR="008F64B8">
        <w:t xml:space="preserve"> June: Final update and checking before</w:t>
      </w:r>
      <w:r>
        <w:t xml:space="preserve"> initial</w:t>
      </w:r>
      <w:r w:rsidR="008F64B8">
        <w:t xml:space="preserve"> release</w:t>
      </w:r>
    </w:p>
    <w:p w:rsidR="008F64B8" w:rsidRDefault="000B0B7B" w:rsidP="008F64B8">
      <w:r>
        <w:t>10</w:t>
      </w:r>
      <w:r w:rsidRPr="000B0B7B">
        <w:rPr>
          <w:vertAlign w:val="superscript"/>
        </w:rPr>
        <w:t>th</w:t>
      </w:r>
      <w:r>
        <w:t xml:space="preserve"> September 2014: Update to include revisions to the make process and to include additions to the code capability </w:t>
      </w:r>
    </w:p>
    <w:p w:rsidR="00D43FBC" w:rsidRDefault="00D43FBC" w:rsidP="008F64B8">
      <w:r>
        <w:t>16</w:t>
      </w:r>
      <w:r w:rsidR="00856950">
        <w:rPr>
          <w:vertAlign w:val="superscript"/>
        </w:rPr>
        <w:t>th</w:t>
      </w:r>
      <w:r>
        <w:t xml:space="preserve"> October 2014: Include notes on the automatic documentation of simulations and updates to the automatic running scripts.</w:t>
      </w:r>
    </w:p>
    <w:p w:rsidR="00856950" w:rsidRDefault="00856950" w:rsidP="008F64B8">
      <w:r>
        <w:t>18</w:t>
      </w:r>
      <w:r w:rsidRPr="00856950">
        <w:rPr>
          <w:vertAlign w:val="superscript"/>
        </w:rPr>
        <w:t>th</w:t>
      </w:r>
      <w:r>
        <w:t xml:space="preserve"> November 2014: include parameterised geometry notes, revised excitation surface list, </w:t>
      </w:r>
    </w:p>
    <w:p w:rsidR="001C2671" w:rsidRDefault="001C2671" w:rsidP="008F64B8">
      <w:r>
        <w:t>22</w:t>
      </w:r>
      <w:r w:rsidRPr="001C2671">
        <w:rPr>
          <w:vertAlign w:val="superscript"/>
        </w:rPr>
        <w:t>nd</w:t>
      </w:r>
      <w:r w:rsidR="00C34CD7">
        <w:t xml:space="preserve"> January 2017</w:t>
      </w:r>
      <w:r>
        <w:t>: Document the changes to the run_automatic_test scripts relating to the viewing of geometry and meshes with Paraview.</w:t>
      </w:r>
    </w:p>
    <w:p w:rsidR="00E367AC" w:rsidRDefault="00E367AC" w:rsidP="008F64B8">
      <w:r>
        <w:t>3</w:t>
      </w:r>
      <w:r w:rsidRPr="00E367AC">
        <w:rPr>
          <w:vertAlign w:val="superscript"/>
        </w:rPr>
        <w:t>rd</w:t>
      </w:r>
      <w:r>
        <w:t xml:space="preserve"> September 2018: Document the use of derived parameters in a GGI_TLM input file</w:t>
      </w:r>
    </w:p>
    <w:p w:rsidR="00F84818" w:rsidRDefault="00F84818" w:rsidP="008F64B8">
      <w:r>
        <w:t>9</w:t>
      </w:r>
      <w:r w:rsidRPr="00F84818">
        <w:rPr>
          <w:vertAlign w:val="superscript"/>
        </w:rPr>
        <w:t>th</w:t>
      </w:r>
      <w:r>
        <w:t xml:space="preserve"> October 2019: Document PML plus other previously un-documented developments</w:t>
      </w:r>
    </w:p>
    <w:p w:rsidR="00F5383D" w:rsidRDefault="00F5383D" w:rsidP="00056D31">
      <w:r>
        <w:br w:type="page"/>
      </w:r>
    </w:p>
    <w:p w:rsidR="005B3578" w:rsidRDefault="00B337AA">
      <w:pPr>
        <w:pStyle w:val="TOC1"/>
        <w:tabs>
          <w:tab w:val="left" w:pos="440"/>
          <w:tab w:val="right" w:leader="dot" w:pos="9016"/>
        </w:tabs>
        <w:rPr>
          <w:rFonts w:ascii="Times New Roman" w:hAnsi="Times New Roman"/>
          <w:noProof/>
          <w:sz w:val="24"/>
          <w:szCs w:val="24"/>
          <w:lang w:val="en-US"/>
        </w:rPr>
      </w:pPr>
      <w:r>
        <w:lastRenderedPageBreak/>
        <w:fldChar w:fldCharType="begin"/>
      </w:r>
      <w:r w:rsidR="00F5383D">
        <w:instrText xml:space="preserve"> TOC \o "1-3" \h \z \u </w:instrText>
      </w:r>
      <w:r>
        <w:fldChar w:fldCharType="separate"/>
      </w:r>
      <w:hyperlink w:anchor="_Toc404075687" w:history="1">
        <w:r w:rsidR="005B3578" w:rsidRPr="00212715">
          <w:rPr>
            <w:rStyle w:val="Hyperlink"/>
            <w:noProof/>
          </w:rPr>
          <w:t>1.</w:t>
        </w:r>
        <w:r w:rsidR="005B3578">
          <w:rPr>
            <w:rFonts w:ascii="Times New Roman" w:hAnsi="Times New Roman"/>
            <w:noProof/>
            <w:sz w:val="24"/>
            <w:szCs w:val="24"/>
            <w:lang w:val="en-US"/>
          </w:rPr>
          <w:tab/>
        </w:r>
        <w:r w:rsidR="005B3578" w:rsidRPr="00212715">
          <w:rPr>
            <w:rStyle w:val="Hyperlink"/>
            <w:noProof/>
          </w:rPr>
          <w:t>Introduction</w:t>
        </w:r>
        <w:r w:rsidR="005B3578">
          <w:rPr>
            <w:noProof/>
            <w:webHidden/>
          </w:rPr>
          <w:tab/>
        </w:r>
        <w:r w:rsidR="005B3578">
          <w:rPr>
            <w:noProof/>
            <w:webHidden/>
          </w:rPr>
          <w:fldChar w:fldCharType="begin"/>
        </w:r>
        <w:r w:rsidR="005B3578">
          <w:rPr>
            <w:noProof/>
            <w:webHidden/>
          </w:rPr>
          <w:instrText xml:space="preserve"> PAGEREF _Toc404075687 \h </w:instrText>
        </w:r>
        <w:r w:rsidR="005B3578">
          <w:rPr>
            <w:noProof/>
            <w:webHidden/>
          </w:rPr>
        </w:r>
        <w:r w:rsidR="005B3578">
          <w:rPr>
            <w:noProof/>
            <w:webHidden/>
          </w:rPr>
          <w:fldChar w:fldCharType="separate"/>
        </w:r>
        <w:r w:rsidR="005E55FA">
          <w:rPr>
            <w:noProof/>
            <w:webHidden/>
          </w:rPr>
          <w:t>6</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688" w:history="1">
        <w:r w:rsidR="005B3578" w:rsidRPr="00212715">
          <w:rPr>
            <w:rStyle w:val="Hyperlink"/>
            <w:noProof/>
          </w:rPr>
          <w:t>1.1</w:t>
        </w:r>
        <w:r w:rsidR="005B3578">
          <w:rPr>
            <w:rFonts w:ascii="Times New Roman" w:hAnsi="Times New Roman"/>
            <w:noProof/>
            <w:sz w:val="24"/>
            <w:szCs w:val="24"/>
            <w:lang w:val="en-US"/>
          </w:rPr>
          <w:tab/>
        </w:r>
        <w:r w:rsidR="005B3578" w:rsidRPr="00212715">
          <w:rPr>
            <w:rStyle w:val="Hyperlink"/>
            <w:noProof/>
          </w:rPr>
          <w:t>Licensing</w:t>
        </w:r>
        <w:r w:rsidR="005B3578">
          <w:rPr>
            <w:noProof/>
            <w:webHidden/>
          </w:rPr>
          <w:tab/>
        </w:r>
        <w:r w:rsidR="005B3578">
          <w:rPr>
            <w:noProof/>
            <w:webHidden/>
          </w:rPr>
          <w:fldChar w:fldCharType="begin"/>
        </w:r>
        <w:r w:rsidR="005B3578">
          <w:rPr>
            <w:noProof/>
            <w:webHidden/>
          </w:rPr>
          <w:instrText xml:space="preserve"> PAGEREF _Toc404075688 \h </w:instrText>
        </w:r>
        <w:r w:rsidR="005B3578">
          <w:rPr>
            <w:noProof/>
            <w:webHidden/>
          </w:rPr>
        </w:r>
        <w:r w:rsidR="005B3578">
          <w:rPr>
            <w:noProof/>
            <w:webHidden/>
          </w:rPr>
          <w:fldChar w:fldCharType="separate"/>
        </w:r>
        <w:r w:rsidR="005E55FA">
          <w:rPr>
            <w:noProof/>
            <w:webHidden/>
          </w:rPr>
          <w:t>6</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689" w:history="1">
        <w:r w:rsidR="005B3578" w:rsidRPr="00212715">
          <w:rPr>
            <w:rStyle w:val="Hyperlink"/>
            <w:noProof/>
          </w:rPr>
          <w:t>1.2</w:t>
        </w:r>
        <w:r w:rsidR="005B3578">
          <w:rPr>
            <w:rFonts w:ascii="Times New Roman" w:hAnsi="Times New Roman"/>
            <w:noProof/>
            <w:sz w:val="24"/>
            <w:szCs w:val="24"/>
            <w:lang w:val="en-US"/>
          </w:rPr>
          <w:tab/>
        </w:r>
        <w:r w:rsidR="005B3578" w:rsidRPr="00212715">
          <w:rPr>
            <w:rStyle w:val="Hyperlink"/>
            <w:noProof/>
          </w:rPr>
          <w:t>Disclaimer</w:t>
        </w:r>
        <w:r w:rsidR="005B3578">
          <w:rPr>
            <w:noProof/>
            <w:webHidden/>
          </w:rPr>
          <w:tab/>
        </w:r>
        <w:r w:rsidR="005B3578">
          <w:rPr>
            <w:noProof/>
            <w:webHidden/>
          </w:rPr>
          <w:fldChar w:fldCharType="begin"/>
        </w:r>
        <w:r w:rsidR="005B3578">
          <w:rPr>
            <w:noProof/>
            <w:webHidden/>
          </w:rPr>
          <w:instrText xml:space="preserve"> PAGEREF _Toc404075689 \h </w:instrText>
        </w:r>
        <w:r w:rsidR="005B3578">
          <w:rPr>
            <w:noProof/>
            <w:webHidden/>
          </w:rPr>
        </w:r>
        <w:r w:rsidR="005B3578">
          <w:rPr>
            <w:noProof/>
            <w:webHidden/>
          </w:rPr>
          <w:fldChar w:fldCharType="separate"/>
        </w:r>
        <w:r w:rsidR="005E55FA">
          <w:rPr>
            <w:noProof/>
            <w:webHidden/>
          </w:rPr>
          <w:t>6</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690" w:history="1">
        <w:r w:rsidR="005B3578" w:rsidRPr="00212715">
          <w:rPr>
            <w:rStyle w:val="Hyperlink"/>
            <w:noProof/>
          </w:rPr>
          <w:t>1.3</w:t>
        </w:r>
        <w:r w:rsidR="005B3578">
          <w:rPr>
            <w:rFonts w:ascii="Times New Roman" w:hAnsi="Times New Roman"/>
            <w:noProof/>
            <w:sz w:val="24"/>
            <w:szCs w:val="24"/>
            <w:lang w:val="en-US"/>
          </w:rPr>
          <w:tab/>
        </w:r>
        <w:r w:rsidR="005B3578" w:rsidRPr="00212715">
          <w:rPr>
            <w:rStyle w:val="Hyperlink"/>
            <w:noProof/>
          </w:rPr>
          <w:t>Applications</w:t>
        </w:r>
        <w:r w:rsidR="005B3578">
          <w:rPr>
            <w:noProof/>
            <w:webHidden/>
          </w:rPr>
          <w:tab/>
        </w:r>
        <w:r w:rsidR="005B3578">
          <w:rPr>
            <w:noProof/>
            <w:webHidden/>
          </w:rPr>
          <w:fldChar w:fldCharType="begin"/>
        </w:r>
        <w:r w:rsidR="005B3578">
          <w:rPr>
            <w:noProof/>
            <w:webHidden/>
          </w:rPr>
          <w:instrText xml:space="preserve"> PAGEREF _Toc404075690 \h </w:instrText>
        </w:r>
        <w:r w:rsidR="005B3578">
          <w:rPr>
            <w:noProof/>
            <w:webHidden/>
          </w:rPr>
        </w:r>
        <w:r w:rsidR="005B3578">
          <w:rPr>
            <w:noProof/>
            <w:webHidden/>
          </w:rPr>
          <w:fldChar w:fldCharType="separate"/>
        </w:r>
        <w:r w:rsidR="005E55FA">
          <w:rPr>
            <w:noProof/>
            <w:webHidden/>
          </w:rPr>
          <w:t>6</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691" w:history="1">
        <w:r w:rsidR="005B3578" w:rsidRPr="00212715">
          <w:rPr>
            <w:rStyle w:val="Hyperlink"/>
            <w:noProof/>
          </w:rPr>
          <w:t>1.4</w:t>
        </w:r>
        <w:r w:rsidR="005B3578">
          <w:rPr>
            <w:rFonts w:ascii="Times New Roman" w:hAnsi="Times New Roman"/>
            <w:noProof/>
            <w:sz w:val="24"/>
            <w:szCs w:val="24"/>
            <w:lang w:val="en-US"/>
          </w:rPr>
          <w:tab/>
        </w:r>
        <w:r w:rsidR="005B3578" w:rsidRPr="00212715">
          <w:rPr>
            <w:rStyle w:val="Hyperlink"/>
            <w:noProof/>
          </w:rPr>
          <w:t>Capabilities</w:t>
        </w:r>
        <w:r w:rsidR="005B3578">
          <w:rPr>
            <w:noProof/>
            <w:webHidden/>
          </w:rPr>
          <w:tab/>
        </w:r>
        <w:r w:rsidR="005B3578">
          <w:rPr>
            <w:noProof/>
            <w:webHidden/>
          </w:rPr>
          <w:fldChar w:fldCharType="begin"/>
        </w:r>
        <w:r w:rsidR="005B3578">
          <w:rPr>
            <w:noProof/>
            <w:webHidden/>
          </w:rPr>
          <w:instrText xml:space="preserve"> PAGEREF _Toc404075691 \h </w:instrText>
        </w:r>
        <w:r w:rsidR="005B3578">
          <w:rPr>
            <w:noProof/>
            <w:webHidden/>
          </w:rPr>
        </w:r>
        <w:r w:rsidR="005B3578">
          <w:rPr>
            <w:noProof/>
            <w:webHidden/>
          </w:rPr>
          <w:fldChar w:fldCharType="separate"/>
        </w:r>
        <w:r w:rsidR="005E55FA">
          <w:rPr>
            <w:noProof/>
            <w:webHidden/>
          </w:rPr>
          <w:t>7</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692" w:history="1">
        <w:r w:rsidR="005B3578" w:rsidRPr="00212715">
          <w:rPr>
            <w:rStyle w:val="Hyperlink"/>
            <w:noProof/>
          </w:rPr>
          <w:t>1.5</w:t>
        </w:r>
        <w:r w:rsidR="005B3578">
          <w:rPr>
            <w:rFonts w:ascii="Times New Roman" w:hAnsi="Times New Roman"/>
            <w:noProof/>
            <w:sz w:val="24"/>
            <w:szCs w:val="24"/>
            <w:lang w:val="en-US"/>
          </w:rPr>
          <w:tab/>
        </w:r>
        <w:r w:rsidR="005B3578" w:rsidRPr="00212715">
          <w:rPr>
            <w:rStyle w:val="Hyperlink"/>
            <w:noProof/>
          </w:rPr>
          <w:t>Parallel implementation</w:t>
        </w:r>
        <w:r w:rsidR="005B3578">
          <w:rPr>
            <w:noProof/>
            <w:webHidden/>
          </w:rPr>
          <w:tab/>
        </w:r>
        <w:r w:rsidR="005B3578">
          <w:rPr>
            <w:noProof/>
            <w:webHidden/>
          </w:rPr>
          <w:fldChar w:fldCharType="begin"/>
        </w:r>
        <w:r w:rsidR="005B3578">
          <w:rPr>
            <w:noProof/>
            <w:webHidden/>
          </w:rPr>
          <w:instrText xml:space="preserve"> PAGEREF _Toc404075692 \h </w:instrText>
        </w:r>
        <w:r w:rsidR="005B3578">
          <w:rPr>
            <w:noProof/>
            <w:webHidden/>
          </w:rPr>
        </w:r>
        <w:r w:rsidR="005B3578">
          <w:rPr>
            <w:noProof/>
            <w:webHidden/>
          </w:rPr>
          <w:fldChar w:fldCharType="separate"/>
        </w:r>
        <w:r w:rsidR="005E55FA">
          <w:rPr>
            <w:noProof/>
            <w:webHidden/>
          </w:rPr>
          <w:t>7</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693" w:history="1">
        <w:r w:rsidR="005B3578" w:rsidRPr="00212715">
          <w:rPr>
            <w:rStyle w:val="Hyperlink"/>
            <w:noProof/>
          </w:rPr>
          <w:t>1.6</w:t>
        </w:r>
        <w:r w:rsidR="005B3578">
          <w:rPr>
            <w:rFonts w:ascii="Times New Roman" w:hAnsi="Times New Roman"/>
            <w:noProof/>
            <w:sz w:val="24"/>
            <w:szCs w:val="24"/>
            <w:lang w:val="en-US"/>
          </w:rPr>
          <w:tab/>
        </w:r>
        <w:r w:rsidR="005B3578" w:rsidRPr="00212715">
          <w:rPr>
            <w:rStyle w:val="Hyperlink"/>
            <w:noProof/>
          </w:rPr>
          <w:t>Test cases</w:t>
        </w:r>
        <w:r w:rsidR="005B3578">
          <w:rPr>
            <w:noProof/>
            <w:webHidden/>
          </w:rPr>
          <w:tab/>
        </w:r>
        <w:r w:rsidR="005B3578">
          <w:rPr>
            <w:noProof/>
            <w:webHidden/>
          </w:rPr>
          <w:fldChar w:fldCharType="begin"/>
        </w:r>
        <w:r w:rsidR="005B3578">
          <w:rPr>
            <w:noProof/>
            <w:webHidden/>
          </w:rPr>
          <w:instrText xml:space="preserve"> PAGEREF _Toc404075693 \h </w:instrText>
        </w:r>
        <w:r w:rsidR="005B3578">
          <w:rPr>
            <w:noProof/>
            <w:webHidden/>
          </w:rPr>
        </w:r>
        <w:r w:rsidR="005B3578">
          <w:rPr>
            <w:noProof/>
            <w:webHidden/>
          </w:rPr>
          <w:fldChar w:fldCharType="separate"/>
        </w:r>
        <w:r w:rsidR="005E55FA">
          <w:rPr>
            <w:noProof/>
            <w:webHidden/>
          </w:rPr>
          <w:t>8</w:t>
        </w:r>
        <w:r w:rsidR="005B3578">
          <w:rPr>
            <w:noProof/>
            <w:webHidden/>
          </w:rPr>
          <w:fldChar w:fldCharType="end"/>
        </w:r>
      </w:hyperlink>
    </w:p>
    <w:p w:rsidR="005B3578" w:rsidRDefault="005A423E">
      <w:pPr>
        <w:pStyle w:val="TOC1"/>
        <w:tabs>
          <w:tab w:val="left" w:pos="440"/>
          <w:tab w:val="right" w:leader="dot" w:pos="9016"/>
        </w:tabs>
        <w:rPr>
          <w:rFonts w:ascii="Times New Roman" w:hAnsi="Times New Roman"/>
          <w:noProof/>
          <w:sz w:val="24"/>
          <w:szCs w:val="24"/>
          <w:lang w:val="en-US"/>
        </w:rPr>
      </w:pPr>
      <w:hyperlink w:anchor="_Toc404075694" w:history="1">
        <w:r w:rsidR="005B3578" w:rsidRPr="00212715">
          <w:rPr>
            <w:rStyle w:val="Hyperlink"/>
            <w:noProof/>
          </w:rPr>
          <w:t>2.</w:t>
        </w:r>
        <w:r w:rsidR="005B3578">
          <w:rPr>
            <w:rFonts w:ascii="Times New Roman" w:hAnsi="Times New Roman"/>
            <w:noProof/>
            <w:sz w:val="24"/>
            <w:szCs w:val="24"/>
            <w:lang w:val="en-US"/>
          </w:rPr>
          <w:tab/>
        </w:r>
        <w:r w:rsidR="005B3578" w:rsidRPr="00212715">
          <w:rPr>
            <w:rStyle w:val="Hyperlink"/>
            <w:noProof/>
          </w:rPr>
          <w:t>Compiling and running GGI_TLM</w:t>
        </w:r>
        <w:r w:rsidR="005B3578">
          <w:rPr>
            <w:noProof/>
            <w:webHidden/>
          </w:rPr>
          <w:tab/>
        </w:r>
        <w:r w:rsidR="005B3578">
          <w:rPr>
            <w:noProof/>
            <w:webHidden/>
          </w:rPr>
          <w:fldChar w:fldCharType="begin"/>
        </w:r>
        <w:r w:rsidR="005B3578">
          <w:rPr>
            <w:noProof/>
            <w:webHidden/>
          </w:rPr>
          <w:instrText xml:space="preserve"> PAGEREF _Toc404075694 \h </w:instrText>
        </w:r>
        <w:r w:rsidR="005B3578">
          <w:rPr>
            <w:noProof/>
            <w:webHidden/>
          </w:rPr>
        </w:r>
        <w:r w:rsidR="005B3578">
          <w:rPr>
            <w:noProof/>
            <w:webHidden/>
          </w:rPr>
          <w:fldChar w:fldCharType="separate"/>
        </w:r>
        <w:r w:rsidR="005E55FA">
          <w:rPr>
            <w:noProof/>
            <w:webHidden/>
          </w:rPr>
          <w:t>9</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695" w:history="1">
        <w:r w:rsidR="005B3578" w:rsidRPr="00212715">
          <w:rPr>
            <w:rStyle w:val="Hyperlink"/>
            <w:noProof/>
          </w:rPr>
          <w:t>2.1</w:t>
        </w:r>
        <w:r w:rsidR="005B3578">
          <w:rPr>
            <w:rFonts w:ascii="Times New Roman" w:hAnsi="Times New Roman"/>
            <w:noProof/>
            <w:sz w:val="24"/>
            <w:szCs w:val="24"/>
            <w:lang w:val="en-US"/>
          </w:rPr>
          <w:tab/>
        </w:r>
        <w:r w:rsidR="005B3578" w:rsidRPr="00212715">
          <w:rPr>
            <w:rStyle w:val="Hyperlink"/>
            <w:noProof/>
          </w:rPr>
          <w:t>Prerequisites</w:t>
        </w:r>
        <w:r w:rsidR="005B3578">
          <w:rPr>
            <w:noProof/>
            <w:webHidden/>
          </w:rPr>
          <w:tab/>
        </w:r>
        <w:r w:rsidR="005B3578">
          <w:rPr>
            <w:noProof/>
            <w:webHidden/>
          </w:rPr>
          <w:fldChar w:fldCharType="begin"/>
        </w:r>
        <w:r w:rsidR="005B3578">
          <w:rPr>
            <w:noProof/>
            <w:webHidden/>
          </w:rPr>
          <w:instrText xml:space="preserve"> PAGEREF _Toc404075695 \h </w:instrText>
        </w:r>
        <w:r w:rsidR="005B3578">
          <w:rPr>
            <w:noProof/>
            <w:webHidden/>
          </w:rPr>
        </w:r>
        <w:r w:rsidR="005B3578">
          <w:rPr>
            <w:noProof/>
            <w:webHidden/>
          </w:rPr>
          <w:fldChar w:fldCharType="separate"/>
        </w:r>
        <w:r w:rsidR="005E55FA">
          <w:rPr>
            <w:noProof/>
            <w:webHidden/>
          </w:rPr>
          <w:t>9</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696" w:history="1">
        <w:r w:rsidR="005B3578" w:rsidRPr="00212715">
          <w:rPr>
            <w:rStyle w:val="Hyperlink"/>
            <w:noProof/>
          </w:rPr>
          <w:t>2.2</w:t>
        </w:r>
        <w:r w:rsidR="005B3578">
          <w:rPr>
            <w:rFonts w:ascii="Times New Roman" w:hAnsi="Times New Roman"/>
            <w:noProof/>
            <w:sz w:val="24"/>
            <w:szCs w:val="24"/>
            <w:lang w:val="en-US"/>
          </w:rPr>
          <w:tab/>
        </w:r>
        <w:r w:rsidR="005B3578" w:rsidRPr="00212715">
          <w:rPr>
            <w:rStyle w:val="Hyperlink"/>
            <w:noProof/>
          </w:rPr>
          <w:t>Support codes</w:t>
        </w:r>
        <w:r w:rsidR="005B3578">
          <w:rPr>
            <w:noProof/>
            <w:webHidden/>
          </w:rPr>
          <w:tab/>
        </w:r>
        <w:r w:rsidR="005B3578">
          <w:rPr>
            <w:noProof/>
            <w:webHidden/>
          </w:rPr>
          <w:fldChar w:fldCharType="begin"/>
        </w:r>
        <w:r w:rsidR="005B3578">
          <w:rPr>
            <w:noProof/>
            <w:webHidden/>
          </w:rPr>
          <w:instrText xml:space="preserve"> PAGEREF _Toc404075696 \h </w:instrText>
        </w:r>
        <w:r w:rsidR="005B3578">
          <w:rPr>
            <w:noProof/>
            <w:webHidden/>
          </w:rPr>
        </w:r>
        <w:r w:rsidR="005B3578">
          <w:rPr>
            <w:noProof/>
            <w:webHidden/>
          </w:rPr>
          <w:fldChar w:fldCharType="separate"/>
        </w:r>
        <w:r w:rsidR="005E55FA">
          <w:rPr>
            <w:noProof/>
            <w:webHidden/>
          </w:rPr>
          <w:t>9</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697" w:history="1">
        <w:r w:rsidR="005B3578" w:rsidRPr="00212715">
          <w:rPr>
            <w:rStyle w:val="Hyperlink"/>
            <w:noProof/>
          </w:rPr>
          <w:t>2.3</w:t>
        </w:r>
        <w:r w:rsidR="005B3578">
          <w:rPr>
            <w:rFonts w:ascii="Times New Roman" w:hAnsi="Times New Roman"/>
            <w:noProof/>
            <w:sz w:val="24"/>
            <w:szCs w:val="24"/>
            <w:lang w:val="en-US"/>
          </w:rPr>
          <w:tab/>
        </w:r>
        <w:r w:rsidR="005B3578" w:rsidRPr="00212715">
          <w:rPr>
            <w:rStyle w:val="Hyperlink"/>
            <w:noProof/>
          </w:rPr>
          <w:t>GGI_TLM Directory Structure</w:t>
        </w:r>
        <w:r w:rsidR="005B3578">
          <w:rPr>
            <w:noProof/>
            <w:webHidden/>
          </w:rPr>
          <w:tab/>
        </w:r>
        <w:r w:rsidR="005B3578">
          <w:rPr>
            <w:noProof/>
            <w:webHidden/>
          </w:rPr>
          <w:fldChar w:fldCharType="begin"/>
        </w:r>
        <w:r w:rsidR="005B3578">
          <w:rPr>
            <w:noProof/>
            <w:webHidden/>
          </w:rPr>
          <w:instrText xml:space="preserve"> PAGEREF _Toc404075697 \h </w:instrText>
        </w:r>
        <w:r w:rsidR="005B3578">
          <w:rPr>
            <w:noProof/>
            <w:webHidden/>
          </w:rPr>
        </w:r>
        <w:r w:rsidR="005B3578">
          <w:rPr>
            <w:noProof/>
            <w:webHidden/>
          </w:rPr>
          <w:fldChar w:fldCharType="separate"/>
        </w:r>
        <w:r w:rsidR="005E55FA">
          <w:rPr>
            <w:noProof/>
            <w:webHidden/>
          </w:rPr>
          <w:t>9</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698" w:history="1">
        <w:r w:rsidR="005B3578" w:rsidRPr="00212715">
          <w:rPr>
            <w:rStyle w:val="Hyperlink"/>
            <w:noProof/>
          </w:rPr>
          <w:t>2.4</w:t>
        </w:r>
        <w:r w:rsidR="005B3578">
          <w:rPr>
            <w:rFonts w:ascii="Times New Roman" w:hAnsi="Times New Roman"/>
            <w:noProof/>
            <w:sz w:val="24"/>
            <w:szCs w:val="24"/>
            <w:lang w:val="en-US"/>
          </w:rPr>
          <w:tab/>
        </w:r>
        <w:r w:rsidR="005B3578" w:rsidRPr="00212715">
          <w:rPr>
            <w:rStyle w:val="Hyperlink"/>
            <w:noProof/>
          </w:rPr>
          <w:t>Making GGI_TLM</w:t>
        </w:r>
        <w:r w:rsidR="005B3578">
          <w:rPr>
            <w:noProof/>
            <w:webHidden/>
          </w:rPr>
          <w:tab/>
        </w:r>
        <w:r w:rsidR="005B3578">
          <w:rPr>
            <w:noProof/>
            <w:webHidden/>
          </w:rPr>
          <w:fldChar w:fldCharType="begin"/>
        </w:r>
        <w:r w:rsidR="005B3578">
          <w:rPr>
            <w:noProof/>
            <w:webHidden/>
          </w:rPr>
          <w:instrText xml:space="preserve"> PAGEREF _Toc404075698 \h </w:instrText>
        </w:r>
        <w:r w:rsidR="005B3578">
          <w:rPr>
            <w:noProof/>
            <w:webHidden/>
          </w:rPr>
        </w:r>
        <w:r w:rsidR="005B3578">
          <w:rPr>
            <w:noProof/>
            <w:webHidden/>
          </w:rPr>
          <w:fldChar w:fldCharType="separate"/>
        </w:r>
        <w:r w:rsidR="005E55FA">
          <w:rPr>
            <w:noProof/>
            <w:webHidden/>
          </w:rPr>
          <w:t>10</w:t>
        </w:r>
        <w:r w:rsidR="005B3578">
          <w:rPr>
            <w:noProof/>
            <w:webHidden/>
          </w:rPr>
          <w:fldChar w:fldCharType="end"/>
        </w:r>
      </w:hyperlink>
    </w:p>
    <w:p w:rsidR="005B3578" w:rsidRDefault="005A423E">
      <w:pPr>
        <w:pStyle w:val="TOC1"/>
        <w:tabs>
          <w:tab w:val="left" w:pos="440"/>
          <w:tab w:val="right" w:leader="dot" w:pos="9016"/>
        </w:tabs>
        <w:rPr>
          <w:rFonts w:ascii="Times New Roman" w:hAnsi="Times New Roman"/>
          <w:noProof/>
          <w:sz w:val="24"/>
          <w:szCs w:val="24"/>
          <w:lang w:val="en-US"/>
        </w:rPr>
      </w:pPr>
      <w:hyperlink w:anchor="_Toc404075699" w:history="1">
        <w:r w:rsidR="005B3578" w:rsidRPr="00212715">
          <w:rPr>
            <w:rStyle w:val="Hyperlink"/>
            <w:noProof/>
          </w:rPr>
          <w:t>3.</w:t>
        </w:r>
        <w:r w:rsidR="005B3578">
          <w:rPr>
            <w:rFonts w:ascii="Times New Roman" w:hAnsi="Times New Roman"/>
            <w:noProof/>
            <w:sz w:val="24"/>
            <w:szCs w:val="24"/>
            <w:lang w:val="en-US"/>
          </w:rPr>
          <w:tab/>
        </w:r>
        <w:r w:rsidR="005B3578" w:rsidRPr="00212715">
          <w:rPr>
            <w:rStyle w:val="Hyperlink"/>
            <w:noProof/>
          </w:rPr>
          <w:t>Running GGI_TLM</w:t>
        </w:r>
        <w:r w:rsidR="005B3578">
          <w:rPr>
            <w:noProof/>
            <w:webHidden/>
          </w:rPr>
          <w:tab/>
        </w:r>
        <w:r w:rsidR="005B3578">
          <w:rPr>
            <w:noProof/>
            <w:webHidden/>
          </w:rPr>
          <w:fldChar w:fldCharType="begin"/>
        </w:r>
        <w:r w:rsidR="005B3578">
          <w:rPr>
            <w:noProof/>
            <w:webHidden/>
          </w:rPr>
          <w:instrText xml:space="preserve"> PAGEREF _Toc404075699 \h </w:instrText>
        </w:r>
        <w:r w:rsidR="005B3578">
          <w:rPr>
            <w:noProof/>
            <w:webHidden/>
          </w:rPr>
        </w:r>
        <w:r w:rsidR="005B3578">
          <w:rPr>
            <w:noProof/>
            <w:webHidden/>
          </w:rPr>
          <w:fldChar w:fldCharType="separate"/>
        </w:r>
        <w:r w:rsidR="005E55FA">
          <w:rPr>
            <w:noProof/>
            <w:webHidden/>
          </w:rPr>
          <w:t>12</w:t>
        </w:r>
        <w:r w:rsidR="005B3578">
          <w:rPr>
            <w:noProof/>
            <w:webHidden/>
          </w:rPr>
          <w:fldChar w:fldCharType="end"/>
        </w:r>
      </w:hyperlink>
    </w:p>
    <w:p w:rsidR="005B3578" w:rsidRDefault="005A423E">
      <w:pPr>
        <w:pStyle w:val="TOC1"/>
        <w:tabs>
          <w:tab w:val="right" w:leader="dot" w:pos="9016"/>
        </w:tabs>
        <w:rPr>
          <w:rFonts w:ascii="Times New Roman" w:hAnsi="Times New Roman"/>
          <w:noProof/>
          <w:sz w:val="24"/>
          <w:szCs w:val="24"/>
          <w:lang w:val="en-US"/>
        </w:rPr>
      </w:pPr>
      <w:hyperlink w:anchor="_Toc404075700" w:history="1">
        <w:r w:rsidR="005B3578" w:rsidRPr="00212715">
          <w:rPr>
            <w:rStyle w:val="Hyperlink"/>
            <w:noProof/>
          </w:rPr>
          <w:t>Parameterised geometry specification</w:t>
        </w:r>
        <w:r w:rsidR="005B3578">
          <w:rPr>
            <w:noProof/>
            <w:webHidden/>
          </w:rPr>
          <w:tab/>
        </w:r>
        <w:r w:rsidR="005B3578">
          <w:rPr>
            <w:noProof/>
            <w:webHidden/>
          </w:rPr>
          <w:fldChar w:fldCharType="begin"/>
        </w:r>
        <w:r w:rsidR="005B3578">
          <w:rPr>
            <w:noProof/>
            <w:webHidden/>
          </w:rPr>
          <w:instrText xml:space="preserve"> PAGEREF _Toc404075700 \h </w:instrText>
        </w:r>
        <w:r w:rsidR="005B3578">
          <w:rPr>
            <w:noProof/>
            <w:webHidden/>
          </w:rPr>
        </w:r>
        <w:r w:rsidR="005B3578">
          <w:rPr>
            <w:noProof/>
            <w:webHidden/>
          </w:rPr>
          <w:fldChar w:fldCharType="separate"/>
        </w:r>
        <w:r w:rsidR="005E55FA">
          <w:rPr>
            <w:noProof/>
            <w:webHidden/>
          </w:rPr>
          <w:t>17</w:t>
        </w:r>
        <w:r w:rsidR="005B3578">
          <w:rPr>
            <w:noProof/>
            <w:webHidden/>
          </w:rPr>
          <w:fldChar w:fldCharType="end"/>
        </w:r>
      </w:hyperlink>
    </w:p>
    <w:p w:rsidR="005B3578" w:rsidRDefault="005A423E">
      <w:pPr>
        <w:pStyle w:val="TOC1"/>
        <w:tabs>
          <w:tab w:val="left" w:pos="440"/>
          <w:tab w:val="right" w:leader="dot" w:pos="9016"/>
        </w:tabs>
        <w:rPr>
          <w:rFonts w:ascii="Times New Roman" w:hAnsi="Times New Roman"/>
          <w:noProof/>
          <w:sz w:val="24"/>
          <w:szCs w:val="24"/>
          <w:lang w:val="en-US"/>
        </w:rPr>
      </w:pPr>
      <w:hyperlink w:anchor="_Toc404075701" w:history="1">
        <w:r w:rsidR="005B3578" w:rsidRPr="00212715">
          <w:rPr>
            <w:rStyle w:val="Hyperlink"/>
            <w:noProof/>
          </w:rPr>
          <w:t>4.</w:t>
        </w:r>
        <w:r w:rsidR="005B3578">
          <w:rPr>
            <w:rFonts w:ascii="Times New Roman" w:hAnsi="Times New Roman"/>
            <w:noProof/>
            <w:sz w:val="24"/>
            <w:szCs w:val="24"/>
            <w:lang w:val="en-US"/>
          </w:rPr>
          <w:tab/>
        </w:r>
        <w:r w:rsidR="005B3578" w:rsidRPr="00212715">
          <w:rPr>
            <w:rStyle w:val="Hyperlink"/>
            <w:noProof/>
          </w:rPr>
          <w:t>Coordinate systems</w:t>
        </w:r>
        <w:r w:rsidR="005B3578">
          <w:rPr>
            <w:noProof/>
            <w:webHidden/>
          </w:rPr>
          <w:tab/>
        </w:r>
        <w:r w:rsidR="005B3578">
          <w:rPr>
            <w:noProof/>
            <w:webHidden/>
          </w:rPr>
          <w:fldChar w:fldCharType="begin"/>
        </w:r>
        <w:r w:rsidR="005B3578">
          <w:rPr>
            <w:noProof/>
            <w:webHidden/>
          </w:rPr>
          <w:instrText xml:space="preserve"> PAGEREF _Toc404075701 \h </w:instrText>
        </w:r>
        <w:r w:rsidR="005B3578">
          <w:rPr>
            <w:noProof/>
            <w:webHidden/>
          </w:rPr>
        </w:r>
        <w:r w:rsidR="005B3578">
          <w:rPr>
            <w:noProof/>
            <w:webHidden/>
          </w:rPr>
          <w:fldChar w:fldCharType="separate"/>
        </w:r>
        <w:r w:rsidR="005E55FA">
          <w:rPr>
            <w:noProof/>
            <w:webHidden/>
          </w:rPr>
          <w:t>19</w:t>
        </w:r>
        <w:r w:rsidR="005B3578">
          <w:rPr>
            <w:noProof/>
            <w:webHidden/>
          </w:rPr>
          <w:fldChar w:fldCharType="end"/>
        </w:r>
      </w:hyperlink>
    </w:p>
    <w:p w:rsidR="005B3578" w:rsidRDefault="005A423E">
      <w:pPr>
        <w:pStyle w:val="TOC1"/>
        <w:tabs>
          <w:tab w:val="left" w:pos="440"/>
          <w:tab w:val="right" w:leader="dot" w:pos="9016"/>
        </w:tabs>
        <w:rPr>
          <w:rFonts w:ascii="Times New Roman" w:hAnsi="Times New Roman"/>
          <w:noProof/>
          <w:sz w:val="24"/>
          <w:szCs w:val="24"/>
          <w:lang w:val="en-US"/>
        </w:rPr>
      </w:pPr>
      <w:hyperlink w:anchor="_Toc404075702" w:history="1">
        <w:r w:rsidR="005B3578" w:rsidRPr="00212715">
          <w:rPr>
            <w:rStyle w:val="Hyperlink"/>
            <w:noProof/>
          </w:rPr>
          <w:t>4.</w:t>
        </w:r>
        <w:r w:rsidR="005B3578">
          <w:rPr>
            <w:rFonts w:ascii="Times New Roman" w:hAnsi="Times New Roman"/>
            <w:noProof/>
            <w:sz w:val="24"/>
            <w:szCs w:val="24"/>
            <w:lang w:val="en-US"/>
          </w:rPr>
          <w:tab/>
        </w:r>
        <w:r w:rsidR="005B3578" w:rsidRPr="00212715">
          <w:rPr>
            <w:rStyle w:val="Hyperlink"/>
            <w:noProof/>
          </w:rPr>
          <w:t>Coordinate systems</w:t>
        </w:r>
        <w:r w:rsidR="005B3578">
          <w:rPr>
            <w:noProof/>
            <w:webHidden/>
          </w:rPr>
          <w:tab/>
        </w:r>
        <w:r w:rsidR="005B3578">
          <w:rPr>
            <w:noProof/>
            <w:webHidden/>
          </w:rPr>
          <w:fldChar w:fldCharType="begin"/>
        </w:r>
        <w:r w:rsidR="005B3578">
          <w:rPr>
            <w:noProof/>
            <w:webHidden/>
          </w:rPr>
          <w:instrText xml:space="preserve"> PAGEREF _Toc404075702 \h </w:instrText>
        </w:r>
        <w:r w:rsidR="005B3578">
          <w:rPr>
            <w:noProof/>
            <w:webHidden/>
          </w:rPr>
        </w:r>
        <w:r w:rsidR="005B3578">
          <w:rPr>
            <w:noProof/>
            <w:webHidden/>
          </w:rPr>
          <w:fldChar w:fldCharType="separate"/>
        </w:r>
        <w:r w:rsidR="005E55FA">
          <w:rPr>
            <w:noProof/>
            <w:webHidden/>
          </w:rPr>
          <w:t>19</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03" w:history="1">
        <w:r w:rsidR="005B3578" w:rsidRPr="00212715">
          <w:rPr>
            <w:rStyle w:val="Hyperlink"/>
            <w:noProof/>
          </w:rPr>
          <w:t>4.1</w:t>
        </w:r>
        <w:r w:rsidR="005B3578">
          <w:rPr>
            <w:rFonts w:ascii="Times New Roman" w:hAnsi="Times New Roman"/>
            <w:noProof/>
            <w:sz w:val="24"/>
            <w:szCs w:val="24"/>
            <w:lang w:val="en-US"/>
          </w:rPr>
          <w:tab/>
        </w:r>
        <w:r w:rsidR="005B3578" w:rsidRPr="00212715">
          <w:rPr>
            <w:rStyle w:val="Hyperlink"/>
            <w:noProof/>
          </w:rPr>
          <w:t>Examples</w:t>
        </w:r>
        <w:r w:rsidR="005B3578">
          <w:rPr>
            <w:noProof/>
            <w:webHidden/>
          </w:rPr>
          <w:tab/>
        </w:r>
        <w:r w:rsidR="005B3578">
          <w:rPr>
            <w:noProof/>
            <w:webHidden/>
          </w:rPr>
          <w:fldChar w:fldCharType="begin"/>
        </w:r>
        <w:r w:rsidR="005B3578">
          <w:rPr>
            <w:noProof/>
            <w:webHidden/>
          </w:rPr>
          <w:instrText xml:space="preserve"> PAGEREF _Toc404075703 \h </w:instrText>
        </w:r>
        <w:r w:rsidR="005B3578">
          <w:rPr>
            <w:noProof/>
            <w:webHidden/>
          </w:rPr>
        </w:r>
        <w:r w:rsidR="005B3578">
          <w:rPr>
            <w:noProof/>
            <w:webHidden/>
          </w:rPr>
          <w:fldChar w:fldCharType="separate"/>
        </w:r>
        <w:r w:rsidR="005E55FA">
          <w:rPr>
            <w:noProof/>
            <w:webHidden/>
          </w:rPr>
          <w:t>21</w:t>
        </w:r>
        <w:r w:rsidR="005B3578">
          <w:rPr>
            <w:noProof/>
            <w:webHidden/>
          </w:rPr>
          <w:fldChar w:fldCharType="end"/>
        </w:r>
      </w:hyperlink>
    </w:p>
    <w:p w:rsidR="005B3578" w:rsidRDefault="005A423E">
      <w:pPr>
        <w:pStyle w:val="TOC1"/>
        <w:tabs>
          <w:tab w:val="left" w:pos="440"/>
          <w:tab w:val="right" w:leader="dot" w:pos="9016"/>
        </w:tabs>
        <w:rPr>
          <w:rFonts w:ascii="Times New Roman" w:hAnsi="Times New Roman"/>
          <w:noProof/>
          <w:sz w:val="24"/>
          <w:szCs w:val="24"/>
          <w:lang w:val="en-US"/>
        </w:rPr>
      </w:pPr>
      <w:hyperlink w:anchor="_Toc404075704" w:history="1">
        <w:r w:rsidR="005B3578" w:rsidRPr="00212715">
          <w:rPr>
            <w:rStyle w:val="Hyperlink"/>
            <w:noProof/>
          </w:rPr>
          <w:t>5.</w:t>
        </w:r>
        <w:r w:rsidR="005B3578">
          <w:rPr>
            <w:rFonts w:ascii="Times New Roman" w:hAnsi="Times New Roman"/>
            <w:noProof/>
            <w:sz w:val="24"/>
            <w:szCs w:val="24"/>
            <w:lang w:val="en-US"/>
          </w:rPr>
          <w:tab/>
        </w:r>
        <w:r w:rsidR="005B3578" w:rsidRPr="00212715">
          <w:rPr>
            <w:rStyle w:val="Hyperlink"/>
            <w:noProof/>
          </w:rPr>
          <w:t>Geometry Specification</w:t>
        </w:r>
        <w:r w:rsidR="005B3578">
          <w:rPr>
            <w:noProof/>
            <w:webHidden/>
          </w:rPr>
          <w:tab/>
        </w:r>
        <w:r w:rsidR="005B3578">
          <w:rPr>
            <w:noProof/>
            <w:webHidden/>
          </w:rPr>
          <w:fldChar w:fldCharType="begin"/>
        </w:r>
        <w:r w:rsidR="005B3578">
          <w:rPr>
            <w:noProof/>
            <w:webHidden/>
          </w:rPr>
          <w:instrText xml:space="preserve"> PAGEREF _Toc404075704 \h </w:instrText>
        </w:r>
        <w:r w:rsidR="005B3578">
          <w:rPr>
            <w:noProof/>
            <w:webHidden/>
          </w:rPr>
        </w:r>
        <w:r w:rsidR="005B3578">
          <w:rPr>
            <w:noProof/>
            <w:webHidden/>
          </w:rPr>
          <w:fldChar w:fldCharType="separate"/>
        </w:r>
        <w:r w:rsidR="005E55FA">
          <w:rPr>
            <w:noProof/>
            <w:webHidden/>
          </w:rPr>
          <w:t>22</w:t>
        </w:r>
        <w:r w:rsidR="005B3578">
          <w:rPr>
            <w:noProof/>
            <w:webHidden/>
          </w:rPr>
          <w:fldChar w:fldCharType="end"/>
        </w:r>
      </w:hyperlink>
    </w:p>
    <w:p w:rsidR="005B3578" w:rsidRDefault="005A423E">
      <w:pPr>
        <w:pStyle w:val="TOC1"/>
        <w:tabs>
          <w:tab w:val="left" w:pos="440"/>
          <w:tab w:val="right" w:leader="dot" w:pos="9016"/>
        </w:tabs>
        <w:rPr>
          <w:rFonts w:ascii="Times New Roman" w:hAnsi="Times New Roman"/>
          <w:noProof/>
          <w:sz w:val="24"/>
          <w:szCs w:val="24"/>
          <w:lang w:val="en-US"/>
        </w:rPr>
      </w:pPr>
      <w:hyperlink w:anchor="_Toc404075705" w:history="1">
        <w:r w:rsidR="005B3578" w:rsidRPr="00212715">
          <w:rPr>
            <w:rStyle w:val="Hyperlink"/>
            <w:noProof/>
          </w:rPr>
          <w:t>6.</w:t>
        </w:r>
        <w:r w:rsidR="005B3578">
          <w:rPr>
            <w:rFonts w:ascii="Times New Roman" w:hAnsi="Times New Roman"/>
            <w:noProof/>
            <w:sz w:val="24"/>
            <w:szCs w:val="24"/>
            <w:lang w:val="en-US"/>
          </w:rPr>
          <w:tab/>
        </w:r>
        <w:r w:rsidR="005B3578" w:rsidRPr="00212715">
          <w:rPr>
            <w:rStyle w:val="Hyperlink"/>
            <w:noProof/>
          </w:rPr>
          <w:t>Mesh Generation</w:t>
        </w:r>
        <w:r w:rsidR="005B3578">
          <w:rPr>
            <w:noProof/>
            <w:webHidden/>
          </w:rPr>
          <w:tab/>
        </w:r>
        <w:r w:rsidR="005B3578">
          <w:rPr>
            <w:noProof/>
            <w:webHidden/>
          </w:rPr>
          <w:fldChar w:fldCharType="begin"/>
        </w:r>
        <w:r w:rsidR="005B3578">
          <w:rPr>
            <w:noProof/>
            <w:webHidden/>
          </w:rPr>
          <w:instrText xml:space="preserve"> PAGEREF _Toc404075705 \h </w:instrText>
        </w:r>
        <w:r w:rsidR="005B3578">
          <w:rPr>
            <w:noProof/>
            <w:webHidden/>
          </w:rPr>
        </w:r>
        <w:r w:rsidR="005B3578">
          <w:rPr>
            <w:noProof/>
            <w:webHidden/>
          </w:rPr>
          <w:fldChar w:fldCharType="separate"/>
        </w:r>
        <w:r w:rsidR="005E55FA">
          <w:rPr>
            <w:noProof/>
            <w:webHidden/>
          </w:rPr>
          <w:t>23</w:t>
        </w:r>
        <w:r w:rsidR="005B3578">
          <w:rPr>
            <w:noProof/>
            <w:webHidden/>
          </w:rPr>
          <w:fldChar w:fldCharType="end"/>
        </w:r>
      </w:hyperlink>
    </w:p>
    <w:p w:rsidR="005B3578" w:rsidRDefault="005A423E">
      <w:pPr>
        <w:pStyle w:val="TOC1"/>
        <w:tabs>
          <w:tab w:val="left" w:pos="440"/>
          <w:tab w:val="right" w:leader="dot" w:pos="9016"/>
        </w:tabs>
        <w:rPr>
          <w:rFonts w:ascii="Times New Roman" w:hAnsi="Times New Roman"/>
          <w:noProof/>
          <w:sz w:val="24"/>
          <w:szCs w:val="24"/>
          <w:lang w:val="en-US"/>
        </w:rPr>
      </w:pPr>
      <w:hyperlink w:anchor="_Toc404075706" w:history="1">
        <w:r w:rsidR="005B3578" w:rsidRPr="00212715">
          <w:rPr>
            <w:rStyle w:val="Hyperlink"/>
            <w:noProof/>
          </w:rPr>
          <w:t>7.</w:t>
        </w:r>
        <w:r w:rsidR="005B3578">
          <w:rPr>
            <w:rFonts w:ascii="Times New Roman" w:hAnsi="Times New Roman"/>
            <w:noProof/>
            <w:sz w:val="24"/>
            <w:szCs w:val="24"/>
            <w:lang w:val="en-US"/>
          </w:rPr>
          <w:tab/>
        </w:r>
        <w:r w:rsidR="005B3578" w:rsidRPr="00212715">
          <w:rPr>
            <w:rStyle w:val="Hyperlink"/>
            <w:noProof/>
          </w:rPr>
          <w:t>Frequency dependent property specification</w:t>
        </w:r>
        <w:r w:rsidR="005B3578">
          <w:rPr>
            <w:noProof/>
            <w:webHidden/>
          </w:rPr>
          <w:tab/>
        </w:r>
        <w:r w:rsidR="005B3578">
          <w:rPr>
            <w:noProof/>
            <w:webHidden/>
          </w:rPr>
          <w:fldChar w:fldCharType="begin"/>
        </w:r>
        <w:r w:rsidR="005B3578">
          <w:rPr>
            <w:noProof/>
            <w:webHidden/>
          </w:rPr>
          <w:instrText xml:space="preserve"> PAGEREF _Toc404075706 \h </w:instrText>
        </w:r>
        <w:r w:rsidR="005B3578">
          <w:rPr>
            <w:noProof/>
            <w:webHidden/>
          </w:rPr>
        </w:r>
        <w:r w:rsidR="005B3578">
          <w:rPr>
            <w:noProof/>
            <w:webHidden/>
          </w:rPr>
          <w:fldChar w:fldCharType="separate"/>
        </w:r>
        <w:r w:rsidR="005E55FA">
          <w:rPr>
            <w:noProof/>
            <w:webHidden/>
          </w:rPr>
          <w:t>24</w:t>
        </w:r>
        <w:r w:rsidR="005B3578">
          <w:rPr>
            <w:noProof/>
            <w:webHidden/>
          </w:rPr>
          <w:fldChar w:fldCharType="end"/>
        </w:r>
      </w:hyperlink>
    </w:p>
    <w:p w:rsidR="005B3578" w:rsidRDefault="005A423E">
      <w:pPr>
        <w:pStyle w:val="TOC1"/>
        <w:tabs>
          <w:tab w:val="left" w:pos="440"/>
          <w:tab w:val="right" w:leader="dot" w:pos="9016"/>
        </w:tabs>
        <w:rPr>
          <w:rFonts w:ascii="Times New Roman" w:hAnsi="Times New Roman"/>
          <w:noProof/>
          <w:sz w:val="24"/>
          <w:szCs w:val="24"/>
          <w:lang w:val="en-US"/>
        </w:rPr>
      </w:pPr>
      <w:hyperlink w:anchor="_Toc404075707" w:history="1">
        <w:r w:rsidR="005B3578" w:rsidRPr="00212715">
          <w:rPr>
            <w:rStyle w:val="Hyperlink"/>
            <w:noProof/>
          </w:rPr>
          <w:t>8.</w:t>
        </w:r>
        <w:r w:rsidR="005B3578">
          <w:rPr>
            <w:rFonts w:ascii="Times New Roman" w:hAnsi="Times New Roman"/>
            <w:noProof/>
            <w:sz w:val="24"/>
            <w:szCs w:val="24"/>
            <w:lang w:val="en-US"/>
          </w:rPr>
          <w:tab/>
        </w:r>
        <w:r w:rsidR="005B3578" w:rsidRPr="00212715">
          <w:rPr>
            <w:rStyle w:val="Hyperlink"/>
            <w:noProof/>
          </w:rPr>
          <w:t>Volume Material Specification</w:t>
        </w:r>
        <w:r w:rsidR="005B3578">
          <w:rPr>
            <w:noProof/>
            <w:webHidden/>
          </w:rPr>
          <w:tab/>
        </w:r>
        <w:r w:rsidR="005B3578">
          <w:rPr>
            <w:noProof/>
            <w:webHidden/>
          </w:rPr>
          <w:fldChar w:fldCharType="begin"/>
        </w:r>
        <w:r w:rsidR="005B3578">
          <w:rPr>
            <w:noProof/>
            <w:webHidden/>
          </w:rPr>
          <w:instrText xml:space="preserve"> PAGEREF _Toc404075707 \h </w:instrText>
        </w:r>
        <w:r w:rsidR="005B3578">
          <w:rPr>
            <w:noProof/>
            <w:webHidden/>
          </w:rPr>
        </w:r>
        <w:r w:rsidR="005B3578">
          <w:rPr>
            <w:noProof/>
            <w:webHidden/>
          </w:rPr>
          <w:fldChar w:fldCharType="separate"/>
        </w:r>
        <w:r w:rsidR="005E55FA">
          <w:rPr>
            <w:noProof/>
            <w:webHidden/>
          </w:rPr>
          <w:t>25</w:t>
        </w:r>
        <w:r w:rsidR="005B3578">
          <w:rPr>
            <w:noProof/>
            <w:webHidden/>
          </w:rPr>
          <w:fldChar w:fldCharType="end"/>
        </w:r>
      </w:hyperlink>
    </w:p>
    <w:p w:rsidR="005B3578" w:rsidRDefault="005A423E">
      <w:pPr>
        <w:pStyle w:val="TOC1"/>
        <w:tabs>
          <w:tab w:val="left" w:pos="440"/>
          <w:tab w:val="right" w:leader="dot" w:pos="9016"/>
        </w:tabs>
        <w:rPr>
          <w:rFonts w:ascii="Times New Roman" w:hAnsi="Times New Roman"/>
          <w:noProof/>
          <w:sz w:val="24"/>
          <w:szCs w:val="24"/>
          <w:lang w:val="en-US"/>
        </w:rPr>
      </w:pPr>
      <w:hyperlink w:anchor="_Toc404075708" w:history="1">
        <w:r w:rsidR="005B3578" w:rsidRPr="00212715">
          <w:rPr>
            <w:rStyle w:val="Hyperlink"/>
            <w:noProof/>
          </w:rPr>
          <w:t>9.</w:t>
        </w:r>
        <w:r w:rsidR="005B3578">
          <w:rPr>
            <w:rFonts w:ascii="Times New Roman" w:hAnsi="Times New Roman"/>
            <w:noProof/>
            <w:sz w:val="24"/>
            <w:szCs w:val="24"/>
            <w:lang w:val="en-US"/>
          </w:rPr>
          <w:tab/>
        </w:r>
        <w:r w:rsidR="005B3578" w:rsidRPr="00212715">
          <w:rPr>
            <w:rStyle w:val="Hyperlink"/>
            <w:noProof/>
          </w:rPr>
          <w:t>Thin layer material models</w:t>
        </w:r>
        <w:r w:rsidR="005B3578">
          <w:rPr>
            <w:noProof/>
            <w:webHidden/>
          </w:rPr>
          <w:tab/>
        </w:r>
        <w:r w:rsidR="005B3578">
          <w:rPr>
            <w:noProof/>
            <w:webHidden/>
          </w:rPr>
          <w:fldChar w:fldCharType="begin"/>
        </w:r>
        <w:r w:rsidR="005B3578">
          <w:rPr>
            <w:noProof/>
            <w:webHidden/>
          </w:rPr>
          <w:instrText xml:space="preserve"> PAGEREF _Toc404075708 \h </w:instrText>
        </w:r>
        <w:r w:rsidR="005B3578">
          <w:rPr>
            <w:noProof/>
            <w:webHidden/>
          </w:rPr>
        </w:r>
        <w:r w:rsidR="005B3578">
          <w:rPr>
            <w:noProof/>
            <w:webHidden/>
          </w:rPr>
          <w:fldChar w:fldCharType="separate"/>
        </w:r>
        <w:r w:rsidR="005E55FA">
          <w:rPr>
            <w:noProof/>
            <w:webHidden/>
          </w:rPr>
          <w:t>26</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09" w:history="1">
        <w:r w:rsidR="005B3578" w:rsidRPr="00212715">
          <w:rPr>
            <w:rStyle w:val="Hyperlink"/>
            <w:noProof/>
          </w:rPr>
          <w:t>9.1</w:t>
        </w:r>
        <w:r w:rsidR="005B3578">
          <w:rPr>
            <w:rFonts w:ascii="Times New Roman" w:hAnsi="Times New Roman"/>
            <w:noProof/>
            <w:sz w:val="24"/>
            <w:szCs w:val="24"/>
            <w:lang w:val="en-US"/>
          </w:rPr>
          <w:tab/>
        </w:r>
        <w:r w:rsidR="005B3578" w:rsidRPr="00212715">
          <w:rPr>
            <w:rStyle w:val="Hyperlink"/>
            <w:noProof/>
          </w:rPr>
          <w:t>Isotropic thin layer</w:t>
        </w:r>
        <w:r w:rsidR="005B3578">
          <w:rPr>
            <w:noProof/>
            <w:webHidden/>
          </w:rPr>
          <w:tab/>
        </w:r>
        <w:r w:rsidR="005B3578">
          <w:rPr>
            <w:noProof/>
            <w:webHidden/>
          </w:rPr>
          <w:fldChar w:fldCharType="begin"/>
        </w:r>
        <w:r w:rsidR="005B3578">
          <w:rPr>
            <w:noProof/>
            <w:webHidden/>
          </w:rPr>
          <w:instrText xml:space="preserve"> PAGEREF _Toc404075709 \h </w:instrText>
        </w:r>
        <w:r w:rsidR="005B3578">
          <w:rPr>
            <w:noProof/>
            <w:webHidden/>
          </w:rPr>
        </w:r>
        <w:r w:rsidR="005B3578">
          <w:rPr>
            <w:noProof/>
            <w:webHidden/>
          </w:rPr>
          <w:fldChar w:fldCharType="separate"/>
        </w:r>
        <w:r w:rsidR="005E55FA">
          <w:rPr>
            <w:noProof/>
            <w:webHidden/>
          </w:rPr>
          <w:t>26</w:t>
        </w:r>
        <w:r w:rsidR="005B3578">
          <w:rPr>
            <w:noProof/>
            <w:webHidden/>
          </w:rPr>
          <w:fldChar w:fldCharType="end"/>
        </w:r>
      </w:hyperlink>
    </w:p>
    <w:p w:rsidR="005B3578" w:rsidRDefault="005A423E">
      <w:pPr>
        <w:pStyle w:val="TOC3"/>
        <w:tabs>
          <w:tab w:val="left" w:pos="1200"/>
          <w:tab w:val="right" w:leader="dot" w:pos="9016"/>
        </w:tabs>
        <w:rPr>
          <w:rFonts w:ascii="Times New Roman" w:hAnsi="Times New Roman"/>
          <w:noProof/>
          <w:sz w:val="24"/>
          <w:szCs w:val="24"/>
          <w:lang w:val="en-US"/>
        </w:rPr>
      </w:pPr>
      <w:hyperlink w:anchor="_Toc404075710" w:history="1">
        <w:r w:rsidR="005B3578" w:rsidRPr="00212715">
          <w:rPr>
            <w:rStyle w:val="Hyperlink"/>
            <w:noProof/>
          </w:rPr>
          <w:t>9.1.1</w:t>
        </w:r>
        <w:r w:rsidR="005B3578">
          <w:rPr>
            <w:rFonts w:ascii="Times New Roman" w:hAnsi="Times New Roman"/>
            <w:noProof/>
            <w:sz w:val="24"/>
            <w:szCs w:val="24"/>
            <w:lang w:val="en-US"/>
          </w:rPr>
          <w:tab/>
        </w:r>
        <w:r w:rsidR="005B3578" w:rsidRPr="00212715">
          <w:rPr>
            <w:rStyle w:val="Hyperlink"/>
            <w:noProof/>
          </w:rPr>
          <w:t>Example</w:t>
        </w:r>
        <w:r w:rsidR="005B3578">
          <w:rPr>
            <w:noProof/>
            <w:webHidden/>
          </w:rPr>
          <w:tab/>
        </w:r>
        <w:r w:rsidR="005B3578">
          <w:rPr>
            <w:noProof/>
            <w:webHidden/>
          </w:rPr>
          <w:fldChar w:fldCharType="begin"/>
        </w:r>
        <w:r w:rsidR="005B3578">
          <w:rPr>
            <w:noProof/>
            <w:webHidden/>
          </w:rPr>
          <w:instrText xml:space="preserve"> PAGEREF _Toc404075710 \h </w:instrText>
        </w:r>
        <w:r w:rsidR="005B3578">
          <w:rPr>
            <w:noProof/>
            <w:webHidden/>
          </w:rPr>
        </w:r>
        <w:r w:rsidR="005B3578">
          <w:rPr>
            <w:noProof/>
            <w:webHidden/>
          </w:rPr>
          <w:fldChar w:fldCharType="separate"/>
        </w:r>
        <w:r w:rsidR="005E55FA">
          <w:rPr>
            <w:noProof/>
            <w:webHidden/>
          </w:rPr>
          <w:t>26</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11" w:history="1">
        <w:r w:rsidR="005B3578" w:rsidRPr="00212715">
          <w:rPr>
            <w:rStyle w:val="Hyperlink"/>
            <w:noProof/>
          </w:rPr>
          <w:t>9.2</w:t>
        </w:r>
        <w:r w:rsidR="005B3578">
          <w:rPr>
            <w:rFonts w:ascii="Times New Roman" w:hAnsi="Times New Roman"/>
            <w:noProof/>
            <w:sz w:val="24"/>
            <w:szCs w:val="24"/>
            <w:lang w:val="en-US"/>
          </w:rPr>
          <w:tab/>
        </w:r>
        <w:r w:rsidR="005B3578" w:rsidRPr="00212715">
          <w:rPr>
            <w:rStyle w:val="Hyperlink"/>
            <w:noProof/>
          </w:rPr>
          <w:t>Anisotropic thin layer</w:t>
        </w:r>
        <w:r w:rsidR="005B3578">
          <w:rPr>
            <w:noProof/>
            <w:webHidden/>
          </w:rPr>
          <w:tab/>
        </w:r>
        <w:r w:rsidR="005B3578">
          <w:rPr>
            <w:noProof/>
            <w:webHidden/>
          </w:rPr>
          <w:fldChar w:fldCharType="begin"/>
        </w:r>
        <w:r w:rsidR="005B3578">
          <w:rPr>
            <w:noProof/>
            <w:webHidden/>
          </w:rPr>
          <w:instrText xml:space="preserve"> PAGEREF _Toc404075711 \h </w:instrText>
        </w:r>
        <w:r w:rsidR="005B3578">
          <w:rPr>
            <w:noProof/>
            <w:webHidden/>
          </w:rPr>
        </w:r>
        <w:r w:rsidR="005B3578">
          <w:rPr>
            <w:noProof/>
            <w:webHidden/>
          </w:rPr>
          <w:fldChar w:fldCharType="separate"/>
        </w:r>
        <w:r w:rsidR="005E55FA">
          <w:rPr>
            <w:noProof/>
            <w:webHidden/>
          </w:rPr>
          <w:t>27</w:t>
        </w:r>
        <w:r w:rsidR="005B3578">
          <w:rPr>
            <w:noProof/>
            <w:webHidden/>
          </w:rPr>
          <w:fldChar w:fldCharType="end"/>
        </w:r>
      </w:hyperlink>
    </w:p>
    <w:p w:rsidR="005B3578" w:rsidRDefault="005A423E">
      <w:pPr>
        <w:pStyle w:val="TOC3"/>
        <w:tabs>
          <w:tab w:val="left" w:pos="1200"/>
          <w:tab w:val="right" w:leader="dot" w:pos="9016"/>
        </w:tabs>
        <w:rPr>
          <w:rFonts w:ascii="Times New Roman" w:hAnsi="Times New Roman"/>
          <w:noProof/>
          <w:sz w:val="24"/>
          <w:szCs w:val="24"/>
          <w:lang w:val="en-US"/>
        </w:rPr>
      </w:pPr>
      <w:hyperlink w:anchor="_Toc404075712" w:history="1">
        <w:r w:rsidR="005B3578" w:rsidRPr="00212715">
          <w:rPr>
            <w:rStyle w:val="Hyperlink"/>
            <w:noProof/>
          </w:rPr>
          <w:t>9.2.1</w:t>
        </w:r>
        <w:r w:rsidR="005B3578">
          <w:rPr>
            <w:rFonts w:ascii="Times New Roman" w:hAnsi="Times New Roman"/>
            <w:noProof/>
            <w:sz w:val="24"/>
            <w:szCs w:val="24"/>
            <w:lang w:val="en-US"/>
          </w:rPr>
          <w:tab/>
        </w:r>
        <w:r w:rsidR="005B3578" w:rsidRPr="00212715">
          <w:rPr>
            <w:rStyle w:val="Hyperlink"/>
            <w:noProof/>
          </w:rPr>
          <w:t>Example</w:t>
        </w:r>
        <w:r w:rsidR="005B3578">
          <w:rPr>
            <w:noProof/>
            <w:webHidden/>
          </w:rPr>
          <w:tab/>
        </w:r>
        <w:r w:rsidR="005B3578">
          <w:rPr>
            <w:noProof/>
            <w:webHidden/>
          </w:rPr>
          <w:fldChar w:fldCharType="begin"/>
        </w:r>
        <w:r w:rsidR="005B3578">
          <w:rPr>
            <w:noProof/>
            <w:webHidden/>
          </w:rPr>
          <w:instrText xml:space="preserve"> PAGEREF _Toc404075712 \h </w:instrText>
        </w:r>
        <w:r w:rsidR="005B3578">
          <w:rPr>
            <w:noProof/>
            <w:webHidden/>
          </w:rPr>
        </w:r>
        <w:r w:rsidR="005B3578">
          <w:rPr>
            <w:noProof/>
            <w:webHidden/>
          </w:rPr>
          <w:fldChar w:fldCharType="separate"/>
        </w:r>
        <w:r w:rsidR="005E55FA">
          <w:rPr>
            <w:noProof/>
            <w:webHidden/>
          </w:rPr>
          <w:t>28</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13" w:history="1">
        <w:r w:rsidR="005B3578" w:rsidRPr="00212715">
          <w:rPr>
            <w:rStyle w:val="Hyperlink"/>
            <w:noProof/>
          </w:rPr>
          <w:t>9.3</w:t>
        </w:r>
        <w:r w:rsidR="005B3578">
          <w:rPr>
            <w:rFonts w:ascii="Times New Roman" w:hAnsi="Times New Roman"/>
            <w:noProof/>
            <w:sz w:val="24"/>
            <w:szCs w:val="24"/>
            <w:lang w:val="en-US"/>
          </w:rPr>
          <w:tab/>
        </w:r>
        <w:r w:rsidR="005B3578" w:rsidRPr="00212715">
          <w:rPr>
            <w:rStyle w:val="Hyperlink"/>
            <w:noProof/>
          </w:rPr>
          <w:t>Lumped component models</w:t>
        </w:r>
        <w:r w:rsidR="005B3578">
          <w:rPr>
            <w:noProof/>
            <w:webHidden/>
          </w:rPr>
          <w:tab/>
        </w:r>
        <w:r w:rsidR="005B3578">
          <w:rPr>
            <w:noProof/>
            <w:webHidden/>
          </w:rPr>
          <w:fldChar w:fldCharType="begin"/>
        </w:r>
        <w:r w:rsidR="005B3578">
          <w:rPr>
            <w:noProof/>
            <w:webHidden/>
          </w:rPr>
          <w:instrText xml:space="preserve"> PAGEREF _Toc404075713 \h </w:instrText>
        </w:r>
        <w:r w:rsidR="005B3578">
          <w:rPr>
            <w:noProof/>
            <w:webHidden/>
          </w:rPr>
        </w:r>
        <w:r w:rsidR="005B3578">
          <w:rPr>
            <w:noProof/>
            <w:webHidden/>
          </w:rPr>
          <w:fldChar w:fldCharType="separate"/>
        </w:r>
        <w:r w:rsidR="005E55FA">
          <w:rPr>
            <w:noProof/>
            <w:webHidden/>
          </w:rPr>
          <w:t>29</w:t>
        </w:r>
        <w:r w:rsidR="005B3578">
          <w:rPr>
            <w:noProof/>
            <w:webHidden/>
          </w:rPr>
          <w:fldChar w:fldCharType="end"/>
        </w:r>
      </w:hyperlink>
    </w:p>
    <w:p w:rsidR="005B3578" w:rsidRDefault="005A423E">
      <w:pPr>
        <w:pStyle w:val="TOC3"/>
        <w:tabs>
          <w:tab w:val="left" w:pos="1200"/>
          <w:tab w:val="right" w:leader="dot" w:pos="9016"/>
        </w:tabs>
        <w:rPr>
          <w:rFonts w:ascii="Times New Roman" w:hAnsi="Times New Roman"/>
          <w:noProof/>
          <w:sz w:val="24"/>
          <w:szCs w:val="24"/>
          <w:lang w:val="en-US"/>
        </w:rPr>
      </w:pPr>
      <w:hyperlink w:anchor="_Toc404075714" w:history="1">
        <w:r w:rsidR="005B3578" w:rsidRPr="00212715">
          <w:rPr>
            <w:rStyle w:val="Hyperlink"/>
            <w:noProof/>
          </w:rPr>
          <w:t>9.3.1</w:t>
        </w:r>
        <w:r w:rsidR="005B3578">
          <w:rPr>
            <w:rFonts w:ascii="Times New Roman" w:hAnsi="Times New Roman"/>
            <w:noProof/>
            <w:sz w:val="24"/>
            <w:szCs w:val="24"/>
            <w:lang w:val="en-US"/>
          </w:rPr>
          <w:tab/>
        </w:r>
        <w:r w:rsidR="005B3578" w:rsidRPr="00212715">
          <w:rPr>
            <w:rStyle w:val="Hyperlink"/>
            <w:noProof/>
          </w:rPr>
          <w:t>Diode model</w:t>
        </w:r>
        <w:r w:rsidR="005B3578">
          <w:rPr>
            <w:noProof/>
            <w:webHidden/>
          </w:rPr>
          <w:tab/>
        </w:r>
        <w:r w:rsidR="005B3578">
          <w:rPr>
            <w:noProof/>
            <w:webHidden/>
          </w:rPr>
          <w:fldChar w:fldCharType="begin"/>
        </w:r>
        <w:r w:rsidR="005B3578">
          <w:rPr>
            <w:noProof/>
            <w:webHidden/>
          </w:rPr>
          <w:instrText xml:space="preserve"> PAGEREF _Toc404075714 \h </w:instrText>
        </w:r>
        <w:r w:rsidR="005B3578">
          <w:rPr>
            <w:noProof/>
            <w:webHidden/>
          </w:rPr>
        </w:r>
        <w:r w:rsidR="005B3578">
          <w:rPr>
            <w:noProof/>
            <w:webHidden/>
          </w:rPr>
          <w:fldChar w:fldCharType="separate"/>
        </w:r>
        <w:r w:rsidR="005E55FA">
          <w:rPr>
            <w:noProof/>
            <w:webHidden/>
          </w:rPr>
          <w:t>29</w:t>
        </w:r>
        <w:r w:rsidR="005B3578">
          <w:rPr>
            <w:noProof/>
            <w:webHidden/>
          </w:rPr>
          <w:fldChar w:fldCharType="end"/>
        </w:r>
      </w:hyperlink>
    </w:p>
    <w:p w:rsidR="005B3578" w:rsidRDefault="005A423E">
      <w:pPr>
        <w:pStyle w:val="TOC1"/>
        <w:tabs>
          <w:tab w:val="right" w:leader="dot" w:pos="9016"/>
        </w:tabs>
        <w:rPr>
          <w:rFonts w:ascii="Times New Roman" w:hAnsi="Times New Roman"/>
          <w:noProof/>
          <w:sz w:val="24"/>
          <w:szCs w:val="24"/>
          <w:lang w:val="en-US"/>
        </w:rPr>
      </w:pPr>
      <w:hyperlink w:anchor="_Toc404075715" w:history="1">
        <w:r w:rsidR="005B3578" w:rsidRPr="00212715">
          <w:rPr>
            <w:rStyle w:val="Hyperlink"/>
            <w:noProof/>
          </w:rPr>
          <w:t>Cable Specification</w:t>
        </w:r>
        <w:r w:rsidR="005B3578">
          <w:rPr>
            <w:noProof/>
            <w:webHidden/>
          </w:rPr>
          <w:tab/>
        </w:r>
        <w:r w:rsidR="005B3578">
          <w:rPr>
            <w:noProof/>
            <w:webHidden/>
          </w:rPr>
          <w:fldChar w:fldCharType="begin"/>
        </w:r>
        <w:r w:rsidR="005B3578">
          <w:rPr>
            <w:noProof/>
            <w:webHidden/>
          </w:rPr>
          <w:instrText xml:space="preserve"> PAGEREF _Toc404075715 \h </w:instrText>
        </w:r>
        <w:r w:rsidR="005B3578">
          <w:rPr>
            <w:noProof/>
            <w:webHidden/>
          </w:rPr>
        </w:r>
        <w:r w:rsidR="005B3578">
          <w:rPr>
            <w:noProof/>
            <w:webHidden/>
          </w:rPr>
          <w:fldChar w:fldCharType="separate"/>
        </w:r>
        <w:r w:rsidR="005E55FA">
          <w:rPr>
            <w:noProof/>
            <w:webHidden/>
          </w:rPr>
          <w:t>30</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16" w:history="1">
        <w:r w:rsidR="005B3578" w:rsidRPr="00212715">
          <w:rPr>
            <w:rStyle w:val="Hyperlink"/>
            <w:noProof/>
          </w:rPr>
          <w:t>9.4</w:t>
        </w:r>
        <w:r w:rsidR="005B3578">
          <w:rPr>
            <w:rFonts w:ascii="Times New Roman" w:hAnsi="Times New Roman"/>
            <w:noProof/>
            <w:sz w:val="24"/>
            <w:szCs w:val="24"/>
            <w:lang w:val="en-US"/>
          </w:rPr>
          <w:tab/>
        </w:r>
        <w:r w:rsidR="005B3578" w:rsidRPr="00212715">
          <w:rPr>
            <w:rStyle w:val="Hyperlink"/>
            <w:noProof/>
          </w:rPr>
          <w:t>Cable junctions</w:t>
        </w:r>
        <w:r w:rsidR="005B3578">
          <w:rPr>
            <w:noProof/>
            <w:webHidden/>
          </w:rPr>
          <w:tab/>
        </w:r>
        <w:r w:rsidR="005B3578">
          <w:rPr>
            <w:noProof/>
            <w:webHidden/>
          </w:rPr>
          <w:fldChar w:fldCharType="begin"/>
        </w:r>
        <w:r w:rsidR="005B3578">
          <w:rPr>
            <w:noProof/>
            <w:webHidden/>
          </w:rPr>
          <w:instrText xml:space="preserve"> PAGEREF _Toc404075716 \h </w:instrText>
        </w:r>
        <w:r w:rsidR="005B3578">
          <w:rPr>
            <w:noProof/>
            <w:webHidden/>
          </w:rPr>
        </w:r>
        <w:r w:rsidR="005B3578">
          <w:rPr>
            <w:noProof/>
            <w:webHidden/>
          </w:rPr>
          <w:fldChar w:fldCharType="separate"/>
        </w:r>
        <w:r w:rsidR="005E55FA">
          <w:rPr>
            <w:noProof/>
            <w:webHidden/>
          </w:rPr>
          <w:t>37</w:t>
        </w:r>
        <w:r w:rsidR="005B3578">
          <w:rPr>
            <w:noProof/>
            <w:webHidden/>
          </w:rPr>
          <w:fldChar w:fldCharType="end"/>
        </w:r>
      </w:hyperlink>
    </w:p>
    <w:p w:rsidR="005B3578" w:rsidRDefault="005A423E">
      <w:pPr>
        <w:pStyle w:val="TOC1"/>
        <w:tabs>
          <w:tab w:val="left" w:pos="720"/>
          <w:tab w:val="right" w:leader="dot" w:pos="9016"/>
        </w:tabs>
        <w:rPr>
          <w:rFonts w:ascii="Times New Roman" w:hAnsi="Times New Roman"/>
          <w:noProof/>
          <w:sz w:val="24"/>
          <w:szCs w:val="24"/>
          <w:lang w:val="en-US"/>
        </w:rPr>
      </w:pPr>
      <w:hyperlink w:anchor="_Toc404075717" w:history="1">
        <w:r w:rsidR="005B3578" w:rsidRPr="00212715">
          <w:rPr>
            <w:rStyle w:val="Hyperlink"/>
            <w:noProof/>
          </w:rPr>
          <w:t>10.</w:t>
        </w:r>
        <w:r w:rsidR="005B3578">
          <w:rPr>
            <w:rFonts w:ascii="Times New Roman" w:hAnsi="Times New Roman"/>
            <w:noProof/>
            <w:sz w:val="24"/>
            <w:szCs w:val="24"/>
            <w:lang w:val="en-US"/>
          </w:rPr>
          <w:tab/>
        </w:r>
        <w:r w:rsidR="005B3578" w:rsidRPr="00212715">
          <w:rPr>
            <w:rStyle w:val="Hyperlink"/>
            <w:noProof/>
          </w:rPr>
          <w:t>Geometry and mesh visualisation</w:t>
        </w:r>
        <w:r w:rsidR="005B3578">
          <w:rPr>
            <w:noProof/>
            <w:webHidden/>
          </w:rPr>
          <w:tab/>
        </w:r>
        <w:r w:rsidR="005B3578">
          <w:rPr>
            <w:noProof/>
            <w:webHidden/>
          </w:rPr>
          <w:fldChar w:fldCharType="begin"/>
        </w:r>
        <w:r w:rsidR="005B3578">
          <w:rPr>
            <w:noProof/>
            <w:webHidden/>
          </w:rPr>
          <w:instrText xml:space="preserve"> PAGEREF _Toc404075717 \h </w:instrText>
        </w:r>
        <w:r w:rsidR="005B3578">
          <w:rPr>
            <w:noProof/>
            <w:webHidden/>
          </w:rPr>
        </w:r>
        <w:r w:rsidR="005B3578">
          <w:rPr>
            <w:noProof/>
            <w:webHidden/>
          </w:rPr>
          <w:fldChar w:fldCharType="separate"/>
        </w:r>
        <w:r w:rsidR="005E55FA">
          <w:rPr>
            <w:noProof/>
            <w:webHidden/>
          </w:rPr>
          <w:t>40</w:t>
        </w:r>
        <w:r w:rsidR="005B3578">
          <w:rPr>
            <w:noProof/>
            <w:webHidden/>
          </w:rPr>
          <w:fldChar w:fldCharType="end"/>
        </w:r>
      </w:hyperlink>
    </w:p>
    <w:p w:rsidR="005B3578" w:rsidRDefault="005A423E">
      <w:pPr>
        <w:pStyle w:val="TOC1"/>
        <w:tabs>
          <w:tab w:val="left" w:pos="720"/>
          <w:tab w:val="right" w:leader="dot" w:pos="9016"/>
        </w:tabs>
        <w:rPr>
          <w:rFonts w:ascii="Times New Roman" w:hAnsi="Times New Roman"/>
          <w:noProof/>
          <w:sz w:val="24"/>
          <w:szCs w:val="24"/>
          <w:lang w:val="en-US"/>
        </w:rPr>
      </w:pPr>
      <w:hyperlink w:anchor="_Toc404075718" w:history="1">
        <w:r w:rsidR="005B3578" w:rsidRPr="00212715">
          <w:rPr>
            <w:rStyle w:val="Hyperlink"/>
            <w:noProof/>
          </w:rPr>
          <w:t>11.</w:t>
        </w:r>
        <w:r w:rsidR="005B3578">
          <w:rPr>
            <w:rFonts w:ascii="Times New Roman" w:hAnsi="Times New Roman"/>
            <w:noProof/>
            <w:sz w:val="24"/>
            <w:szCs w:val="24"/>
            <w:lang w:val="en-US"/>
          </w:rPr>
          <w:tab/>
        </w:r>
        <w:r w:rsidR="005B3578" w:rsidRPr="00212715">
          <w:rPr>
            <w:rStyle w:val="Hyperlink"/>
            <w:noProof/>
          </w:rPr>
          <w:t>Parallel Implementation</w:t>
        </w:r>
        <w:r w:rsidR="005B3578">
          <w:rPr>
            <w:noProof/>
            <w:webHidden/>
          </w:rPr>
          <w:tab/>
        </w:r>
        <w:r w:rsidR="005B3578">
          <w:rPr>
            <w:noProof/>
            <w:webHidden/>
          </w:rPr>
          <w:fldChar w:fldCharType="begin"/>
        </w:r>
        <w:r w:rsidR="005B3578">
          <w:rPr>
            <w:noProof/>
            <w:webHidden/>
          </w:rPr>
          <w:instrText xml:space="preserve"> PAGEREF _Toc404075718 \h </w:instrText>
        </w:r>
        <w:r w:rsidR="005B3578">
          <w:rPr>
            <w:noProof/>
            <w:webHidden/>
          </w:rPr>
        </w:r>
        <w:r w:rsidR="005B3578">
          <w:rPr>
            <w:noProof/>
            <w:webHidden/>
          </w:rPr>
          <w:fldChar w:fldCharType="separate"/>
        </w:r>
        <w:r w:rsidR="005E55FA">
          <w:rPr>
            <w:noProof/>
            <w:webHidden/>
          </w:rPr>
          <w:t>43</w:t>
        </w:r>
        <w:r w:rsidR="005B3578">
          <w:rPr>
            <w:noProof/>
            <w:webHidden/>
          </w:rPr>
          <w:fldChar w:fldCharType="end"/>
        </w:r>
      </w:hyperlink>
    </w:p>
    <w:p w:rsidR="005B3578" w:rsidRDefault="005A423E">
      <w:pPr>
        <w:pStyle w:val="TOC1"/>
        <w:tabs>
          <w:tab w:val="left" w:pos="720"/>
          <w:tab w:val="right" w:leader="dot" w:pos="9016"/>
        </w:tabs>
        <w:rPr>
          <w:rFonts w:ascii="Times New Roman" w:hAnsi="Times New Roman"/>
          <w:noProof/>
          <w:sz w:val="24"/>
          <w:szCs w:val="24"/>
          <w:lang w:val="en-US"/>
        </w:rPr>
      </w:pPr>
      <w:hyperlink w:anchor="_Toc404075719" w:history="1">
        <w:r w:rsidR="005B3578" w:rsidRPr="00212715">
          <w:rPr>
            <w:rStyle w:val="Hyperlink"/>
            <w:noProof/>
          </w:rPr>
          <w:t>12.</w:t>
        </w:r>
        <w:r w:rsidR="005B3578">
          <w:rPr>
            <w:rFonts w:ascii="Times New Roman" w:hAnsi="Times New Roman"/>
            <w:noProof/>
            <w:sz w:val="24"/>
            <w:szCs w:val="24"/>
            <w:lang w:val="en-US"/>
          </w:rPr>
          <w:tab/>
        </w:r>
        <w:r w:rsidR="005B3578" w:rsidRPr="00212715">
          <w:rPr>
            <w:rStyle w:val="Hyperlink"/>
            <w:noProof/>
          </w:rPr>
          <w:t>Input file format</w:t>
        </w:r>
        <w:r w:rsidR="005B3578">
          <w:rPr>
            <w:noProof/>
            <w:webHidden/>
          </w:rPr>
          <w:tab/>
        </w:r>
        <w:r w:rsidR="005B3578">
          <w:rPr>
            <w:noProof/>
            <w:webHidden/>
          </w:rPr>
          <w:fldChar w:fldCharType="begin"/>
        </w:r>
        <w:r w:rsidR="005B3578">
          <w:rPr>
            <w:noProof/>
            <w:webHidden/>
          </w:rPr>
          <w:instrText xml:space="preserve"> PAGEREF _Toc404075719 \h </w:instrText>
        </w:r>
        <w:r w:rsidR="005B3578">
          <w:rPr>
            <w:noProof/>
            <w:webHidden/>
          </w:rPr>
        </w:r>
        <w:r w:rsidR="005B3578">
          <w:rPr>
            <w:noProof/>
            <w:webHidden/>
          </w:rPr>
          <w:fldChar w:fldCharType="separate"/>
        </w:r>
        <w:r w:rsidR="005E55FA">
          <w:rPr>
            <w:noProof/>
            <w:webHidden/>
          </w:rPr>
          <w:t>44</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20" w:history="1">
        <w:r w:rsidR="005B3578" w:rsidRPr="00212715">
          <w:rPr>
            <w:rStyle w:val="Hyperlink"/>
            <w:noProof/>
          </w:rPr>
          <w:t>12.1</w:t>
        </w:r>
        <w:r w:rsidR="005B3578">
          <w:rPr>
            <w:rFonts w:ascii="Times New Roman" w:hAnsi="Times New Roman"/>
            <w:noProof/>
            <w:sz w:val="24"/>
            <w:szCs w:val="24"/>
            <w:lang w:val="en-US"/>
          </w:rPr>
          <w:tab/>
        </w:r>
        <w:r w:rsidR="005B3578" w:rsidRPr="00212715">
          <w:rPr>
            <w:rStyle w:val="Hyperlink"/>
            <w:noProof/>
          </w:rPr>
          <w:t>GGI_TLM Packet list:</w:t>
        </w:r>
        <w:r w:rsidR="005B3578">
          <w:rPr>
            <w:noProof/>
            <w:webHidden/>
          </w:rPr>
          <w:tab/>
        </w:r>
        <w:r w:rsidR="005B3578">
          <w:rPr>
            <w:noProof/>
            <w:webHidden/>
          </w:rPr>
          <w:fldChar w:fldCharType="begin"/>
        </w:r>
        <w:r w:rsidR="005B3578">
          <w:rPr>
            <w:noProof/>
            <w:webHidden/>
          </w:rPr>
          <w:instrText xml:space="preserve"> PAGEREF _Toc404075720 \h </w:instrText>
        </w:r>
        <w:r w:rsidR="005B3578">
          <w:rPr>
            <w:noProof/>
            <w:webHidden/>
          </w:rPr>
        </w:r>
        <w:r w:rsidR="005B3578">
          <w:rPr>
            <w:noProof/>
            <w:webHidden/>
          </w:rPr>
          <w:fldChar w:fldCharType="separate"/>
        </w:r>
        <w:r w:rsidR="005E55FA">
          <w:rPr>
            <w:noProof/>
            <w:webHidden/>
          </w:rPr>
          <w:t>44</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21" w:history="1">
        <w:r w:rsidR="005B3578" w:rsidRPr="00212715">
          <w:rPr>
            <w:rStyle w:val="Hyperlink"/>
            <w:noProof/>
          </w:rPr>
          <w:t>12.2</w:t>
        </w:r>
        <w:r w:rsidR="005B3578">
          <w:rPr>
            <w:rFonts w:ascii="Times New Roman" w:hAnsi="Times New Roman"/>
            <w:noProof/>
            <w:sz w:val="24"/>
            <w:szCs w:val="24"/>
            <w:lang w:val="en-US"/>
          </w:rPr>
          <w:tab/>
        </w:r>
        <w:r w:rsidR="005B3578" w:rsidRPr="00212715">
          <w:rPr>
            <w:rStyle w:val="Hyperlink"/>
            <w:noProof/>
          </w:rPr>
          <w:t>GGI_TLM Parameter list:</w:t>
        </w:r>
        <w:r w:rsidR="005B3578">
          <w:rPr>
            <w:noProof/>
            <w:webHidden/>
          </w:rPr>
          <w:tab/>
        </w:r>
        <w:r w:rsidR="005B3578">
          <w:rPr>
            <w:noProof/>
            <w:webHidden/>
          </w:rPr>
          <w:fldChar w:fldCharType="begin"/>
        </w:r>
        <w:r w:rsidR="005B3578">
          <w:rPr>
            <w:noProof/>
            <w:webHidden/>
          </w:rPr>
          <w:instrText xml:space="preserve"> PAGEREF _Toc404075721 \h </w:instrText>
        </w:r>
        <w:r w:rsidR="005B3578">
          <w:rPr>
            <w:noProof/>
            <w:webHidden/>
          </w:rPr>
        </w:r>
        <w:r w:rsidR="005B3578">
          <w:rPr>
            <w:noProof/>
            <w:webHidden/>
          </w:rPr>
          <w:fldChar w:fldCharType="separate"/>
        </w:r>
        <w:r w:rsidR="005E55FA">
          <w:rPr>
            <w:noProof/>
            <w:webHidden/>
          </w:rPr>
          <w:t>45</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22" w:history="1">
        <w:r w:rsidR="005B3578" w:rsidRPr="00212715">
          <w:rPr>
            <w:rStyle w:val="Hyperlink"/>
            <w:noProof/>
          </w:rPr>
          <w:t>12.3</w:t>
        </w:r>
        <w:r w:rsidR="005B3578">
          <w:rPr>
            <w:rFonts w:ascii="Times New Roman" w:hAnsi="Times New Roman"/>
            <w:noProof/>
            <w:sz w:val="24"/>
            <w:szCs w:val="24"/>
            <w:lang w:val="en-US"/>
          </w:rPr>
          <w:tab/>
        </w:r>
        <w:r w:rsidR="005B3578" w:rsidRPr="00212715">
          <w:rPr>
            <w:rStyle w:val="Hyperlink"/>
            <w:noProof/>
          </w:rPr>
          <w:t>Mesh_outer_boundary_dimension</w:t>
        </w:r>
        <w:r w:rsidR="005B3578">
          <w:rPr>
            <w:noProof/>
            <w:webHidden/>
          </w:rPr>
          <w:tab/>
        </w:r>
        <w:r w:rsidR="005B3578">
          <w:rPr>
            <w:noProof/>
            <w:webHidden/>
          </w:rPr>
          <w:fldChar w:fldCharType="begin"/>
        </w:r>
        <w:r w:rsidR="005B3578">
          <w:rPr>
            <w:noProof/>
            <w:webHidden/>
          </w:rPr>
          <w:instrText xml:space="preserve"> PAGEREF _Toc404075722 \h </w:instrText>
        </w:r>
        <w:r w:rsidR="005B3578">
          <w:rPr>
            <w:noProof/>
            <w:webHidden/>
          </w:rPr>
        </w:r>
        <w:r w:rsidR="005B3578">
          <w:rPr>
            <w:noProof/>
            <w:webHidden/>
          </w:rPr>
          <w:fldChar w:fldCharType="separate"/>
        </w:r>
        <w:r w:rsidR="005E55FA">
          <w:rPr>
            <w:noProof/>
            <w:webHidden/>
          </w:rPr>
          <w:t>45</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23" w:history="1">
        <w:r w:rsidR="005B3578" w:rsidRPr="00212715">
          <w:rPr>
            <w:rStyle w:val="Hyperlink"/>
            <w:noProof/>
          </w:rPr>
          <w:t>12.4</w:t>
        </w:r>
        <w:r w:rsidR="005B3578">
          <w:rPr>
            <w:rFonts w:ascii="Times New Roman" w:hAnsi="Times New Roman"/>
            <w:noProof/>
            <w:sz w:val="24"/>
            <w:szCs w:val="24"/>
            <w:lang w:val="en-US"/>
          </w:rPr>
          <w:tab/>
        </w:r>
        <w:r w:rsidR="005B3578" w:rsidRPr="00212715">
          <w:rPr>
            <w:rStyle w:val="Hyperlink"/>
            <w:noProof/>
          </w:rPr>
          <w:t>Mesh_dimensions_in_cells</w:t>
        </w:r>
        <w:r w:rsidR="005B3578">
          <w:rPr>
            <w:noProof/>
            <w:webHidden/>
          </w:rPr>
          <w:tab/>
        </w:r>
        <w:r w:rsidR="005B3578">
          <w:rPr>
            <w:noProof/>
            <w:webHidden/>
          </w:rPr>
          <w:fldChar w:fldCharType="begin"/>
        </w:r>
        <w:r w:rsidR="005B3578">
          <w:rPr>
            <w:noProof/>
            <w:webHidden/>
          </w:rPr>
          <w:instrText xml:space="preserve"> PAGEREF _Toc404075723 \h </w:instrText>
        </w:r>
        <w:r w:rsidR="005B3578">
          <w:rPr>
            <w:noProof/>
            <w:webHidden/>
          </w:rPr>
        </w:r>
        <w:r w:rsidR="005B3578">
          <w:rPr>
            <w:noProof/>
            <w:webHidden/>
          </w:rPr>
          <w:fldChar w:fldCharType="separate"/>
        </w:r>
        <w:r w:rsidR="005E55FA">
          <w:rPr>
            <w:noProof/>
            <w:webHidden/>
          </w:rPr>
          <w:t>46</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24" w:history="1">
        <w:r w:rsidR="005B3578" w:rsidRPr="00212715">
          <w:rPr>
            <w:rStyle w:val="Hyperlink"/>
            <w:noProof/>
          </w:rPr>
          <w:t>12.5</w:t>
        </w:r>
        <w:r w:rsidR="005B3578">
          <w:rPr>
            <w:rFonts w:ascii="Times New Roman" w:hAnsi="Times New Roman"/>
            <w:noProof/>
            <w:sz w:val="24"/>
            <w:szCs w:val="24"/>
            <w:lang w:val="en-US"/>
          </w:rPr>
          <w:tab/>
        </w:r>
        <w:r w:rsidR="005B3578" w:rsidRPr="00212715">
          <w:rPr>
            <w:rStyle w:val="Hyperlink"/>
            <w:noProof/>
          </w:rPr>
          <w:t>Mesh_cell_dimension</w:t>
        </w:r>
        <w:r w:rsidR="005B3578">
          <w:rPr>
            <w:noProof/>
            <w:webHidden/>
          </w:rPr>
          <w:tab/>
        </w:r>
        <w:r w:rsidR="005B3578">
          <w:rPr>
            <w:noProof/>
            <w:webHidden/>
          </w:rPr>
          <w:fldChar w:fldCharType="begin"/>
        </w:r>
        <w:r w:rsidR="005B3578">
          <w:rPr>
            <w:noProof/>
            <w:webHidden/>
          </w:rPr>
          <w:instrText xml:space="preserve"> PAGEREF _Toc404075724 \h </w:instrText>
        </w:r>
        <w:r w:rsidR="005B3578">
          <w:rPr>
            <w:noProof/>
            <w:webHidden/>
          </w:rPr>
        </w:r>
        <w:r w:rsidR="005B3578">
          <w:rPr>
            <w:noProof/>
            <w:webHidden/>
          </w:rPr>
          <w:fldChar w:fldCharType="separate"/>
        </w:r>
        <w:r w:rsidR="005E55FA">
          <w:rPr>
            <w:noProof/>
            <w:webHidden/>
          </w:rPr>
          <w:t>46</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25" w:history="1">
        <w:r w:rsidR="005B3578" w:rsidRPr="00212715">
          <w:rPr>
            <w:rStyle w:val="Hyperlink"/>
            <w:noProof/>
          </w:rPr>
          <w:t>12.6</w:t>
        </w:r>
        <w:r w:rsidR="005B3578">
          <w:rPr>
            <w:rFonts w:ascii="Times New Roman" w:hAnsi="Times New Roman"/>
            <w:noProof/>
            <w:sz w:val="24"/>
            <w:szCs w:val="24"/>
            <w:lang w:val="en-US"/>
          </w:rPr>
          <w:tab/>
        </w:r>
        <w:r w:rsidR="005B3578" w:rsidRPr="00212715">
          <w:rPr>
            <w:rStyle w:val="Hyperlink"/>
            <w:noProof/>
          </w:rPr>
          <w:t>Outer_boundary_reflection_coefficient</w:t>
        </w:r>
        <w:r w:rsidR="005B3578">
          <w:rPr>
            <w:noProof/>
            <w:webHidden/>
          </w:rPr>
          <w:tab/>
        </w:r>
        <w:r w:rsidR="005B3578">
          <w:rPr>
            <w:noProof/>
            <w:webHidden/>
          </w:rPr>
          <w:fldChar w:fldCharType="begin"/>
        </w:r>
        <w:r w:rsidR="005B3578">
          <w:rPr>
            <w:noProof/>
            <w:webHidden/>
          </w:rPr>
          <w:instrText xml:space="preserve"> PAGEREF _Toc404075725 \h </w:instrText>
        </w:r>
        <w:r w:rsidR="005B3578">
          <w:rPr>
            <w:noProof/>
            <w:webHidden/>
          </w:rPr>
        </w:r>
        <w:r w:rsidR="005B3578">
          <w:rPr>
            <w:noProof/>
            <w:webHidden/>
          </w:rPr>
          <w:fldChar w:fldCharType="separate"/>
        </w:r>
        <w:r w:rsidR="005E55FA">
          <w:rPr>
            <w:noProof/>
            <w:webHidden/>
          </w:rPr>
          <w:t>46</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26" w:history="1">
        <w:r w:rsidR="005B3578" w:rsidRPr="00212715">
          <w:rPr>
            <w:rStyle w:val="Hyperlink"/>
            <w:noProof/>
          </w:rPr>
          <w:t>12.7</w:t>
        </w:r>
        <w:r w:rsidR="005B3578">
          <w:rPr>
            <w:rFonts w:ascii="Times New Roman" w:hAnsi="Times New Roman"/>
            <w:noProof/>
            <w:sz w:val="24"/>
            <w:szCs w:val="24"/>
            <w:lang w:val="en-US"/>
          </w:rPr>
          <w:tab/>
        </w:r>
        <w:r w:rsidR="005B3578" w:rsidRPr="00212715">
          <w:rPr>
            <w:rStyle w:val="Hyperlink"/>
            <w:noProof/>
          </w:rPr>
          <w:t>Volume_list</w:t>
        </w:r>
        <w:r w:rsidR="005B3578">
          <w:rPr>
            <w:noProof/>
            <w:webHidden/>
          </w:rPr>
          <w:tab/>
        </w:r>
        <w:r w:rsidR="005B3578">
          <w:rPr>
            <w:noProof/>
            <w:webHidden/>
          </w:rPr>
          <w:fldChar w:fldCharType="begin"/>
        </w:r>
        <w:r w:rsidR="005B3578">
          <w:rPr>
            <w:noProof/>
            <w:webHidden/>
          </w:rPr>
          <w:instrText xml:space="preserve"> PAGEREF _Toc404075726 \h </w:instrText>
        </w:r>
        <w:r w:rsidR="005B3578">
          <w:rPr>
            <w:noProof/>
            <w:webHidden/>
          </w:rPr>
        </w:r>
        <w:r w:rsidR="005B3578">
          <w:rPr>
            <w:noProof/>
            <w:webHidden/>
          </w:rPr>
          <w:fldChar w:fldCharType="separate"/>
        </w:r>
        <w:r w:rsidR="005E55FA">
          <w:rPr>
            <w:noProof/>
            <w:webHidden/>
          </w:rPr>
          <w:t>47</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27" w:history="1">
        <w:r w:rsidR="005B3578" w:rsidRPr="00212715">
          <w:rPr>
            <w:rStyle w:val="Hyperlink"/>
            <w:noProof/>
          </w:rPr>
          <w:t>12.8</w:t>
        </w:r>
        <w:r w:rsidR="005B3578">
          <w:rPr>
            <w:rFonts w:ascii="Times New Roman" w:hAnsi="Times New Roman"/>
            <w:noProof/>
            <w:sz w:val="24"/>
            <w:szCs w:val="24"/>
            <w:lang w:val="en-US"/>
          </w:rPr>
          <w:tab/>
        </w:r>
        <w:r w:rsidR="005B3578" w:rsidRPr="00212715">
          <w:rPr>
            <w:rStyle w:val="Hyperlink"/>
            <w:noProof/>
          </w:rPr>
          <w:t>Surface_list</w:t>
        </w:r>
        <w:r w:rsidR="005B3578">
          <w:rPr>
            <w:noProof/>
            <w:webHidden/>
          </w:rPr>
          <w:tab/>
        </w:r>
        <w:r w:rsidR="005B3578">
          <w:rPr>
            <w:noProof/>
            <w:webHidden/>
          </w:rPr>
          <w:fldChar w:fldCharType="begin"/>
        </w:r>
        <w:r w:rsidR="005B3578">
          <w:rPr>
            <w:noProof/>
            <w:webHidden/>
          </w:rPr>
          <w:instrText xml:space="preserve"> PAGEREF _Toc404075727 \h </w:instrText>
        </w:r>
        <w:r w:rsidR="005B3578">
          <w:rPr>
            <w:noProof/>
            <w:webHidden/>
          </w:rPr>
        </w:r>
        <w:r w:rsidR="005B3578">
          <w:rPr>
            <w:noProof/>
            <w:webHidden/>
          </w:rPr>
          <w:fldChar w:fldCharType="separate"/>
        </w:r>
        <w:r w:rsidR="005E55FA">
          <w:rPr>
            <w:noProof/>
            <w:webHidden/>
          </w:rPr>
          <w:t>50</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28" w:history="1">
        <w:r w:rsidR="005B3578" w:rsidRPr="00212715">
          <w:rPr>
            <w:rStyle w:val="Hyperlink"/>
            <w:noProof/>
          </w:rPr>
          <w:t>12.9</w:t>
        </w:r>
        <w:r w:rsidR="005B3578">
          <w:rPr>
            <w:rFonts w:ascii="Times New Roman" w:hAnsi="Times New Roman"/>
            <w:noProof/>
            <w:sz w:val="24"/>
            <w:szCs w:val="24"/>
            <w:lang w:val="en-US"/>
          </w:rPr>
          <w:tab/>
        </w:r>
        <w:r w:rsidR="005B3578" w:rsidRPr="00212715">
          <w:rPr>
            <w:rStyle w:val="Hyperlink"/>
            <w:noProof/>
          </w:rPr>
          <w:t>Line_list</w:t>
        </w:r>
        <w:r w:rsidR="005B3578">
          <w:rPr>
            <w:noProof/>
            <w:webHidden/>
          </w:rPr>
          <w:tab/>
        </w:r>
        <w:r w:rsidR="005B3578">
          <w:rPr>
            <w:noProof/>
            <w:webHidden/>
          </w:rPr>
          <w:fldChar w:fldCharType="begin"/>
        </w:r>
        <w:r w:rsidR="005B3578">
          <w:rPr>
            <w:noProof/>
            <w:webHidden/>
          </w:rPr>
          <w:instrText xml:space="preserve"> PAGEREF _Toc404075728 \h </w:instrText>
        </w:r>
        <w:r w:rsidR="005B3578">
          <w:rPr>
            <w:noProof/>
            <w:webHidden/>
          </w:rPr>
        </w:r>
        <w:r w:rsidR="005B3578">
          <w:rPr>
            <w:noProof/>
            <w:webHidden/>
          </w:rPr>
          <w:fldChar w:fldCharType="separate"/>
        </w:r>
        <w:r w:rsidR="005E55FA">
          <w:rPr>
            <w:noProof/>
            <w:webHidden/>
          </w:rPr>
          <w:t>55</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29" w:history="1">
        <w:r w:rsidR="005B3578" w:rsidRPr="00212715">
          <w:rPr>
            <w:rStyle w:val="Hyperlink"/>
            <w:noProof/>
          </w:rPr>
          <w:t>12.10</w:t>
        </w:r>
        <w:r w:rsidR="005B3578">
          <w:rPr>
            <w:rFonts w:ascii="Times New Roman" w:hAnsi="Times New Roman"/>
            <w:noProof/>
            <w:sz w:val="24"/>
            <w:szCs w:val="24"/>
            <w:lang w:val="en-US"/>
          </w:rPr>
          <w:tab/>
        </w:r>
        <w:r w:rsidR="005B3578" w:rsidRPr="00212715">
          <w:rPr>
            <w:rStyle w:val="Hyperlink"/>
            <w:noProof/>
          </w:rPr>
          <w:t>Point_list</w:t>
        </w:r>
        <w:r w:rsidR="005B3578">
          <w:rPr>
            <w:noProof/>
            <w:webHidden/>
          </w:rPr>
          <w:tab/>
        </w:r>
        <w:r w:rsidR="005B3578">
          <w:rPr>
            <w:noProof/>
            <w:webHidden/>
          </w:rPr>
          <w:fldChar w:fldCharType="begin"/>
        </w:r>
        <w:r w:rsidR="005B3578">
          <w:rPr>
            <w:noProof/>
            <w:webHidden/>
          </w:rPr>
          <w:instrText xml:space="preserve"> PAGEREF _Toc404075729 \h </w:instrText>
        </w:r>
        <w:r w:rsidR="005B3578">
          <w:rPr>
            <w:noProof/>
            <w:webHidden/>
          </w:rPr>
        </w:r>
        <w:r w:rsidR="005B3578">
          <w:rPr>
            <w:noProof/>
            <w:webHidden/>
          </w:rPr>
          <w:fldChar w:fldCharType="separate"/>
        </w:r>
        <w:r w:rsidR="005E55FA">
          <w:rPr>
            <w:noProof/>
            <w:webHidden/>
          </w:rPr>
          <w:t>57</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30" w:history="1">
        <w:r w:rsidR="005B3578" w:rsidRPr="00212715">
          <w:rPr>
            <w:rStyle w:val="Hyperlink"/>
            <w:noProof/>
          </w:rPr>
          <w:t>12.11</w:t>
        </w:r>
        <w:r w:rsidR="005B3578">
          <w:rPr>
            <w:rFonts w:ascii="Times New Roman" w:hAnsi="Times New Roman"/>
            <w:noProof/>
            <w:sz w:val="24"/>
            <w:szCs w:val="24"/>
            <w:lang w:val="en-US"/>
          </w:rPr>
          <w:tab/>
        </w:r>
        <w:r w:rsidR="005B3578" w:rsidRPr="00212715">
          <w:rPr>
            <w:rStyle w:val="Hyperlink"/>
            <w:noProof/>
          </w:rPr>
          <w:t>Cable_geometry_list</w:t>
        </w:r>
        <w:r w:rsidR="005B3578">
          <w:rPr>
            <w:noProof/>
            <w:webHidden/>
          </w:rPr>
          <w:tab/>
        </w:r>
        <w:r w:rsidR="005B3578">
          <w:rPr>
            <w:noProof/>
            <w:webHidden/>
          </w:rPr>
          <w:fldChar w:fldCharType="begin"/>
        </w:r>
        <w:r w:rsidR="005B3578">
          <w:rPr>
            <w:noProof/>
            <w:webHidden/>
          </w:rPr>
          <w:instrText xml:space="preserve"> PAGEREF _Toc404075730 \h </w:instrText>
        </w:r>
        <w:r w:rsidR="005B3578">
          <w:rPr>
            <w:noProof/>
            <w:webHidden/>
          </w:rPr>
        </w:r>
        <w:r w:rsidR="005B3578">
          <w:rPr>
            <w:noProof/>
            <w:webHidden/>
          </w:rPr>
          <w:fldChar w:fldCharType="separate"/>
        </w:r>
        <w:r w:rsidR="005E55FA">
          <w:rPr>
            <w:noProof/>
            <w:webHidden/>
          </w:rPr>
          <w:t>57</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31" w:history="1">
        <w:r w:rsidR="005B3578" w:rsidRPr="00212715">
          <w:rPr>
            <w:rStyle w:val="Hyperlink"/>
            <w:noProof/>
          </w:rPr>
          <w:t>12.12</w:t>
        </w:r>
        <w:r w:rsidR="005B3578">
          <w:rPr>
            <w:rFonts w:ascii="Times New Roman" w:hAnsi="Times New Roman"/>
            <w:noProof/>
            <w:sz w:val="24"/>
            <w:szCs w:val="24"/>
            <w:lang w:val="en-US"/>
          </w:rPr>
          <w:tab/>
        </w:r>
        <w:r w:rsidR="005B3578" w:rsidRPr="00212715">
          <w:rPr>
            <w:rStyle w:val="Hyperlink"/>
            <w:noProof/>
          </w:rPr>
          <w:t>Cable_list</w:t>
        </w:r>
        <w:r w:rsidR="005B3578">
          <w:rPr>
            <w:noProof/>
            <w:webHidden/>
          </w:rPr>
          <w:tab/>
        </w:r>
        <w:r w:rsidR="005B3578">
          <w:rPr>
            <w:noProof/>
            <w:webHidden/>
          </w:rPr>
          <w:fldChar w:fldCharType="begin"/>
        </w:r>
        <w:r w:rsidR="005B3578">
          <w:rPr>
            <w:noProof/>
            <w:webHidden/>
          </w:rPr>
          <w:instrText xml:space="preserve"> PAGEREF _Toc404075731 \h </w:instrText>
        </w:r>
        <w:r w:rsidR="005B3578">
          <w:rPr>
            <w:noProof/>
            <w:webHidden/>
          </w:rPr>
        </w:r>
        <w:r w:rsidR="005B3578">
          <w:rPr>
            <w:noProof/>
            <w:webHidden/>
          </w:rPr>
          <w:fldChar w:fldCharType="separate"/>
        </w:r>
        <w:r w:rsidR="005E55FA">
          <w:rPr>
            <w:noProof/>
            <w:webHidden/>
          </w:rPr>
          <w:t>58</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32" w:history="1">
        <w:r w:rsidR="005B3578" w:rsidRPr="00212715">
          <w:rPr>
            <w:rStyle w:val="Hyperlink"/>
            <w:noProof/>
          </w:rPr>
          <w:t>12.13</w:t>
        </w:r>
        <w:r w:rsidR="005B3578">
          <w:rPr>
            <w:rFonts w:ascii="Times New Roman" w:hAnsi="Times New Roman"/>
            <w:noProof/>
            <w:sz w:val="24"/>
            <w:szCs w:val="24"/>
            <w:lang w:val="en-US"/>
          </w:rPr>
          <w:tab/>
        </w:r>
        <w:r w:rsidR="005B3578" w:rsidRPr="00212715">
          <w:rPr>
            <w:rStyle w:val="Hyperlink"/>
            <w:noProof/>
          </w:rPr>
          <w:t>Cable_junction_list</w:t>
        </w:r>
        <w:r w:rsidR="005B3578">
          <w:rPr>
            <w:noProof/>
            <w:webHidden/>
          </w:rPr>
          <w:tab/>
        </w:r>
        <w:r w:rsidR="005B3578">
          <w:rPr>
            <w:noProof/>
            <w:webHidden/>
          </w:rPr>
          <w:fldChar w:fldCharType="begin"/>
        </w:r>
        <w:r w:rsidR="005B3578">
          <w:rPr>
            <w:noProof/>
            <w:webHidden/>
          </w:rPr>
          <w:instrText xml:space="preserve"> PAGEREF _Toc404075732 \h </w:instrText>
        </w:r>
        <w:r w:rsidR="005B3578">
          <w:rPr>
            <w:noProof/>
            <w:webHidden/>
          </w:rPr>
        </w:r>
        <w:r w:rsidR="005B3578">
          <w:rPr>
            <w:noProof/>
            <w:webHidden/>
          </w:rPr>
          <w:fldChar w:fldCharType="separate"/>
        </w:r>
        <w:r w:rsidR="005E55FA">
          <w:rPr>
            <w:noProof/>
            <w:webHidden/>
          </w:rPr>
          <w:t>58</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33" w:history="1">
        <w:r w:rsidR="005B3578" w:rsidRPr="00212715">
          <w:rPr>
            <w:rStyle w:val="Hyperlink"/>
            <w:noProof/>
          </w:rPr>
          <w:t>12.14</w:t>
        </w:r>
        <w:r w:rsidR="005B3578">
          <w:rPr>
            <w:rFonts w:ascii="Times New Roman" w:hAnsi="Times New Roman"/>
            <w:noProof/>
            <w:sz w:val="24"/>
            <w:szCs w:val="24"/>
            <w:lang w:val="en-US"/>
          </w:rPr>
          <w:tab/>
        </w:r>
        <w:r w:rsidR="005B3578" w:rsidRPr="00212715">
          <w:rPr>
            <w:rStyle w:val="Hyperlink"/>
            <w:noProof/>
          </w:rPr>
          <w:t>Cable_output_list</w:t>
        </w:r>
        <w:r w:rsidR="005B3578">
          <w:rPr>
            <w:noProof/>
            <w:webHidden/>
          </w:rPr>
          <w:tab/>
        </w:r>
        <w:r w:rsidR="005B3578">
          <w:rPr>
            <w:noProof/>
            <w:webHidden/>
          </w:rPr>
          <w:fldChar w:fldCharType="begin"/>
        </w:r>
        <w:r w:rsidR="005B3578">
          <w:rPr>
            <w:noProof/>
            <w:webHidden/>
          </w:rPr>
          <w:instrText xml:space="preserve"> PAGEREF _Toc404075733 \h </w:instrText>
        </w:r>
        <w:r w:rsidR="005B3578">
          <w:rPr>
            <w:noProof/>
            <w:webHidden/>
          </w:rPr>
        </w:r>
        <w:r w:rsidR="005B3578">
          <w:rPr>
            <w:noProof/>
            <w:webHidden/>
          </w:rPr>
          <w:fldChar w:fldCharType="separate"/>
        </w:r>
        <w:r w:rsidR="005E55FA">
          <w:rPr>
            <w:noProof/>
            <w:webHidden/>
          </w:rPr>
          <w:t>60</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34" w:history="1">
        <w:r w:rsidR="005B3578" w:rsidRPr="00212715">
          <w:rPr>
            <w:rStyle w:val="Hyperlink"/>
            <w:noProof/>
          </w:rPr>
          <w:t>12.15</w:t>
        </w:r>
        <w:r w:rsidR="005B3578">
          <w:rPr>
            <w:rFonts w:ascii="Times New Roman" w:hAnsi="Times New Roman"/>
            <w:noProof/>
            <w:sz w:val="24"/>
            <w:szCs w:val="24"/>
            <w:lang w:val="en-US"/>
          </w:rPr>
          <w:tab/>
        </w:r>
        <w:r w:rsidR="005B3578" w:rsidRPr="00212715">
          <w:rPr>
            <w:rStyle w:val="Hyperlink"/>
            <w:noProof/>
          </w:rPr>
          <w:t>Volume_material_list</w:t>
        </w:r>
        <w:r w:rsidR="005B3578">
          <w:rPr>
            <w:noProof/>
            <w:webHidden/>
          </w:rPr>
          <w:tab/>
        </w:r>
        <w:r w:rsidR="005B3578">
          <w:rPr>
            <w:noProof/>
            <w:webHidden/>
          </w:rPr>
          <w:fldChar w:fldCharType="begin"/>
        </w:r>
        <w:r w:rsidR="005B3578">
          <w:rPr>
            <w:noProof/>
            <w:webHidden/>
          </w:rPr>
          <w:instrText xml:space="preserve"> PAGEREF _Toc404075734 \h </w:instrText>
        </w:r>
        <w:r w:rsidR="005B3578">
          <w:rPr>
            <w:noProof/>
            <w:webHidden/>
          </w:rPr>
        </w:r>
        <w:r w:rsidR="005B3578">
          <w:rPr>
            <w:noProof/>
            <w:webHidden/>
          </w:rPr>
          <w:fldChar w:fldCharType="separate"/>
        </w:r>
        <w:r w:rsidR="005E55FA">
          <w:rPr>
            <w:noProof/>
            <w:webHidden/>
          </w:rPr>
          <w:t>61</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35" w:history="1">
        <w:r w:rsidR="005B3578" w:rsidRPr="00212715">
          <w:rPr>
            <w:rStyle w:val="Hyperlink"/>
            <w:noProof/>
          </w:rPr>
          <w:t>12.16</w:t>
        </w:r>
        <w:r w:rsidR="005B3578">
          <w:rPr>
            <w:rFonts w:ascii="Times New Roman" w:hAnsi="Times New Roman"/>
            <w:noProof/>
            <w:sz w:val="24"/>
            <w:szCs w:val="24"/>
            <w:lang w:val="en-US"/>
          </w:rPr>
          <w:tab/>
        </w:r>
        <w:r w:rsidR="005B3578" w:rsidRPr="00212715">
          <w:rPr>
            <w:rStyle w:val="Hyperlink"/>
            <w:noProof/>
          </w:rPr>
          <w:t>Surface_material_list</w:t>
        </w:r>
        <w:r w:rsidR="005B3578">
          <w:rPr>
            <w:noProof/>
            <w:webHidden/>
          </w:rPr>
          <w:tab/>
        </w:r>
        <w:r w:rsidR="005B3578">
          <w:rPr>
            <w:noProof/>
            <w:webHidden/>
          </w:rPr>
          <w:fldChar w:fldCharType="begin"/>
        </w:r>
        <w:r w:rsidR="005B3578">
          <w:rPr>
            <w:noProof/>
            <w:webHidden/>
          </w:rPr>
          <w:instrText xml:space="preserve"> PAGEREF _Toc404075735 \h </w:instrText>
        </w:r>
        <w:r w:rsidR="005B3578">
          <w:rPr>
            <w:noProof/>
            <w:webHidden/>
          </w:rPr>
        </w:r>
        <w:r w:rsidR="005B3578">
          <w:rPr>
            <w:noProof/>
            <w:webHidden/>
          </w:rPr>
          <w:fldChar w:fldCharType="separate"/>
        </w:r>
        <w:r w:rsidR="005E55FA">
          <w:rPr>
            <w:noProof/>
            <w:webHidden/>
          </w:rPr>
          <w:t>62</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36" w:history="1">
        <w:r w:rsidR="005B3578" w:rsidRPr="00212715">
          <w:rPr>
            <w:rStyle w:val="Hyperlink"/>
            <w:noProof/>
          </w:rPr>
          <w:t>12.17</w:t>
        </w:r>
        <w:r w:rsidR="005B3578">
          <w:rPr>
            <w:rFonts w:ascii="Times New Roman" w:hAnsi="Times New Roman"/>
            <w:noProof/>
            <w:sz w:val="24"/>
            <w:szCs w:val="24"/>
            <w:lang w:val="en-US"/>
          </w:rPr>
          <w:tab/>
        </w:r>
        <w:r w:rsidR="005B3578" w:rsidRPr="00212715">
          <w:rPr>
            <w:rStyle w:val="Hyperlink"/>
            <w:noProof/>
          </w:rPr>
          <w:t>Excitation_function_list</w:t>
        </w:r>
        <w:r w:rsidR="005B3578">
          <w:rPr>
            <w:noProof/>
            <w:webHidden/>
          </w:rPr>
          <w:tab/>
        </w:r>
        <w:r w:rsidR="005B3578">
          <w:rPr>
            <w:noProof/>
            <w:webHidden/>
          </w:rPr>
          <w:fldChar w:fldCharType="begin"/>
        </w:r>
        <w:r w:rsidR="005B3578">
          <w:rPr>
            <w:noProof/>
            <w:webHidden/>
          </w:rPr>
          <w:instrText xml:space="preserve"> PAGEREF _Toc404075736 \h </w:instrText>
        </w:r>
        <w:r w:rsidR="005B3578">
          <w:rPr>
            <w:noProof/>
            <w:webHidden/>
          </w:rPr>
        </w:r>
        <w:r w:rsidR="005B3578">
          <w:rPr>
            <w:noProof/>
            <w:webHidden/>
          </w:rPr>
          <w:fldChar w:fldCharType="separate"/>
        </w:r>
        <w:r w:rsidR="005E55FA">
          <w:rPr>
            <w:noProof/>
            <w:webHidden/>
          </w:rPr>
          <w:t>63</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37" w:history="1">
        <w:r w:rsidR="005B3578" w:rsidRPr="00212715">
          <w:rPr>
            <w:rStyle w:val="Hyperlink"/>
            <w:noProof/>
          </w:rPr>
          <w:t>12.18</w:t>
        </w:r>
        <w:r w:rsidR="005B3578">
          <w:rPr>
            <w:rFonts w:ascii="Times New Roman" w:hAnsi="Times New Roman"/>
            <w:noProof/>
            <w:sz w:val="24"/>
            <w:szCs w:val="24"/>
            <w:lang w:val="en-US"/>
          </w:rPr>
          <w:tab/>
        </w:r>
        <w:r w:rsidR="005B3578" w:rsidRPr="00212715">
          <w:rPr>
            <w:rStyle w:val="Hyperlink"/>
            <w:noProof/>
          </w:rPr>
          <w:t>Excitation_point_list</w:t>
        </w:r>
        <w:r w:rsidR="005B3578">
          <w:rPr>
            <w:noProof/>
            <w:webHidden/>
          </w:rPr>
          <w:tab/>
        </w:r>
        <w:r w:rsidR="005B3578">
          <w:rPr>
            <w:noProof/>
            <w:webHidden/>
          </w:rPr>
          <w:fldChar w:fldCharType="begin"/>
        </w:r>
        <w:r w:rsidR="005B3578">
          <w:rPr>
            <w:noProof/>
            <w:webHidden/>
          </w:rPr>
          <w:instrText xml:space="preserve"> PAGEREF _Toc404075737 \h </w:instrText>
        </w:r>
        <w:r w:rsidR="005B3578">
          <w:rPr>
            <w:noProof/>
            <w:webHidden/>
          </w:rPr>
        </w:r>
        <w:r w:rsidR="005B3578">
          <w:rPr>
            <w:noProof/>
            <w:webHidden/>
          </w:rPr>
          <w:fldChar w:fldCharType="separate"/>
        </w:r>
        <w:r w:rsidR="005E55FA">
          <w:rPr>
            <w:noProof/>
            <w:webHidden/>
          </w:rPr>
          <w:t>65</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38" w:history="1">
        <w:r w:rsidR="005B3578" w:rsidRPr="00212715">
          <w:rPr>
            <w:rStyle w:val="Hyperlink"/>
            <w:noProof/>
          </w:rPr>
          <w:t>12.19</w:t>
        </w:r>
        <w:r w:rsidR="005B3578">
          <w:rPr>
            <w:rFonts w:ascii="Times New Roman" w:hAnsi="Times New Roman"/>
            <w:noProof/>
            <w:sz w:val="24"/>
            <w:szCs w:val="24"/>
            <w:lang w:val="en-US"/>
          </w:rPr>
          <w:tab/>
        </w:r>
        <w:r w:rsidR="005B3578" w:rsidRPr="00212715">
          <w:rPr>
            <w:rStyle w:val="Hyperlink"/>
            <w:noProof/>
          </w:rPr>
          <w:t>Excitation_surface_list</w:t>
        </w:r>
        <w:r w:rsidR="005B3578">
          <w:rPr>
            <w:noProof/>
            <w:webHidden/>
          </w:rPr>
          <w:tab/>
        </w:r>
        <w:r w:rsidR="005B3578">
          <w:rPr>
            <w:noProof/>
            <w:webHidden/>
          </w:rPr>
          <w:fldChar w:fldCharType="begin"/>
        </w:r>
        <w:r w:rsidR="005B3578">
          <w:rPr>
            <w:noProof/>
            <w:webHidden/>
          </w:rPr>
          <w:instrText xml:space="preserve"> PAGEREF _Toc404075738 \h </w:instrText>
        </w:r>
        <w:r w:rsidR="005B3578">
          <w:rPr>
            <w:noProof/>
            <w:webHidden/>
          </w:rPr>
        </w:r>
        <w:r w:rsidR="005B3578">
          <w:rPr>
            <w:noProof/>
            <w:webHidden/>
          </w:rPr>
          <w:fldChar w:fldCharType="separate"/>
        </w:r>
        <w:r w:rsidR="005E55FA">
          <w:rPr>
            <w:noProof/>
            <w:webHidden/>
          </w:rPr>
          <w:t>66</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39" w:history="1">
        <w:r w:rsidR="005B3578" w:rsidRPr="00212715">
          <w:rPr>
            <w:rStyle w:val="Hyperlink"/>
            <w:noProof/>
          </w:rPr>
          <w:t>12.20</w:t>
        </w:r>
        <w:r w:rsidR="005B3578">
          <w:rPr>
            <w:rFonts w:ascii="Times New Roman" w:hAnsi="Times New Roman"/>
            <w:noProof/>
            <w:sz w:val="24"/>
            <w:szCs w:val="24"/>
            <w:lang w:val="en-US"/>
          </w:rPr>
          <w:tab/>
        </w:r>
        <w:r w:rsidR="005B3578" w:rsidRPr="00212715">
          <w:rPr>
            <w:rStyle w:val="Hyperlink"/>
            <w:noProof/>
          </w:rPr>
          <w:t>Excitation_mode_list</w:t>
        </w:r>
        <w:r w:rsidR="005B3578">
          <w:rPr>
            <w:noProof/>
            <w:webHidden/>
          </w:rPr>
          <w:tab/>
        </w:r>
        <w:r w:rsidR="005B3578">
          <w:rPr>
            <w:noProof/>
            <w:webHidden/>
          </w:rPr>
          <w:fldChar w:fldCharType="begin"/>
        </w:r>
        <w:r w:rsidR="005B3578">
          <w:rPr>
            <w:noProof/>
            <w:webHidden/>
          </w:rPr>
          <w:instrText xml:space="preserve"> PAGEREF _Toc404075739 \h </w:instrText>
        </w:r>
        <w:r w:rsidR="005B3578">
          <w:rPr>
            <w:noProof/>
            <w:webHidden/>
          </w:rPr>
        </w:r>
        <w:r w:rsidR="005B3578">
          <w:rPr>
            <w:noProof/>
            <w:webHidden/>
          </w:rPr>
          <w:fldChar w:fldCharType="separate"/>
        </w:r>
        <w:r w:rsidR="005E55FA">
          <w:rPr>
            <w:noProof/>
            <w:webHidden/>
          </w:rPr>
          <w:t>66</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40" w:history="1">
        <w:r w:rsidR="005B3578" w:rsidRPr="00212715">
          <w:rPr>
            <w:rStyle w:val="Hyperlink"/>
            <w:noProof/>
          </w:rPr>
          <w:t>12.21</w:t>
        </w:r>
        <w:r w:rsidR="005B3578">
          <w:rPr>
            <w:rFonts w:ascii="Times New Roman" w:hAnsi="Times New Roman"/>
            <w:noProof/>
            <w:sz w:val="24"/>
            <w:szCs w:val="24"/>
            <w:lang w:val="en-US"/>
          </w:rPr>
          <w:tab/>
        </w:r>
        <w:r w:rsidR="005B3578" w:rsidRPr="00212715">
          <w:rPr>
            <w:rStyle w:val="Hyperlink"/>
            <w:noProof/>
          </w:rPr>
          <w:t>Huygens_surface</w:t>
        </w:r>
        <w:r w:rsidR="005B3578">
          <w:rPr>
            <w:noProof/>
            <w:webHidden/>
          </w:rPr>
          <w:tab/>
        </w:r>
        <w:r w:rsidR="005B3578">
          <w:rPr>
            <w:noProof/>
            <w:webHidden/>
          </w:rPr>
          <w:fldChar w:fldCharType="begin"/>
        </w:r>
        <w:r w:rsidR="005B3578">
          <w:rPr>
            <w:noProof/>
            <w:webHidden/>
          </w:rPr>
          <w:instrText xml:space="preserve"> PAGEREF _Toc404075740 \h </w:instrText>
        </w:r>
        <w:r w:rsidR="005B3578">
          <w:rPr>
            <w:noProof/>
            <w:webHidden/>
          </w:rPr>
        </w:r>
        <w:r w:rsidR="005B3578">
          <w:rPr>
            <w:noProof/>
            <w:webHidden/>
          </w:rPr>
          <w:fldChar w:fldCharType="separate"/>
        </w:r>
        <w:r w:rsidR="005E55FA">
          <w:rPr>
            <w:noProof/>
            <w:webHidden/>
          </w:rPr>
          <w:t>67</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41" w:history="1">
        <w:r w:rsidR="005B3578" w:rsidRPr="00212715">
          <w:rPr>
            <w:rStyle w:val="Hyperlink"/>
            <w:noProof/>
          </w:rPr>
          <w:t>12.22</w:t>
        </w:r>
        <w:r w:rsidR="005B3578">
          <w:rPr>
            <w:rFonts w:ascii="Times New Roman" w:hAnsi="Times New Roman"/>
            <w:noProof/>
            <w:sz w:val="24"/>
            <w:szCs w:val="24"/>
            <w:lang w:val="en-US"/>
          </w:rPr>
          <w:tab/>
        </w:r>
        <w:r w:rsidR="005B3578" w:rsidRPr="00212715">
          <w:rPr>
            <w:rStyle w:val="Hyperlink"/>
            <w:noProof/>
          </w:rPr>
          <w:t>Far_field_surface</w:t>
        </w:r>
        <w:r w:rsidR="005B3578">
          <w:rPr>
            <w:noProof/>
            <w:webHidden/>
          </w:rPr>
          <w:tab/>
        </w:r>
        <w:r w:rsidR="005B3578">
          <w:rPr>
            <w:noProof/>
            <w:webHidden/>
          </w:rPr>
          <w:fldChar w:fldCharType="begin"/>
        </w:r>
        <w:r w:rsidR="005B3578">
          <w:rPr>
            <w:noProof/>
            <w:webHidden/>
          </w:rPr>
          <w:instrText xml:space="preserve"> PAGEREF _Toc404075741 \h </w:instrText>
        </w:r>
        <w:r w:rsidR="005B3578">
          <w:rPr>
            <w:noProof/>
            <w:webHidden/>
          </w:rPr>
        </w:r>
        <w:r w:rsidR="005B3578">
          <w:rPr>
            <w:noProof/>
            <w:webHidden/>
          </w:rPr>
          <w:fldChar w:fldCharType="separate"/>
        </w:r>
        <w:r w:rsidR="005E55FA">
          <w:rPr>
            <w:noProof/>
            <w:webHidden/>
          </w:rPr>
          <w:t>67</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42" w:history="1">
        <w:r w:rsidR="005B3578" w:rsidRPr="00212715">
          <w:rPr>
            <w:rStyle w:val="Hyperlink"/>
            <w:noProof/>
          </w:rPr>
          <w:t>12.23</w:t>
        </w:r>
        <w:r w:rsidR="005B3578">
          <w:rPr>
            <w:rFonts w:ascii="Times New Roman" w:hAnsi="Times New Roman"/>
            <w:noProof/>
            <w:sz w:val="24"/>
            <w:szCs w:val="24"/>
            <w:lang w:val="en-US"/>
          </w:rPr>
          <w:tab/>
        </w:r>
        <w:r w:rsidR="005B3578" w:rsidRPr="00212715">
          <w:rPr>
            <w:rStyle w:val="Hyperlink"/>
            <w:noProof/>
          </w:rPr>
          <w:t>RCS_surface</w:t>
        </w:r>
        <w:r w:rsidR="005B3578">
          <w:rPr>
            <w:noProof/>
            <w:webHidden/>
          </w:rPr>
          <w:tab/>
        </w:r>
        <w:r w:rsidR="005B3578">
          <w:rPr>
            <w:noProof/>
            <w:webHidden/>
          </w:rPr>
          <w:fldChar w:fldCharType="begin"/>
        </w:r>
        <w:r w:rsidR="005B3578">
          <w:rPr>
            <w:noProof/>
            <w:webHidden/>
          </w:rPr>
          <w:instrText xml:space="preserve"> PAGEREF _Toc404075742 \h </w:instrText>
        </w:r>
        <w:r w:rsidR="005B3578">
          <w:rPr>
            <w:noProof/>
            <w:webHidden/>
          </w:rPr>
        </w:r>
        <w:r w:rsidR="005B3578">
          <w:rPr>
            <w:noProof/>
            <w:webHidden/>
          </w:rPr>
          <w:fldChar w:fldCharType="separate"/>
        </w:r>
        <w:r w:rsidR="005E55FA">
          <w:rPr>
            <w:noProof/>
            <w:webHidden/>
          </w:rPr>
          <w:t>68</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43" w:history="1">
        <w:r w:rsidR="005B3578" w:rsidRPr="00212715">
          <w:rPr>
            <w:rStyle w:val="Hyperlink"/>
            <w:noProof/>
          </w:rPr>
          <w:t>12.24</w:t>
        </w:r>
        <w:r w:rsidR="005B3578">
          <w:rPr>
            <w:rFonts w:ascii="Times New Roman" w:hAnsi="Times New Roman"/>
            <w:noProof/>
            <w:sz w:val="24"/>
            <w:szCs w:val="24"/>
            <w:lang w:val="en-US"/>
          </w:rPr>
          <w:tab/>
        </w:r>
        <w:r w:rsidR="005B3578" w:rsidRPr="00212715">
          <w:rPr>
            <w:rStyle w:val="Hyperlink"/>
            <w:noProof/>
          </w:rPr>
          <w:t>Output_point_list</w:t>
        </w:r>
        <w:r w:rsidR="005B3578">
          <w:rPr>
            <w:noProof/>
            <w:webHidden/>
          </w:rPr>
          <w:tab/>
        </w:r>
        <w:r w:rsidR="005B3578">
          <w:rPr>
            <w:noProof/>
            <w:webHidden/>
          </w:rPr>
          <w:fldChar w:fldCharType="begin"/>
        </w:r>
        <w:r w:rsidR="005B3578">
          <w:rPr>
            <w:noProof/>
            <w:webHidden/>
          </w:rPr>
          <w:instrText xml:space="preserve"> PAGEREF _Toc404075743 \h </w:instrText>
        </w:r>
        <w:r w:rsidR="005B3578">
          <w:rPr>
            <w:noProof/>
            <w:webHidden/>
          </w:rPr>
        </w:r>
        <w:r w:rsidR="005B3578">
          <w:rPr>
            <w:noProof/>
            <w:webHidden/>
          </w:rPr>
          <w:fldChar w:fldCharType="separate"/>
        </w:r>
        <w:r w:rsidR="005E55FA">
          <w:rPr>
            <w:noProof/>
            <w:webHidden/>
          </w:rPr>
          <w:t>68</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44" w:history="1">
        <w:r w:rsidR="005B3578" w:rsidRPr="00212715">
          <w:rPr>
            <w:rStyle w:val="Hyperlink"/>
            <w:noProof/>
          </w:rPr>
          <w:t>12.25</w:t>
        </w:r>
        <w:r w:rsidR="005B3578">
          <w:rPr>
            <w:rFonts w:ascii="Times New Roman" w:hAnsi="Times New Roman"/>
            <w:noProof/>
            <w:sz w:val="24"/>
            <w:szCs w:val="24"/>
            <w:lang w:val="en-US"/>
          </w:rPr>
          <w:tab/>
        </w:r>
        <w:r w:rsidR="005B3578" w:rsidRPr="00212715">
          <w:rPr>
            <w:rStyle w:val="Hyperlink"/>
            <w:noProof/>
          </w:rPr>
          <w:t>Frequency_domain_power_surface_list</w:t>
        </w:r>
        <w:r w:rsidR="005B3578">
          <w:rPr>
            <w:noProof/>
            <w:webHidden/>
          </w:rPr>
          <w:tab/>
        </w:r>
        <w:r w:rsidR="005B3578">
          <w:rPr>
            <w:noProof/>
            <w:webHidden/>
          </w:rPr>
          <w:fldChar w:fldCharType="begin"/>
        </w:r>
        <w:r w:rsidR="005B3578">
          <w:rPr>
            <w:noProof/>
            <w:webHidden/>
          </w:rPr>
          <w:instrText xml:space="preserve"> PAGEREF _Toc404075744 \h </w:instrText>
        </w:r>
        <w:r w:rsidR="005B3578">
          <w:rPr>
            <w:noProof/>
            <w:webHidden/>
          </w:rPr>
        </w:r>
        <w:r w:rsidR="005B3578">
          <w:rPr>
            <w:noProof/>
            <w:webHidden/>
          </w:rPr>
          <w:fldChar w:fldCharType="separate"/>
        </w:r>
        <w:r w:rsidR="005E55FA">
          <w:rPr>
            <w:noProof/>
            <w:webHidden/>
          </w:rPr>
          <w:t>69</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45" w:history="1">
        <w:r w:rsidR="005B3578" w:rsidRPr="00212715">
          <w:rPr>
            <w:rStyle w:val="Hyperlink"/>
            <w:noProof/>
          </w:rPr>
          <w:t>12.26</w:t>
        </w:r>
        <w:r w:rsidR="005B3578">
          <w:rPr>
            <w:rFonts w:ascii="Times New Roman" w:hAnsi="Times New Roman"/>
            <w:noProof/>
            <w:sz w:val="24"/>
            <w:szCs w:val="24"/>
            <w:lang w:val="en-US"/>
          </w:rPr>
          <w:tab/>
        </w:r>
        <w:r w:rsidR="005B3578" w:rsidRPr="00212715">
          <w:rPr>
            <w:rStyle w:val="Hyperlink"/>
            <w:noProof/>
          </w:rPr>
          <w:t>Frequency_output_surface_list</w:t>
        </w:r>
        <w:r w:rsidR="005B3578">
          <w:rPr>
            <w:noProof/>
            <w:webHidden/>
          </w:rPr>
          <w:tab/>
        </w:r>
        <w:r w:rsidR="005B3578">
          <w:rPr>
            <w:noProof/>
            <w:webHidden/>
          </w:rPr>
          <w:fldChar w:fldCharType="begin"/>
        </w:r>
        <w:r w:rsidR="005B3578">
          <w:rPr>
            <w:noProof/>
            <w:webHidden/>
          </w:rPr>
          <w:instrText xml:space="preserve"> PAGEREF _Toc404075745 \h </w:instrText>
        </w:r>
        <w:r w:rsidR="005B3578">
          <w:rPr>
            <w:noProof/>
            <w:webHidden/>
          </w:rPr>
        </w:r>
        <w:r w:rsidR="005B3578">
          <w:rPr>
            <w:noProof/>
            <w:webHidden/>
          </w:rPr>
          <w:fldChar w:fldCharType="separate"/>
        </w:r>
        <w:r w:rsidR="005E55FA">
          <w:rPr>
            <w:noProof/>
            <w:webHidden/>
          </w:rPr>
          <w:t>69</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46" w:history="1">
        <w:r w:rsidR="005B3578" w:rsidRPr="00212715">
          <w:rPr>
            <w:rStyle w:val="Hyperlink"/>
            <w:noProof/>
          </w:rPr>
          <w:t>12.27</w:t>
        </w:r>
        <w:r w:rsidR="005B3578">
          <w:rPr>
            <w:rFonts w:ascii="Times New Roman" w:hAnsi="Times New Roman"/>
            <w:noProof/>
            <w:sz w:val="24"/>
            <w:szCs w:val="24"/>
            <w:lang w:val="en-US"/>
          </w:rPr>
          <w:tab/>
        </w:r>
        <w:r w:rsidR="005B3578" w:rsidRPr="00212715">
          <w:rPr>
            <w:rStyle w:val="Hyperlink"/>
            <w:noProof/>
          </w:rPr>
          <w:t>Frequency_output_volume_list</w:t>
        </w:r>
        <w:r w:rsidR="005B3578">
          <w:rPr>
            <w:noProof/>
            <w:webHidden/>
          </w:rPr>
          <w:tab/>
        </w:r>
        <w:r w:rsidR="005B3578">
          <w:rPr>
            <w:noProof/>
            <w:webHidden/>
          </w:rPr>
          <w:fldChar w:fldCharType="begin"/>
        </w:r>
        <w:r w:rsidR="005B3578">
          <w:rPr>
            <w:noProof/>
            <w:webHidden/>
          </w:rPr>
          <w:instrText xml:space="preserve"> PAGEREF _Toc404075746 \h </w:instrText>
        </w:r>
        <w:r w:rsidR="005B3578">
          <w:rPr>
            <w:noProof/>
            <w:webHidden/>
          </w:rPr>
        </w:r>
        <w:r w:rsidR="005B3578">
          <w:rPr>
            <w:noProof/>
            <w:webHidden/>
          </w:rPr>
          <w:fldChar w:fldCharType="separate"/>
        </w:r>
        <w:r w:rsidR="005E55FA">
          <w:rPr>
            <w:noProof/>
            <w:webHidden/>
          </w:rPr>
          <w:t>70</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47" w:history="1">
        <w:r w:rsidR="005B3578" w:rsidRPr="00212715">
          <w:rPr>
            <w:rStyle w:val="Hyperlink"/>
            <w:noProof/>
          </w:rPr>
          <w:t>12.28</w:t>
        </w:r>
        <w:r w:rsidR="005B3578">
          <w:rPr>
            <w:rFonts w:ascii="Times New Roman" w:hAnsi="Times New Roman"/>
            <w:noProof/>
            <w:sz w:val="24"/>
            <w:szCs w:val="24"/>
            <w:lang w:val="en-US"/>
          </w:rPr>
          <w:tab/>
        </w:r>
        <w:r w:rsidR="005B3578" w:rsidRPr="00212715">
          <w:rPr>
            <w:rStyle w:val="Hyperlink"/>
            <w:noProof/>
          </w:rPr>
          <w:t>New_mesh_generation</w:t>
        </w:r>
        <w:r w:rsidR="005B3578">
          <w:rPr>
            <w:noProof/>
            <w:webHidden/>
          </w:rPr>
          <w:tab/>
        </w:r>
        <w:r w:rsidR="005B3578">
          <w:rPr>
            <w:noProof/>
            <w:webHidden/>
          </w:rPr>
          <w:fldChar w:fldCharType="begin"/>
        </w:r>
        <w:r w:rsidR="005B3578">
          <w:rPr>
            <w:noProof/>
            <w:webHidden/>
          </w:rPr>
          <w:instrText xml:space="preserve"> PAGEREF _Toc404075747 \h </w:instrText>
        </w:r>
        <w:r w:rsidR="005B3578">
          <w:rPr>
            <w:noProof/>
            <w:webHidden/>
          </w:rPr>
        </w:r>
        <w:r w:rsidR="005B3578">
          <w:rPr>
            <w:noProof/>
            <w:webHidden/>
          </w:rPr>
          <w:fldChar w:fldCharType="separate"/>
        </w:r>
        <w:r w:rsidR="005E55FA">
          <w:rPr>
            <w:noProof/>
            <w:webHidden/>
          </w:rPr>
          <w:t>70</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48" w:history="1">
        <w:r w:rsidR="005B3578" w:rsidRPr="00212715">
          <w:rPr>
            <w:rStyle w:val="Hyperlink"/>
            <w:noProof/>
          </w:rPr>
          <w:t>12.29</w:t>
        </w:r>
        <w:r w:rsidR="005B3578">
          <w:rPr>
            <w:rFonts w:ascii="Times New Roman" w:hAnsi="Times New Roman"/>
            <w:noProof/>
            <w:sz w:val="24"/>
            <w:szCs w:val="24"/>
            <w:lang w:val="en-US"/>
          </w:rPr>
          <w:tab/>
        </w:r>
        <w:r w:rsidR="005B3578" w:rsidRPr="00212715">
          <w:rPr>
            <w:rStyle w:val="Hyperlink"/>
            <w:noProof/>
          </w:rPr>
          <w:t>Output_surface_list</w:t>
        </w:r>
        <w:r w:rsidR="005B3578">
          <w:rPr>
            <w:noProof/>
            <w:webHidden/>
          </w:rPr>
          <w:tab/>
        </w:r>
        <w:r w:rsidR="005B3578">
          <w:rPr>
            <w:noProof/>
            <w:webHidden/>
          </w:rPr>
          <w:fldChar w:fldCharType="begin"/>
        </w:r>
        <w:r w:rsidR="005B3578">
          <w:rPr>
            <w:noProof/>
            <w:webHidden/>
          </w:rPr>
          <w:instrText xml:space="preserve"> PAGEREF _Toc404075748 \h </w:instrText>
        </w:r>
        <w:r w:rsidR="005B3578">
          <w:rPr>
            <w:noProof/>
            <w:webHidden/>
          </w:rPr>
        </w:r>
        <w:r w:rsidR="005B3578">
          <w:rPr>
            <w:noProof/>
            <w:webHidden/>
          </w:rPr>
          <w:fldChar w:fldCharType="separate"/>
        </w:r>
        <w:r w:rsidR="005E55FA">
          <w:rPr>
            <w:noProof/>
            <w:webHidden/>
          </w:rPr>
          <w:t>71</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49" w:history="1">
        <w:r w:rsidR="005B3578" w:rsidRPr="00212715">
          <w:rPr>
            <w:rStyle w:val="Hyperlink"/>
            <w:noProof/>
          </w:rPr>
          <w:t>12.30</w:t>
        </w:r>
        <w:r w:rsidR="005B3578">
          <w:rPr>
            <w:rFonts w:ascii="Times New Roman" w:hAnsi="Times New Roman"/>
            <w:noProof/>
            <w:sz w:val="24"/>
            <w:szCs w:val="24"/>
            <w:lang w:val="en-US"/>
          </w:rPr>
          <w:tab/>
        </w:r>
        <w:r w:rsidR="005B3578" w:rsidRPr="00212715">
          <w:rPr>
            <w:rStyle w:val="Hyperlink"/>
            <w:noProof/>
          </w:rPr>
          <w:t>Output_volume_list</w:t>
        </w:r>
        <w:r w:rsidR="005B3578">
          <w:rPr>
            <w:noProof/>
            <w:webHidden/>
          </w:rPr>
          <w:tab/>
        </w:r>
        <w:r w:rsidR="005B3578">
          <w:rPr>
            <w:noProof/>
            <w:webHidden/>
          </w:rPr>
          <w:fldChar w:fldCharType="begin"/>
        </w:r>
        <w:r w:rsidR="005B3578">
          <w:rPr>
            <w:noProof/>
            <w:webHidden/>
          </w:rPr>
          <w:instrText xml:space="preserve"> PAGEREF _Toc404075749 \h </w:instrText>
        </w:r>
        <w:r w:rsidR="005B3578">
          <w:rPr>
            <w:noProof/>
            <w:webHidden/>
          </w:rPr>
        </w:r>
        <w:r w:rsidR="005B3578">
          <w:rPr>
            <w:noProof/>
            <w:webHidden/>
          </w:rPr>
          <w:fldChar w:fldCharType="separate"/>
        </w:r>
        <w:r w:rsidR="005E55FA">
          <w:rPr>
            <w:noProof/>
            <w:webHidden/>
          </w:rPr>
          <w:t>71</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50" w:history="1">
        <w:r w:rsidR="005B3578" w:rsidRPr="00212715">
          <w:rPr>
            <w:rStyle w:val="Hyperlink"/>
            <w:noProof/>
          </w:rPr>
          <w:t>12.31</w:t>
        </w:r>
        <w:r w:rsidR="005B3578">
          <w:rPr>
            <w:rFonts w:ascii="Times New Roman" w:hAnsi="Times New Roman"/>
            <w:noProof/>
            <w:sz w:val="24"/>
            <w:szCs w:val="24"/>
            <w:lang w:val="en-US"/>
          </w:rPr>
          <w:tab/>
        </w:r>
        <w:r w:rsidR="005B3578" w:rsidRPr="00212715">
          <w:rPr>
            <w:rStyle w:val="Hyperlink"/>
            <w:noProof/>
          </w:rPr>
          <w:t>Output_volume_average_list</w:t>
        </w:r>
        <w:r w:rsidR="005B3578">
          <w:rPr>
            <w:noProof/>
            <w:webHidden/>
          </w:rPr>
          <w:tab/>
        </w:r>
        <w:r w:rsidR="005B3578">
          <w:rPr>
            <w:noProof/>
            <w:webHidden/>
          </w:rPr>
          <w:fldChar w:fldCharType="begin"/>
        </w:r>
        <w:r w:rsidR="005B3578">
          <w:rPr>
            <w:noProof/>
            <w:webHidden/>
          </w:rPr>
          <w:instrText xml:space="preserve"> PAGEREF _Toc404075750 \h </w:instrText>
        </w:r>
        <w:r w:rsidR="005B3578">
          <w:rPr>
            <w:noProof/>
            <w:webHidden/>
          </w:rPr>
        </w:r>
        <w:r w:rsidR="005B3578">
          <w:rPr>
            <w:noProof/>
            <w:webHidden/>
          </w:rPr>
          <w:fldChar w:fldCharType="separate"/>
        </w:r>
        <w:r w:rsidR="005E55FA">
          <w:rPr>
            <w:noProof/>
            <w:webHidden/>
          </w:rPr>
          <w:t>72</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51" w:history="1">
        <w:r w:rsidR="005B3578" w:rsidRPr="00212715">
          <w:rPr>
            <w:rStyle w:val="Hyperlink"/>
            <w:noProof/>
          </w:rPr>
          <w:t>12.32</w:t>
        </w:r>
        <w:r w:rsidR="005B3578">
          <w:rPr>
            <w:rFonts w:ascii="Times New Roman" w:hAnsi="Times New Roman"/>
            <w:noProof/>
            <w:sz w:val="24"/>
            <w:szCs w:val="24"/>
            <w:lang w:val="en-US"/>
          </w:rPr>
          <w:tab/>
        </w:r>
        <w:r w:rsidR="005B3578" w:rsidRPr="00212715">
          <w:rPr>
            <w:rStyle w:val="Hyperlink"/>
            <w:noProof/>
          </w:rPr>
          <w:t>Output_mode_list</w:t>
        </w:r>
        <w:r w:rsidR="005B3578">
          <w:rPr>
            <w:noProof/>
            <w:webHidden/>
          </w:rPr>
          <w:tab/>
        </w:r>
        <w:r w:rsidR="005B3578">
          <w:rPr>
            <w:noProof/>
            <w:webHidden/>
          </w:rPr>
          <w:fldChar w:fldCharType="begin"/>
        </w:r>
        <w:r w:rsidR="005B3578">
          <w:rPr>
            <w:noProof/>
            <w:webHidden/>
          </w:rPr>
          <w:instrText xml:space="preserve"> PAGEREF _Toc404075751 \h </w:instrText>
        </w:r>
        <w:r w:rsidR="005B3578">
          <w:rPr>
            <w:noProof/>
            <w:webHidden/>
          </w:rPr>
        </w:r>
        <w:r w:rsidR="005B3578">
          <w:rPr>
            <w:noProof/>
            <w:webHidden/>
          </w:rPr>
          <w:fldChar w:fldCharType="separate"/>
        </w:r>
        <w:r w:rsidR="005E55FA">
          <w:rPr>
            <w:noProof/>
            <w:webHidden/>
          </w:rPr>
          <w:t>72</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52" w:history="1">
        <w:r w:rsidR="005B3578" w:rsidRPr="00212715">
          <w:rPr>
            <w:rStyle w:val="Hyperlink"/>
            <w:noProof/>
          </w:rPr>
          <w:t>12.33</w:t>
        </w:r>
        <w:r w:rsidR="005B3578">
          <w:rPr>
            <w:rFonts w:ascii="Times New Roman" w:hAnsi="Times New Roman"/>
            <w:noProof/>
            <w:sz w:val="24"/>
            <w:szCs w:val="24"/>
            <w:lang w:val="en-US"/>
          </w:rPr>
          <w:tab/>
        </w:r>
        <w:r w:rsidR="005B3578" w:rsidRPr="00212715">
          <w:rPr>
            <w:rStyle w:val="Hyperlink"/>
            <w:noProof/>
          </w:rPr>
          <w:t>SAR_volume_list</w:t>
        </w:r>
        <w:r w:rsidR="005B3578">
          <w:rPr>
            <w:noProof/>
            <w:webHidden/>
          </w:rPr>
          <w:tab/>
        </w:r>
        <w:r w:rsidR="005B3578">
          <w:rPr>
            <w:noProof/>
            <w:webHidden/>
          </w:rPr>
          <w:fldChar w:fldCharType="begin"/>
        </w:r>
        <w:r w:rsidR="005B3578">
          <w:rPr>
            <w:noProof/>
            <w:webHidden/>
          </w:rPr>
          <w:instrText xml:space="preserve"> PAGEREF _Toc404075752 \h </w:instrText>
        </w:r>
        <w:r w:rsidR="005B3578">
          <w:rPr>
            <w:noProof/>
            <w:webHidden/>
          </w:rPr>
        </w:r>
        <w:r w:rsidR="005B3578">
          <w:rPr>
            <w:noProof/>
            <w:webHidden/>
          </w:rPr>
          <w:fldChar w:fldCharType="separate"/>
        </w:r>
        <w:r w:rsidR="005E55FA">
          <w:rPr>
            <w:noProof/>
            <w:webHidden/>
          </w:rPr>
          <w:t>73</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53" w:history="1">
        <w:r w:rsidR="005B3578" w:rsidRPr="00212715">
          <w:rPr>
            <w:rStyle w:val="Hyperlink"/>
            <w:noProof/>
          </w:rPr>
          <w:t>12.34</w:t>
        </w:r>
        <w:r w:rsidR="005B3578">
          <w:rPr>
            <w:rFonts w:ascii="Times New Roman" w:hAnsi="Times New Roman"/>
            <w:noProof/>
            <w:sz w:val="24"/>
            <w:szCs w:val="24"/>
            <w:lang w:val="en-US"/>
          </w:rPr>
          <w:tab/>
        </w:r>
        <w:r w:rsidR="005B3578" w:rsidRPr="00212715">
          <w:rPr>
            <w:rStyle w:val="Hyperlink"/>
            <w:noProof/>
          </w:rPr>
          <w:t>Simulation_time</w:t>
        </w:r>
        <w:r w:rsidR="005B3578">
          <w:rPr>
            <w:noProof/>
            <w:webHidden/>
          </w:rPr>
          <w:tab/>
        </w:r>
        <w:r w:rsidR="005B3578">
          <w:rPr>
            <w:noProof/>
            <w:webHidden/>
          </w:rPr>
          <w:fldChar w:fldCharType="begin"/>
        </w:r>
        <w:r w:rsidR="005B3578">
          <w:rPr>
            <w:noProof/>
            <w:webHidden/>
          </w:rPr>
          <w:instrText xml:space="preserve"> PAGEREF _Toc404075753 \h </w:instrText>
        </w:r>
        <w:r w:rsidR="005B3578">
          <w:rPr>
            <w:noProof/>
            <w:webHidden/>
          </w:rPr>
        </w:r>
        <w:r w:rsidR="005B3578">
          <w:rPr>
            <w:noProof/>
            <w:webHidden/>
          </w:rPr>
          <w:fldChar w:fldCharType="separate"/>
        </w:r>
        <w:r w:rsidR="005E55FA">
          <w:rPr>
            <w:noProof/>
            <w:webHidden/>
          </w:rPr>
          <w:t>74</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54" w:history="1">
        <w:r w:rsidR="005B3578" w:rsidRPr="00212715">
          <w:rPr>
            <w:rStyle w:val="Hyperlink"/>
            <w:noProof/>
          </w:rPr>
          <w:t>12.35</w:t>
        </w:r>
        <w:r w:rsidR="005B3578">
          <w:rPr>
            <w:rFonts w:ascii="Times New Roman" w:hAnsi="Times New Roman"/>
            <w:noProof/>
            <w:sz w:val="24"/>
            <w:szCs w:val="24"/>
            <w:lang w:val="en-US"/>
          </w:rPr>
          <w:tab/>
        </w:r>
        <w:r w:rsidR="005B3578" w:rsidRPr="00212715">
          <w:rPr>
            <w:rStyle w:val="Hyperlink"/>
            <w:noProof/>
          </w:rPr>
          <w:t>Mode_stir_surface_list</w:t>
        </w:r>
        <w:r w:rsidR="005B3578">
          <w:rPr>
            <w:noProof/>
            <w:webHidden/>
          </w:rPr>
          <w:tab/>
        </w:r>
        <w:r w:rsidR="005B3578">
          <w:rPr>
            <w:noProof/>
            <w:webHidden/>
          </w:rPr>
          <w:fldChar w:fldCharType="begin"/>
        </w:r>
        <w:r w:rsidR="005B3578">
          <w:rPr>
            <w:noProof/>
            <w:webHidden/>
          </w:rPr>
          <w:instrText xml:space="preserve"> PAGEREF _Toc404075754 \h </w:instrText>
        </w:r>
        <w:r w:rsidR="005B3578">
          <w:rPr>
            <w:noProof/>
            <w:webHidden/>
          </w:rPr>
        </w:r>
        <w:r w:rsidR="005B3578">
          <w:rPr>
            <w:noProof/>
            <w:webHidden/>
          </w:rPr>
          <w:fldChar w:fldCharType="separate"/>
        </w:r>
        <w:r w:rsidR="005E55FA">
          <w:rPr>
            <w:noProof/>
            <w:webHidden/>
          </w:rPr>
          <w:t>74</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55" w:history="1">
        <w:r w:rsidR="005B3578" w:rsidRPr="00212715">
          <w:rPr>
            <w:rStyle w:val="Hyperlink"/>
            <w:noProof/>
          </w:rPr>
          <w:t>12.36</w:t>
        </w:r>
        <w:r w:rsidR="005B3578">
          <w:rPr>
            <w:rFonts w:ascii="Times New Roman" w:hAnsi="Times New Roman"/>
            <w:noProof/>
            <w:sz w:val="24"/>
            <w:szCs w:val="24"/>
            <w:lang w:val="en-US"/>
          </w:rPr>
          <w:tab/>
        </w:r>
        <w:r w:rsidR="005B3578" w:rsidRPr="00212715">
          <w:rPr>
            <w:rStyle w:val="Hyperlink"/>
            <w:noProof/>
          </w:rPr>
          <w:t>Random_number_seed</w:t>
        </w:r>
        <w:r w:rsidR="005B3578">
          <w:rPr>
            <w:noProof/>
            <w:webHidden/>
          </w:rPr>
          <w:tab/>
        </w:r>
        <w:r w:rsidR="005B3578">
          <w:rPr>
            <w:noProof/>
            <w:webHidden/>
          </w:rPr>
          <w:fldChar w:fldCharType="begin"/>
        </w:r>
        <w:r w:rsidR="005B3578">
          <w:rPr>
            <w:noProof/>
            <w:webHidden/>
          </w:rPr>
          <w:instrText xml:space="preserve"> PAGEREF _Toc404075755 \h </w:instrText>
        </w:r>
        <w:r w:rsidR="005B3578">
          <w:rPr>
            <w:noProof/>
            <w:webHidden/>
          </w:rPr>
        </w:r>
        <w:r w:rsidR="005B3578">
          <w:rPr>
            <w:noProof/>
            <w:webHidden/>
          </w:rPr>
          <w:fldChar w:fldCharType="separate"/>
        </w:r>
        <w:r w:rsidR="005E55FA">
          <w:rPr>
            <w:noProof/>
            <w:webHidden/>
          </w:rPr>
          <w:t>75</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56" w:history="1">
        <w:r w:rsidR="005B3578" w:rsidRPr="00212715">
          <w:rPr>
            <w:rStyle w:val="Hyperlink"/>
            <w:noProof/>
          </w:rPr>
          <w:t>12.37</w:t>
        </w:r>
        <w:r w:rsidR="005B3578">
          <w:rPr>
            <w:rFonts w:ascii="Times New Roman" w:hAnsi="Times New Roman"/>
            <w:noProof/>
            <w:sz w:val="24"/>
            <w:szCs w:val="24"/>
            <w:lang w:val="en-US"/>
          </w:rPr>
          <w:tab/>
        </w:r>
        <w:r w:rsidR="005B3578" w:rsidRPr="00212715">
          <w:rPr>
            <w:rStyle w:val="Hyperlink"/>
            <w:noProof/>
          </w:rPr>
          <w:t>Frequency_scale_flag</w:t>
        </w:r>
        <w:r w:rsidR="005B3578">
          <w:rPr>
            <w:noProof/>
            <w:webHidden/>
          </w:rPr>
          <w:tab/>
        </w:r>
        <w:r w:rsidR="005B3578">
          <w:rPr>
            <w:noProof/>
            <w:webHidden/>
          </w:rPr>
          <w:fldChar w:fldCharType="begin"/>
        </w:r>
        <w:r w:rsidR="005B3578">
          <w:rPr>
            <w:noProof/>
            <w:webHidden/>
          </w:rPr>
          <w:instrText xml:space="preserve"> PAGEREF _Toc404075756 \h </w:instrText>
        </w:r>
        <w:r w:rsidR="005B3578">
          <w:rPr>
            <w:noProof/>
            <w:webHidden/>
          </w:rPr>
        </w:r>
        <w:r w:rsidR="005B3578">
          <w:rPr>
            <w:noProof/>
            <w:webHidden/>
          </w:rPr>
          <w:fldChar w:fldCharType="separate"/>
        </w:r>
        <w:r w:rsidR="005E55FA">
          <w:rPr>
            <w:noProof/>
            <w:webHidden/>
          </w:rPr>
          <w:t>75</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57" w:history="1">
        <w:r w:rsidR="005B3578" w:rsidRPr="00212715">
          <w:rPr>
            <w:rStyle w:val="Hyperlink"/>
            <w:noProof/>
          </w:rPr>
          <w:t>12.38</w:t>
        </w:r>
        <w:r w:rsidR="005B3578">
          <w:rPr>
            <w:rFonts w:ascii="Times New Roman" w:hAnsi="Times New Roman"/>
            <w:noProof/>
            <w:sz w:val="24"/>
            <w:szCs w:val="24"/>
            <w:lang w:val="en-US"/>
          </w:rPr>
          <w:tab/>
        </w:r>
        <w:r w:rsidR="005B3578" w:rsidRPr="00212715">
          <w:rPr>
            <w:rStyle w:val="Hyperlink"/>
            <w:noProof/>
          </w:rPr>
          <w:t>Bicubic_warp_flag</w:t>
        </w:r>
        <w:r w:rsidR="005B3578">
          <w:rPr>
            <w:noProof/>
            <w:webHidden/>
          </w:rPr>
          <w:tab/>
        </w:r>
        <w:r w:rsidR="005B3578">
          <w:rPr>
            <w:noProof/>
            <w:webHidden/>
          </w:rPr>
          <w:fldChar w:fldCharType="begin"/>
        </w:r>
        <w:r w:rsidR="005B3578">
          <w:rPr>
            <w:noProof/>
            <w:webHidden/>
          </w:rPr>
          <w:instrText xml:space="preserve"> PAGEREF _Toc404075757 \h </w:instrText>
        </w:r>
        <w:r w:rsidR="005B3578">
          <w:rPr>
            <w:noProof/>
            <w:webHidden/>
          </w:rPr>
        </w:r>
        <w:r w:rsidR="005B3578">
          <w:rPr>
            <w:noProof/>
            <w:webHidden/>
          </w:rPr>
          <w:fldChar w:fldCharType="separate"/>
        </w:r>
        <w:r w:rsidR="005E55FA">
          <w:rPr>
            <w:noProof/>
            <w:webHidden/>
          </w:rPr>
          <w:t>76</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58" w:history="1">
        <w:r w:rsidR="005B3578" w:rsidRPr="00212715">
          <w:rPr>
            <w:rStyle w:val="Hyperlink"/>
            <w:noProof/>
          </w:rPr>
          <w:t>12.39</w:t>
        </w:r>
        <w:r w:rsidR="005B3578">
          <w:rPr>
            <w:rFonts w:ascii="Times New Roman" w:hAnsi="Times New Roman"/>
            <w:noProof/>
            <w:sz w:val="24"/>
            <w:szCs w:val="24"/>
            <w:lang w:val="en-US"/>
          </w:rPr>
          <w:tab/>
        </w:r>
        <w:r w:rsidR="005B3578" w:rsidRPr="00212715">
          <w:rPr>
            <w:rStyle w:val="Hyperlink"/>
            <w:noProof/>
          </w:rPr>
          <w:t>Wrapping_boundary_conditions</w:t>
        </w:r>
        <w:r w:rsidR="005B3578">
          <w:rPr>
            <w:noProof/>
            <w:webHidden/>
          </w:rPr>
          <w:tab/>
        </w:r>
        <w:r w:rsidR="005B3578">
          <w:rPr>
            <w:noProof/>
            <w:webHidden/>
          </w:rPr>
          <w:fldChar w:fldCharType="begin"/>
        </w:r>
        <w:r w:rsidR="005B3578">
          <w:rPr>
            <w:noProof/>
            <w:webHidden/>
          </w:rPr>
          <w:instrText xml:space="preserve"> PAGEREF _Toc404075758 \h </w:instrText>
        </w:r>
        <w:r w:rsidR="005B3578">
          <w:rPr>
            <w:noProof/>
            <w:webHidden/>
          </w:rPr>
        </w:r>
        <w:r w:rsidR="005B3578">
          <w:rPr>
            <w:noProof/>
            <w:webHidden/>
          </w:rPr>
          <w:fldChar w:fldCharType="separate"/>
        </w:r>
        <w:r w:rsidR="005E55FA">
          <w:rPr>
            <w:noProof/>
            <w:webHidden/>
          </w:rPr>
          <w:t>76</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59" w:history="1">
        <w:r w:rsidR="005B3578" w:rsidRPr="00212715">
          <w:rPr>
            <w:rStyle w:val="Hyperlink"/>
            <w:noProof/>
          </w:rPr>
          <w:t>12.40</w:t>
        </w:r>
        <w:r w:rsidR="005B3578">
          <w:rPr>
            <w:rFonts w:ascii="Times New Roman" w:hAnsi="Times New Roman"/>
            <w:noProof/>
            <w:sz w:val="24"/>
            <w:szCs w:val="24"/>
            <w:lang w:val="en-US"/>
          </w:rPr>
          <w:tab/>
        </w:r>
        <w:r w:rsidR="005B3578" w:rsidRPr="00212715">
          <w:rPr>
            <w:rStyle w:val="Hyperlink"/>
            <w:noProof/>
          </w:rPr>
          <w:t>Periodic_boundary</w:t>
        </w:r>
        <w:r w:rsidR="005B3578">
          <w:rPr>
            <w:noProof/>
            <w:webHidden/>
          </w:rPr>
          <w:tab/>
        </w:r>
        <w:r w:rsidR="005B3578">
          <w:rPr>
            <w:noProof/>
            <w:webHidden/>
          </w:rPr>
          <w:fldChar w:fldCharType="begin"/>
        </w:r>
        <w:r w:rsidR="005B3578">
          <w:rPr>
            <w:noProof/>
            <w:webHidden/>
          </w:rPr>
          <w:instrText xml:space="preserve"> PAGEREF _Toc404075759 \h </w:instrText>
        </w:r>
        <w:r w:rsidR="005B3578">
          <w:rPr>
            <w:noProof/>
            <w:webHidden/>
          </w:rPr>
        </w:r>
        <w:r w:rsidR="005B3578">
          <w:rPr>
            <w:noProof/>
            <w:webHidden/>
          </w:rPr>
          <w:fldChar w:fldCharType="separate"/>
        </w:r>
        <w:r w:rsidR="005E55FA">
          <w:rPr>
            <w:noProof/>
            <w:webHidden/>
          </w:rPr>
          <w:t>77</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60" w:history="1">
        <w:r w:rsidR="005B3578" w:rsidRPr="00212715">
          <w:rPr>
            <w:rStyle w:val="Hyperlink"/>
            <w:noProof/>
          </w:rPr>
          <w:t>12.41</w:t>
        </w:r>
        <w:r w:rsidR="005B3578">
          <w:rPr>
            <w:rFonts w:ascii="Times New Roman" w:hAnsi="Times New Roman"/>
            <w:noProof/>
            <w:sz w:val="24"/>
            <w:szCs w:val="24"/>
            <w:lang w:val="en-US"/>
          </w:rPr>
          <w:tab/>
        </w:r>
        <w:r w:rsidR="005B3578" w:rsidRPr="00212715">
          <w:rPr>
            <w:rStyle w:val="Hyperlink"/>
            <w:noProof/>
          </w:rPr>
          <w:t>Periodic_boundary_far_field_surface</w:t>
        </w:r>
        <w:r w:rsidR="005B3578">
          <w:rPr>
            <w:noProof/>
            <w:webHidden/>
          </w:rPr>
          <w:tab/>
        </w:r>
        <w:r w:rsidR="005B3578">
          <w:rPr>
            <w:noProof/>
            <w:webHidden/>
          </w:rPr>
          <w:fldChar w:fldCharType="begin"/>
        </w:r>
        <w:r w:rsidR="005B3578">
          <w:rPr>
            <w:noProof/>
            <w:webHidden/>
          </w:rPr>
          <w:instrText xml:space="preserve"> PAGEREF _Toc404075760 \h </w:instrText>
        </w:r>
        <w:r w:rsidR="005B3578">
          <w:rPr>
            <w:noProof/>
            <w:webHidden/>
          </w:rPr>
        </w:r>
        <w:r w:rsidR="005B3578">
          <w:rPr>
            <w:noProof/>
            <w:webHidden/>
          </w:rPr>
          <w:fldChar w:fldCharType="separate"/>
        </w:r>
        <w:r w:rsidR="005E55FA">
          <w:rPr>
            <w:noProof/>
            <w:webHidden/>
          </w:rPr>
          <w:t>77</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61" w:history="1">
        <w:r w:rsidR="005B3578" w:rsidRPr="00212715">
          <w:rPr>
            <w:rStyle w:val="Hyperlink"/>
            <w:noProof/>
          </w:rPr>
          <w:t>12.42</w:t>
        </w:r>
        <w:r w:rsidR="005B3578">
          <w:rPr>
            <w:rFonts w:ascii="Times New Roman" w:hAnsi="Times New Roman"/>
            <w:noProof/>
            <w:sz w:val="24"/>
            <w:szCs w:val="24"/>
            <w:lang w:val="en-US"/>
          </w:rPr>
          <w:tab/>
        </w:r>
        <w:r w:rsidR="005B3578" w:rsidRPr="00212715">
          <w:rPr>
            <w:rStyle w:val="Hyperlink"/>
            <w:noProof/>
          </w:rPr>
          <w:t>LC_correction_type_subtract_cell_inductance</w:t>
        </w:r>
        <w:r w:rsidR="005B3578">
          <w:rPr>
            <w:noProof/>
            <w:webHidden/>
          </w:rPr>
          <w:tab/>
        </w:r>
        <w:r w:rsidR="005B3578">
          <w:rPr>
            <w:noProof/>
            <w:webHidden/>
          </w:rPr>
          <w:fldChar w:fldCharType="begin"/>
        </w:r>
        <w:r w:rsidR="005B3578">
          <w:rPr>
            <w:noProof/>
            <w:webHidden/>
          </w:rPr>
          <w:instrText xml:space="preserve"> PAGEREF _Toc404075761 \h </w:instrText>
        </w:r>
        <w:r w:rsidR="005B3578">
          <w:rPr>
            <w:noProof/>
            <w:webHidden/>
          </w:rPr>
        </w:r>
        <w:r w:rsidR="005B3578">
          <w:rPr>
            <w:noProof/>
            <w:webHidden/>
          </w:rPr>
          <w:fldChar w:fldCharType="separate"/>
        </w:r>
        <w:r w:rsidR="005E55FA">
          <w:rPr>
            <w:noProof/>
            <w:webHidden/>
          </w:rPr>
          <w:t>78</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62" w:history="1">
        <w:r w:rsidR="005B3578" w:rsidRPr="00212715">
          <w:rPr>
            <w:rStyle w:val="Hyperlink"/>
            <w:noProof/>
          </w:rPr>
          <w:t>12.43</w:t>
        </w:r>
        <w:r w:rsidR="005B3578">
          <w:rPr>
            <w:rFonts w:ascii="Times New Roman" w:hAnsi="Times New Roman"/>
            <w:noProof/>
            <w:sz w:val="24"/>
            <w:szCs w:val="24"/>
            <w:lang w:val="en-US"/>
          </w:rPr>
          <w:tab/>
        </w:r>
        <w:r w:rsidR="005B3578" w:rsidRPr="00212715">
          <w:rPr>
            <w:rStyle w:val="Hyperlink"/>
            <w:noProof/>
          </w:rPr>
          <w:t>LC_correction_type_geometry_scale</w:t>
        </w:r>
        <w:r w:rsidR="005B3578">
          <w:rPr>
            <w:noProof/>
            <w:webHidden/>
          </w:rPr>
          <w:tab/>
        </w:r>
        <w:r w:rsidR="005B3578">
          <w:rPr>
            <w:noProof/>
            <w:webHidden/>
          </w:rPr>
          <w:fldChar w:fldCharType="begin"/>
        </w:r>
        <w:r w:rsidR="005B3578">
          <w:rPr>
            <w:noProof/>
            <w:webHidden/>
          </w:rPr>
          <w:instrText xml:space="preserve"> PAGEREF _Toc404075762 \h </w:instrText>
        </w:r>
        <w:r w:rsidR="005B3578">
          <w:rPr>
            <w:noProof/>
            <w:webHidden/>
          </w:rPr>
        </w:r>
        <w:r w:rsidR="005B3578">
          <w:rPr>
            <w:noProof/>
            <w:webHidden/>
          </w:rPr>
          <w:fldChar w:fldCharType="separate"/>
        </w:r>
        <w:r w:rsidR="005E55FA">
          <w:rPr>
            <w:noProof/>
            <w:webHidden/>
          </w:rPr>
          <w:t>78</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63" w:history="1">
        <w:r w:rsidR="005B3578" w:rsidRPr="00212715">
          <w:rPr>
            <w:rStyle w:val="Hyperlink"/>
            <w:noProof/>
          </w:rPr>
          <w:t>12.44</w:t>
        </w:r>
        <w:r w:rsidR="005B3578">
          <w:rPr>
            <w:rFonts w:ascii="Times New Roman" w:hAnsi="Times New Roman"/>
            <w:noProof/>
            <w:sz w:val="24"/>
            <w:szCs w:val="24"/>
            <w:lang w:val="en-US"/>
          </w:rPr>
          <w:tab/>
        </w:r>
        <w:r w:rsidR="005B3578" w:rsidRPr="00212715">
          <w:rPr>
            <w:rStyle w:val="Hyperlink"/>
            <w:noProof/>
          </w:rPr>
          <w:t>No_geometry_vtk_files</w:t>
        </w:r>
        <w:r w:rsidR="005B3578">
          <w:rPr>
            <w:noProof/>
            <w:webHidden/>
          </w:rPr>
          <w:tab/>
        </w:r>
        <w:r w:rsidR="005B3578">
          <w:rPr>
            <w:noProof/>
            <w:webHidden/>
          </w:rPr>
          <w:fldChar w:fldCharType="begin"/>
        </w:r>
        <w:r w:rsidR="005B3578">
          <w:rPr>
            <w:noProof/>
            <w:webHidden/>
          </w:rPr>
          <w:instrText xml:space="preserve"> PAGEREF _Toc404075763 \h </w:instrText>
        </w:r>
        <w:r w:rsidR="005B3578">
          <w:rPr>
            <w:noProof/>
            <w:webHidden/>
          </w:rPr>
        </w:r>
        <w:r w:rsidR="005B3578">
          <w:rPr>
            <w:noProof/>
            <w:webHidden/>
          </w:rPr>
          <w:fldChar w:fldCharType="separate"/>
        </w:r>
        <w:r w:rsidR="005E55FA">
          <w:rPr>
            <w:noProof/>
            <w:webHidden/>
          </w:rPr>
          <w:t>78</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64" w:history="1">
        <w:r w:rsidR="005B3578" w:rsidRPr="00212715">
          <w:rPr>
            <w:rStyle w:val="Hyperlink"/>
            <w:noProof/>
          </w:rPr>
          <w:t>12.45</w:t>
        </w:r>
        <w:r w:rsidR="005B3578">
          <w:rPr>
            <w:rFonts w:ascii="Times New Roman" w:hAnsi="Times New Roman"/>
            <w:noProof/>
            <w:sz w:val="24"/>
            <w:szCs w:val="24"/>
            <w:lang w:val="en-US"/>
          </w:rPr>
          <w:tab/>
        </w:r>
        <w:r w:rsidR="005B3578" w:rsidRPr="00212715">
          <w:rPr>
            <w:rStyle w:val="Hyperlink"/>
            <w:noProof/>
          </w:rPr>
          <w:t>GGI_TLM Parameters:</w:t>
        </w:r>
        <w:r w:rsidR="005B3578">
          <w:rPr>
            <w:noProof/>
            <w:webHidden/>
          </w:rPr>
          <w:tab/>
        </w:r>
        <w:r w:rsidR="005B3578">
          <w:rPr>
            <w:noProof/>
            <w:webHidden/>
          </w:rPr>
          <w:fldChar w:fldCharType="begin"/>
        </w:r>
        <w:r w:rsidR="005B3578">
          <w:rPr>
            <w:noProof/>
            <w:webHidden/>
          </w:rPr>
          <w:instrText xml:space="preserve"> PAGEREF _Toc404075764 \h </w:instrText>
        </w:r>
        <w:r w:rsidR="005B3578">
          <w:rPr>
            <w:noProof/>
            <w:webHidden/>
          </w:rPr>
        </w:r>
        <w:r w:rsidR="005B3578">
          <w:rPr>
            <w:noProof/>
            <w:webHidden/>
          </w:rPr>
          <w:fldChar w:fldCharType="separate"/>
        </w:r>
        <w:r w:rsidR="005E55FA">
          <w:rPr>
            <w:noProof/>
            <w:webHidden/>
          </w:rPr>
          <w:t>79</w:t>
        </w:r>
        <w:r w:rsidR="005B3578">
          <w:rPr>
            <w:noProof/>
            <w:webHidden/>
          </w:rPr>
          <w:fldChar w:fldCharType="end"/>
        </w:r>
      </w:hyperlink>
    </w:p>
    <w:p w:rsidR="005B3578" w:rsidRDefault="005A423E">
      <w:pPr>
        <w:pStyle w:val="TOC1"/>
        <w:tabs>
          <w:tab w:val="left" w:pos="720"/>
          <w:tab w:val="right" w:leader="dot" w:pos="9016"/>
        </w:tabs>
        <w:rPr>
          <w:rFonts w:ascii="Times New Roman" w:hAnsi="Times New Roman"/>
          <w:noProof/>
          <w:sz w:val="24"/>
          <w:szCs w:val="24"/>
          <w:lang w:val="en-US"/>
        </w:rPr>
      </w:pPr>
      <w:hyperlink w:anchor="_Toc404075765" w:history="1">
        <w:r w:rsidR="005B3578" w:rsidRPr="00212715">
          <w:rPr>
            <w:rStyle w:val="Hyperlink"/>
            <w:noProof/>
          </w:rPr>
          <w:t>13.</w:t>
        </w:r>
        <w:r w:rsidR="005B3578">
          <w:rPr>
            <w:rFonts w:ascii="Times New Roman" w:hAnsi="Times New Roman"/>
            <w:noProof/>
            <w:sz w:val="24"/>
            <w:szCs w:val="24"/>
            <w:lang w:val="en-US"/>
          </w:rPr>
          <w:tab/>
        </w:r>
        <w:r w:rsidR="005B3578" w:rsidRPr="00212715">
          <w:rPr>
            <w:rStyle w:val="Hyperlink"/>
            <w:noProof/>
          </w:rPr>
          <w:t>Files used by GGI_TLM</w:t>
        </w:r>
        <w:r w:rsidR="005B3578">
          <w:rPr>
            <w:noProof/>
            <w:webHidden/>
          </w:rPr>
          <w:tab/>
        </w:r>
        <w:r w:rsidR="005B3578">
          <w:rPr>
            <w:noProof/>
            <w:webHidden/>
          </w:rPr>
          <w:fldChar w:fldCharType="begin"/>
        </w:r>
        <w:r w:rsidR="005B3578">
          <w:rPr>
            <w:noProof/>
            <w:webHidden/>
          </w:rPr>
          <w:instrText xml:space="preserve"> PAGEREF _Toc404075765 \h </w:instrText>
        </w:r>
        <w:r w:rsidR="005B3578">
          <w:rPr>
            <w:noProof/>
            <w:webHidden/>
          </w:rPr>
        </w:r>
        <w:r w:rsidR="005B3578">
          <w:rPr>
            <w:noProof/>
            <w:webHidden/>
          </w:rPr>
          <w:fldChar w:fldCharType="separate"/>
        </w:r>
        <w:r w:rsidR="005E55FA">
          <w:rPr>
            <w:noProof/>
            <w:webHidden/>
          </w:rPr>
          <w:t>80</w:t>
        </w:r>
        <w:r w:rsidR="005B3578">
          <w:rPr>
            <w:noProof/>
            <w:webHidden/>
          </w:rPr>
          <w:fldChar w:fldCharType="end"/>
        </w:r>
      </w:hyperlink>
    </w:p>
    <w:p w:rsidR="005B3578" w:rsidRDefault="005A423E">
      <w:pPr>
        <w:pStyle w:val="TOC1"/>
        <w:tabs>
          <w:tab w:val="left" w:pos="720"/>
          <w:tab w:val="right" w:leader="dot" w:pos="9016"/>
        </w:tabs>
        <w:rPr>
          <w:rFonts w:ascii="Times New Roman" w:hAnsi="Times New Roman"/>
          <w:noProof/>
          <w:sz w:val="24"/>
          <w:szCs w:val="24"/>
          <w:lang w:val="en-US"/>
        </w:rPr>
      </w:pPr>
      <w:hyperlink w:anchor="_Toc404075766" w:history="1">
        <w:r w:rsidR="005B3578" w:rsidRPr="00212715">
          <w:rPr>
            <w:rStyle w:val="Hyperlink"/>
            <w:noProof/>
          </w:rPr>
          <w:t>14.</w:t>
        </w:r>
        <w:r w:rsidR="005B3578">
          <w:rPr>
            <w:rFonts w:ascii="Times New Roman" w:hAnsi="Times New Roman"/>
            <w:noProof/>
            <w:sz w:val="24"/>
            <w:szCs w:val="24"/>
            <w:lang w:val="en-US"/>
          </w:rPr>
          <w:tab/>
        </w:r>
        <w:r w:rsidR="005B3578" w:rsidRPr="00212715">
          <w:rPr>
            <w:rStyle w:val="Hyperlink"/>
            <w:noProof/>
          </w:rPr>
          <w:t>Post_processing</w:t>
        </w:r>
        <w:r w:rsidR="005B3578">
          <w:rPr>
            <w:noProof/>
            <w:webHidden/>
          </w:rPr>
          <w:tab/>
        </w:r>
        <w:r w:rsidR="005B3578">
          <w:rPr>
            <w:noProof/>
            <w:webHidden/>
          </w:rPr>
          <w:fldChar w:fldCharType="begin"/>
        </w:r>
        <w:r w:rsidR="005B3578">
          <w:rPr>
            <w:noProof/>
            <w:webHidden/>
          </w:rPr>
          <w:instrText xml:space="preserve"> PAGEREF _Toc404075766 \h </w:instrText>
        </w:r>
        <w:r w:rsidR="005B3578">
          <w:rPr>
            <w:noProof/>
            <w:webHidden/>
          </w:rPr>
        </w:r>
        <w:r w:rsidR="005B3578">
          <w:rPr>
            <w:noProof/>
            <w:webHidden/>
          </w:rPr>
          <w:fldChar w:fldCharType="separate"/>
        </w:r>
        <w:r w:rsidR="005E55FA">
          <w:rPr>
            <w:noProof/>
            <w:webHidden/>
          </w:rPr>
          <w:t>81</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67" w:history="1">
        <w:r w:rsidR="005B3578" w:rsidRPr="00212715">
          <w:rPr>
            <w:rStyle w:val="Hyperlink"/>
            <w:noProof/>
          </w:rPr>
          <w:t>14.1</w:t>
        </w:r>
        <w:r w:rsidR="005B3578">
          <w:rPr>
            <w:rFonts w:ascii="Times New Roman" w:hAnsi="Times New Roman"/>
            <w:noProof/>
            <w:sz w:val="24"/>
            <w:szCs w:val="24"/>
            <w:lang w:val="en-US"/>
          </w:rPr>
          <w:tab/>
        </w:r>
        <w:r w:rsidR="005B3578" w:rsidRPr="00212715">
          <w:rPr>
            <w:rStyle w:val="Hyperlink"/>
            <w:noProof/>
          </w:rPr>
          <w:t>Extract Time Domain Data</w:t>
        </w:r>
        <w:r w:rsidR="005B3578">
          <w:rPr>
            <w:noProof/>
            <w:webHidden/>
          </w:rPr>
          <w:tab/>
        </w:r>
        <w:r w:rsidR="005B3578">
          <w:rPr>
            <w:noProof/>
            <w:webHidden/>
          </w:rPr>
          <w:fldChar w:fldCharType="begin"/>
        </w:r>
        <w:r w:rsidR="005B3578">
          <w:rPr>
            <w:noProof/>
            <w:webHidden/>
          </w:rPr>
          <w:instrText xml:space="preserve"> PAGEREF _Toc404075767 \h </w:instrText>
        </w:r>
        <w:r w:rsidR="005B3578">
          <w:rPr>
            <w:noProof/>
            <w:webHidden/>
          </w:rPr>
        </w:r>
        <w:r w:rsidR="005B3578">
          <w:rPr>
            <w:noProof/>
            <w:webHidden/>
          </w:rPr>
          <w:fldChar w:fldCharType="separate"/>
        </w:r>
        <w:r w:rsidR="005E55FA">
          <w:rPr>
            <w:noProof/>
            <w:webHidden/>
          </w:rPr>
          <w:t>83</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68" w:history="1">
        <w:r w:rsidR="005B3578" w:rsidRPr="00212715">
          <w:rPr>
            <w:rStyle w:val="Hyperlink"/>
            <w:noProof/>
          </w:rPr>
          <w:t>14.2</w:t>
        </w:r>
        <w:r w:rsidR="005B3578">
          <w:rPr>
            <w:rFonts w:ascii="Times New Roman" w:hAnsi="Times New Roman"/>
            <w:noProof/>
            <w:sz w:val="24"/>
            <w:szCs w:val="24"/>
            <w:lang w:val="en-US"/>
          </w:rPr>
          <w:tab/>
        </w:r>
        <w:r w:rsidR="005B3578" w:rsidRPr="00212715">
          <w:rPr>
            <w:rStyle w:val="Hyperlink"/>
            <w:noProof/>
          </w:rPr>
          <w:t>Plot Time Domain Data</w:t>
        </w:r>
        <w:r w:rsidR="005B3578">
          <w:rPr>
            <w:noProof/>
            <w:webHidden/>
          </w:rPr>
          <w:tab/>
        </w:r>
        <w:r w:rsidR="005B3578">
          <w:rPr>
            <w:noProof/>
            <w:webHidden/>
          </w:rPr>
          <w:fldChar w:fldCharType="begin"/>
        </w:r>
        <w:r w:rsidR="005B3578">
          <w:rPr>
            <w:noProof/>
            <w:webHidden/>
          </w:rPr>
          <w:instrText xml:space="preserve"> PAGEREF _Toc404075768 \h </w:instrText>
        </w:r>
        <w:r w:rsidR="005B3578">
          <w:rPr>
            <w:noProof/>
            <w:webHidden/>
          </w:rPr>
        </w:r>
        <w:r w:rsidR="005B3578">
          <w:rPr>
            <w:noProof/>
            <w:webHidden/>
          </w:rPr>
          <w:fldChar w:fldCharType="separate"/>
        </w:r>
        <w:r w:rsidR="005E55FA">
          <w:rPr>
            <w:noProof/>
            <w:webHidden/>
          </w:rPr>
          <w:t>83</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69" w:history="1">
        <w:r w:rsidR="005B3578" w:rsidRPr="00212715">
          <w:rPr>
            <w:rStyle w:val="Hyperlink"/>
            <w:noProof/>
          </w:rPr>
          <w:t>14.3</w:t>
        </w:r>
        <w:r w:rsidR="005B3578">
          <w:rPr>
            <w:rFonts w:ascii="Times New Roman" w:hAnsi="Times New Roman"/>
            <w:noProof/>
            <w:sz w:val="24"/>
            <w:szCs w:val="24"/>
            <w:lang w:val="en-US"/>
          </w:rPr>
          <w:tab/>
        </w:r>
        <w:r w:rsidR="005B3578" w:rsidRPr="00212715">
          <w:rPr>
            <w:rStyle w:val="Hyperlink"/>
            <w:noProof/>
          </w:rPr>
          <w:t>Fourier Transform (Time Domain to Frequency Domain)</w:t>
        </w:r>
        <w:r w:rsidR="005B3578">
          <w:rPr>
            <w:noProof/>
            <w:webHidden/>
          </w:rPr>
          <w:tab/>
        </w:r>
        <w:r w:rsidR="005B3578">
          <w:rPr>
            <w:noProof/>
            <w:webHidden/>
          </w:rPr>
          <w:fldChar w:fldCharType="begin"/>
        </w:r>
        <w:r w:rsidR="005B3578">
          <w:rPr>
            <w:noProof/>
            <w:webHidden/>
          </w:rPr>
          <w:instrText xml:space="preserve"> PAGEREF _Toc404075769 \h </w:instrText>
        </w:r>
        <w:r w:rsidR="005B3578">
          <w:rPr>
            <w:noProof/>
            <w:webHidden/>
          </w:rPr>
        </w:r>
        <w:r w:rsidR="005B3578">
          <w:rPr>
            <w:noProof/>
            <w:webHidden/>
          </w:rPr>
          <w:fldChar w:fldCharType="separate"/>
        </w:r>
        <w:r w:rsidR="005E55FA">
          <w:rPr>
            <w:noProof/>
            <w:webHidden/>
          </w:rPr>
          <w:t>83</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70" w:history="1">
        <w:r w:rsidR="005B3578" w:rsidRPr="00212715">
          <w:rPr>
            <w:rStyle w:val="Hyperlink"/>
            <w:noProof/>
          </w:rPr>
          <w:t>14.4</w:t>
        </w:r>
        <w:r w:rsidR="005B3578">
          <w:rPr>
            <w:rFonts w:ascii="Times New Roman" w:hAnsi="Times New Roman"/>
            <w:noProof/>
            <w:sz w:val="24"/>
            <w:szCs w:val="24"/>
            <w:lang w:val="en-US"/>
          </w:rPr>
          <w:tab/>
        </w:r>
        <w:r w:rsidR="005B3578" w:rsidRPr="00212715">
          <w:rPr>
            <w:rStyle w:val="Hyperlink"/>
            <w:noProof/>
          </w:rPr>
          <w:t>Plot Frequency Domain Data</w:t>
        </w:r>
        <w:r w:rsidR="005B3578">
          <w:rPr>
            <w:noProof/>
            <w:webHidden/>
          </w:rPr>
          <w:tab/>
        </w:r>
        <w:r w:rsidR="005B3578">
          <w:rPr>
            <w:noProof/>
            <w:webHidden/>
          </w:rPr>
          <w:fldChar w:fldCharType="begin"/>
        </w:r>
        <w:r w:rsidR="005B3578">
          <w:rPr>
            <w:noProof/>
            <w:webHidden/>
          </w:rPr>
          <w:instrText xml:space="preserve"> PAGEREF _Toc404075770 \h </w:instrText>
        </w:r>
        <w:r w:rsidR="005B3578">
          <w:rPr>
            <w:noProof/>
            <w:webHidden/>
          </w:rPr>
        </w:r>
        <w:r w:rsidR="005B3578">
          <w:rPr>
            <w:noProof/>
            <w:webHidden/>
          </w:rPr>
          <w:fldChar w:fldCharType="separate"/>
        </w:r>
        <w:r w:rsidR="005E55FA">
          <w:rPr>
            <w:noProof/>
            <w:webHidden/>
          </w:rPr>
          <w:t>83</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71" w:history="1">
        <w:r w:rsidR="005B3578" w:rsidRPr="00212715">
          <w:rPr>
            <w:rStyle w:val="Hyperlink"/>
            <w:noProof/>
          </w:rPr>
          <w:t>14.5</w:t>
        </w:r>
        <w:r w:rsidR="005B3578">
          <w:rPr>
            <w:rFonts w:ascii="Times New Roman" w:hAnsi="Times New Roman"/>
            <w:noProof/>
            <w:sz w:val="24"/>
            <w:szCs w:val="24"/>
            <w:lang w:val="en-US"/>
          </w:rPr>
          <w:tab/>
        </w:r>
        <w:r w:rsidR="005B3578" w:rsidRPr="00212715">
          <w:rPr>
            <w:rStyle w:val="Hyperlink"/>
            <w:noProof/>
          </w:rPr>
          <w:t>Create Animation of Time Domain Surface Field/Volume Field/ Surface Current Output</w:t>
        </w:r>
        <w:r w:rsidR="005B3578">
          <w:rPr>
            <w:noProof/>
            <w:webHidden/>
          </w:rPr>
          <w:tab/>
        </w:r>
        <w:r w:rsidR="005B3578">
          <w:rPr>
            <w:noProof/>
            <w:webHidden/>
          </w:rPr>
          <w:fldChar w:fldCharType="begin"/>
        </w:r>
        <w:r w:rsidR="005B3578">
          <w:rPr>
            <w:noProof/>
            <w:webHidden/>
          </w:rPr>
          <w:instrText xml:space="preserve"> PAGEREF _Toc404075771 \h </w:instrText>
        </w:r>
        <w:r w:rsidR="005B3578">
          <w:rPr>
            <w:noProof/>
            <w:webHidden/>
          </w:rPr>
        </w:r>
        <w:r w:rsidR="005B3578">
          <w:rPr>
            <w:noProof/>
            <w:webHidden/>
          </w:rPr>
          <w:fldChar w:fldCharType="separate"/>
        </w:r>
        <w:r w:rsidR="005E55FA">
          <w:rPr>
            <w:noProof/>
            <w:webHidden/>
          </w:rPr>
          <w:t>84</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72" w:history="1">
        <w:r w:rsidR="005B3578" w:rsidRPr="00212715">
          <w:rPr>
            <w:rStyle w:val="Hyperlink"/>
            <w:noProof/>
          </w:rPr>
          <w:t>14.6</w:t>
        </w:r>
        <w:r w:rsidR="005B3578">
          <w:rPr>
            <w:rFonts w:ascii="Times New Roman" w:hAnsi="Times New Roman"/>
            <w:noProof/>
            <w:sz w:val="24"/>
            <w:szCs w:val="24"/>
            <w:lang w:val="en-US"/>
          </w:rPr>
          <w:tab/>
        </w:r>
        <w:r w:rsidR="005B3578" w:rsidRPr="00212715">
          <w:rPr>
            <w:rStyle w:val="Hyperlink"/>
            <w:noProof/>
          </w:rPr>
          <w:t>Combine Frequency Domain Data</w:t>
        </w:r>
        <w:r w:rsidR="005B3578">
          <w:rPr>
            <w:noProof/>
            <w:webHidden/>
          </w:rPr>
          <w:tab/>
        </w:r>
        <w:r w:rsidR="005B3578">
          <w:rPr>
            <w:noProof/>
            <w:webHidden/>
          </w:rPr>
          <w:fldChar w:fldCharType="begin"/>
        </w:r>
        <w:r w:rsidR="005B3578">
          <w:rPr>
            <w:noProof/>
            <w:webHidden/>
          </w:rPr>
          <w:instrText xml:space="preserve"> PAGEREF _Toc404075772 \h </w:instrText>
        </w:r>
        <w:r w:rsidR="005B3578">
          <w:rPr>
            <w:noProof/>
            <w:webHidden/>
          </w:rPr>
        </w:r>
        <w:r w:rsidR="005B3578">
          <w:rPr>
            <w:noProof/>
            <w:webHidden/>
          </w:rPr>
          <w:fldChar w:fldCharType="separate"/>
        </w:r>
        <w:r w:rsidR="005E55FA">
          <w:rPr>
            <w:noProof/>
            <w:webHidden/>
          </w:rPr>
          <w:t>84</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73" w:history="1">
        <w:r w:rsidR="005B3578" w:rsidRPr="00212715">
          <w:rPr>
            <w:rStyle w:val="Hyperlink"/>
            <w:noProof/>
          </w:rPr>
          <w:t>14.7</w:t>
        </w:r>
        <w:r w:rsidR="005B3578">
          <w:rPr>
            <w:rFonts w:ascii="Times New Roman" w:hAnsi="Times New Roman"/>
            <w:noProof/>
            <w:sz w:val="24"/>
            <w:szCs w:val="24"/>
            <w:lang w:val="en-US"/>
          </w:rPr>
          <w:tab/>
        </w:r>
        <w:r w:rsidR="005B3578" w:rsidRPr="00212715">
          <w:rPr>
            <w:rStyle w:val="Hyperlink"/>
            <w:noProof/>
          </w:rPr>
          <w:t>Combine Frequency Domain Magnitude Data</w:t>
        </w:r>
        <w:r w:rsidR="005B3578">
          <w:rPr>
            <w:noProof/>
            <w:webHidden/>
          </w:rPr>
          <w:tab/>
        </w:r>
        <w:r w:rsidR="005B3578">
          <w:rPr>
            <w:noProof/>
            <w:webHidden/>
          </w:rPr>
          <w:fldChar w:fldCharType="begin"/>
        </w:r>
        <w:r w:rsidR="005B3578">
          <w:rPr>
            <w:noProof/>
            <w:webHidden/>
          </w:rPr>
          <w:instrText xml:space="preserve"> PAGEREF _Toc404075773 \h </w:instrText>
        </w:r>
        <w:r w:rsidR="005B3578">
          <w:rPr>
            <w:noProof/>
            <w:webHidden/>
          </w:rPr>
        </w:r>
        <w:r w:rsidR="005B3578">
          <w:rPr>
            <w:noProof/>
            <w:webHidden/>
          </w:rPr>
          <w:fldChar w:fldCharType="separate"/>
        </w:r>
        <w:r w:rsidR="005E55FA">
          <w:rPr>
            <w:noProof/>
            <w:webHidden/>
          </w:rPr>
          <w:t>84</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74" w:history="1">
        <w:r w:rsidR="005B3578" w:rsidRPr="00212715">
          <w:rPr>
            <w:rStyle w:val="Hyperlink"/>
            <w:noProof/>
          </w:rPr>
          <w:t>14.8</w:t>
        </w:r>
        <w:r w:rsidR="005B3578">
          <w:rPr>
            <w:rFonts w:ascii="Times New Roman" w:hAnsi="Times New Roman"/>
            <w:noProof/>
            <w:sz w:val="24"/>
            <w:szCs w:val="24"/>
            <w:lang w:val="en-US"/>
          </w:rPr>
          <w:tab/>
        </w:r>
        <w:r w:rsidR="005B3578" w:rsidRPr="00212715">
          <w:rPr>
            <w:rStyle w:val="Hyperlink"/>
            <w:noProof/>
          </w:rPr>
          <w:t>Frequency average</w:t>
        </w:r>
        <w:r w:rsidR="005B3578">
          <w:rPr>
            <w:noProof/>
            <w:webHidden/>
          </w:rPr>
          <w:tab/>
        </w:r>
        <w:r w:rsidR="005B3578">
          <w:rPr>
            <w:noProof/>
            <w:webHidden/>
          </w:rPr>
          <w:fldChar w:fldCharType="begin"/>
        </w:r>
        <w:r w:rsidR="005B3578">
          <w:rPr>
            <w:noProof/>
            <w:webHidden/>
          </w:rPr>
          <w:instrText xml:space="preserve"> PAGEREF _Toc404075774 \h </w:instrText>
        </w:r>
        <w:r w:rsidR="005B3578">
          <w:rPr>
            <w:noProof/>
            <w:webHidden/>
          </w:rPr>
        </w:r>
        <w:r w:rsidR="005B3578">
          <w:rPr>
            <w:noProof/>
            <w:webHidden/>
          </w:rPr>
          <w:fldChar w:fldCharType="separate"/>
        </w:r>
        <w:r w:rsidR="005E55FA">
          <w:rPr>
            <w:noProof/>
            <w:webHidden/>
          </w:rPr>
          <w:t>84</w:t>
        </w:r>
        <w:r w:rsidR="005B3578">
          <w:rPr>
            <w:noProof/>
            <w:webHidden/>
          </w:rPr>
          <w:fldChar w:fldCharType="end"/>
        </w:r>
      </w:hyperlink>
    </w:p>
    <w:p w:rsidR="005B3578" w:rsidRDefault="005A423E">
      <w:pPr>
        <w:pStyle w:val="TOC2"/>
        <w:tabs>
          <w:tab w:val="left" w:pos="960"/>
          <w:tab w:val="right" w:leader="dot" w:pos="9016"/>
        </w:tabs>
        <w:rPr>
          <w:rFonts w:ascii="Times New Roman" w:hAnsi="Times New Roman"/>
          <w:noProof/>
          <w:sz w:val="24"/>
          <w:szCs w:val="24"/>
          <w:lang w:val="en-US"/>
        </w:rPr>
      </w:pPr>
      <w:hyperlink w:anchor="_Toc404075775" w:history="1">
        <w:r w:rsidR="005B3578" w:rsidRPr="00212715">
          <w:rPr>
            <w:rStyle w:val="Hyperlink"/>
            <w:noProof/>
          </w:rPr>
          <w:t>14.9</w:t>
        </w:r>
        <w:r w:rsidR="005B3578">
          <w:rPr>
            <w:rFonts w:ascii="Times New Roman" w:hAnsi="Times New Roman"/>
            <w:noProof/>
            <w:sz w:val="24"/>
            <w:szCs w:val="24"/>
            <w:lang w:val="en-US"/>
          </w:rPr>
          <w:tab/>
        </w:r>
        <w:r w:rsidR="005B3578" w:rsidRPr="00212715">
          <w:rPr>
            <w:rStyle w:val="Hyperlink"/>
            <w:noProof/>
          </w:rPr>
          <w:t>Oneport analysis</w:t>
        </w:r>
        <w:r w:rsidR="005B3578">
          <w:rPr>
            <w:noProof/>
            <w:webHidden/>
          </w:rPr>
          <w:tab/>
        </w:r>
        <w:r w:rsidR="005B3578">
          <w:rPr>
            <w:noProof/>
            <w:webHidden/>
          </w:rPr>
          <w:fldChar w:fldCharType="begin"/>
        </w:r>
        <w:r w:rsidR="005B3578">
          <w:rPr>
            <w:noProof/>
            <w:webHidden/>
          </w:rPr>
          <w:instrText xml:space="preserve"> PAGEREF _Toc404075775 \h </w:instrText>
        </w:r>
        <w:r w:rsidR="005B3578">
          <w:rPr>
            <w:noProof/>
            <w:webHidden/>
          </w:rPr>
        </w:r>
        <w:r w:rsidR="005B3578">
          <w:rPr>
            <w:noProof/>
            <w:webHidden/>
          </w:rPr>
          <w:fldChar w:fldCharType="separate"/>
        </w:r>
        <w:r w:rsidR="005E55FA">
          <w:rPr>
            <w:noProof/>
            <w:webHidden/>
          </w:rPr>
          <w:t>84</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76" w:history="1">
        <w:r w:rsidR="005B3578" w:rsidRPr="00212715">
          <w:rPr>
            <w:rStyle w:val="Hyperlink"/>
            <w:noProof/>
          </w:rPr>
          <w:t>14.10</w:t>
        </w:r>
        <w:r w:rsidR="005B3578">
          <w:rPr>
            <w:rFonts w:ascii="Times New Roman" w:hAnsi="Times New Roman"/>
            <w:noProof/>
            <w:sz w:val="24"/>
            <w:szCs w:val="24"/>
            <w:lang w:val="en-US"/>
          </w:rPr>
          <w:tab/>
        </w:r>
        <w:r w:rsidR="005B3578" w:rsidRPr="00212715">
          <w:rPr>
            <w:rStyle w:val="Hyperlink"/>
            <w:noProof/>
          </w:rPr>
          <w:t>Twoport analysis</w:t>
        </w:r>
        <w:r w:rsidR="005B3578">
          <w:rPr>
            <w:noProof/>
            <w:webHidden/>
          </w:rPr>
          <w:tab/>
        </w:r>
        <w:r w:rsidR="005B3578">
          <w:rPr>
            <w:noProof/>
            <w:webHidden/>
          </w:rPr>
          <w:fldChar w:fldCharType="begin"/>
        </w:r>
        <w:r w:rsidR="005B3578">
          <w:rPr>
            <w:noProof/>
            <w:webHidden/>
          </w:rPr>
          <w:instrText xml:space="preserve"> PAGEREF _Toc404075776 \h </w:instrText>
        </w:r>
        <w:r w:rsidR="005B3578">
          <w:rPr>
            <w:noProof/>
            <w:webHidden/>
          </w:rPr>
        </w:r>
        <w:r w:rsidR="005B3578">
          <w:rPr>
            <w:noProof/>
            <w:webHidden/>
          </w:rPr>
          <w:fldChar w:fldCharType="separate"/>
        </w:r>
        <w:r w:rsidR="005E55FA">
          <w:rPr>
            <w:noProof/>
            <w:webHidden/>
          </w:rPr>
          <w:t>85</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77" w:history="1">
        <w:r w:rsidR="005B3578" w:rsidRPr="00212715">
          <w:rPr>
            <w:rStyle w:val="Hyperlink"/>
            <w:noProof/>
          </w:rPr>
          <w:t>14.11</w:t>
        </w:r>
        <w:r w:rsidR="005B3578">
          <w:rPr>
            <w:rFonts w:ascii="Times New Roman" w:hAnsi="Times New Roman"/>
            <w:noProof/>
            <w:sz w:val="24"/>
            <w:szCs w:val="24"/>
            <w:lang w:val="en-US"/>
          </w:rPr>
          <w:tab/>
        </w:r>
        <w:r w:rsidR="005B3578" w:rsidRPr="00212715">
          <w:rPr>
            <w:rStyle w:val="Hyperlink"/>
            <w:noProof/>
          </w:rPr>
          <w:t>IELF analysis</w:t>
        </w:r>
        <w:r w:rsidR="005B3578">
          <w:rPr>
            <w:noProof/>
            <w:webHidden/>
          </w:rPr>
          <w:tab/>
        </w:r>
        <w:r w:rsidR="005B3578">
          <w:rPr>
            <w:noProof/>
            <w:webHidden/>
          </w:rPr>
          <w:fldChar w:fldCharType="begin"/>
        </w:r>
        <w:r w:rsidR="005B3578">
          <w:rPr>
            <w:noProof/>
            <w:webHidden/>
          </w:rPr>
          <w:instrText xml:space="preserve"> PAGEREF _Toc404075777 \h </w:instrText>
        </w:r>
        <w:r w:rsidR="005B3578">
          <w:rPr>
            <w:noProof/>
            <w:webHidden/>
          </w:rPr>
        </w:r>
        <w:r w:rsidR="005B3578">
          <w:rPr>
            <w:noProof/>
            <w:webHidden/>
          </w:rPr>
          <w:fldChar w:fldCharType="separate"/>
        </w:r>
        <w:r w:rsidR="005E55FA">
          <w:rPr>
            <w:noProof/>
            <w:webHidden/>
          </w:rPr>
          <w:t>87</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78" w:history="1">
        <w:r w:rsidR="005B3578" w:rsidRPr="00212715">
          <w:rPr>
            <w:rStyle w:val="Hyperlink"/>
            <w:noProof/>
          </w:rPr>
          <w:t>14.12</w:t>
        </w:r>
        <w:r w:rsidR="005B3578">
          <w:rPr>
            <w:rFonts w:ascii="Times New Roman" w:hAnsi="Times New Roman"/>
            <w:noProof/>
            <w:sz w:val="24"/>
            <w:szCs w:val="24"/>
            <w:lang w:val="en-US"/>
          </w:rPr>
          <w:tab/>
        </w:r>
        <w:r w:rsidR="005B3578" w:rsidRPr="00212715">
          <w:rPr>
            <w:rStyle w:val="Hyperlink"/>
            <w:noProof/>
          </w:rPr>
          <w:t>Create Animation of Frequency Domain Surface Field Output</w:t>
        </w:r>
        <w:r w:rsidR="005B3578">
          <w:rPr>
            <w:noProof/>
            <w:webHidden/>
          </w:rPr>
          <w:tab/>
        </w:r>
        <w:r w:rsidR="005B3578">
          <w:rPr>
            <w:noProof/>
            <w:webHidden/>
          </w:rPr>
          <w:fldChar w:fldCharType="begin"/>
        </w:r>
        <w:r w:rsidR="005B3578">
          <w:rPr>
            <w:noProof/>
            <w:webHidden/>
          </w:rPr>
          <w:instrText xml:space="preserve"> PAGEREF _Toc404075778 \h </w:instrText>
        </w:r>
        <w:r w:rsidR="005B3578">
          <w:rPr>
            <w:noProof/>
            <w:webHidden/>
          </w:rPr>
        </w:r>
        <w:r w:rsidR="005B3578">
          <w:rPr>
            <w:noProof/>
            <w:webHidden/>
          </w:rPr>
          <w:fldChar w:fldCharType="separate"/>
        </w:r>
        <w:r w:rsidR="005E55FA">
          <w:rPr>
            <w:noProof/>
            <w:webHidden/>
          </w:rPr>
          <w:t>87</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79" w:history="1">
        <w:r w:rsidR="005B3578" w:rsidRPr="00212715">
          <w:rPr>
            <w:rStyle w:val="Hyperlink"/>
            <w:noProof/>
          </w:rPr>
          <w:t>14.13</w:t>
        </w:r>
        <w:r w:rsidR="005B3578">
          <w:rPr>
            <w:rFonts w:ascii="Times New Roman" w:hAnsi="Times New Roman"/>
            <w:noProof/>
            <w:sz w:val="24"/>
            <w:szCs w:val="24"/>
            <w:lang w:val="en-US"/>
          </w:rPr>
          <w:tab/>
        </w:r>
        <w:r w:rsidR="005B3578" w:rsidRPr="00212715">
          <w:rPr>
            <w:rStyle w:val="Hyperlink"/>
            <w:noProof/>
          </w:rPr>
          <w:t>Extract mode from Frequency Domain Surface Field Output</w:t>
        </w:r>
        <w:r w:rsidR="005B3578">
          <w:rPr>
            <w:noProof/>
            <w:webHidden/>
          </w:rPr>
          <w:tab/>
        </w:r>
        <w:r w:rsidR="005B3578">
          <w:rPr>
            <w:noProof/>
            <w:webHidden/>
          </w:rPr>
          <w:fldChar w:fldCharType="begin"/>
        </w:r>
        <w:r w:rsidR="005B3578">
          <w:rPr>
            <w:noProof/>
            <w:webHidden/>
          </w:rPr>
          <w:instrText xml:space="preserve"> PAGEREF _Toc404075779 \h </w:instrText>
        </w:r>
        <w:r w:rsidR="005B3578">
          <w:rPr>
            <w:noProof/>
            <w:webHidden/>
          </w:rPr>
        </w:r>
        <w:r w:rsidR="005B3578">
          <w:rPr>
            <w:noProof/>
            <w:webHidden/>
          </w:rPr>
          <w:fldChar w:fldCharType="separate"/>
        </w:r>
        <w:r w:rsidR="005E55FA">
          <w:rPr>
            <w:noProof/>
            <w:webHidden/>
          </w:rPr>
          <w:t>88</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80" w:history="1">
        <w:r w:rsidR="005B3578" w:rsidRPr="00212715">
          <w:rPr>
            <w:rStyle w:val="Hyperlink"/>
            <w:noProof/>
          </w:rPr>
          <w:t>14.14</w:t>
        </w:r>
        <w:r w:rsidR="005B3578">
          <w:rPr>
            <w:rFonts w:ascii="Times New Roman" w:hAnsi="Times New Roman"/>
            <w:noProof/>
            <w:sz w:val="24"/>
            <w:szCs w:val="24"/>
            <w:lang w:val="en-US"/>
          </w:rPr>
          <w:tab/>
        </w:r>
        <w:r w:rsidR="005B3578" w:rsidRPr="00212715">
          <w:rPr>
            <w:rStyle w:val="Hyperlink"/>
            <w:noProof/>
          </w:rPr>
          <w:t>Sum Frequency Domain Data</w:t>
        </w:r>
        <w:r w:rsidR="005B3578">
          <w:rPr>
            <w:noProof/>
            <w:webHidden/>
          </w:rPr>
          <w:tab/>
        </w:r>
        <w:r w:rsidR="005B3578">
          <w:rPr>
            <w:noProof/>
            <w:webHidden/>
          </w:rPr>
          <w:fldChar w:fldCharType="begin"/>
        </w:r>
        <w:r w:rsidR="005B3578">
          <w:rPr>
            <w:noProof/>
            <w:webHidden/>
          </w:rPr>
          <w:instrText xml:space="preserve"> PAGEREF _Toc404075780 \h </w:instrText>
        </w:r>
        <w:r w:rsidR="005B3578">
          <w:rPr>
            <w:noProof/>
            <w:webHidden/>
          </w:rPr>
        </w:r>
        <w:r w:rsidR="005B3578">
          <w:rPr>
            <w:noProof/>
            <w:webHidden/>
          </w:rPr>
          <w:fldChar w:fldCharType="separate"/>
        </w:r>
        <w:r w:rsidR="005E55FA">
          <w:rPr>
            <w:noProof/>
            <w:webHidden/>
          </w:rPr>
          <w:t>88</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81" w:history="1">
        <w:r w:rsidR="005B3578" w:rsidRPr="00212715">
          <w:rPr>
            <w:rStyle w:val="Hyperlink"/>
            <w:noProof/>
          </w:rPr>
          <w:t>14.15</w:t>
        </w:r>
        <w:r w:rsidR="005B3578">
          <w:rPr>
            <w:rFonts w:ascii="Times New Roman" w:hAnsi="Times New Roman"/>
            <w:noProof/>
            <w:sz w:val="24"/>
            <w:szCs w:val="24"/>
            <w:lang w:val="en-US"/>
          </w:rPr>
          <w:tab/>
        </w:r>
        <w:r w:rsidR="005B3578" w:rsidRPr="00212715">
          <w:rPr>
            <w:rStyle w:val="Hyperlink"/>
            <w:noProof/>
          </w:rPr>
          <w:t>Transmission cross section calculation</w:t>
        </w:r>
        <w:r w:rsidR="005B3578">
          <w:rPr>
            <w:noProof/>
            <w:webHidden/>
          </w:rPr>
          <w:tab/>
        </w:r>
        <w:r w:rsidR="005B3578">
          <w:rPr>
            <w:noProof/>
            <w:webHidden/>
          </w:rPr>
          <w:fldChar w:fldCharType="begin"/>
        </w:r>
        <w:r w:rsidR="005B3578">
          <w:rPr>
            <w:noProof/>
            <w:webHidden/>
          </w:rPr>
          <w:instrText xml:space="preserve"> PAGEREF _Toc404075781 \h </w:instrText>
        </w:r>
        <w:r w:rsidR="005B3578">
          <w:rPr>
            <w:noProof/>
            <w:webHidden/>
          </w:rPr>
        </w:r>
        <w:r w:rsidR="005B3578">
          <w:rPr>
            <w:noProof/>
            <w:webHidden/>
          </w:rPr>
          <w:fldChar w:fldCharType="separate"/>
        </w:r>
        <w:r w:rsidR="005E55FA">
          <w:rPr>
            <w:noProof/>
            <w:webHidden/>
          </w:rPr>
          <w:t>88</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82" w:history="1">
        <w:r w:rsidR="005B3578" w:rsidRPr="00212715">
          <w:rPr>
            <w:rStyle w:val="Hyperlink"/>
            <w:noProof/>
          </w:rPr>
          <w:t>14.16</w:t>
        </w:r>
        <w:r w:rsidR="005B3578">
          <w:rPr>
            <w:rFonts w:ascii="Times New Roman" w:hAnsi="Times New Roman"/>
            <w:noProof/>
            <w:sz w:val="24"/>
            <w:szCs w:val="24"/>
            <w:lang w:val="en-US"/>
          </w:rPr>
          <w:tab/>
        </w:r>
        <w:r w:rsidR="005B3578" w:rsidRPr="00212715">
          <w:rPr>
            <w:rStyle w:val="Hyperlink"/>
            <w:noProof/>
          </w:rPr>
          <w:t>Fourier Transform with frequency warping (Time Domain to Frequency Domain)</w:t>
        </w:r>
        <w:r w:rsidR="005B3578">
          <w:rPr>
            <w:noProof/>
            <w:webHidden/>
          </w:rPr>
          <w:tab/>
        </w:r>
        <w:r w:rsidR="005B3578">
          <w:rPr>
            <w:noProof/>
            <w:webHidden/>
          </w:rPr>
          <w:fldChar w:fldCharType="begin"/>
        </w:r>
        <w:r w:rsidR="005B3578">
          <w:rPr>
            <w:noProof/>
            <w:webHidden/>
          </w:rPr>
          <w:instrText xml:space="preserve"> PAGEREF _Toc404075782 \h </w:instrText>
        </w:r>
        <w:r w:rsidR="005B3578">
          <w:rPr>
            <w:noProof/>
            <w:webHidden/>
          </w:rPr>
        </w:r>
        <w:r w:rsidR="005B3578">
          <w:rPr>
            <w:noProof/>
            <w:webHidden/>
          </w:rPr>
          <w:fldChar w:fldCharType="separate"/>
        </w:r>
        <w:r w:rsidR="005E55FA">
          <w:rPr>
            <w:noProof/>
            <w:webHidden/>
          </w:rPr>
          <w:t>88</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83" w:history="1">
        <w:r w:rsidR="005B3578" w:rsidRPr="00212715">
          <w:rPr>
            <w:rStyle w:val="Hyperlink"/>
            <w:noProof/>
          </w:rPr>
          <w:t>14.17</w:t>
        </w:r>
        <w:r w:rsidR="005B3578">
          <w:rPr>
            <w:rFonts w:ascii="Times New Roman" w:hAnsi="Times New Roman"/>
            <w:noProof/>
            <w:sz w:val="24"/>
            <w:szCs w:val="24"/>
            <w:lang w:val="en-US"/>
          </w:rPr>
          <w:tab/>
        </w:r>
        <w:r w:rsidR="005B3578" w:rsidRPr="00212715">
          <w:rPr>
            <w:rStyle w:val="Hyperlink"/>
            <w:noProof/>
          </w:rPr>
          <w:t>Create vector field Animation of Frequency Domain Surface Field Output</w:t>
        </w:r>
        <w:r w:rsidR="005B3578">
          <w:rPr>
            <w:noProof/>
            <w:webHidden/>
          </w:rPr>
          <w:tab/>
        </w:r>
        <w:r w:rsidR="005B3578">
          <w:rPr>
            <w:noProof/>
            <w:webHidden/>
          </w:rPr>
          <w:fldChar w:fldCharType="begin"/>
        </w:r>
        <w:r w:rsidR="005B3578">
          <w:rPr>
            <w:noProof/>
            <w:webHidden/>
          </w:rPr>
          <w:instrText xml:space="preserve"> PAGEREF _Toc404075783 \h </w:instrText>
        </w:r>
        <w:r w:rsidR="005B3578">
          <w:rPr>
            <w:noProof/>
            <w:webHidden/>
          </w:rPr>
        </w:r>
        <w:r w:rsidR="005B3578">
          <w:rPr>
            <w:noProof/>
            <w:webHidden/>
          </w:rPr>
          <w:fldChar w:fldCharType="separate"/>
        </w:r>
        <w:r w:rsidR="005E55FA">
          <w:rPr>
            <w:noProof/>
            <w:webHidden/>
          </w:rPr>
          <w:t>88</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84" w:history="1">
        <w:r w:rsidR="005B3578" w:rsidRPr="00212715">
          <w:rPr>
            <w:rStyle w:val="Hyperlink"/>
            <w:noProof/>
            <w:lang w:val="en-US"/>
          </w:rPr>
          <w:t>14.18</w:t>
        </w:r>
        <w:r w:rsidR="005B3578">
          <w:rPr>
            <w:rFonts w:ascii="Times New Roman" w:hAnsi="Times New Roman"/>
            <w:noProof/>
            <w:sz w:val="24"/>
            <w:szCs w:val="24"/>
            <w:lang w:val="en-US"/>
          </w:rPr>
          <w:tab/>
        </w:r>
        <w:r w:rsidR="005B3578" w:rsidRPr="00212715">
          <w:rPr>
            <w:rStyle w:val="Hyperlink"/>
            <w:noProof/>
            <w:lang w:val="en-US"/>
          </w:rPr>
          <w:t>Create vector field Animation of Frequency Domain Volume Field Output</w:t>
        </w:r>
        <w:r w:rsidR="005B3578">
          <w:rPr>
            <w:noProof/>
            <w:webHidden/>
          </w:rPr>
          <w:tab/>
        </w:r>
        <w:r w:rsidR="005B3578">
          <w:rPr>
            <w:noProof/>
            <w:webHidden/>
          </w:rPr>
          <w:fldChar w:fldCharType="begin"/>
        </w:r>
        <w:r w:rsidR="005B3578">
          <w:rPr>
            <w:noProof/>
            <w:webHidden/>
          </w:rPr>
          <w:instrText xml:space="preserve"> PAGEREF _Toc404075784 \h </w:instrText>
        </w:r>
        <w:r w:rsidR="005B3578">
          <w:rPr>
            <w:noProof/>
            <w:webHidden/>
          </w:rPr>
        </w:r>
        <w:r w:rsidR="005B3578">
          <w:rPr>
            <w:noProof/>
            <w:webHidden/>
          </w:rPr>
          <w:fldChar w:fldCharType="separate"/>
        </w:r>
        <w:r w:rsidR="005E55FA">
          <w:rPr>
            <w:noProof/>
            <w:webHidden/>
          </w:rPr>
          <w:t>88</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85" w:history="1">
        <w:r w:rsidR="005B3578" w:rsidRPr="00212715">
          <w:rPr>
            <w:rStyle w:val="Hyperlink"/>
            <w:noProof/>
            <w:lang w:val="en-US"/>
          </w:rPr>
          <w:t>14.19</w:t>
        </w:r>
        <w:r w:rsidR="005B3578">
          <w:rPr>
            <w:rFonts w:ascii="Times New Roman" w:hAnsi="Times New Roman"/>
            <w:noProof/>
            <w:sz w:val="24"/>
            <w:szCs w:val="24"/>
            <w:lang w:val="en-US"/>
          </w:rPr>
          <w:tab/>
        </w:r>
        <w:r w:rsidR="005B3578" w:rsidRPr="00212715">
          <w:rPr>
            <w:rStyle w:val="Hyperlink"/>
            <w:noProof/>
            <w:lang w:val="en-US"/>
          </w:rPr>
          <w:t>S parameter to Z parameter transformation</w:t>
        </w:r>
        <w:r w:rsidR="005B3578">
          <w:rPr>
            <w:noProof/>
            <w:webHidden/>
          </w:rPr>
          <w:tab/>
        </w:r>
        <w:r w:rsidR="005B3578">
          <w:rPr>
            <w:noProof/>
            <w:webHidden/>
          </w:rPr>
          <w:fldChar w:fldCharType="begin"/>
        </w:r>
        <w:r w:rsidR="005B3578">
          <w:rPr>
            <w:noProof/>
            <w:webHidden/>
          </w:rPr>
          <w:instrText xml:space="preserve"> PAGEREF _Toc404075785 \h </w:instrText>
        </w:r>
        <w:r w:rsidR="005B3578">
          <w:rPr>
            <w:noProof/>
            <w:webHidden/>
          </w:rPr>
        </w:r>
        <w:r w:rsidR="005B3578">
          <w:rPr>
            <w:noProof/>
            <w:webHidden/>
          </w:rPr>
          <w:fldChar w:fldCharType="separate"/>
        </w:r>
        <w:r w:rsidR="005E55FA">
          <w:rPr>
            <w:noProof/>
            <w:webHidden/>
          </w:rPr>
          <w:t>88</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86" w:history="1">
        <w:r w:rsidR="005B3578" w:rsidRPr="00212715">
          <w:rPr>
            <w:rStyle w:val="Hyperlink"/>
            <w:noProof/>
            <w:lang w:val="en-US"/>
          </w:rPr>
          <w:t>14.20</w:t>
        </w:r>
        <w:r w:rsidR="005B3578">
          <w:rPr>
            <w:rFonts w:ascii="Times New Roman" w:hAnsi="Times New Roman"/>
            <w:noProof/>
            <w:sz w:val="24"/>
            <w:szCs w:val="24"/>
            <w:lang w:val="en-US"/>
          </w:rPr>
          <w:tab/>
        </w:r>
        <w:r w:rsidR="005B3578" w:rsidRPr="00212715">
          <w:rPr>
            <w:rStyle w:val="Hyperlink"/>
            <w:noProof/>
            <w:lang w:val="en-US"/>
          </w:rPr>
          <w:t>Calculate correlation matrix from time domain data</w:t>
        </w:r>
        <w:r w:rsidR="005B3578">
          <w:rPr>
            <w:noProof/>
            <w:webHidden/>
          </w:rPr>
          <w:tab/>
        </w:r>
        <w:r w:rsidR="005B3578">
          <w:rPr>
            <w:noProof/>
            <w:webHidden/>
          </w:rPr>
          <w:fldChar w:fldCharType="begin"/>
        </w:r>
        <w:r w:rsidR="005B3578">
          <w:rPr>
            <w:noProof/>
            <w:webHidden/>
          </w:rPr>
          <w:instrText xml:space="preserve"> PAGEREF _Toc404075786 \h </w:instrText>
        </w:r>
        <w:r w:rsidR="005B3578">
          <w:rPr>
            <w:noProof/>
            <w:webHidden/>
          </w:rPr>
        </w:r>
        <w:r w:rsidR="005B3578">
          <w:rPr>
            <w:noProof/>
            <w:webHidden/>
          </w:rPr>
          <w:fldChar w:fldCharType="separate"/>
        </w:r>
        <w:r w:rsidR="005E55FA">
          <w:rPr>
            <w:noProof/>
            <w:webHidden/>
          </w:rPr>
          <w:t>89</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87" w:history="1">
        <w:r w:rsidR="005B3578" w:rsidRPr="00212715">
          <w:rPr>
            <w:rStyle w:val="Hyperlink"/>
            <w:noProof/>
            <w:lang w:val="en-US"/>
          </w:rPr>
          <w:t>14.21</w:t>
        </w:r>
        <w:r w:rsidR="005B3578">
          <w:rPr>
            <w:rFonts w:ascii="Times New Roman" w:hAnsi="Times New Roman"/>
            <w:noProof/>
            <w:sz w:val="24"/>
            <w:szCs w:val="24"/>
            <w:lang w:val="en-US"/>
          </w:rPr>
          <w:tab/>
        </w:r>
        <w:r w:rsidR="005B3578" w:rsidRPr="00212715">
          <w:rPr>
            <w:rStyle w:val="Hyperlink"/>
            <w:noProof/>
            <w:lang w:val="en-US"/>
          </w:rPr>
          <w:t>Calculate correlation matrix from frequency domain data</w:t>
        </w:r>
        <w:r w:rsidR="005B3578">
          <w:rPr>
            <w:noProof/>
            <w:webHidden/>
          </w:rPr>
          <w:tab/>
        </w:r>
        <w:r w:rsidR="005B3578">
          <w:rPr>
            <w:noProof/>
            <w:webHidden/>
          </w:rPr>
          <w:fldChar w:fldCharType="begin"/>
        </w:r>
        <w:r w:rsidR="005B3578">
          <w:rPr>
            <w:noProof/>
            <w:webHidden/>
          </w:rPr>
          <w:instrText xml:space="preserve"> PAGEREF _Toc404075787 \h </w:instrText>
        </w:r>
        <w:r w:rsidR="005B3578">
          <w:rPr>
            <w:noProof/>
            <w:webHidden/>
          </w:rPr>
        </w:r>
        <w:r w:rsidR="005B3578">
          <w:rPr>
            <w:noProof/>
            <w:webHidden/>
          </w:rPr>
          <w:fldChar w:fldCharType="separate"/>
        </w:r>
        <w:r w:rsidR="005E55FA">
          <w:rPr>
            <w:noProof/>
            <w:webHidden/>
          </w:rPr>
          <w:t>89</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88" w:history="1">
        <w:r w:rsidR="005B3578" w:rsidRPr="00212715">
          <w:rPr>
            <w:rStyle w:val="Hyperlink"/>
            <w:noProof/>
            <w:lang w:val="en-US"/>
          </w:rPr>
          <w:t>14.22</w:t>
        </w:r>
        <w:r w:rsidR="005B3578">
          <w:rPr>
            <w:rFonts w:ascii="Times New Roman" w:hAnsi="Times New Roman"/>
            <w:noProof/>
            <w:sz w:val="24"/>
            <w:szCs w:val="24"/>
            <w:lang w:val="en-US"/>
          </w:rPr>
          <w:tab/>
        </w:r>
        <w:r w:rsidR="005B3578" w:rsidRPr="00212715">
          <w:rPr>
            <w:rStyle w:val="Hyperlink"/>
            <w:noProof/>
            <w:lang w:val="en-US"/>
          </w:rPr>
          <w:t>Calculate complex antenna factor from (S21) measurement for two identical antennas</w:t>
        </w:r>
        <w:r w:rsidR="005B3578">
          <w:rPr>
            <w:noProof/>
            <w:webHidden/>
          </w:rPr>
          <w:tab/>
        </w:r>
        <w:r w:rsidR="005B3578">
          <w:rPr>
            <w:noProof/>
            <w:webHidden/>
          </w:rPr>
          <w:fldChar w:fldCharType="begin"/>
        </w:r>
        <w:r w:rsidR="005B3578">
          <w:rPr>
            <w:noProof/>
            <w:webHidden/>
          </w:rPr>
          <w:instrText xml:space="preserve"> PAGEREF _Toc404075788 \h </w:instrText>
        </w:r>
        <w:r w:rsidR="005B3578">
          <w:rPr>
            <w:noProof/>
            <w:webHidden/>
          </w:rPr>
        </w:r>
        <w:r w:rsidR="005B3578">
          <w:rPr>
            <w:noProof/>
            <w:webHidden/>
          </w:rPr>
          <w:fldChar w:fldCharType="separate"/>
        </w:r>
        <w:r w:rsidR="005E55FA">
          <w:rPr>
            <w:noProof/>
            <w:webHidden/>
          </w:rPr>
          <w:t>89</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89" w:history="1">
        <w:r w:rsidR="005B3578" w:rsidRPr="00212715">
          <w:rPr>
            <w:rStyle w:val="Hyperlink"/>
            <w:noProof/>
            <w:lang w:val="en-US"/>
          </w:rPr>
          <w:t>14.23</w:t>
        </w:r>
        <w:r w:rsidR="005B3578">
          <w:rPr>
            <w:rFonts w:ascii="Times New Roman" w:hAnsi="Times New Roman"/>
            <w:noProof/>
            <w:sz w:val="24"/>
            <w:szCs w:val="24"/>
            <w:lang w:val="en-US"/>
          </w:rPr>
          <w:tab/>
        </w:r>
        <w:r w:rsidR="005B3578" w:rsidRPr="00212715">
          <w:rPr>
            <w:rStyle w:val="Hyperlink"/>
            <w:noProof/>
            <w:lang w:val="en-US"/>
          </w:rPr>
          <w:t>Calculate complex antenna factor from antenna coupling (S21) measurement with one unknown antenna</w:t>
        </w:r>
        <w:r w:rsidR="005B3578">
          <w:rPr>
            <w:noProof/>
            <w:webHidden/>
          </w:rPr>
          <w:tab/>
        </w:r>
        <w:r w:rsidR="005B3578">
          <w:rPr>
            <w:noProof/>
            <w:webHidden/>
          </w:rPr>
          <w:fldChar w:fldCharType="begin"/>
        </w:r>
        <w:r w:rsidR="005B3578">
          <w:rPr>
            <w:noProof/>
            <w:webHidden/>
          </w:rPr>
          <w:instrText xml:space="preserve"> PAGEREF _Toc404075789 \h </w:instrText>
        </w:r>
        <w:r w:rsidR="005B3578">
          <w:rPr>
            <w:noProof/>
            <w:webHidden/>
          </w:rPr>
        </w:r>
        <w:r w:rsidR="005B3578">
          <w:rPr>
            <w:noProof/>
            <w:webHidden/>
          </w:rPr>
          <w:fldChar w:fldCharType="separate"/>
        </w:r>
        <w:r w:rsidR="005E55FA">
          <w:rPr>
            <w:noProof/>
            <w:webHidden/>
          </w:rPr>
          <w:t>89</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90" w:history="1">
        <w:r w:rsidR="005B3578" w:rsidRPr="00212715">
          <w:rPr>
            <w:rStyle w:val="Hyperlink"/>
            <w:noProof/>
            <w:lang w:val="en-US"/>
          </w:rPr>
          <w:t>14.24</w:t>
        </w:r>
        <w:r w:rsidR="005B3578">
          <w:rPr>
            <w:rFonts w:ascii="Times New Roman" w:hAnsi="Times New Roman"/>
            <w:noProof/>
            <w:sz w:val="24"/>
            <w:szCs w:val="24"/>
            <w:lang w:val="en-US"/>
          </w:rPr>
          <w:tab/>
        </w:r>
        <w:r w:rsidR="005B3578" w:rsidRPr="00212715">
          <w:rPr>
            <w:rStyle w:val="Hyperlink"/>
            <w:noProof/>
            <w:lang w:val="en-US"/>
          </w:rPr>
          <w:t>Fast Fourier Transform (Time Domain to Frequency Domain)</w:t>
        </w:r>
        <w:r w:rsidR="005B3578">
          <w:rPr>
            <w:noProof/>
            <w:webHidden/>
          </w:rPr>
          <w:tab/>
        </w:r>
        <w:r w:rsidR="005B3578">
          <w:rPr>
            <w:noProof/>
            <w:webHidden/>
          </w:rPr>
          <w:fldChar w:fldCharType="begin"/>
        </w:r>
        <w:r w:rsidR="005B3578">
          <w:rPr>
            <w:noProof/>
            <w:webHidden/>
          </w:rPr>
          <w:instrText xml:space="preserve"> PAGEREF _Toc404075790 \h </w:instrText>
        </w:r>
        <w:r w:rsidR="005B3578">
          <w:rPr>
            <w:noProof/>
            <w:webHidden/>
          </w:rPr>
        </w:r>
        <w:r w:rsidR="005B3578">
          <w:rPr>
            <w:noProof/>
            <w:webHidden/>
          </w:rPr>
          <w:fldChar w:fldCharType="separate"/>
        </w:r>
        <w:r w:rsidR="005E55FA">
          <w:rPr>
            <w:noProof/>
            <w:webHidden/>
          </w:rPr>
          <w:t>89</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91" w:history="1">
        <w:r w:rsidR="005B3578" w:rsidRPr="00212715">
          <w:rPr>
            <w:rStyle w:val="Hyperlink"/>
            <w:noProof/>
            <w:lang w:val="en-US"/>
          </w:rPr>
          <w:t>14.25</w:t>
        </w:r>
        <w:r w:rsidR="005B3578">
          <w:rPr>
            <w:rFonts w:ascii="Times New Roman" w:hAnsi="Times New Roman"/>
            <w:noProof/>
            <w:sz w:val="24"/>
            <w:szCs w:val="24"/>
            <w:lang w:val="en-US"/>
          </w:rPr>
          <w:tab/>
        </w:r>
        <w:r w:rsidR="005B3578" w:rsidRPr="00212715">
          <w:rPr>
            <w:rStyle w:val="Hyperlink"/>
            <w:noProof/>
            <w:lang w:val="en-US"/>
          </w:rPr>
          <w:t>Generate random sample sequence either with or without an imposed correlation matrix</w:t>
        </w:r>
        <w:r w:rsidR="005B3578">
          <w:rPr>
            <w:noProof/>
            <w:webHidden/>
          </w:rPr>
          <w:tab/>
        </w:r>
        <w:r w:rsidR="005B3578">
          <w:rPr>
            <w:noProof/>
            <w:webHidden/>
          </w:rPr>
          <w:fldChar w:fldCharType="begin"/>
        </w:r>
        <w:r w:rsidR="005B3578">
          <w:rPr>
            <w:noProof/>
            <w:webHidden/>
          </w:rPr>
          <w:instrText xml:space="preserve"> PAGEREF _Toc404075791 \h </w:instrText>
        </w:r>
        <w:r w:rsidR="005B3578">
          <w:rPr>
            <w:noProof/>
            <w:webHidden/>
          </w:rPr>
        </w:r>
        <w:r w:rsidR="005B3578">
          <w:rPr>
            <w:noProof/>
            <w:webHidden/>
          </w:rPr>
          <w:fldChar w:fldCharType="separate"/>
        </w:r>
        <w:r w:rsidR="005E55FA">
          <w:rPr>
            <w:noProof/>
            <w:webHidden/>
          </w:rPr>
          <w:t>89</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92" w:history="1">
        <w:r w:rsidR="005B3578" w:rsidRPr="00212715">
          <w:rPr>
            <w:rStyle w:val="Hyperlink"/>
            <w:noProof/>
            <w:lang w:val="en-US"/>
          </w:rPr>
          <w:t>14.26</w:t>
        </w:r>
        <w:r w:rsidR="005B3578">
          <w:rPr>
            <w:rFonts w:ascii="Times New Roman" w:hAnsi="Times New Roman"/>
            <w:noProof/>
            <w:sz w:val="24"/>
            <w:szCs w:val="24"/>
            <w:lang w:val="en-US"/>
          </w:rPr>
          <w:tab/>
        </w:r>
        <w:r w:rsidR="005B3578" w:rsidRPr="00212715">
          <w:rPr>
            <w:rStyle w:val="Hyperlink"/>
            <w:noProof/>
            <w:lang w:val="en-US"/>
          </w:rPr>
          <w:t>Apply a filter function to time domain data</w:t>
        </w:r>
        <w:r w:rsidR="005B3578">
          <w:rPr>
            <w:noProof/>
            <w:webHidden/>
          </w:rPr>
          <w:tab/>
        </w:r>
        <w:r w:rsidR="005B3578">
          <w:rPr>
            <w:noProof/>
            <w:webHidden/>
          </w:rPr>
          <w:fldChar w:fldCharType="begin"/>
        </w:r>
        <w:r w:rsidR="005B3578">
          <w:rPr>
            <w:noProof/>
            <w:webHidden/>
          </w:rPr>
          <w:instrText xml:space="preserve"> PAGEREF _Toc404075792 \h </w:instrText>
        </w:r>
        <w:r w:rsidR="005B3578">
          <w:rPr>
            <w:noProof/>
            <w:webHidden/>
          </w:rPr>
        </w:r>
        <w:r w:rsidR="005B3578">
          <w:rPr>
            <w:noProof/>
            <w:webHidden/>
          </w:rPr>
          <w:fldChar w:fldCharType="separate"/>
        </w:r>
        <w:r w:rsidR="005E55FA">
          <w:rPr>
            <w:noProof/>
            <w:webHidden/>
          </w:rPr>
          <w:t>89</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93" w:history="1">
        <w:r w:rsidR="005B3578" w:rsidRPr="00212715">
          <w:rPr>
            <w:rStyle w:val="Hyperlink"/>
            <w:noProof/>
            <w:lang w:val="en-US"/>
          </w:rPr>
          <w:t>14.27</w:t>
        </w:r>
        <w:r w:rsidR="005B3578">
          <w:rPr>
            <w:rFonts w:ascii="Times New Roman" w:hAnsi="Times New Roman"/>
            <w:noProof/>
            <w:sz w:val="24"/>
            <w:szCs w:val="24"/>
            <w:lang w:val="en-US"/>
          </w:rPr>
          <w:tab/>
        </w:r>
        <w:r w:rsidR="005B3578" w:rsidRPr="00212715">
          <w:rPr>
            <w:rStyle w:val="Hyperlink"/>
            <w:noProof/>
            <w:lang w:val="en-US"/>
          </w:rPr>
          <w:t>Apply a filter function to frequency domain data</w:t>
        </w:r>
        <w:r w:rsidR="005B3578">
          <w:rPr>
            <w:noProof/>
            <w:webHidden/>
          </w:rPr>
          <w:tab/>
        </w:r>
        <w:r w:rsidR="005B3578">
          <w:rPr>
            <w:noProof/>
            <w:webHidden/>
          </w:rPr>
          <w:fldChar w:fldCharType="begin"/>
        </w:r>
        <w:r w:rsidR="005B3578">
          <w:rPr>
            <w:noProof/>
            <w:webHidden/>
          </w:rPr>
          <w:instrText xml:space="preserve"> PAGEREF _Toc404075793 \h </w:instrText>
        </w:r>
        <w:r w:rsidR="005B3578">
          <w:rPr>
            <w:noProof/>
            <w:webHidden/>
          </w:rPr>
        </w:r>
        <w:r w:rsidR="005B3578">
          <w:rPr>
            <w:noProof/>
            <w:webHidden/>
          </w:rPr>
          <w:fldChar w:fldCharType="separate"/>
        </w:r>
        <w:r w:rsidR="005E55FA">
          <w:rPr>
            <w:noProof/>
            <w:webHidden/>
          </w:rPr>
          <w:t>89</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94" w:history="1">
        <w:r w:rsidR="005B3578" w:rsidRPr="00212715">
          <w:rPr>
            <w:rStyle w:val="Hyperlink"/>
            <w:noProof/>
            <w:lang w:val="en-US"/>
          </w:rPr>
          <w:t>14.28</w:t>
        </w:r>
        <w:r w:rsidR="005B3578">
          <w:rPr>
            <w:rFonts w:ascii="Times New Roman" w:hAnsi="Times New Roman"/>
            <w:noProof/>
            <w:sz w:val="24"/>
            <w:szCs w:val="24"/>
            <w:lang w:val="en-US"/>
          </w:rPr>
          <w:tab/>
        </w:r>
        <w:r w:rsidR="005B3578" w:rsidRPr="00212715">
          <w:rPr>
            <w:rStyle w:val="Hyperlink"/>
            <w:noProof/>
            <w:lang w:val="en-US"/>
          </w:rPr>
          <w:t>Calculate the frequency domain transfer function of a filter function</w:t>
        </w:r>
        <w:r w:rsidR="005B3578">
          <w:rPr>
            <w:noProof/>
            <w:webHidden/>
          </w:rPr>
          <w:tab/>
        </w:r>
        <w:r w:rsidR="005B3578">
          <w:rPr>
            <w:noProof/>
            <w:webHidden/>
          </w:rPr>
          <w:fldChar w:fldCharType="begin"/>
        </w:r>
        <w:r w:rsidR="005B3578">
          <w:rPr>
            <w:noProof/>
            <w:webHidden/>
          </w:rPr>
          <w:instrText xml:space="preserve"> PAGEREF _Toc404075794 \h </w:instrText>
        </w:r>
        <w:r w:rsidR="005B3578">
          <w:rPr>
            <w:noProof/>
            <w:webHidden/>
          </w:rPr>
        </w:r>
        <w:r w:rsidR="005B3578">
          <w:rPr>
            <w:noProof/>
            <w:webHidden/>
          </w:rPr>
          <w:fldChar w:fldCharType="separate"/>
        </w:r>
        <w:r w:rsidR="005E55FA">
          <w:rPr>
            <w:noProof/>
            <w:webHidden/>
          </w:rPr>
          <w:t>89</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95" w:history="1">
        <w:r w:rsidR="005B3578" w:rsidRPr="00212715">
          <w:rPr>
            <w:rStyle w:val="Hyperlink"/>
            <w:noProof/>
            <w:lang w:val="en-US"/>
          </w:rPr>
          <w:t>14.29</w:t>
        </w:r>
        <w:r w:rsidR="005B3578">
          <w:rPr>
            <w:rFonts w:ascii="Times New Roman" w:hAnsi="Times New Roman"/>
            <w:noProof/>
            <w:sz w:val="24"/>
            <w:szCs w:val="24"/>
            <w:lang w:val="en-US"/>
          </w:rPr>
          <w:tab/>
        </w:r>
        <w:r w:rsidR="005B3578" w:rsidRPr="00212715">
          <w:rPr>
            <w:rStyle w:val="Hyperlink"/>
            <w:noProof/>
            <w:lang w:val="en-US"/>
          </w:rPr>
          <w:t>Combine Frequency Domain Data: S(f)=f1(f) f2(f)</w:t>
        </w:r>
        <w:r w:rsidR="005B3578">
          <w:rPr>
            <w:noProof/>
            <w:webHidden/>
          </w:rPr>
          <w:tab/>
        </w:r>
        <w:r w:rsidR="005B3578">
          <w:rPr>
            <w:noProof/>
            <w:webHidden/>
          </w:rPr>
          <w:fldChar w:fldCharType="begin"/>
        </w:r>
        <w:r w:rsidR="005B3578">
          <w:rPr>
            <w:noProof/>
            <w:webHidden/>
          </w:rPr>
          <w:instrText xml:space="preserve"> PAGEREF _Toc404075795 \h </w:instrText>
        </w:r>
        <w:r w:rsidR="005B3578">
          <w:rPr>
            <w:noProof/>
            <w:webHidden/>
          </w:rPr>
        </w:r>
        <w:r w:rsidR="005B3578">
          <w:rPr>
            <w:noProof/>
            <w:webHidden/>
          </w:rPr>
          <w:fldChar w:fldCharType="separate"/>
        </w:r>
        <w:r w:rsidR="005E55FA">
          <w:rPr>
            <w:noProof/>
            <w:webHidden/>
          </w:rPr>
          <w:t>89</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96" w:history="1">
        <w:r w:rsidR="005B3578" w:rsidRPr="00212715">
          <w:rPr>
            <w:rStyle w:val="Hyperlink"/>
            <w:noProof/>
            <w:lang w:val="en-US"/>
          </w:rPr>
          <w:t>14.30</w:t>
        </w:r>
        <w:r w:rsidR="005B3578">
          <w:rPr>
            <w:rFonts w:ascii="Times New Roman" w:hAnsi="Times New Roman"/>
            <w:noProof/>
            <w:sz w:val="24"/>
            <w:szCs w:val="24"/>
            <w:lang w:val="en-US"/>
          </w:rPr>
          <w:tab/>
        </w:r>
        <w:r w:rsidR="005B3578" w:rsidRPr="00212715">
          <w:rPr>
            <w:rStyle w:val="Hyperlink"/>
            <w:noProof/>
            <w:lang w:val="en-US"/>
          </w:rPr>
          <w:t>Calculate PDF and CDF from a data set</w:t>
        </w:r>
        <w:r w:rsidR="005B3578">
          <w:rPr>
            <w:noProof/>
            <w:webHidden/>
          </w:rPr>
          <w:tab/>
        </w:r>
        <w:r w:rsidR="005B3578">
          <w:rPr>
            <w:noProof/>
            <w:webHidden/>
          </w:rPr>
          <w:fldChar w:fldCharType="begin"/>
        </w:r>
        <w:r w:rsidR="005B3578">
          <w:rPr>
            <w:noProof/>
            <w:webHidden/>
          </w:rPr>
          <w:instrText xml:space="preserve"> PAGEREF _Toc404075796 \h </w:instrText>
        </w:r>
        <w:r w:rsidR="005B3578">
          <w:rPr>
            <w:noProof/>
            <w:webHidden/>
          </w:rPr>
        </w:r>
        <w:r w:rsidR="005B3578">
          <w:rPr>
            <w:noProof/>
            <w:webHidden/>
          </w:rPr>
          <w:fldChar w:fldCharType="separate"/>
        </w:r>
        <w:r w:rsidR="005E55FA">
          <w:rPr>
            <w:noProof/>
            <w:webHidden/>
          </w:rPr>
          <w:t>89</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97" w:history="1">
        <w:r w:rsidR="005B3578" w:rsidRPr="00212715">
          <w:rPr>
            <w:rStyle w:val="Hyperlink"/>
            <w:noProof/>
            <w:lang w:val="en-US"/>
          </w:rPr>
          <w:t>14.31</w:t>
        </w:r>
        <w:r w:rsidR="005B3578">
          <w:rPr>
            <w:rFonts w:ascii="Times New Roman" w:hAnsi="Times New Roman"/>
            <w:noProof/>
            <w:sz w:val="24"/>
            <w:szCs w:val="24"/>
            <w:lang w:val="en-US"/>
          </w:rPr>
          <w:tab/>
        </w:r>
        <w:r w:rsidR="005B3578" w:rsidRPr="00212715">
          <w:rPr>
            <w:rStyle w:val="Hyperlink"/>
            <w:noProof/>
            <w:lang w:val="en-US"/>
          </w:rPr>
          <w:t>Calculate correlation function from time domain data</w:t>
        </w:r>
        <w:r w:rsidR="005B3578">
          <w:rPr>
            <w:noProof/>
            <w:webHidden/>
          </w:rPr>
          <w:tab/>
        </w:r>
        <w:r w:rsidR="005B3578">
          <w:rPr>
            <w:noProof/>
            <w:webHidden/>
          </w:rPr>
          <w:fldChar w:fldCharType="begin"/>
        </w:r>
        <w:r w:rsidR="005B3578">
          <w:rPr>
            <w:noProof/>
            <w:webHidden/>
          </w:rPr>
          <w:instrText xml:space="preserve"> PAGEREF _Toc404075797 \h </w:instrText>
        </w:r>
        <w:r w:rsidR="005B3578">
          <w:rPr>
            <w:noProof/>
            <w:webHidden/>
          </w:rPr>
        </w:r>
        <w:r w:rsidR="005B3578">
          <w:rPr>
            <w:noProof/>
            <w:webHidden/>
          </w:rPr>
          <w:fldChar w:fldCharType="separate"/>
        </w:r>
        <w:r w:rsidR="005E55FA">
          <w:rPr>
            <w:noProof/>
            <w:webHidden/>
          </w:rPr>
          <w:t>90</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98" w:history="1">
        <w:r w:rsidR="005B3578" w:rsidRPr="00212715">
          <w:rPr>
            <w:rStyle w:val="Hyperlink"/>
            <w:noProof/>
            <w:lang w:val="en-US"/>
          </w:rPr>
          <w:t>14.32</w:t>
        </w:r>
        <w:r w:rsidR="005B3578">
          <w:rPr>
            <w:rFonts w:ascii="Times New Roman" w:hAnsi="Times New Roman"/>
            <w:noProof/>
            <w:sz w:val="24"/>
            <w:szCs w:val="24"/>
            <w:lang w:val="en-US"/>
          </w:rPr>
          <w:tab/>
        </w:r>
        <w:r w:rsidR="005B3578" w:rsidRPr="00212715">
          <w:rPr>
            <w:rStyle w:val="Hyperlink"/>
            <w:noProof/>
            <w:lang w:val="en-US"/>
          </w:rPr>
          <w:t>Calculate correlation function from frequency domain data</w:t>
        </w:r>
        <w:r w:rsidR="005B3578">
          <w:rPr>
            <w:noProof/>
            <w:webHidden/>
          </w:rPr>
          <w:tab/>
        </w:r>
        <w:r w:rsidR="005B3578">
          <w:rPr>
            <w:noProof/>
            <w:webHidden/>
          </w:rPr>
          <w:fldChar w:fldCharType="begin"/>
        </w:r>
        <w:r w:rsidR="005B3578">
          <w:rPr>
            <w:noProof/>
            <w:webHidden/>
          </w:rPr>
          <w:instrText xml:space="preserve"> PAGEREF _Toc404075798 \h </w:instrText>
        </w:r>
        <w:r w:rsidR="005B3578">
          <w:rPr>
            <w:noProof/>
            <w:webHidden/>
          </w:rPr>
        </w:r>
        <w:r w:rsidR="005B3578">
          <w:rPr>
            <w:noProof/>
            <w:webHidden/>
          </w:rPr>
          <w:fldChar w:fldCharType="separate"/>
        </w:r>
        <w:r w:rsidR="005E55FA">
          <w:rPr>
            <w:noProof/>
            <w:webHidden/>
          </w:rPr>
          <w:t>90</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799" w:history="1">
        <w:r w:rsidR="005B3578" w:rsidRPr="00212715">
          <w:rPr>
            <w:rStyle w:val="Hyperlink"/>
            <w:noProof/>
            <w:lang w:val="en-US"/>
          </w:rPr>
          <w:t>14.33</w:t>
        </w:r>
        <w:r w:rsidR="005B3578">
          <w:rPr>
            <w:rFonts w:ascii="Times New Roman" w:hAnsi="Times New Roman"/>
            <w:noProof/>
            <w:sz w:val="24"/>
            <w:szCs w:val="24"/>
            <w:lang w:val="en-US"/>
          </w:rPr>
          <w:tab/>
        </w:r>
        <w:r w:rsidR="005B3578" w:rsidRPr="00212715">
          <w:rPr>
            <w:rStyle w:val="Hyperlink"/>
            <w:noProof/>
            <w:lang w:val="en-US"/>
          </w:rPr>
          <w:t>Create Vector Animation of Time Domain Volume Field Output</w:t>
        </w:r>
        <w:r w:rsidR="005B3578">
          <w:rPr>
            <w:noProof/>
            <w:webHidden/>
          </w:rPr>
          <w:tab/>
        </w:r>
        <w:r w:rsidR="005B3578">
          <w:rPr>
            <w:noProof/>
            <w:webHidden/>
          </w:rPr>
          <w:fldChar w:fldCharType="begin"/>
        </w:r>
        <w:r w:rsidR="005B3578">
          <w:rPr>
            <w:noProof/>
            <w:webHidden/>
          </w:rPr>
          <w:instrText xml:space="preserve"> PAGEREF _Toc404075799 \h </w:instrText>
        </w:r>
        <w:r w:rsidR="005B3578">
          <w:rPr>
            <w:noProof/>
            <w:webHidden/>
          </w:rPr>
        </w:r>
        <w:r w:rsidR="005B3578">
          <w:rPr>
            <w:noProof/>
            <w:webHidden/>
          </w:rPr>
          <w:fldChar w:fldCharType="separate"/>
        </w:r>
        <w:r w:rsidR="005E55FA">
          <w:rPr>
            <w:noProof/>
            <w:webHidden/>
          </w:rPr>
          <w:t>90</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800" w:history="1">
        <w:r w:rsidR="005B3578" w:rsidRPr="00212715">
          <w:rPr>
            <w:rStyle w:val="Hyperlink"/>
            <w:noProof/>
            <w:lang w:val="en-US"/>
          </w:rPr>
          <w:t>14.34</w:t>
        </w:r>
        <w:r w:rsidR="005B3578">
          <w:rPr>
            <w:rFonts w:ascii="Times New Roman" w:hAnsi="Times New Roman"/>
            <w:noProof/>
            <w:sz w:val="24"/>
            <w:szCs w:val="24"/>
            <w:lang w:val="en-US"/>
          </w:rPr>
          <w:tab/>
        </w:r>
        <w:r w:rsidR="005B3578" w:rsidRPr="00212715">
          <w:rPr>
            <w:rStyle w:val="Hyperlink"/>
            <w:noProof/>
            <w:lang w:val="en-US"/>
          </w:rPr>
          <w:t>Create time domain near field scan</w:t>
        </w:r>
        <w:r w:rsidR="005B3578">
          <w:rPr>
            <w:noProof/>
            <w:webHidden/>
          </w:rPr>
          <w:tab/>
        </w:r>
        <w:r w:rsidR="005B3578">
          <w:rPr>
            <w:noProof/>
            <w:webHidden/>
          </w:rPr>
          <w:fldChar w:fldCharType="begin"/>
        </w:r>
        <w:r w:rsidR="005B3578">
          <w:rPr>
            <w:noProof/>
            <w:webHidden/>
          </w:rPr>
          <w:instrText xml:space="preserve"> PAGEREF _Toc404075800 \h </w:instrText>
        </w:r>
        <w:r w:rsidR="005B3578">
          <w:rPr>
            <w:noProof/>
            <w:webHidden/>
          </w:rPr>
        </w:r>
        <w:r w:rsidR="005B3578">
          <w:rPr>
            <w:noProof/>
            <w:webHidden/>
          </w:rPr>
          <w:fldChar w:fldCharType="separate"/>
        </w:r>
        <w:r w:rsidR="005E55FA">
          <w:rPr>
            <w:noProof/>
            <w:webHidden/>
          </w:rPr>
          <w:t>90</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801" w:history="1">
        <w:r w:rsidR="005B3578" w:rsidRPr="00212715">
          <w:rPr>
            <w:rStyle w:val="Hyperlink"/>
            <w:noProof/>
            <w:lang w:val="en-US"/>
          </w:rPr>
          <w:t>14.35</w:t>
        </w:r>
        <w:r w:rsidR="005B3578">
          <w:rPr>
            <w:rFonts w:ascii="Times New Roman" w:hAnsi="Times New Roman"/>
            <w:noProof/>
            <w:sz w:val="24"/>
            <w:szCs w:val="24"/>
            <w:lang w:val="en-US"/>
          </w:rPr>
          <w:tab/>
        </w:r>
        <w:r w:rsidR="005B3578" w:rsidRPr="00212715">
          <w:rPr>
            <w:rStyle w:val="Hyperlink"/>
            <w:noProof/>
            <w:lang w:val="en-US"/>
          </w:rPr>
          <w:t>Set random_number_seed</w:t>
        </w:r>
        <w:r w:rsidR="005B3578">
          <w:rPr>
            <w:noProof/>
            <w:webHidden/>
          </w:rPr>
          <w:tab/>
        </w:r>
        <w:r w:rsidR="005B3578">
          <w:rPr>
            <w:noProof/>
            <w:webHidden/>
          </w:rPr>
          <w:fldChar w:fldCharType="begin"/>
        </w:r>
        <w:r w:rsidR="005B3578">
          <w:rPr>
            <w:noProof/>
            <w:webHidden/>
          </w:rPr>
          <w:instrText xml:space="preserve"> PAGEREF _Toc404075801 \h </w:instrText>
        </w:r>
        <w:r w:rsidR="005B3578">
          <w:rPr>
            <w:noProof/>
            <w:webHidden/>
          </w:rPr>
        </w:r>
        <w:r w:rsidR="005B3578">
          <w:rPr>
            <w:noProof/>
            <w:webHidden/>
          </w:rPr>
          <w:fldChar w:fldCharType="separate"/>
        </w:r>
        <w:r w:rsidR="005E55FA">
          <w:rPr>
            <w:noProof/>
            <w:webHidden/>
          </w:rPr>
          <w:t>90</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802" w:history="1">
        <w:r w:rsidR="005B3578" w:rsidRPr="00212715">
          <w:rPr>
            <w:rStyle w:val="Hyperlink"/>
            <w:noProof/>
            <w:lang w:val="en-US"/>
          </w:rPr>
          <w:t>14.36</w:t>
        </w:r>
        <w:r w:rsidR="005B3578">
          <w:rPr>
            <w:rFonts w:ascii="Times New Roman" w:hAnsi="Times New Roman"/>
            <w:noProof/>
            <w:sz w:val="24"/>
            <w:szCs w:val="24"/>
            <w:lang w:val="en-US"/>
          </w:rPr>
          <w:tab/>
        </w:r>
        <w:r w:rsidR="005B3578" w:rsidRPr="00212715">
          <w:rPr>
            <w:rStyle w:val="Hyperlink"/>
            <w:noProof/>
            <w:lang w:val="en-US"/>
          </w:rPr>
          <w:t>Generate Far field plot data</w:t>
        </w:r>
        <w:r w:rsidR="005B3578">
          <w:rPr>
            <w:noProof/>
            <w:webHidden/>
          </w:rPr>
          <w:tab/>
        </w:r>
        <w:r w:rsidR="005B3578">
          <w:rPr>
            <w:noProof/>
            <w:webHidden/>
          </w:rPr>
          <w:fldChar w:fldCharType="begin"/>
        </w:r>
        <w:r w:rsidR="005B3578">
          <w:rPr>
            <w:noProof/>
            <w:webHidden/>
          </w:rPr>
          <w:instrText xml:space="preserve"> PAGEREF _Toc404075802 \h </w:instrText>
        </w:r>
        <w:r w:rsidR="005B3578">
          <w:rPr>
            <w:noProof/>
            <w:webHidden/>
          </w:rPr>
        </w:r>
        <w:r w:rsidR="005B3578">
          <w:rPr>
            <w:noProof/>
            <w:webHidden/>
          </w:rPr>
          <w:fldChar w:fldCharType="separate"/>
        </w:r>
        <w:r w:rsidR="005E55FA">
          <w:rPr>
            <w:noProof/>
            <w:webHidden/>
          </w:rPr>
          <w:t>90</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803" w:history="1">
        <w:r w:rsidR="005B3578" w:rsidRPr="00212715">
          <w:rPr>
            <w:rStyle w:val="Hyperlink"/>
            <w:noProof/>
            <w:lang w:val="en-US"/>
          </w:rPr>
          <w:t>14.37</w:t>
        </w:r>
        <w:r w:rsidR="005B3578">
          <w:rPr>
            <w:rFonts w:ascii="Times New Roman" w:hAnsi="Times New Roman"/>
            <w:noProof/>
            <w:sz w:val="24"/>
            <w:szCs w:val="24"/>
            <w:lang w:val="en-US"/>
          </w:rPr>
          <w:tab/>
        </w:r>
        <w:r w:rsidR="005B3578" w:rsidRPr="00212715">
          <w:rPr>
            <w:rStyle w:val="Hyperlink"/>
            <w:noProof/>
            <w:lang w:val="en-US"/>
          </w:rPr>
          <w:t>Re-format data file</w:t>
        </w:r>
        <w:r w:rsidR="005B3578">
          <w:rPr>
            <w:noProof/>
            <w:webHidden/>
          </w:rPr>
          <w:tab/>
        </w:r>
        <w:r w:rsidR="005B3578">
          <w:rPr>
            <w:noProof/>
            <w:webHidden/>
          </w:rPr>
          <w:fldChar w:fldCharType="begin"/>
        </w:r>
        <w:r w:rsidR="005B3578">
          <w:rPr>
            <w:noProof/>
            <w:webHidden/>
          </w:rPr>
          <w:instrText xml:space="preserve"> PAGEREF _Toc404075803 \h </w:instrText>
        </w:r>
        <w:r w:rsidR="005B3578">
          <w:rPr>
            <w:noProof/>
            <w:webHidden/>
          </w:rPr>
        </w:r>
        <w:r w:rsidR="005B3578">
          <w:rPr>
            <w:noProof/>
            <w:webHidden/>
          </w:rPr>
          <w:fldChar w:fldCharType="separate"/>
        </w:r>
        <w:r w:rsidR="005E55FA">
          <w:rPr>
            <w:noProof/>
            <w:webHidden/>
          </w:rPr>
          <w:t>91</w:t>
        </w:r>
        <w:r w:rsidR="005B3578">
          <w:rPr>
            <w:noProof/>
            <w:webHidden/>
          </w:rPr>
          <w:fldChar w:fldCharType="end"/>
        </w:r>
      </w:hyperlink>
    </w:p>
    <w:p w:rsidR="005B3578" w:rsidRDefault="005A423E">
      <w:pPr>
        <w:pStyle w:val="TOC2"/>
        <w:tabs>
          <w:tab w:val="left" w:pos="1200"/>
          <w:tab w:val="right" w:leader="dot" w:pos="9016"/>
        </w:tabs>
        <w:rPr>
          <w:rFonts w:ascii="Times New Roman" w:hAnsi="Times New Roman"/>
          <w:noProof/>
          <w:sz w:val="24"/>
          <w:szCs w:val="24"/>
          <w:lang w:val="en-US"/>
        </w:rPr>
      </w:pPr>
      <w:hyperlink w:anchor="_Toc404075804" w:history="1">
        <w:r w:rsidR="005B3578" w:rsidRPr="00212715">
          <w:rPr>
            <w:rStyle w:val="Hyperlink"/>
            <w:noProof/>
            <w:lang w:val="en-US"/>
          </w:rPr>
          <w:t>14.38</w:t>
        </w:r>
        <w:r w:rsidR="005B3578">
          <w:rPr>
            <w:rFonts w:ascii="Times New Roman" w:hAnsi="Times New Roman"/>
            <w:noProof/>
            <w:sz w:val="24"/>
            <w:szCs w:val="24"/>
            <w:lang w:val="en-US"/>
          </w:rPr>
          <w:tab/>
        </w:r>
        <w:r w:rsidR="005B3578" w:rsidRPr="00212715">
          <w:rPr>
            <w:rStyle w:val="Hyperlink"/>
            <w:noProof/>
            <w:lang w:val="en-US"/>
          </w:rPr>
          <w:t>Visualise multi-dimensional data sets (up to 4D)</w:t>
        </w:r>
        <w:r w:rsidR="005B3578">
          <w:rPr>
            <w:noProof/>
            <w:webHidden/>
          </w:rPr>
          <w:tab/>
        </w:r>
        <w:r w:rsidR="005B3578">
          <w:rPr>
            <w:noProof/>
            <w:webHidden/>
          </w:rPr>
          <w:fldChar w:fldCharType="begin"/>
        </w:r>
        <w:r w:rsidR="005B3578">
          <w:rPr>
            <w:noProof/>
            <w:webHidden/>
          </w:rPr>
          <w:instrText xml:space="preserve"> PAGEREF _Toc404075804 \h </w:instrText>
        </w:r>
        <w:r w:rsidR="005B3578">
          <w:rPr>
            <w:noProof/>
            <w:webHidden/>
          </w:rPr>
        </w:r>
        <w:r w:rsidR="005B3578">
          <w:rPr>
            <w:noProof/>
            <w:webHidden/>
          </w:rPr>
          <w:fldChar w:fldCharType="separate"/>
        </w:r>
        <w:r w:rsidR="005E55FA">
          <w:rPr>
            <w:noProof/>
            <w:webHidden/>
          </w:rPr>
          <w:t>91</w:t>
        </w:r>
        <w:r w:rsidR="005B3578">
          <w:rPr>
            <w:noProof/>
            <w:webHidden/>
          </w:rPr>
          <w:fldChar w:fldCharType="end"/>
        </w:r>
      </w:hyperlink>
    </w:p>
    <w:p w:rsidR="00F5383D" w:rsidRDefault="00B337AA" w:rsidP="00891882">
      <w:r>
        <w:fldChar w:fldCharType="end"/>
      </w:r>
    </w:p>
    <w:p w:rsidR="00F5383D" w:rsidRDefault="00F5383D">
      <w:r>
        <w:br w:type="page"/>
      </w:r>
    </w:p>
    <w:p w:rsidR="00F5383D" w:rsidRPr="00891882" w:rsidRDefault="00F5383D" w:rsidP="00891882"/>
    <w:p w:rsidR="00F5383D" w:rsidRDefault="00F5383D" w:rsidP="004E7492">
      <w:pPr>
        <w:pStyle w:val="Heading1"/>
      </w:pPr>
      <w:bookmarkStart w:id="1" w:name="_Toc404075687"/>
      <w:r>
        <w:t>Introduction</w:t>
      </w:r>
      <w:bookmarkEnd w:id="1"/>
    </w:p>
    <w:p w:rsidR="00F5383D" w:rsidRDefault="00F5383D" w:rsidP="00216AA6">
      <w:pPr>
        <w:pStyle w:val="NoSpacing"/>
      </w:pPr>
    </w:p>
    <w:p w:rsidR="005C143C" w:rsidRDefault="00F5383D" w:rsidP="00216AA6">
      <w:pPr>
        <w:pStyle w:val="NoSpacing"/>
      </w:pPr>
      <w:r>
        <w:t xml:space="preserve">The </w:t>
      </w:r>
      <w:r>
        <w:rPr>
          <w:b/>
        </w:rPr>
        <w:t>GGI_TLM</w:t>
      </w:r>
      <w:r>
        <w:t xml:space="preserve"> time domain Electromagnetic field solver described in this document allows the creation and solution of 3D electromagnetic problems on a structured cubic mesh. </w:t>
      </w:r>
      <w:r>
        <w:rPr>
          <w:b/>
        </w:rPr>
        <w:t>GGI_TLM</w:t>
      </w:r>
      <w:r w:rsidR="00056D31">
        <w:t xml:space="preserve"> has been created </w:t>
      </w:r>
      <w:r w:rsidR="005C143C">
        <w:t xml:space="preserve">as a consolidation of </w:t>
      </w:r>
      <w:r w:rsidR="00056D31">
        <w:t xml:space="preserve">software developed </w:t>
      </w:r>
      <w:r>
        <w:t xml:space="preserve">at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Nottingham</w:t>
          </w:r>
        </w:smartTag>
      </w:smartTag>
      <w:r>
        <w:t xml:space="preserve"> under the HIRF-SE project </w:t>
      </w:r>
      <w:r w:rsidRPr="00216AA6">
        <w:t>funded by the European Community's Seventh Framewor</w:t>
      </w:r>
      <w:r w:rsidR="00056D31">
        <w:t>k Programme FP7/2007-2013,</w:t>
      </w:r>
      <w:r w:rsidRPr="00216AA6">
        <w:t xml:space="preserve"> grant agre</w:t>
      </w:r>
      <w:r w:rsidR="00056D31">
        <w:t>ement no 205294 and also the EPSRC</w:t>
      </w:r>
      <w:r w:rsidR="005C143C">
        <w:t xml:space="preserve"> funded</w:t>
      </w:r>
      <w:r w:rsidR="00056D31">
        <w:t xml:space="preserve"> Flaviir project</w:t>
      </w:r>
      <w:r w:rsidR="008F64B8">
        <w:t xml:space="preserve"> (www.flaviir.com).</w:t>
      </w:r>
    </w:p>
    <w:p w:rsidR="005C143C" w:rsidRPr="00216AA6" w:rsidRDefault="005C143C" w:rsidP="00216AA6">
      <w:pPr>
        <w:pStyle w:val="NoSpacing"/>
      </w:pPr>
    </w:p>
    <w:p w:rsidR="00A73A37" w:rsidRDefault="005C143C" w:rsidP="00216AA6">
      <w:pPr>
        <w:pStyle w:val="NoSpacing"/>
      </w:pPr>
      <w:r>
        <w:t>The projects feeding into this software have been concerned with the development of techniques for modelling electromagnetic interactions with materials and cables, the code capabilities</w:t>
      </w:r>
      <w:r w:rsidR="00A73A37">
        <w:t xml:space="preserve"> reflect this work.</w:t>
      </w:r>
    </w:p>
    <w:p w:rsidR="00F84818" w:rsidRDefault="00F84818" w:rsidP="00216AA6">
      <w:pPr>
        <w:pStyle w:val="NoSpacing"/>
      </w:pPr>
    </w:p>
    <w:p w:rsidR="00F84818" w:rsidRDefault="00F84818" w:rsidP="00F84818">
      <w:pPr>
        <w:pStyle w:val="NoSpacing"/>
      </w:pPr>
      <w:r>
        <w:t xml:space="preserve">The software has been applied to a range of simulation tasks over recent years and these applications are reflected in the large number of test cases provided with the software. We cannot give any guarantees regarding the validity or accuracy of the results of this code. We strongly suggest that any new problem analysed using GGI_TLM is validated appropriately and confidence in the results obtained through comparison with independent data. </w:t>
      </w:r>
    </w:p>
    <w:p w:rsidR="00F84818" w:rsidRDefault="00F84818" w:rsidP="00216AA6">
      <w:pPr>
        <w:pStyle w:val="NoSpacing"/>
      </w:pPr>
    </w:p>
    <w:p w:rsidR="00F5383D" w:rsidRDefault="00D2246A" w:rsidP="00216AA6">
      <w:pPr>
        <w:pStyle w:val="NoSpacing"/>
      </w:pPr>
      <w:r>
        <w:t>It is hoped that GGI_TLM</w:t>
      </w:r>
      <w:r w:rsidR="00C1589F">
        <w:t>,</w:t>
      </w:r>
      <w:r w:rsidR="00304C5D">
        <w:t xml:space="preserve"> </w:t>
      </w:r>
      <w:r w:rsidR="00C1589F">
        <w:t>the supporting codes and documentat</w:t>
      </w:r>
      <w:r w:rsidR="00304C5D">
        <w:t>i</w:t>
      </w:r>
      <w:r w:rsidR="00C1589F">
        <w:t>on</w:t>
      </w:r>
      <w:r>
        <w:t xml:space="preserve"> will be co</w:t>
      </w:r>
      <w:r w:rsidR="00C1589F">
        <w:t>nsolidated, improved and</w:t>
      </w:r>
      <w:r>
        <w:t xml:space="preserve"> developed </w:t>
      </w:r>
      <w:r w:rsidR="00C1589F">
        <w:t xml:space="preserve">in the future. </w:t>
      </w:r>
      <w:r w:rsidR="00304C5D">
        <w:t>We strongly encourage users to send us f</w:t>
      </w:r>
      <w:r w:rsidR="00C1589F">
        <w:t xml:space="preserve">eedback regarding the code, new test cases etc so as to </w:t>
      </w:r>
      <w:r w:rsidR="00304C5D">
        <w:t>help in this development.</w:t>
      </w:r>
    </w:p>
    <w:p w:rsidR="00E255C7" w:rsidRDefault="00E255C7" w:rsidP="00216AA6">
      <w:pPr>
        <w:pStyle w:val="NoSpacing"/>
      </w:pPr>
    </w:p>
    <w:p w:rsidR="00E255C7" w:rsidRDefault="00E255C7" w:rsidP="00E255C7">
      <w:pPr>
        <w:pStyle w:val="Heading2"/>
      </w:pPr>
      <w:bookmarkStart w:id="2" w:name="_Toc404075688"/>
      <w:r>
        <w:t>Licensing</w:t>
      </w:r>
      <w:bookmarkEnd w:id="2"/>
    </w:p>
    <w:p w:rsidR="00676DCB" w:rsidRDefault="00E255C7" w:rsidP="00E255C7">
      <w:r>
        <w:t xml:space="preserve">There are 2 license types used in GGI_TLM. </w:t>
      </w:r>
    </w:p>
    <w:p w:rsidR="00E255C7" w:rsidRDefault="00E255C7" w:rsidP="00E255C7">
      <w:pPr>
        <w:rPr>
          <w:b/>
        </w:rPr>
      </w:pPr>
      <w:r>
        <w:t xml:space="preserve">GPL- GNU General Public License v.3 (see file </w:t>
      </w:r>
      <w:r w:rsidR="00676DCB">
        <w:rPr>
          <w:b/>
        </w:rPr>
        <w:t>COPYING</w:t>
      </w:r>
      <w:r>
        <w:t xml:space="preserve">) in directory </w:t>
      </w:r>
      <w:r w:rsidRPr="00E255C7">
        <w:rPr>
          <w:b/>
        </w:rPr>
        <w:t>GGI_TLM/</w:t>
      </w:r>
    </w:p>
    <w:p w:rsidR="00676DCB" w:rsidRDefault="00676DCB" w:rsidP="00676DCB">
      <w:pPr>
        <w:rPr>
          <w:b/>
        </w:rPr>
      </w:pPr>
      <w:r>
        <w:t xml:space="preserve">LGPL- GNU Lesser General Public License v.3 (see file </w:t>
      </w:r>
      <w:r>
        <w:rPr>
          <w:b/>
        </w:rPr>
        <w:t>COPYING.LESSER</w:t>
      </w:r>
      <w:r>
        <w:t xml:space="preserve">) in directory </w:t>
      </w:r>
      <w:r w:rsidRPr="00E255C7">
        <w:rPr>
          <w:b/>
        </w:rPr>
        <w:t>GGI_TLM/</w:t>
      </w:r>
    </w:p>
    <w:p w:rsidR="00676DCB" w:rsidRPr="003823BB" w:rsidRDefault="00676DCB" w:rsidP="00E255C7">
      <w:r>
        <w:t xml:space="preserve">GPL applies to all source code with the exception of the </w:t>
      </w:r>
      <w:r>
        <w:rPr>
          <w:b/>
        </w:rPr>
        <w:t>EISPACK</w:t>
      </w:r>
      <w:r>
        <w:t xml:space="preserve"> directory: </w:t>
      </w:r>
      <w:r>
        <w:rPr>
          <w:b/>
        </w:rPr>
        <w:t>GGI_TLM/GGI_TLM/SRC/EISPACK</w:t>
      </w:r>
      <w:r w:rsidR="003823BB">
        <w:rPr>
          <w:b/>
        </w:rPr>
        <w:t>.</w:t>
      </w:r>
      <w:r w:rsidR="003823BB" w:rsidRPr="003823BB">
        <w:t xml:space="preserve"> </w:t>
      </w:r>
      <w:r w:rsidR="003823BB">
        <w:t>It is free software: you can redistribute it and/or modify it under the terms of the GNU General Public License as published by the Free Software Foundation, either version 3 of the License, or(at your option) any later version.</w:t>
      </w:r>
    </w:p>
    <w:p w:rsidR="00676DCB" w:rsidRDefault="00676DCB" w:rsidP="00E255C7">
      <w:pPr>
        <w:rPr>
          <w:b/>
        </w:rPr>
      </w:pPr>
      <w:r>
        <w:t xml:space="preserve">LGPL applies to the </w:t>
      </w:r>
      <w:r>
        <w:rPr>
          <w:b/>
        </w:rPr>
        <w:t>EISPACK</w:t>
      </w:r>
      <w:r>
        <w:t xml:space="preserve"> directory: </w:t>
      </w:r>
      <w:r>
        <w:rPr>
          <w:b/>
        </w:rPr>
        <w:t>GGI_TLM/GGI_TLM/SRC/EISPACK</w:t>
      </w:r>
    </w:p>
    <w:p w:rsidR="003823BB" w:rsidRPr="003823BB" w:rsidRDefault="00AB189C" w:rsidP="003823BB">
      <w:pPr>
        <w:pStyle w:val="Heading2"/>
      </w:pPr>
      <w:bookmarkStart w:id="3" w:name="_Toc404075689"/>
      <w:r>
        <w:t>Disclaimer</w:t>
      </w:r>
      <w:bookmarkEnd w:id="3"/>
    </w:p>
    <w:p w:rsidR="00AB189C" w:rsidRDefault="00AB189C" w:rsidP="00AB189C">
      <w:r>
        <w:t>GGI_TLM is distributed in the hope that it will be useful, but WITHOUT ANY WARRANTY; without even the implied warranty of MERCHANTABILITY or FITNESS FOR A PARTICULAR PURPOSE.  See the GNU General Public License for more details.</w:t>
      </w:r>
    </w:p>
    <w:p w:rsidR="00AB189C" w:rsidRPr="00AB189C" w:rsidRDefault="00AB189C" w:rsidP="00AB189C">
      <w:r>
        <w:t xml:space="preserve">You should have received a copy of the GNU General Public License along with this program.  If not, see &lt;http://www.gnu.org/licenses/&gt;.   </w:t>
      </w:r>
    </w:p>
    <w:p w:rsidR="00F5383D" w:rsidRPr="00A665CE" w:rsidRDefault="00F5383D" w:rsidP="00A665CE">
      <w:pPr>
        <w:pStyle w:val="Heading2"/>
      </w:pPr>
      <w:bookmarkStart w:id="4" w:name="_Toc404075690"/>
      <w:r>
        <w:t>Applications</w:t>
      </w:r>
      <w:bookmarkEnd w:id="4"/>
    </w:p>
    <w:p w:rsidR="00F5383D" w:rsidRDefault="00F5383D" w:rsidP="00A665CE">
      <w:pPr>
        <w:pStyle w:val="NoSpacing"/>
      </w:pPr>
    </w:p>
    <w:p w:rsidR="00F5383D" w:rsidRDefault="00F5383D" w:rsidP="00A665CE">
      <w:pPr>
        <w:pStyle w:val="NoSpacing"/>
      </w:pPr>
      <w:r>
        <w:lastRenderedPageBreak/>
        <w:t>Shielding calculations</w:t>
      </w:r>
    </w:p>
    <w:p w:rsidR="00F5383D" w:rsidRDefault="00F5383D" w:rsidP="00A665CE">
      <w:pPr>
        <w:pStyle w:val="NoSpacing"/>
      </w:pPr>
      <w:r>
        <w:t>Coupling from external fields onto cable systems</w:t>
      </w:r>
    </w:p>
    <w:p w:rsidR="00F5383D" w:rsidRDefault="00F5383D" w:rsidP="00A665CE">
      <w:pPr>
        <w:pStyle w:val="NoSpacing"/>
      </w:pPr>
      <w:r>
        <w:t>Radiation from equipment</w:t>
      </w:r>
    </w:p>
    <w:p w:rsidR="00F5383D" w:rsidRDefault="00F5383D" w:rsidP="00216AA6">
      <w:pPr>
        <w:pStyle w:val="NoSpacing"/>
      </w:pPr>
      <w:r>
        <w:t>Antenna analysis: impedance and far field pattern</w:t>
      </w:r>
    </w:p>
    <w:p w:rsidR="00F5383D" w:rsidRDefault="00F5383D" w:rsidP="00216AA6">
      <w:pPr>
        <w:pStyle w:val="NoSpacing"/>
      </w:pPr>
      <w:r>
        <w:t>Waveguide and cavity analysis</w:t>
      </w:r>
    </w:p>
    <w:p w:rsidR="00F5383D" w:rsidRDefault="00F5383D" w:rsidP="00216AA6">
      <w:pPr>
        <w:pStyle w:val="NoSpacing"/>
      </w:pPr>
      <w:r>
        <w:t>S parameter calculation</w:t>
      </w:r>
    </w:p>
    <w:p w:rsidR="00F5383D" w:rsidRDefault="00F5383D" w:rsidP="00216AA6">
      <w:pPr>
        <w:pStyle w:val="NoSpacing"/>
      </w:pPr>
      <w:r>
        <w:t>Radar Cross section</w:t>
      </w:r>
    </w:p>
    <w:p w:rsidR="00056D31" w:rsidRDefault="00F5383D" w:rsidP="00216AA6">
      <w:pPr>
        <w:pStyle w:val="NoSpacing"/>
      </w:pPr>
      <w:r>
        <w:t>Specific Absorption Rate</w:t>
      </w:r>
    </w:p>
    <w:p w:rsidR="00056D31" w:rsidRDefault="00056D31" w:rsidP="00216AA6">
      <w:pPr>
        <w:pStyle w:val="NoSpacing"/>
      </w:pPr>
      <w:r>
        <w:t>Modelling objects in a resonant environment</w:t>
      </w:r>
    </w:p>
    <w:p w:rsidR="00056D31" w:rsidRDefault="00056D31" w:rsidP="00216AA6">
      <w:pPr>
        <w:pStyle w:val="NoSpacing"/>
      </w:pPr>
    </w:p>
    <w:p w:rsidR="00056D31" w:rsidRDefault="00056D31" w:rsidP="00056D31">
      <w:pPr>
        <w:pStyle w:val="Heading2"/>
      </w:pPr>
      <w:bookmarkStart w:id="5" w:name="_Toc404075691"/>
      <w:r>
        <w:t>Capabilities</w:t>
      </w:r>
      <w:bookmarkEnd w:id="5"/>
    </w:p>
    <w:p w:rsidR="00056D31" w:rsidRDefault="00056D31" w:rsidP="00056D31"/>
    <w:p w:rsidR="00056D31" w:rsidRDefault="00056D31" w:rsidP="00056D31">
      <w:r>
        <w:t xml:space="preserve">The geometry may contain conducting and dielectric volumes, PEC surfaces and thin layers as </w:t>
      </w:r>
      <w:r w:rsidR="008F64B8">
        <w:t xml:space="preserve">well as </w:t>
      </w:r>
      <w:r>
        <w:t xml:space="preserve">wire bundles with junctions and terminations. </w:t>
      </w:r>
      <w:r w:rsidR="008F64B8">
        <w:t>M</w:t>
      </w:r>
      <w:r>
        <w:t xml:space="preserve">aterials </w:t>
      </w:r>
      <w:r w:rsidR="008F64B8">
        <w:t xml:space="preserve">and cables </w:t>
      </w:r>
      <w:r>
        <w:t xml:space="preserve">may have frequency dependent properties. </w:t>
      </w:r>
    </w:p>
    <w:p w:rsidR="00056D31" w:rsidRDefault="00056D31" w:rsidP="00056D31">
      <w:pPr>
        <w:pStyle w:val="NoSpacing"/>
      </w:pPr>
      <w:r>
        <w:t xml:space="preserve">The TLM solution uses the symmetrical condensed node. </w:t>
      </w:r>
    </w:p>
    <w:p w:rsidR="00056D31" w:rsidRDefault="00056D31" w:rsidP="00056D31">
      <w:r>
        <w:t>Problems may be sourced using either hard or soft sources, plane waves may be launched from a Huygens surface or sources may be placed on wires.</w:t>
      </w:r>
    </w:p>
    <w:p w:rsidR="00F84818" w:rsidRDefault="00F84818" w:rsidP="00056D31">
      <w:r>
        <w:t xml:space="preserve">GGI_TLM may incorporate Spice lumped circuit models by linking the software with Ngspice. This is described in a separate document, </w:t>
      </w:r>
      <w:r>
        <w:rPr>
          <w:b/>
        </w:rPr>
        <w:t>GGI_TLM_Ngspice_documentation</w:t>
      </w:r>
      <w:r>
        <w:t xml:space="preserve">.  </w:t>
      </w:r>
    </w:p>
    <w:p w:rsidR="00F84818" w:rsidRDefault="00F84818" w:rsidP="00056D31">
      <w:r>
        <w:t>A perfectly matched layer (PML) boundary condition has been implemented.</w:t>
      </w:r>
    </w:p>
    <w:p w:rsidR="00056D31" w:rsidRDefault="008F64B8" w:rsidP="00056D31">
      <w:r>
        <w:t>Time domain fields at points,</w:t>
      </w:r>
      <w:r w:rsidR="00056D31">
        <w:t xml:space="preserve"> over surfaces </w:t>
      </w:r>
      <w:r>
        <w:t>or volumes as well as cable currents may be output</w:t>
      </w:r>
    </w:p>
    <w:p w:rsidR="00056D31" w:rsidRDefault="00056D31" w:rsidP="00056D31">
      <w:r>
        <w:t>Far field and radar cross</w:t>
      </w:r>
      <w:r w:rsidR="008F64B8">
        <w:t xml:space="preserve"> section may also be calculated in the frequency domain.</w:t>
      </w:r>
    </w:p>
    <w:p w:rsidR="008F64B8" w:rsidRDefault="008F64B8" w:rsidP="00056D31">
      <w:r>
        <w:t>Some post processing procedures are available for common tasks such as calculating Fourier Transforms, combining data to give S parameters</w:t>
      </w:r>
      <w:r w:rsidR="00EF421C">
        <w:t xml:space="preserve">, antenna impedance etc. </w:t>
      </w:r>
    </w:p>
    <w:p w:rsidR="00EF421C" w:rsidRDefault="00EF421C" w:rsidP="00056D31">
      <w:r>
        <w:t>Theoretical manuals are provide</w:t>
      </w:r>
      <w:r w:rsidR="00D22C97">
        <w:t xml:space="preserve">d so that the underlying theory and the implementation of that theory </w:t>
      </w:r>
      <w:r>
        <w:t xml:space="preserve">may be understood. </w:t>
      </w:r>
    </w:p>
    <w:p w:rsidR="00056D31" w:rsidRDefault="00B73AAA" w:rsidP="005C143C">
      <w:pPr>
        <w:pStyle w:val="Heading2"/>
      </w:pPr>
      <w:bookmarkStart w:id="6" w:name="_Toc404075692"/>
      <w:r>
        <w:t>Parallel implementation</w:t>
      </w:r>
      <w:bookmarkEnd w:id="6"/>
    </w:p>
    <w:p w:rsidR="003043AA" w:rsidRDefault="00B73AAA" w:rsidP="00E0574B">
      <w:r>
        <w:t xml:space="preserve">The GGI_TLM TLM code may be compiled to run in parallel. The parallel implementation uses mpi. </w:t>
      </w:r>
      <w:r w:rsidR="00D22C97">
        <w:t>In order to run a job using n</w:t>
      </w:r>
      <w:r w:rsidR="00D22C97">
        <w:rPr>
          <w:vertAlign w:val="subscript"/>
        </w:rPr>
        <w:t>p</w:t>
      </w:r>
      <w:r w:rsidR="00D22C97">
        <w:t xml:space="preserve"> processes, t</w:t>
      </w:r>
      <w:r>
        <w:t xml:space="preserve">he mesh </w:t>
      </w:r>
      <w:r w:rsidR="00D22C97">
        <w:t xml:space="preserve">is decomposed </w:t>
      </w:r>
      <w:r>
        <w:t xml:space="preserve">into </w:t>
      </w:r>
      <w:r w:rsidR="00D22C97">
        <w:t>n</w:t>
      </w:r>
      <w:r w:rsidR="00D22C97">
        <w:rPr>
          <w:vertAlign w:val="subscript"/>
        </w:rPr>
        <w:t>p</w:t>
      </w:r>
      <w:r>
        <w:t xml:space="preserve"> equal pa</w:t>
      </w:r>
      <w:r w:rsidR="00D22C97">
        <w:t>rtitions in the z direction</w:t>
      </w:r>
      <w:r>
        <w:t xml:space="preserve">. </w:t>
      </w:r>
      <w:r w:rsidR="00D22C97">
        <w:t>Each process performs the update on its own mesh partition and the partitions are linked appropriately in the TLM connection process at the partition boundaries. T</w:t>
      </w:r>
      <w:r>
        <w:t>he parallel implementation is not optimum by any means</w:t>
      </w:r>
      <w:r w:rsidR="00D22C97">
        <w:t xml:space="preserve"> but is effective in many</w:t>
      </w:r>
      <w:r>
        <w:t xml:space="preserve"> cases. Cable and material models are included in the parallel implementation, each processor own</w:t>
      </w:r>
      <w:r w:rsidR="003043AA">
        <w:t>s</w:t>
      </w:r>
      <w:r>
        <w:t xml:space="preserve"> the cable and material cells which happen to be in its </w:t>
      </w:r>
      <w:r w:rsidR="003043AA">
        <w:t>mesh partition. At the moment, n</w:t>
      </w:r>
      <w:r>
        <w:t>o at</w:t>
      </w:r>
      <w:r w:rsidR="003043AA">
        <w:t>tempt is made to load balance in order to</w:t>
      </w:r>
      <w:r>
        <w:t xml:space="preserve"> take into account the extra work involved in the cable and material updates. </w:t>
      </w:r>
    </w:p>
    <w:p w:rsidR="00B73AAA" w:rsidRDefault="00B73AAA" w:rsidP="00E0574B">
      <w:r>
        <w:t>If the geometry is long and thin then it will always be advantageous to define the longest dimension to be in the z direction in the mesh</w:t>
      </w:r>
      <w:r w:rsidR="00E0574B">
        <w:t>.</w:t>
      </w:r>
    </w:p>
    <w:p w:rsidR="00744B23" w:rsidRDefault="00F84818" w:rsidP="00E0574B">
      <w:r>
        <w:lastRenderedPageBreak/>
        <w:t xml:space="preserve">The parallel implementation does not yet extend to the software when linked to Ngspice. </w:t>
      </w:r>
    </w:p>
    <w:p w:rsidR="00E0574B" w:rsidRDefault="00E0574B" w:rsidP="00E0574B">
      <w:pPr>
        <w:pStyle w:val="Heading2"/>
      </w:pPr>
      <w:bookmarkStart w:id="7" w:name="_Toc404075693"/>
      <w:r>
        <w:t>Test cases</w:t>
      </w:r>
      <w:bookmarkEnd w:id="7"/>
    </w:p>
    <w:p w:rsidR="003043AA" w:rsidRDefault="00B73AAA" w:rsidP="00B73AAA">
      <w:r>
        <w:t xml:space="preserve">A variety of test cases have been generated which illustrate the capabilities of the code and demonstrate a </w:t>
      </w:r>
      <w:r w:rsidR="003043AA">
        <w:t>wide range of applications. T</w:t>
      </w:r>
      <w:r>
        <w:t xml:space="preserve">he test set </w:t>
      </w:r>
      <w:r w:rsidR="003043AA">
        <w:t xml:space="preserve">may be run </w:t>
      </w:r>
      <w:r>
        <w:t xml:space="preserve">automatically </w:t>
      </w:r>
      <w:r w:rsidR="003043AA">
        <w:t>in order to test code installation and developments. This enables the user to check the results quickly, the test cases therefore provide a</w:t>
      </w:r>
      <w:r>
        <w:t xml:space="preserve"> basis for validation and testing of the code. </w:t>
      </w:r>
    </w:p>
    <w:p w:rsidR="00B73AAA" w:rsidRDefault="00B73AAA" w:rsidP="00B73AAA">
      <w:r>
        <w:t xml:space="preserve">The test cases </w:t>
      </w:r>
      <w:r w:rsidR="003043AA">
        <w:t xml:space="preserve">and the supporting scripts </w:t>
      </w:r>
      <w:r>
        <w:t>may be used as templates for developing user’s own models.</w:t>
      </w:r>
    </w:p>
    <w:p w:rsidR="00B73AAA" w:rsidRPr="005C143C" w:rsidRDefault="00F84818" w:rsidP="005C143C">
      <w:r>
        <w:t>Many of the</w:t>
      </w:r>
      <w:r w:rsidR="00B73AAA">
        <w:t xml:space="preserve"> test cases are described in </w:t>
      </w:r>
      <w:r>
        <w:t>the</w:t>
      </w:r>
      <w:r w:rsidR="00B73AAA">
        <w:t xml:space="preserve"> accompanying document</w:t>
      </w:r>
      <w:r>
        <w:t xml:space="preserve">s in the directory </w:t>
      </w:r>
      <w:r>
        <w:rPr>
          <w:b/>
        </w:rPr>
        <w:t>DOCUMENTATION/TEST_CASE_DOCUMENTATION</w:t>
      </w:r>
      <w:r w:rsidR="00B73AAA">
        <w:t xml:space="preserve">. </w:t>
      </w:r>
    </w:p>
    <w:p w:rsidR="00F5383D" w:rsidRDefault="00011148" w:rsidP="004E7492">
      <w:pPr>
        <w:pStyle w:val="Heading1"/>
      </w:pPr>
      <w:r>
        <w:br w:type="page"/>
      </w:r>
      <w:bookmarkStart w:id="8" w:name="_Toc404075694"/>
      <w:r w:rsidR="00521FB4">
        <w:lastRenderedPageBreak/>
        <w:t>Compiling and running GGI_TLM</w:t>
      </w:r>
      <w:bookmarkEnd w:id="8"/>
    </w:p>
    <w:p w:rsidR="00521FB4" w:rsidRDefault="00521FB4" w:rsidP="00521FB4"/>
    <w:p w:rsidR="000B7105" w:rsidRDefault="000B7105" w:rsidP="00521FB4">
      <w:r>
        <w:t xml:space="preserve">GGI_TLM may be compiled and run under both UNIX and Windows. If </w:t>
      </w:r>
      <w:r w:rsidR="003043AA">
        <w:t>o</w:t>
      </w:r>
      <w:r>
        <w:t xml:space="preserve">perating under windows then Cygwin must be installed. Cygwin provides a UNIX environment within windows. Once cygwin is installed the compilation process should proceed in exactly the same manner as for UNIX.  </w:t>
      </w:r>
    </w:p>
    <w:p w:rsidR="000B7105" w:rsidRDefault="000B7105" w:rsidP="000B7105">
      <w:pPr>
        <w:pStyle w:val="Heading2"/>
      </w:pPr>
      <w:bookmarkStart w:id="9" w:name="_Toc404075695"/>
      <w:r>
        <w:t>Prerequisites</w:t>
      </w:r>
      <w:bookmarkEnd w:id="9"/>
    </w:p>
    <w:p w:rsidR="000B7105" w:rsidRDefault="000B7105" w:rsidP="000B7105">
      <w:r>
        <w:t>GGI_TLM has the following requirements</w:t>
      </w:r>
    </w:p>
    <w:p w:rsidR="000B7105" w:rsidRPr="000B7105" w:rsidRDefault="000B7105" w:rsidP="000B7105">
      <w:pPr>
        <w:rPr>
          <w:b/>
        </w:rPr>
      </w:pPr>
      <w:r w:rsidRPr="000B7105">
        <w:rPr>
          <w:b/>
        </w:rPr>
        <w:t>Sequential installation:</w:t>
      </w:r>
    </w:p>
    <w:p w:rsidR="000B7105" w:rsidRPr="000B7105" w:rsidRDefault="000B7105" w:rsidP="000B7105">
      <w:r>
        <w:t xml:space="preserve">Fortran 90 compiler: </w:t>
      </w:r>
      <w:r w:rsidR="003043AA">
        <w:t xml:space="preserve">we have used </w:t>
      </w:r>
      <w:r w:rsidRPr="003043AA">
        <w:rPr>
          <w:b/>
        </w:rPr>
        <w:t>gfortran</w:t>
      </w:r>
      <w:r w:rsidR="00F356AF">
        <w:rPr>
          <w:b/>
        </w:rPr>
        <w:t xml:space="preserve"> </w:t>
      </w:r>
      <w:r w:rsidR="00F356AF" w:rsidRPr="00F356AF">
        <w:t>version 4.4</w:t>
      </w:r>
      <w:r w:rsidR="00F356AF">
        <w:t>. O</w:t>
      </w:r>
      <w:r w:rsidR="003043AA">
        <w:t>ther compilers may be used though we have not tested the compilation with any other compilers.</w:t>
      </w:r>
    </w:p>
    <w:p w:rsidR="000B7105" w:rsidRPr="000B7105" w:rsidRDefault="000B7105" w:rsidP="000B7105">
      <w:pPr>
        <w:rPr>
          <w:b/>
        </w:rPr>
      </w:pPr>
      <w:r w:rsidRPr="000B7105">
        <w:rPr>
          <w:b/>
        </w:rPr>
        <w:t>Mpi installation:</w:t>
      </w:r>
    </w:p>
    <w:p w:rsidR="000B7105" w:rsidRDefault="000B7105" w:rsidP="000B7105">
      <w:r>
        <w:t xml:space="preserve">Fortran 90 compiler: </w:t>
      </w:r>
      <w:r w:rsidR="00F356AF">
        <w:t xml:space="preserve">we have used </w:t>
      </w:r>
      <w:r w:rsidR="00A9122C">
        <w:rPr>
          <w:b/>
        </w:rPr>
        <w:t>mpif</w:t>
      </w:r>
      <w:r w:rsidR="00F356AF">
        <w:rPr>
          <w:b/>
        </w:rPr>
        <w:t>90.</w:t>
      </w:r>
      <w:r w:rsidR="00F356AF">
        <w:t xml:space="preserve"> Other compilers may be used though we have not tested the compilation with any other compilers.</w:t>
      </w:r>
    </w:p>
    <w:p w:rsidR="000B7105" w:rsidRDefault="000B7105" w:rsidP="00521FB4">
      <w:r>
        <w:t>mpi library</w:t>
      </w:r>
    </w:p>
    <w:p w:rsidR="00521FB4" w:rsidRDefault="00521FB4" w:rsidP="00521FB4">
      <w:pPr>
        <w:pStyle w:val="Heading2"/>
      </w:pPr>
      <w:bookmarkStart w:id="10" w:name="_Toc404075696"/>
      <w:r>
        <w:t>Support codes</w:t>
      </w:r>
      <w:bookmarkEnd w:id="10"/>
    </w:p>
    <w:p w:rsidR="00521FB4" w:rsidRDefault="00521FB4" w:rsidP="00521FB4">
      <w:r>
        <w:t>GGI_TLM is designed to make use of the open</w:t>
      </w:r>
      <w:r w:rsidR="00AF69B2">
        <w:t xml:space="preserve">ly availably </w:t>
      </w:r>
      <w:r>
        <w:t xml:space="preserve">codes </w:t>
      </w:r>
      <w:r w:rsidR="00A9122C">
        <w:rPr>
          <w:b/>
        </w:rPr>
        <w:t>p</w:t>
      </w:r>
      <w:r w:rsidRPr="00A9122C">
        <w:rPr>
          <w:b/>
        </w:rPr>
        <w:t>araview</w:t>
      </w:r>
      <w:r>
        <w:t xml:space="preserve"> and </w:t>
      </w:r>
      <w:r w:rsidR="00A9122C">
        <w:rPr>
          <w:b/>
        </w:rPr>
        <w:t>g</w:t>
      </w:r>
      <w:r w:rsidRPr="00A9122C">
        <w:rPr>
          <w:b/>
        </w:rPr>
        <w:t>nuplot</w:t>
      </w:r>
      <w:r>
        <w:t>. Paraview allows the visualisation of geometry, computational meshes and animation of fields in 3D. Gnuplot may be used to plot curves.</w:t>
      </w:r>
      <w:r w:rsidR="00F356AF">
        <w:t xml:space="preserve"> </w:t>
      </w:r>
    </w:p>
    <w:p w:rsidR="00F356AF" w:rsidRPr="00F356AF" w:rsidRDefault="00521FB4" w:rsidP="00F356AF">
      <w:pPr>
        <w:pStyle w:val="Heading2"/>
      </w:pPr>
      <w:bookmarkStart w:id="11" w:name="_Toc404075697"/>
      <w:r>
        <w:t>GGI_TLM Directory Structure</w:t>
      </w:r>
      <w:bookmarkEnd w:id="11"/>
    </w:p>
    <w:p w:rsidR="00F356AF" w:rsidRPr="00011148" w:rsidRDefault="00011148" w:rsidP="00521FB4">
      <w:r>
        <w:t xml:space="preserve">At the top level </w:t>
      </w:r>
      <w:r w:rsidRPr="00DE13BD">
        <w:rPr>
          <w:b/>
        </w:rPr>
        <w:t>GGI_TLM</w:t>
      </w:r>
      <w:r>
        <w:rPr>
          <w:b/>
        </w:rPr>
        <w:t xml:space="preserve"> </w:t>
      </w:r>
      <w:r>
        <w:t xml:space="preserve">contains text files; a README file and files with license information. The directory </w:t>
      </w:r>
      <w:r w:rsidRPr="00DE13BD">
        <w:rPr>
          <w:b/>
        </w:rPr>
        <w:t>GGI_TLM</w:t>
      </w:r>
      <w:r>
        <w:rPr>
          <w:b/>
        </w:rPr>
        <w:t>/</w:t>
      </w:r>
      <w:r w:rsidRPr="00011148">
        <w:rPr>
          <w:b/>
        </w:rPr>
        <w:t xml:space="preserve"> </w:t>
      </w:r>
      <w:r w:rsidRPr="00DE13BD">
        <w:rPr>
          <w:b/>
        </w:rPr>
        <w:t>GGI_TLM</w:t>
      </w:r>
      <w:r>
        <w:rPr>
          <w:b/>
        </w:rPr>
        <w:t xml:space="preserve"> </w:t>
      </w:r>
      <w:r w:rsidRPr="00011148">
        <w:t>contains the main GGI_TLM code and test data.</w:t>
      </w:r>
    </w:p>
    <w:p w:rsidR="00E7155F" w:rsidRDefault="00B02964" w:rsidP="00521FB4">
      <w:r>
        <w:t xml:space="preserve">Inside </w:t>
      </w:r>
      <w:r w:rsidRPr="00DE13BD">
        <w:rPr>
          <w:b/>
        </w:rPr>
        <w:t>GGI_TLM</w:t>
      </w:r>
      <w:r w:rsidR="00011148">
        <w:rPr>
          <w:b/>
        </w:rPr>
        <w:t>/</w:t>
      </w:r>
      <w:r w:rsidR="00011148" w:rsidRPr="00011148">
        <w:rPr>
          <w:b/>
        </w:rPr>
        <w:t xml:space="preserve"> </w:t>
      </w:r>
      <w:r w:rsidR="00011148" w:rsidRPr="00DE13BD">
        <w:rPr>
          <w:b/>
        </w:rPr>
        <w:t>GGI_TLM</w:t>
      </w:r>
      <w:r w:rsidR="001757FF">
        <w:t xml:space="preserve"> are </w:t>
      </w:r>
      <w:r w:rsidR="005518AB">
        <w:t>eight</w:t>
      </w:r>
      <w:r>
        <w:t xml:space="preserve"> directories</w:t>
      </w:r>
      <w:r w:rsidR="00877E17">
        <w:t xml:space="preserve"> and three files.</w:t>
      </w:r>
    </w:p>
    <w:p w:rsidR="00877E17" w:rsidRDefault="00877E17" w:rsidP="00521FB4">
      <w:r>
        <w:t>Directories:</w:t>
      </w:r>
    </w:p>
    <w:p w:rsidR="00B02964" w:rsidRDefault="00B02964" w:rsidP="00521FB4">
      <w:r w:rsidRPr="00B02964">
        <w:rPr>
          <w:b/>
        </w:rPr>
        <w:t>SRC</w:t>
      </w:r>
      <w:r>
        <w:rPr>
          <w:b/>
        </w:rPr>
        <w:t xml:space="preserve">     </w:t>
      </w:r>
      <w:r>
        <w:rPr>
          <w:b/>
        </w:rPr>
        <w:tab/>
      </w:r>
      <w:r>
        <w:rPr>
          <w:b/>
        </w:rPr>
        <w:tab/>
      </w:r>
      <w:r>
        <w:rPr>
          <w:b/>
        </w:rPr>
        <w:tab/>
      </w:r>
      <w:r>
        <w:t>containing the source code</w:t>
      </w:r>
    </w:p>
    <w:p w:rsidR="00B02964" w:rsidRDefault="00B02964" w:rsidP="00B02964">
      <w:pPr>
        <w:ind w:left="2160" w:hanging="2160"/>
      </w:pPr>
      <w:r w:rsidRPr="00B02964">
        <w:rPr>
          <w:b/>
        </w:rPr>
        <w:t xml:space="preserve">DOCUMENTATION </w:t>
      </w:r>
      <w:r>
        <w:t xml:space="preserve">  </w:t>
      </w:r>
      <w:r>
        <w:tab/>
        <w:t xml:space="preserve"> containing the user guide, theoretical documentation and test case documentation in pdf format</w:t>
      </w:r>
    </w:p>
    <w:p w:rsidR="00B02964" w:rsidRDefault="00B02964" w:rsidP="00B02964">
      <w:pPr>
        <w:ind w:left="2160" w:hanging="2160"/>
      </w:pPr>
      <w:r>
        <w:rPr>
          <w:b/>
        </w:rPr>
        <w:t>TEST_DATA</w:t>
      </w:r>
      <w:r>
        <w:rPr>
          <w:b/>
        </w:rPr>
        <w:tab/>
      </w:r>
      <w:r>
        <w:t>containing the test case directories</w:t>
      </w:r>
    </w:p>
    <w:p w:rsidR="005518AB" w:rsidRDefault="005518AB" w:rsidP="005518AB">
      <w:pPr>
        <w:ind w:left="2160" w:hanging="2160"/>
      </w:pPr>
      <w:r>
        <w:rPr>
          <w:b/>
        </w:rPr>
        <w:t>ANALYTIC_TEST_DATA</w:t>
      </w:r>
      <w:r>
        <w:rPr>
          <w:b/>
        </w:rPr>
        <w:tab/>
      </w:r>
      <w:r>
        <w:t>containing the test case directories for analytic validation codes</w:t>
      </w:r>
    </w:p>
    <w:p w:rsidR="001757FF" w:rsidRDefault="00DE13BD" w:rsidP="001757FF">
      <w:pPr>
        <w:ind w:left="2160" w:hanging="2160"/>
      </w:pPr>
      <w:r>
        <w:rPr>
          <w:b/>
        </w:rPr>
        <w:t>SOFTWARE_NOTES</w:t>
      </w:r>
      <w:r>
        <w:rPr>
          <w:b/>
        </w:rPr>
        <w:tab/>
      </w:r>
      <w:r>
        <w:t>cont</w:t>
      </w:r>
      <w:r w:rsidR="00A70077">
        <w:t>aining text files including a</w:t>
      </w:r>
      <w:r>
        <w:t xml:space="preserve"> work log, known problems and other notes relating directly to the source code development.</w:t>
      </w:r>
    </w:p>
    <w:p w:rsidR="001757FF" w:rsidRDefault="001757FF" w:rsidP="00DE13BD">
      <w:pPr>
        <w:ind w:left="2160" w:hanging="2160"/>
      </w:pPr>
      <w:r>
        <w:rPr>
          <w:b/>
        </w:rPr>
        <w:t>bin</w:t>
      </w:r>
      <w:r>
        <w:tab/>
        <w:t>Directory for GGI_TLM executabes</w:t>
      </w:r>
    </w:p>
    <w:p w:rsidR="001757FF" w:rsidRDefault="001757FF" w:rsidP="00DE13BD">
      <w:pPr>
        <w:ind w:left="2160" w:hanging="2160"/>
      </w:pPr>
      <w:r>
        <w:rPr>
          <w:b/>
        </w:rPr>
        <w:t>GGI_TLM_LIBS</w:t>
      </w:r>
      <w:r>
        <w:rPr>
          <w:b/>
        </w:rPr>
        <w:tab/>
      </w:r>
      <w:r>
        <w:t>Directory for GGI_TLM libraries</w:t>
      </w:r>
    </w:p>
    <w:p w:rsidR="00DE13BD" w:rsidRDefault="001757FF" w:rsidP="001757FF">
      <w:pPr>
        <w:ind w:left="2160" w:hanging="2160"/>
      </w:pPr>
      <w:r>
        <w:rPr>
          <w:b/>
        </w:rPr>
        <w:lastRenderedPageBreak/>
        <w:t>GGI_TLM_MODULE_FILES</w:t>
      </w:r>
      <w:r>
        <w:rPr>
          <w:b/>
        </w:rPr>
        <w:tab/>
      </w:r>
      <w:r>
        <w:t>Directory for the GGI_TLM fortran90 module files</w:t>
      </w:r>
    </w:p>
    <w:p w:rsidR="00B544BD" w:rsidRDefault="00B544BD" w:rsidP="00B544BD">
      <w:pPr>
        <w:ind w:left="2880" w:hanging="2880"/>
      </w:pPr>
      <w:r>
        <w:rPr>
          <w:b/>
        </w:rPr>
        <w:t>TEMPLATE_PROJECT</w:t>
      </w:r>
      <w:r>
        <w:rPr>
          <w:b/>
        </w:rPr>
        <w:tab/>
      </w:r>
      <w:r>
        <w:t>Directory for use as a template for new GGI_TLM projects. The directory contains an example problem in the same form as the test data directory so that it can be run, post processed and the results viewed in the same manner. Please see the test case documentation for details.</w:t>
      </w:r>
    </w:p>
    <w:p w:rsidR="00B02964" w:rsidRDefault="00877E17" w:rsidP="00B02964">
      <w:pPr>
        <w:ind w:left="2160" w:hanging="2160"/>
      </w:pPr>
      <w:r>
        <w:t>Files:</w:t>
      </w:r>
    </w:p>
    <w:p w:rsidR="00877E17" w:rsidRDefault="00877E17" w:rsidP="00B02964">
      <w:pPr>
        <w:ind w:left="2160" w:hanging="2160"/>
      </w:pPr>
      <w:r w:rsidRPr="00877E17">
        <w:rPr>
          <w:b/>
        </w:rPr>
        <w:t>README</w:t>
      </w:r>
      <w:r>
        <w:rPr>
          <w:b/>
        </w:rPr>
        <w:tab/>
      </w:r>
      <w:r>
        <w:rPr>
          <w:b/>
        </w:rPr>
        <w:tab/>
      </w:r>
      <w:r>
        <w:t>Text file containing instructions for compiling and running GGI_TLM</w:t>
      </w:r>
    </w:p>
    <w:p w:rsidR="00877E17" w:rsidRDefault="00877E17" w:rsidP="00B02964">
      <w:pPr>
        <w:ind w:left="2160" w:hanging="2160"/>
      </w:pPr>
      <w:r>
        <w:rPr>
          <w:b/>
        </w:rPr>
        <w:t>make_configuration_data</w:t>
      </w:r>
      <w:r>
        <w:rPr>
          <w:b/>
        </w:rPr>
        <w:tab/>
      </w:r>
      <w:r>
        <w:t>file containing information which must be set by the user in order to</w:t>
      </w:r>
    </w:p>
    <w:p w:rsidR="00877E17" w:rsidRDefault="00877E17" w:rsidP="00B02964">
      <w:pPr>
        <w:ind w:left="2160" w:hanging="2160"/>
      </w:pPr>
      <w:r>
        <w:rPr>
          <w:b/>
        </w:rPr>
        <w:tab/>
      </w:r>
      <w:r>
        <w:rPr>
          <w:b/>
        </w:rPr>
        <w:tab/>
      </w:r>
      <w:r w:rsidRPr="00877E17">
        <w:t xml:space="preserve">Compile GGI_TLM on the user’s system </w:t>
      </w:r>
    </w:p>
    <w:p w:rsidR="00877E17" w:rsidRDefault="00877E17" w:rsidP="00877E17">
      <w:pPr>
        <w:ind w:left="2160" w:hanging="2160"/>
      </w:pPr>
      <w:r>
        <w:rPr>
          <w:b/>
        </w:rPr>
        <w:t>run_configuration_data</w:t>
      </w:r>
      <w:r>
        <w:rPr>
          <w:b/>
        </w:rPr>
        <w:tab/>
      </w:r>
      <w:r>
        <w:t>file containing information which must be set by the user in order to</w:t>
      </w:r>
    </w:p>
    <w:p w:rsidR="00877E17" w:rsidRPr="00877E17" w:rsidRDefault="00877E17" w:rsidP="00877E17">
      <w:pPr>
        <w:ind w:left="2160" w:hanging="2160"/>
      </w:pPr>
      <w:r>
        <w:rPr>
          <w:b/>
        </w:rPr>
        <w:tab/>
      </w:r>
      <w:r>
        <w:rPr>
          <w:b/>
        </w:rPr>
        <w:tab/>
      </w:r>
      <w:r>
        <w:t xml:space="preserve">run </w:t>
      </w:r>
      <w:r w:rsidRPr="00877E17">
        <w:t xml:space="preserve">GGI_TLM on the user’s system </w:t>
      </w:r>
    </w:p>
    <w:p w:rsidR="00877E17" w:rsidRPr="00877E17" w:rsidRDefault="00877E17" w:rsidP="00B02964">
      <w:pPr>
        <w:ind w:left="2160" w:hanging="2160"/>
        <w:rPr>
          <w:b/>
        </w:rPr>
      </w:pPr>
    </w:p>
    <w:p w:rsidR="00521FB4" w:rsidRDefault="00521FB4" w:rsidP="00521FB4">
      <w:pPr>
        <w:pStyle w:val="Heading2"/>
      </w:pPr>
      <w:bookmarkStart w:id="12" w:name="_Toc404075698"/>
      <w:r>
        <w:t>Making GGI_TLM</w:t>
      </w:r>
      <w:bookmarkEnd w:id="12"/>
    </w:p>
    <w:p w:rsidR="00B02964" w:rsidRDefault="00B02964" w:rsidP="00B02964"/>
    <w:p w:rsidR="002B6371" w:rsidRPr="002B6371" w:rsidRDefault="002B6371" w:rsidP="002B6371">
      <w:r>
        <w:t xml:space="preserve">GGI_TLM has been designed to run in a UNIX like operating system. For running under Windows, GGI_TLM requires the installation of Cygwin, a Unix type environment for Windows. This is described in the documents </w:t>
      </w:r>
      <w:r>
        <w:rPr>
          <w:b/>
        </w:rPr>
        <w:t xml:space="preserve">Cygwin_installation_for_GGI_TLM </w:t>
      </w:r>
      <w:r>
        <w:t xml:space="preserve">and </w:t>
      </w:r>
      <w:r>
        <w:rPr>
          <w:b/>
        </w:rPr>
        <w:t>Cygwin_installation_for_GGI_TLM_Windows_10</w:t>
      </w:r>
      <w:r>
        <w:t xml:space="preserve"> as appropriate.</w:t>
      </w:r>
    </w:p>
    <w:p w:rsidR="001757FF" w:rsidRDefault="001757FF" w:rsidP="00B02964">
      <w:r>
        <w:t>Most of the directories used In making GGI_TLM are set automatically relative to the GGI_TLM directory</w:t>
      </w:r>
      <w:r w:rsidR="008600EE">
        <w:t xml:space="preserve"> however if you want to make the mpi version then you will need to set the path for mpi:</w:t>
      </w:r>
    </w:p>
    <w:p w:rsidR="009E7E40" w:rsidRPr="008600EE" w:rsidRDefault="00877E17" w:rsidP="008600EE">
      <w:r>
        <w:t>E</w:t>
      </w:r>
      <w:r w:rsidR="00B02964">
        <w:t>dit the</w:t>
      </w:r>
      <w:r>
        <w:t xml:space="preserve"> file</w:t>
      </w:r>
      <w:r w:rsidR="00B02964">
        <w:t xml:space="preserve"> </w:t>
      </w:r>
      <w:r w:rsidRPr="00877E17">
        <w:rPr>
          <w:b/>
        </w:rPr>
        <w:t>make_configuration_data</w:t>
      </w:r>
      <w:r>
        <w:t xml:space="preserve"> </w:t>
      </w:r>
      <w:r w:rsidR="009E7E40">
        <w:t>in order to</w:t>
      </w:r>
      <w:r w:rsidR="001757FF">
        <w:t xml:space="preserve"> re-</w:t>
      </w:r>
      <w:r w:rsidR="009E7E40">
        <w:t>set the paths for the following:</w:t>
      </w:r>
    </w:p>
    <w:p w:rsidR="00877E17" w:rsidRDefault="00877E17" w:rsidP="00877E17">
      <w:pPr>
        <w:pStyle w:val="NoSpacing"/>
        <w:rPr>
          <w:rFonts w:ascii="Courier New" w:hAnsi="Courier New" w:cs="Courier New"/>
        </w:rPr>
      </w:pPr>
    </w:p>
    <w:p w:rsidR="00877E17" w:rsidRDefault="00877E17" w:rsidP="00877E17">
      <w:pPr>
        <w:pStyle w:val="NoSpacing"/>
        <w:rPr>
          <w:rFonts w:ascii="Courier New" w:hAnsi="Courier New" w:cs="Courier New"/>
        </w:rPr>
      </w:pPr>
      <w:r>
        <w:rPr>
          <w:rFonts w:ascii="Courier New" w:hAnsi="Courier New" w:cs="Courier New"/>
        </w:rPr>
        <w:t># fortran compiler name. For example:</w:t>
      </w:r>
    </w:p>
    <w:p w:rsidR="00877E17" w:rsidRDefault="00877E17" w:rsidP="00877E17">
      <w:pPr>
        <w:pStyle w:val="NoSpacing"/>
        <w:rPr>
          <w:rFonts w:ascii="Courier New" w:hAnsi="Courier New" w:cs="Courier New"/>
        </w:rPr>
      </w:pPr>
      <w:r>
        <w:rPr>
          <w:rFonts w:ascii="Courier New" w:hAnsi="Courier New" w:cs="Courier New"/>
        </w:rPr>
        <w:t>FC=mpif90</w:t>
      </w:r>
    </w:p>
    <w:p w:rsidR="00877E17" w:rsidRDefault="00877E17" w:rsidP="00877E17">
      <w:pPr>
        <w:pStyle w:val="NoSpacing"/>
      </w:pPr>
    </w:p>
    <w:p w:rsidR="00877E17" w:rsidRPr="00877E17" w:rsidRDefault="00877E17" w:rsidP="00877E17">
      <w:pPr>
        <w:pStyle w:val="NoSpacing"/>
        <w:rPr>
          <w:rFonts w:ascii="Courier New" w:hAnsi="Courier New" w:cs="Courier New"/>
        </w:rPr>
      </w:pPr>
      <w:r w:rsidRPr="00877E17">
        <w:rPr>
          <w:rFonts w:ascii="Courier New" w:hAnsi="Courier New" w:cs="Courier New"/>
        </w:rPr>
        <w:t># path to mpif.h file (if required)</w:t>
      </w:r>
      <w:r>
        <w:rPr>
          <w:rFonts w:ascii="Courier New" w:hAnsi="Courier New" w:cs="Courier New"/>
        </w:rPr>
        <w:t>. For example:</w:t>
      </w:r>
    </w:p>
    <w:p w:rsidR="009E7E40" w:rsidRDefault="009E7E40" w:rsidP="009E7E40">
      <w:pPr>
        <w:pStyle w:val="NoSpacing"/>
        <w:rPr>
          <w:rFonts w:ascii="Courier New" w:hAnsi="Courier New" w:cs="Courier New"/>
        </w:rPr>
      </w:pPr>
      <w:r>
        <w:rPr>
          <w:rFonts w:ascii="Courier New" w:hAnsi="Courier New" w:cs="Courier New"/>
        </w:rPr>
        <w:t xml:space="preserve">MPI_INCLUDE=/usr/include/mpich2 </w:t>
      </w:r>
    </w:p>
    <w:p w:rsidR="009E7E40" w:rsidRDefault="009E7E40" w:rsidP="009E7E40">
      <w:pPr>
        <w:pStyle w:val="NoSpacing"/>
        <w:rPr>
          <w:rFonts w:ascii="Courier New" w:hAnsi="Courier New" w:cs="Courier New"/>
        </w:rPr>
      </w:pPr>
    </w:p>
    <w:p w:rsidR="008600EE" w:rsidRDefault="008600EE" w:rsidP="009E7E40">
      <w:pPr>
        <w:pStyle w:val="NoSpacing"/>
        <w:rPr>
          <w:rFonts w:ascii="Courier New" w:hAnsi="Courier New" w:cs="Courier New"/>
        </w:rPr>
      </w:pPr>
      <w:r>
        <w:rPr>
          <w:rFonts w:ascii="Courier New" w:hAnsi="Courier New" w:cs="Courier New"/>
        </w:rPr>
        <w:t>You will also need to set the fortran compiler name and the complation flags:</w:t>
      </w:r>
    </w:p>
    <w:p w:rsidR="009E7E40" w:rsidRDefault="009E7E40" w:rsidP="009E7E40">
      <w:pPr>
        <w:pStyle w:val="NoSpacing"/>
        <w:rPr>
          <w:rFonts w:ascii="Courier New" w:hAnsi="Courier New" w:cs="Courier New"/>
        </w:rPr>
      </w:pPr>
    </w:p>
    <w:p w:rsidR="009E7E40" w:rsidRDefault="009E7E40" w:rsidP="009E7E40">
      <w:pPr>
        <w:pStyle w:val="NoSpacing"/>
        <w:rPr>
          <w:rFonts w:ascii="Courier New" w:hAnsi="Courier New" w:cs="Courier New"/>
        </w:rPr>
      </w:pPr>
      <w:r>
        <w:rPr>
          <w:rFonts w:ascii="Courier New" w:hAnsi="Courier New" w:cs="Courier New"/>
        </w:rPr>
        <w:t># compilation flags</w:t>
      </w:r>
      <w:r w:rsidR="00877E17">
        <w:rPr>
          <w:rFonts w:ascii="Courier New" w:hAnsi="Courier New" w:cs="Courier New"/>
        </w:rPr>
        <w:t>. For example:</w:t>
      </w:r>
    </w:p>
    <w:p w:rsidR="009E7E40" w:rsidRDefault="009E7E40" w:rsidP="009E7E40">
      <w:pPr>
        <w:pStyle w:val="NoSpacing"/>
        <w:rPr>
          <w:rFonts w:ascii="Courier New" w:hAnsi="Courier New" w:cs="Courier New"/>
        </w:rPr>
      </w:pPr>
      <w:r>
        <w:rPr>
          <w:rFonts w:ascii="Courier New" w:hAnsi="Courier New" w:cs="Courier New"/>
        </w:rPr>
        <w:t xml:space="preserve">FLAGS= -fdefault-real-8 -cpp -fbounds-check -finit-real=nan -finit-integer=nan -J$(MOD_DIR) -I$(MOD_DIR) -I$(MPI_INCLUDE) </w:t>
      </w:r>
    </w:p>
    <w:p w:rsidR="009E7E40" w:rsidRDefault="009E7E40" w:rsidP="009E7E40">
      <w:pPr>
        <w:pStyle w:val="NoSpacing"/>
        <w:rPr>
          <w:rFonts w:ascii="Courier New" w:hAnsi="Courier New" w:cs="Courier New"/>
        </w:rPr>
      </w:pPr>
    </w:p>
    <w:p w:rsidR="00521FB4" w:rsidRDefault="00A70077" w:rsidP="00521FB4">
      <w:r>
        <w:t xml:space="preserve">GGI_TLM can be made </w:t>
      </w:r>
      <w:r w:rsidR="008600EE">
        <w:t>in two configurations, a sequen</w:t>
      </w:r>
      <w:r>
        <w:t>tial solver and a parallel solver (mpi). The two versions of the solver are</w:t>
      </w:r>
      <w:r w:rsidR="009E7E40">
        <w:t xml:space="preserve"> made </w:t>
      </w:r>
      <w:r w:rsidR="000B0B7B">
        <w:t xml:space="preserve">explicitly </w:t>
      </w:r>
      <w:r w:rsidR="009E7E40">
        <w:t>with the command</w:t>
      </w:r>
      <w:r>
        <w:t>s</w:t>
      </w:r>
    </w:p>
    <w:p w:rsidR="009E7E40" w:rsidRDefault="00980666" w:rsidP="00521FB4">
      <w:pPr>
        <w:rPr>
          <w:b/>
        </w:rPr>
      </w:pPr>
      <w:r>
        <w:rPr>
          <w:b/>
        </w:rPr>
        <w:lastRenderedPageBreak/>
        <w:t>m</w:t>
      </w:r>
      <w:r w:rsidR="009E7E40">
        <w:rPr>
          <w:b/>
        </w:rPr>
        <w:t>ake</w:t>
      </w:r>
      <w:r w:rsidR="00A70077">
        <w:rPr>
          <w:b/>
        </w:rPr>
        <w:t xml:space="preserve"> PARALLEL_MODE=SEQ</w:t>
      </w:r>
    </w:p>
    <w:p w:rsidR="00A70077" w:rsidRDefault="00980666" w:rsidP="00521FB4">
      <w:pPr>
        <w:rPr>
          <w:b/>
        </w:rPr>
      </w:pPr>
      <w:r>
        <w:rPr>
          <w:b/>
        </w:rPr>
        <w:t>m</w:t>
      </w:r>
      <w:r w:rsidR="00A70077">
        <w:rPr>
          <w:b/>
        </w:rPr>
        <w:t>ake PARALLEL_MODE=MPI</w:t>
      </w:r>
    </w:p>
    <w:p w:rsidR="000B0B7B" w:rsidRDefault="000B0B7B" w:rsidP="00521FB4"/>
    <w:p w:rsidR="00980666" w:rsidRPr="00980666" w:rsidRDefault="00980666" w:rsidP="00521FB4">
      <w:r w:rsidRPr="00980666">
        <w:t>The command</w:t>
      </w:r>
    </w:p>
    <w:p w:rsidR="00980666" w:rsidRPr="00980666" w:rsidRDefault="00980666" w:rsidP="00521FB4">
      <w:r>
        <w:rPr>
          <w:b/>
        </w:rPr>
        <w:t>make clean</w:t>
      </w:r>
      <w:r>
        <w:t xml:space="preserve"> removes a</w:t>
      </w:r>
      <w:r w:rsidR="00A2772A">
        <w:t>ll the object and library files</w:t>
      </w:r>
    </w:p>
    <w:p w:rsidR="00980666" w:rsidRPr="00D00950" w:rsidRDefault="00980666" w:rsidP="00521FB4">
      <w:r>
        <w:t xml:space="preserve">Please note that you must </w:t>
      </w:r>
      <w:r>
        <w:rPr>
          <w:b/>
        </w:rPr>
        <w:t xml:space="preserve">make clean </w:t>
      </w:r>
      <w:r>
        <w:t xml:space="preserve">before changing between making the sequential and the mpi versions of GGI_TLM. </w:t>
      </w:r>
      <w:r w:rsidR="00D00950">
        <w:t xml:space="preserve">Please note that if you need to make the mpi version of the code then you should make the sequential code afterwards i.e. </w:t>
      </w:r>
      <w:r w:rsidR="00D00950">
        <w:rPr>
          <w:b/>
        </w:rPr>
        <w:t>make clean</w:t>
      </w:r>
      <w:r w:rsidR="00D00950">
        <w:t xml:space="preserve"> then </w:t>
      </w:r>
      <w:r w:rsidR="00D00950">
        <w:rPr>
          <w:b/>
        </w:rPr>
        <w:t>make PARALLEL_MODE=SEQ</w:t>
      </w:r>
      <w:r w:rsidR="00D00950">
        <w:t>. This is required at the moment in order to ensure that the model builder and cable model builder codes are linked to sequential versions of the required subroutines.</w:t>
      </w:r>
    </w:p>
    <w:p w:rsidR="00980666" w:rsidRDefault="00980666" w:rsidP="00521FB4">
      <w:r>
        <w:t xml:space="preserve">The command </w:t>
      </w:r>
      <w:r>
        <w:rPr>
          <w:b/>
        </w:rPr>
        <w:t xml:space="preserve">make clean_all </w:t>
      </w:r>
      <w:r>
        <w:t xml:space="preserve">does the same as </w:t>
      </w:r>
      <w:r>
        <w:rPr>
          <w:b/>
        </w:rPr>
        <w:t>make clean</w:t>
      </w:r>
      <w:r>
        <w:t xml:space="preserve"> but in addition all the executables are deleted.</w:t>
      </w:r>
    </w:p>
    <w:p w:rsidR="000B0B7B" w:rsidRDefault="000B0B7B" w:rsidP="00521FB4">
      <w:r>
        <w:t>From version 1.0.3 it is possible to make GGI_TLM with the command</w:t>
      </w:r>
    </w:p>
    <w:p w:rsidR="000B0B7B" w:rsidRPr="000B0B7B" w:rsidRDefault="000B0B7B" w:rsidP="00521FB4">
      <w:pPr>
        <w:rPr>
          <w:b/>
        </w:rPr>
      </w:pPr>
      <w:r w:rsidRPr="000B0B7B">
        <w:rPr>
          <w:b/>
        </w:rPr>
        <w:t>make</w:t>
      </w:r>
    </w:p>
    <w:p w:rsidR="000B0B7B" w:rsidRDefault="000B0B7B" w:rsidP="00521FB4">
      <w:r>
        <w:t>The action of this command is as follows:</w:t>
      </w:r>
    </w:p>
    <w:p w:rsidR="000B0B7B" w:rsidRDefault="000B0B7B" w:rsidP="00521FB4">
      <w:r>
        <w:t>If there is a previously made version of GGI_TLM (sequential or parallel) then this version is re-made.</w:t>
      </w:r>
    </w:p>
    <w:p w:rsidR="000B0B7B" w:rsidRDefault="000B0B7B" w:rsidP="00521FB4">
      <w:r>
        <w:t xml:space="preserve">If the code has been newly installed or cleaned then the sequential version is made by default. </w:t>
      </w:r>
    </w:p>
    <w:p w:rsidR="009E7E40" w:rsidRDefault="009E7E40" w:rsidP="00521FB4">
      <w:r>
        <w:t xml:space="preserve">It is </w:t>
      </w:r>
      <w:r w:rsidR="00011148">
        <w:t>useful</w:t>
      </w:r>
      <w:r>
        <w:t xml:space="preserve"> to ensure that the </w:t>
      </w:r>
      <w:r w:rsidR="006616B9">
        <w:t xml:space="preserve">current directory and the </w:t>
      </w:r>
      <w:r>
        <w:rPr>
          <w:rFonts w:ascii="Courier New" w:hAnsi="Courier New" w:cs="Courier New"/>
        </w:rPr>
        <w:t xml:space="preserve">EXECUTABLE_DIR </w:t>
      </w:r>
      <w:r w:rsidRPr="00A70077">
        <w:t>is in your path</w:t>
      </w:r>
      <w:r w:rsidR="00A70077">
        <w:t xml:space="preserve"> in order that the test cases run correctly.</w:t>
      </w:r>
      <w:r w:rsidR="00856950">
        <w:t xml:space="preserve"> The paraview and gnuplot executables should also be included in the path if they are not already there. </w:t>
      </w:r>
      <w:r w:rsidR="006616B9">
        <w:t>This can be achieved with the command</w:t>
      </w:r>
      <w:r w:rsidR="00011148">
        <w:t xml:space="preserve"> of the form:</w:t>
      </w:r>
    </w:p>
    <w:p w:rsidR="006616B9" w:rsidRDefault="006616B9" w:rsidP="00521FB4">
      <w:pPr>
        <w:rPr>
          <w:b/>
        </w:rPr>
      </w:pPr>
      <w:r>
        <w:rPr>
          <w:b/>
        </w:rPr>
        <w:t>PATH=”./:/home/chris/SOFTWARE/GGI_TLM/</w:t>
      </w:r>
      <w:r w:rsidR="00011148" w:rsidRPr="00011148">
        <w:rPr>
          <w:b/>
        </w:rPr>
        <w:t xml:space="preserve"> </w:t>
      </w:r>
      <w:r w:rsidR="00011148">
        <w:rPr>
          <w:b/>
        </w:rPr>
        <w:t>GGI_TLM/</w:t>
      </w:r>
      <w:r>
        <w:rPr>
          <w:b/>
        </w:rPr>
        <w:t>bin:$PATH”</w:t>
      </w:r>
    </w:p>
    <w:p w:rsidR="00011148" w:rsidRDefault="00011148" w:rsidP="00521FB4">
      <w:r w:rsidRPr="00011148">
        <w:t xml:space="preserve">Where the path is set appropriately for the user’s system. </w:t>
      </w:r>
      <w:r w:rsidR="00856950">
        <w:t xml:space="preserve">Other directories can be included in a similar manner (paraview, gnuplot etc) </w:t>
      </w:r>
    </w:p>
    <w:p w:rsidR="00F84818" w:rsidRPr="00F84818" w:rsidRDefault="00F84818" w:rsidP="00521FB4">
      <w:r>
        <w:t xml:space="preserve">The process for making GGI_TLM linked to Ngpsice is described in the document </w:t>
      </w:r>
      <w:r w:rsidRPr="00F84818">
        <w:rPr>
          <w:b/>
        </w:rPr>
        <w:t>GGI_TLM_Ngpsice_documentation</w:t>
      </w:r>
      <w:r>
        <w:rPr>
          <w:b/>
        </w:rPr>
        <w:t>.</w:t>
      </w:r>
    </w:p>
    <w:p w:rsidR="00521FB4" w:rsidRPr="00521FB4" w:rsidRDefault="00011148" w:rsidP="004E7492">
      <w:pPr>
        <w:pStyle w:val="Heading1"/>
      </w:pPr>
      <w:r>
        <w:br w:type="page"/>
      </w:r>
      <w:bookmarkStart w:id="13" w:name="_Toc404075699"/>
      <w:r w:rsidR="00521FB4">
        <w:lastRenderedPageBreak/>
        <w:t>Running GGI_TLM</w:t>
      </w:r>
      <w:bookmarkEnd w:id="13"/>
    </w:p>
    <w:p w:rsidR="00F5383D" w:rsidRDefault="00F5383D" w:rsidP="00216AA6">
      <w:pPr>
        <w:pStyle w:val="NoSpacing"/>
      </w:pPr>
    </w:p>
    <w:p w:rsidR="007C0BE3" w:rsidRDefault="007C0BE3" w:rsidP="00216AA6">
      <w:pPr>
        <w:pStyle w:val="NoSpacing"/>
      </w:pPr>
      <w:r>
        <w:t>THE GGI_TLM system consists of 9 codes which are used to create models, visualise and check geometry, meshes and cable models, create frequency dependent material models from measured data, run and then post-process results.</w:t>
      </w:r>
    </w:p>
    <w:p w:rsidR="007C0BE3" w:rsidRDefault="007C0BE3" w:rsidP="00216AA6">
      <w:pPr>
        <w:pStyle w:val="NoSpacing"/>
      </w:pPr>
    </w:p>
    <w:p w:rsidR="007C0BE3" w:rsidRDefault="007C0BE3" w:rsidP="007C0BE3">
      <w:pPr>
        <w:pStyle w:val="NoSpacing"/>
        <w:tabs>
          <w:tab w:val="center" w:pos="4513"/>
        </w:tabs>
      </w:pPr>
      <w:r>
        <w:t>GGI_TLM consists of the following codes:</w:t>
      </w:r>
      <w:r>
        <w:tab/>
      </w:r>
    </w:p>
    <w:p w:rsidR="007C0BE3" w:rsidRDefault="007C0BE3" w:rsidP="00216AA6">
      <w:pPr>
        <w:pStyle w:val="NoSpacing"/>
      </w:pPr>
    </w:p>
    <w:p w:rsidR="007C0BE3" w:rsidRPr="007C0BE3" w:rsidRDefault="007C0BE3" w:rsidP="00216AA6">
      <w:pPr>
        <w:pStyle w:val="NoSpacing"/>
        <w:rPr>
          <w:b/>
        </w:rPr>
      </w:pPr>
      <w:r w:rsidRPr="007C0BE3">
        <w:rPr>
          <w:b/>
        </w:rPr>
        <w:t>GGI_TLM_model_builder</w:t>
      </w:r>
    </w:p>
    <w:p w:rsidR="007C0BE3" w:rsidRDefault="007C0BE3" w:rsidP="00216AA6">
      <w:pPr>
        <w:pStyle w:val="NoSpacing"/>
      </w:pPr>
    </w:p>
    <w:p w:rsidR="007C0BE3" w:rsidRPr="007C0BE3" w:rsidRDefault="007C0BE3" w:rsidP="007C0BE3">
      <w:pPr>
        <w:pStyle w:val="NoSpacing"/>
        <w:rPr>
          <w:b/>
        </w:rPr>
      </w:pPr>
      <w:r w:rsidRPr="007C0BE3">
        <w:rPr>
          <w:b/>
        </w:rPr>
        <w:t>GGI_TLM_model_</w:t>
      </w:r>
      <w:r>
        <w:rPr>
          <w:b/>
        </w:rPr>
        <w:t>checks</w:t>
      </w:r>
    </w:p>
    <w:p w:rsidR="007C0BE3" w:rsidRDefault="007C0BE3" w:rsidP="007C0BE3">
      <w:pPr>
        <w:pStyle w:val="NoSpacing"/>
      </w:pPr>
    </w:p>
    <w:p w:rsidR="007C0BE3" w:rsidRPr="007C0BE3" w:rsidRDefault="007C0BE3" w:rsidP="007C0BE3">
      <w:pPr>
        <w:pStyle w:val="NoSpacing"/>
        <w:rPr>
          <w:b/>
        </w:rPr>
      </w:pPr>
      <w:r w:rsidRPr="007C0BE3">
        <w:rPr>
          <w:b/>
        </w:rPr>
        <w:t>GGI_TLM_</w:t>
      </w:r>
      <w:r>
        <w:rPr>
          <w:b/>
        </w:rPr>
        <w:t>cable_</w:t>
      </w:r>
      <w:r w:rsidRPr="007C0BE3">
        <w:rPr>
          <w:b/>
        </w:rPr>
        <w:t>model_builder</w:t>
      </w:r>
    </w:p>
    <w:p w:rsidR="007C0BE3" w:rsidRDefault="007C0BE3" w:rsidP="007C0BE3">
      <w:pPr>
        <w:pStyle w:val="NoSpacing"/>
      </w:pPr>
    </w:p>
    <w:p w:rsidR="007C0BE3" w:rsidRPr="007C0BE3" w:rsidRDefault="007C0BE3" w:rsidP="007C0BE3">
      <w:pPr>
        <w:pStyle w:val="NoSpacing"/>
        <w:rPr>
          <w:b/>
        </w:rPr>
      </w:pPr>
      <w:r w:rsidRPr="007C0BE3">
        <w:rPr>
          <w:b/>
        </w:rPr>
        <w:t>GGI_TLM_</w:t>
      </w:r>
      <w:r>
        <w:rPr>
          <w:b/>
        </w:rPr>
        <w:t>cable_</w:t>
      </w:r>
      <w:r w:rsidRPr="007C0BE3">
        <w:rPr>
          <w:b/>
        </w:rPr>
        <w:t>model_</w:t>
      </w:r>
      <w:r>
        <w:rPr>
          <w:b/>
        </w:rPr>
        <w:t>checks</w:t>
      </w:r>
    </w:p>
    <w:p w:rsidR="007C0BE3" w:rsidRDefault="007C0BE3" w:rsidP="00216AA6">
      <w:pPr>
        <w:pStyle w:val="NoSpacing"/>
      </w:pPr>
    </w:p>
    <w:p w:rsidR="007C0BE3" w:rsidRDefault="007C0BE3" w:rsidP="00216AA6">
      <w:pPr>
        <w:pStyle w:val="NoSpacing"/>
        <w:rPr>
          <w:b/>
        </w:rPr>
      </w:pPr>
      <w:r w:rsidRPr="007C0BE3">
        <w:rPr>
          <w:b/>
        </w:rPr>
        <w:t>GGI_TLM</w:t>
      </w:r>
      <w:r>
        <w:rPr>
          <w:b/>
        </w:rPr>
        <w:t>_filter_fit</w:t>
      </w:r>
    </w:p>
    <w:p w:rsidR="007C0BE3" w:rsidRDefault="007C0BE3" w:rsidP="007C0BE3">
      <w:pPr>
        <w:pStyle w:val="NoSpacing"/>
      </w:pPr>
    </w:p>
    <w:p w:rsidR="007C0BE3" w:rsidRDefault="007C0BE3" w:rsidP="007C0BE3">
      <w:pPr>
        <w:pStyle w:val="NoSpacing"/>
        <w:rPr>
          <w:b/>
        </w:rPr>
      </w:pPr>
      <w:r w:rsidRPr="007C0BE3">
        <w:rPr>
          <w:b/>
        </w:rPr>
        <w:t>GGI_TLM</w:t>
      </w:r>
      <w:r>
        <w:rPr>
          <w:b/>
        </w:rPr>
        <w:t>_filter_format_convert</w:t>
      </w:r>
    </w:p>
    <w:p w:rsidR="007C0BE3" w:rsidRDefault="007C0BE3" w:rsidP="007C0BE3">
      <w:pPr>
        <w:pStyle w:val="NoSpacing"/>
      </w:pPr>
    </w:p>
    <w:p w:rsidR="007C0BE3" w:rsidRDefault="007C0BE3" w:rsidP="007C0BE3">
      <w:pPr>
        <w:pStyle w:val="NoSpacing"/>
        <w:rPr>
          <w:b/>
        </w:rPr>
      </w:pPr>
      <w:r w:rsidRPr="007C0BE3">
        <w:rPr>
          <w:b/>
        </w:rPr>
        <w:t>GGI_TLM</w:t>
      </w:r>
      <w:r>
        <w:rPr>
          <w:b/>
        </w:rPr>
        <w:t>_material_model_checks</w:t>
      </w:r>
    </w:p>
    <w:p w:rsidR="007C0BE3" w:rsidRDefault="007C0BE3" w:rsidP="007C0BE3">
      <w:pPr>
        <w:pStyle w:val="NoSpacing"/>
      </w:pPr>
    </w:p>
    <w:p w:rsidR="007C0BE3" w:rsidRDefault="007C0BE3" w:rsidP="007C0BE3">
      <w:pPr>
        <w:pStyle w:val="NoSpacing"/>
        <w:rPr>
          <w:b/>
        </w:rPr>
      </w:pPr>
      <w:r w:rsidRPr="007C0BE3">
        <w:rPr>
          <w:b/>
        </w:rPr>
        <w:t>GGI_TLM</w:t>
      </w:r>
      <w:r w:rsidR="00A70077">
        <w:rPr>
          <w:b/>
        </w:rPr>
        <w:t>_SEQ/ GGI_TLM_MPI</w:t>
      </w:r>
    </w:p>
    <w:p w:rsidR="007C0BE3" w:rsidRDefault="007C0BE3" w:rsidP="007C0BE3">
      <w:pPr>
        <w:pStyle w:val="NoSpacing"/>
      </w:pPr>
    </w:p>
    <w:p w:rsidR="007C0BE3" w:rsidRDefault="007C0BE3" w:rsidP="007C0BE3">
      <w:pPr>
        <w:pStyle w:val="NoSpacing"/>
        <w:rPr>
          <w:b/>
        </w:rPr>
      </w:pPr>
      <w:r w:rsidRPr="007C0BE3">
        <w:rPr>
          <w:b/>
        </w:rPr>
        <w:t>GGI_TLM</w:t>
      </w:r>
      <w:r w:rsidR="00D43FBC">
        <w:rPr>
          <w:b/>
        </w:rPr>
        <w:t>_post_process</w:t>
      </w:r>
    </w:p>
    <w:p w:rsidR="00D43FBC" w:rsidRDefault="00D43FBC" w:rsidP="007C0BE3">
      <w:pPr>
        <w:pStyle w:val="NoSpacing"/>
        <w:rPr>
          <w:b/>
        </w:rPr>
      </w:pPr>
    </w:p>
    <w:p w:rsidR="00D43FBC" w:rsidRDefault="00D43FBC" w:rsidP="007C0BE3">
      <w:pPr>
        <w:pStyle w:val="NoSpacing"/>
        <w:rPr>
          <w:b/>
        </w:rPr>
      </w:pPr>
      <w:r>
        <w:rPr>
          <w:b/>
        </w:rPr>
        <w:t>GGI_TLM_document.py</w:t>
      </w:r>
    </w:p>
    <w:p w:rsidR="009E7E40" w:rsidRDefault="009E7E40" w:rsidP="007C0BE3">
      <w:pPr>
        <w:pStyle w:val="NoSpacing"/>
        <w:rPr>
          <w:b/>
        </w:rPr>
      </w:pPr>
    </w:p>
    <w:p w:rsidR="009E7E40" w:rsidRPr="009E7E40" w:rsidRDefault="009E7E40" w:rsidP="007C0BE3">
      <w:pPr>
        <w:pStyle w:val="NoSpacing"/>
      </w:pPr>
      <w:r>
        <w:t xml:space="preserve">All the </w:t>
      </w:r>
      <w:r w:rsidR="00D43FBC">
        <w:t xml:space="preserve">Fortran </w:t>
      </w:r>
      <w:r>
        <w:t xml:space="preserve">codes with the exception of the main solver </w:t>
      </w:r>
      <w:r w:rsidRPr="009E7E40">
        <w:rPr>
          <w:b/>
        </w:rPr>
        <w:t>GGI_TLM</w:t>
      </w:r>
      <w:r w:rsidR="00A70077">
        <w:rPr>
          <w:b/>
        </w:rPr>
        <w:t>_MPI</w:t>
      </w:r>
      <w:r>
        <w:t xml:space="preserve"> are sequential and are run by simply typing the name of the code. The </w:t>
      </w:r>
      <w:r w:rsidRPr="009E7E40">
        <w:rPr>
          <w:b/>
        </w:rPr>
        <w:t>GGI_TLM</w:t>
      </w:r>
      <w:r w:rsidR="00A70077">
        <w:rPr>
          <w:b/>
        </w:rPr>
        <w:t>_</w:t>
      </w:r>
      <w:r w:rsidR="00011148">
        <w:rPr>
          <w:b/>
        </w:rPr>
        <w:t>SEQ</w:t>
      </w:r>
      <w:r>
        <w:t xml:space="preserve"> solver code may be run on a single process in the same way however</w:t>
      </w:r>
      <w:r w:rsidR="00A70077">
        <w:t xml:space="preserve"> </w:t>
      </w:r>
      <w:r w:rsidR="00011148">
        <w:t xml:space="preserve">in order to run </w:t>
      </w:r>
      <w:r w:rsidR="00011148" w:rsidRPr="009E7E40">
        <w:rPr>
          <w:b/>
        </w:rPr>
        <w:t>GGI_TLM</w:t>
      </w:r>
      <w:r w:rsidR="00011148">
        <w:rPr>
          <w:b/>
        </w:rPr>
        <w:t xml:space="preserve">_MPI </w:t>
      </w:r>
      <w:r w:rsidR="00011148">
        <w:t>i.e.</w:t>
      </w:r>
      <w:r w:rsidR="00A70077">
        <w:t xml:space="preserve"> a parallel run</w:t>
      </w:r>
      <w:r w:rsidR="00011148">
        <w:t>,</w:t>
      </w:r>
      <w:r w:rsidR="00A70077">
        <w:t xml:space="preserve"> we require a</w:t>
      </w:r>
      <w:r>
        <w:t xml:space="preserve"> command of the form </w:t>
      </w:r>
    </w:p>
    <w:p w:rsidR="007C0BE3" w:rsidRDefault="007C0BE3" w:rsidP="00216AA6">
      <w:pPr>
        <w:pStyle w:val="NoSpacing"/>
        <w:rPr>
          <w:b/>
        </w:rPr>
      </w:pPr>
    </w:p>
    <w:p w:rsidR="009E7E40" w:rsidRPr="001757FF" w:rsidRDefault="00A70077" w:rsidP="009E7E40">
      <w:pPr>
        <w:pStyle w:val="NoSpacing"/>
        <w:rPr>
          <w:b/>
          <w:lang w:val="it-IT"/>
        </w:rPr>
      </w:pPr>
      <w:r w:rsidRPr="001757FF">
        <w:rPr>
          <w:b/>
          <w:lang w:val="it-IT"/>
        </w:rPr>
        <w:t>m</w:t>
      </w:r>
      <w:r w:rsidR="009E7E40" w:rsidRPr="001757FF">
        <w:rPr>
          <w:b/>
          <w:lang w:val="it-IT"/>
        </w:rPr>
        <w:t>pirun</w:t>
      </w:r>
      <w:r w:rsidRPr="001757FF">
        <w:rPr>
          <w:b/>
          <w:lang w:val="it-IT"/>
        </w:rPr>
        <w:t xml:space="preserve"> </w:t>
      </w:r>
      <w:r w:rsidR="009E7E40" w:rsidRPr="001757FF">
        <w:rPr>
          <w:b/>
          <w:lang w:val="it-IT"/>
        </w:rPr>
        <w:t xml:space="preserve">–np </w:t>
      </w:r>
      <w:r w:rsidR="00481BDB" w:rsidRPr="001757FF">
        <w:rPr>
          <w:b/>
          <w:lang w:val="it-IT"/>
        </w:rPr>
        <w:t xml:space="preserve"> </w:t>
      </w:r>
      <w:r w:rsidR="009E7E40" w:rsidRPr="001757FF">
        <w:rPr>
          <w:b/>
          <w:lang w:val="it-IT"/>
        </w:rPr>
        <w:t xml:space="preserve">x </w:t>
      </w:r>
      <w:r w:rsidR="00481BDB" w:rsidRPr="001757FF">
        <w:rPr>
          <w:b/>
          <w:lang w:val="it-IT"/>
        </w:rPr>
        <w:t xml:space="preserve">  </w:t>
      </w:r>
      <w:r w:rsidR="009E7E40" w:rsidRPr="001757FF">
        <w:rPr>
          <w:b/>
          <w:lang w:val="it-IT"/>
        </w:rPr>
        <w:t>GGI_TLM</w:t>
      </w:r>
      <w:r w:rsidRPr="001757FF">
        <w:rPr>
          <w:b/>
          <w:lang w:val="it-IT"/>
        </w:rPr>
        <w:t>_MPI</w:t>
      </w:r>
    </w:p>
    <w:p w:rsidR="009E7E40" w:rsidRPr="001757FF" w:rsidRDefault="009E7E40" w:rsidP="009E7E40">
      <w:pPr>
        <w:pStyle w:val="NoSpacing"/>
        <w:rPr>
          <w:lang w:val="it-IT"/>
        </w:rPr>
      </w:pPr>
    </w:p>
    <w:p w:rsidR="009E7E40" w:rsidRDefault="009E7E40" w:rsidP="009E7E40">
      <w:pPr>
        <w:pStyle w:val="NoSpacing"/>
      </w:pPr>
      <w:r>
        <w:t>where x is the number of processors to run the solution on.</w:t>
      </w:r>
      <w:r w:rsidR="00D43FBC">
        <w:t xml:space="preserve"> This command may be different depending on the user’s system. </w:t>
      </w:r>
    </w:p>
    <w:p w:rsidR="00481BDB" w:rsidRDefault="00481BDB" w:rsidP="009E7E40">
      <w:pPr>
        <w:pStyle w:val="NoSpacing"/>
      </w:pPr>
    </w:p>
    <w:p w:rsidR="00481BDB" w:rsidRDefault="00481BDB" w:rsidP="009E7E40">
      <w:pPr>
        <w:pStyle w:val="NoSpacing"/>
      </w:pPr>
      <w:r>
        <w:t xml:space="preserve">Note that this </w:t>
      </w:r>
      <w:r w:rsidR="00AF69B2">
        <w:t xml:space="preserve">run command </w:t>
      </w:r>
      <w:r>
        <w:t xml:space="preserve">must be specified in the file </w:t>
      </w:r>
      <w:r w:rsidR="00011148">
        <w:rPr>
          <w:b/>
        </w:rPr>
        <w:t>GGI_TLM</w:t>
      </w:r>
      <w:r w:rsidRPr="002430CD">
        <w:rPr>
          <w:b/>
        </w:rPr>
        <w:t>/</w:t>
      </w:r>
      <w:r w:rsidR="00011148">
        <w:rPr>
          <w:b/>
        </w:rPr>
        <w:t>run_configuration_data</w:t>
      </w:r>
      <w:r>
        <w:t xml:space="preserve"> in order to run the test cases. </w:t>
      </w:r>
      <w:r w:rsidR="00A70077">
        <w:t xml:space="preserve"> The process of s</w:t>
      </w:r>
      <w:r>
        <w:t xml:space="preserve">etting up and running the test cases is described in an accompanying document. </w:t>
      </w:r>
    </w:p>
    <w:p w:rsidR="007C0BE3" w:rsidRDefault="007C0BE3" w:rsidP="00216AA6">
      <w:pPr>
        <w:pStyle w:val="NoSpacing"/>
      </w:pPr>
    </w:p>
    <w:p w:rsidR="00F5383D" w:rsidRDefault="006510AB" w:rsidP="00216AA6">
      <w:pPr>
        <w:pStyle w:val="NoSpacing"/>
      </w:pPr>
      <w:r w:rsidRPr="006510AB">
        <w:t>Running  a</w:t>
      </w:r>
      <w:r>
        <w:rPr>
          <w:b/>
        </w:rPr>
        <w:t xml:space="preserve"> </w:t>
      </w:r>
      <w:r w:rsidR="00F5383D">
        <w:rPr>
          <w:b/>
        </w:rPr>
        <w:t>GGI_TLM</w:t>
      </w:r>
      <w:r w:rsidR="00F5383D">
        <w:t xml:space="preserve"> </w:t>
      </w:r>
      <w:r>
        <w:t xml:space="preserve">model </w:t>
      </w:r>
      <w:r w:rsidR="00F5383D">
        <w:t xml:space="preserve">requires an input file which specifies the geometry, materials, cables, boundary conditions, excitation and outputs required for a problem. The input file should have the extension </w:t>
      </w:r>
      <w:r w:rsidR="00F5383D">
        <w:rPr>
          <w:b/>
        </w:rPr>
        <w:t>.inp</w:t>
      </w:r>
      <w:r w:rsidR="00F5383D">
        <w:t xml:space="preserve">. The construction of the input file is described in </w:t>
      </w:r>
      <w:r>
        <w:t xml:space="preserve">detail in </w:t>
      </w:r>
      <w:r w:rsidR="00F5383D">
        <w:t>the subsequent sections.</w:t>
      </w:r>
      <w:r>
        <w:t xml:space="preserve"> The model may also require files which describe material and cable properties.</w:t>
      </w:r>
    </w:p>
    <w:p w:rsidR="0015309A" w:rsidRDefault="0015309A" w:rsidP="00216AA6">
      <w:pPr>
        <w:pStyle w:val="NoSpacing"/>
      </w:pPr>
    </w:p>
    <w:p w:rsidR="0015309A" w:rsidRPr="00216AA6" w:rsidRDefault="0015309A" w:rsidP="0015309A">
      <w:pPr>
        <w:pStyle w:val="NoSpacing"/>
      </w:pPr>
      <w:r>
        <w:t xml:space="preserve">Each code prompts the user for the name of the input file. The name without the </w:t>
      </w:r>
      <w:r>
        <w:rPr>
          <w:b/>
        </w:rPr>
        <w:t>.inp</w:t>
      </w:r>
      <w:r>
        <w:t xml:space="preserve"> extension should be provided i.e. if we have a file </w:t>
      </w:r>
      <w:r>
        <w:rPr>
          <w:b/>
        </w:rPr>
        <w:t>NAME.inp</w:t>
      </w:r>
      <w:r>
        <w:t xml:space="preserve"> then enter </w:t>
      </w:r>
      <w:r w:rsidRPr="00216AA6">
        <w:rPr>
          <w:b/>
        </w:rPr>
        <w:t>NAME</w:t>
      </w:r>
      <w:r>
        <w:t xml:space="preserve"> only</w:t>
      </w:r>
    </w:p>
    <w:p w:rsidR="0015309A" w:rsidRDefault="0015309A" w:rsidP="0015309A">
      <w:pPr>
        <w:pStyle w:val="NoSpacing"/>
      </w:pPr>
      <w:r>
        <w:t xml:space="preserve">All output files have the format </w:t>
      </w:r>
      <w:r w:rsidRPr="00216AA6">
        <w:rPr>
          <w:b/>
        </w:rPr>
        <w:t>NAME.output_extension</w:t>
      </w:r>
      <w:r>
        <w:t>. The file extensions for the different types of output are summarised in a subsequent section.</w:t>
      </w:r>
    </w:p>
    <w:p w:rsidR="00521FB4" w:rsidRDefault="00521FB4" w:rsidP="00216AA6">
      <w:pPr>
        <w:pStyle w:val="NoSpacing"/>
      </w:pPr>
    </w:p>
    <w:p w:rsidR="00521FB4" w:rsidRDefault="00521FB4" w:rsidP="00216AA6">
      <w:pPr>
        <w:pStyle w:val="NoSpacing"/>
      </w:pPr>
      <w:r>
        <w:t xml:space="preserve">Running a model </w:t>
      </w:r>
      <w:r w:rsidR="006510AB">
        <w:t>proceeds in</w:t>
      </w:r>
      <w:r>
        <w:t xml:space="preserve"> a number of stages, firstly a </w:t>
      </w:r>
      <w:r w:rsidR="006510AB">
        <w:t xml:space="preserve">3D meshed </w:t>
      </w:r>
      <w:r>
        <w:t xml:space="preserve">model is created from the input file using the code </w:t>
      </w:r>
      <w:r w:rsidRPr="00521FB4">
        <w:rPr>
          <w:b/>
        </w:rPr>
        <w:t>GGI_TLM_model_builder</w:t>
      </w:r>
      <w:r w:rsidR="00C40962">
        <w:t xml:space="preserve">. This creates a mesh from the geometry description. The model may be examined and checked by using the code </w:t>
      </w:r>
      <w:r w:rsidR="00C40962" w:rsidRPr="00521FB4">
        <w:rPr>
          <w:b/>
        </w:rPr>
        <w:t>GGI_TLM_model_</w:t>
      </w:r>
      <w:r w:rsidR="00C40962">
        <w:rPr>
          <w:b/>
        </w:rPr>
        <w:t>checks</w:t>
      </w:r>
      <w:r w:rsidR="00C40962">
        <w:t xml:space="preserve"> which produces files for 3D visualisat</w:t>
      </w:r>
      <w:r w:rsidR="008221BB">
        <w:t xml:space="preserve">ion of the model and mesh with </w:t>
      </w:r>
      <w:r w:rsidR="008221BB" w:rsidRPr="008221BB">
        <w:rPr>
          <w:b/>
        </w:rPr>
        <w:t>p</w:t>
      </w:r>
      <w:r w:rsidR="00C40962" w:rsidRPr="008221BB">
        <w:rPr>
          <w:b/>
        </w:rPr>
        <w:t>araview</w:t>
      </w:r>
      <w:r w:rsidR="00C40962">
        <w:t>.</w:t>
      </w:r>
    </w:p>
    <w:p w:rsidR="006510AB" w:rsidRDefault="006510AB" w:rsidP="00216AA6">
      <w:pPr>
        <w:pStyle w:val="NoSpacing"/>
      </w:pPr>
    </w:p>
    <w:p w:rsidR="00A2772A" w:rsidRDefault="006510AB" w:rsidP="006510AB">
      <w:pPr>
        <w:pStyle w:val="NoSpacing"/>
      </w:pPr>
      <w:r>
        <w:t xml:space="preserve">If the problem includes cables then the code </w:t>
      </w:r>
      <w:r w:rsidRPr="007C0BE3">
        <w:rPr>
          <w:b/>
        </w:rPr>
        <w:t>GGI_TLM_</w:t>
      </w:r>
      <w:r>
        <w:rPr>
          <w:b/>
        </w:rPr>
        <w:t>cable_</w:t>
      </w:r>
      <w:r w:rsidRPr="007C0BE3">
        <w:rPr>
          <w:b/>
        </w:rPr>
        <w:t>model_builder</w:t>
      </w:r>
      <w:r>
        <w:t xml:space="preserve"> creates a cable model. </w:t>
      </w:r>
    </w:p>
    <w:p w:rsidR="00A2772A" w:rsidRDefault="00A2772A" w:rsidP="006510AB">
      <w:pPr>
        <w:pStyle w:val="NoSpacing"/>
      </w:pPr>
    </w:p>
    <w:p w:rsidR="00A2772A" w:rsidRDefault="006510AB" w:rsidP="006510AB">
      <w:pPr>
        <w:pStyle w:val="NoSpacing"/>
      </w:pPr>
      <w:r>
        <w:t xml:space="preserve">The cable model may be checked using the code </w:t>
      </w:r>
      <w:r w:rsidRPr="007C0BE3">
        <w:rPr>
          <w:b/>
        </w:rPr>
        <w:t>GGI_TLM_</w:t>
      </w:r>
      <w:r>
        <w:rPr>
          <w:b/>
        </w:rPr>
        <w:t>cable_</w:t>
      </w:r>
      <w:r w:rsidRPr="007C0BE3">
        <w:rPr>
          <w:b/>
        </w:rPr>
        <w:t>model_</w:t>
      </w:r>
      <w:r>
        <w:rPr>
          <w:b/>
        </w:rPr>
        <w:t>checks.</w:t>
      </w:r>
      <w:r w:rsidR="00A2772A">
        <w:rPr>
          <w:b/>
        </w:rPr>
        <w:t xml:space="preserve"> </w:t>
      </w:r>
      <w:r w:rsidR="00A2772A">
        <w:t>This allows the following actions:</w:t>
      </w:r>
    </w:p>
    <w:p w:rsidR="00A2772A" w:rsidRDefault="00A2772A" w:rsidP="006510AB">
      <w:pPr>
        <w:pStyle w:val="NoSpacing"/>
      </w:pPr>
    </w:p>
    <w:p w:rsidR="00C67ACE" w:rsidRDefault="00C67ACE" w:rsidP="006510AB">
      <w:pPr>
        <w:pStyle w:val="NoSpacing"/>
        <w:numPr>
          <w:ilvl w:val="0"/>
          <w:numId w:val="2"/>
        </w:numPr>
      </w:pPr>
      <w:r>
        <w:t xml:space="preserve">Individual cable cross section geometries may be examined </w:t>
      </w:r>
    </w:p>
    <w:p w:rsidR="00C67ACE" w:rsidRDefault="00A2772A" w:rsidP="006510AB">
      <w:pPr>
        <w:pStyle w:val="NoSpacing"/>
        <w:numPr>
          <w:ilvl w:val="0"/>
          <w:numId w:val="2"/>
        </w:numPr>
      </w:pPr>
      <w:r>
        <w:t xml:space="preserve">The cable route </w:t>
      </w:r>
      <w:r w:rsidR="00C67ACE">
        <w:t xml:space="preserve">can be </w:t>
      </w:r>
      <w:r>
        <w:t xml:space="preserve">to the written out to a vtk file for visualisation within </w:t>
      </w:r>
      <w:r>
        <w:rPr>
          <w:b/>
        </w:rPr>
        <w:t>paraview</w:t>
      </w:r>
      <w:r>
        <w:t xml:space="preserve">. </w:t>
      </w:r>
    </w:p>
    <w:p w:rsidR="008221BB" w:rsidRDefault="008221BB" w:rsidP="008221BB">
      <w:pPr>
        <w:pStyle w:val="NoSpacing"/>
        <w:numPr>
          <w:ilvl w:val="0"/>
          <w:numId w:val="2"/>
        </w:numPr>
      </w:pPr>
      <w:r>
        <w:t>The geometry of a cable bundle may be examined at any segment in the cable mesh</w:t>
      </w:r>
    </w:p>
    <w:p w:rsidR="008221BB" w:rsidRDefault="008221BB" w:rsidP="008221BB">
      <w:pPr>
        <w:pStyle w:val="NoSpacing"/>
        <w:numPr>
          <w:ilvl w:val="0"/>
          <w:numId w:val="2"/>
        </w:numPr>
      </w:pPr>
      <w:r>
        <w:t>Details of cable junctions may be examined at any cell</w:t>
      </w:r>
    </w:p>
    <w:p w:rsidR="008221BB" w:rsidRDefault="008221BB" w:rsidP="00C67ACE">
      <w:pPr>
        <w:pStyle w:val="NoSpacing"/>
        <w:numPr>
          <w:ilvl w:val="0"/>
          <w:numId w:val="2"/>
        </w:numPr>
      </w:pPr>
      <w:r>
        <w:t>Details of cable junctions may be examined at any cell face</w:t>
      </w:r>
    </w:p>
    <w:p w:rsidR="00C67ACE" w:rsidRDefault="00C67ACE" w:rsidP="006510AB">
      <w:pPr>
        <w:pStyle w:val="NoSpacing"/>
      </w:pPr>
    </w:p>
    <w:p w:rsidR="00C67ACE" w:rsidRDefault="00C67ACE" w:rsidP="006510AB">
      <w:pPr>
        <w:pStyle w:val="NoSpacing"/>
        <w:rPr>
          <w:b/>
        </w:rPr>
      </w:pPr>
    </w:p>
    <w:p w:rsidR="0015309A" w:rsidRPr="0015309A" w:rsidRDefault="0015309A" w:rsidP="0015309A">
      <w:pPr>
        <w:pStyle w:val="NoSpacing"/>
      </w:pPr>
      <w:r w:rsidRPr="007C0BE3">
        <w:rPr>
          <w:b/>
        </w:rPr>
        <w:t>GGI_TLM</w:t>
      </w:r>
      <w:r>
        <w:rPr>
          <w:b/>
        </w:rPr>
        <w:t>_filter_fit</w:t>
      </w:r>
      <w:r>
        <w:t xml:space="preserve"> generates frequency dependent material models from measured material parameter</w:t>
      </w:r>
    </w:p>
    <w:p w:rsidR="0015309A" w:rsidRDefault="0015309A" w:rsidP="0015309A">
      <w:pPr>
        <w:pStyle w:val="NoSpacing"/>
      </w:pPr>
    </w:p>
    <w:p w:rsidR="0015309A" w:rsidRPr="0015309A" w:rsidRDefault="0015309A" w:rsidP="0015309A">
      <w:pPr>
        <w:pStyle w:val="NoSpacing"/>
      </w:pPr>
      <w:r w:rsidRPr="007C0BE3">
        <w:rPr>
          <w:b/>
        </w:rPr>
        <w:t>GGI_TLM</w:t>
      </w:r>
      <w:r>
        <w:rPr>
          <w:b/>
        </w:rPr>
        <w:t>_filter_format_convert</w:t>
      </w:r>
      <w:r w:rsidRPr="0015309A">
        <w:t xml:space="preserve"> </w:t>
      </w:r>
      <w:r>
        <w:t xml:space="preserve">allows the conversion of the material filter formats between rational functions, pole-zero format and pole-residue format. This is only used if the material models are to be used in other codes which use a different filter format definition – it is not required to run GGI_TLM. </w:t>
      </w:r>
    </w:p>
    <w:p w:rsidR="0015309A" w:rsidRDefault="0015309A" w:rsidP="0015309A">
      <w:pPr>
        <w:pStyle w:val="NoSpacing"/>
      </w:pPr>
    </w:p>
    <w:p w:rsidR="0015309A" w:rsidRPr="0015309A" w:rsidRDefault="0015309A" w:rsidP="0015309A">
      <w:pPr>
        <w:pStyle w:val="NoSpacing"/>
      </w:pPr>
      <w:r w:rsidRPr="007C0BE3">
        <w:rPr>
          <w:b/>
        </w:rPr>
        <w:t>GGI_TLM</w:t>
      </w:r>
      <w:r>
        <w:rPr>
          <w:b/>
        </w:rPr>
        <w:t>_material_model_checks</w:t>
      </w:r>
      <w:r>
        <w:t xml:space="preserve"> allows the visualisation of material model frequency responses as well as producing files for visualisation of the allocation of materials onto the computational mesh.</w:t>
      </w:r>
    </w:p>
    <w:p w:rsidR="00F5383D" w:rsidRDefault="00F5383D" w:rsidP="00216AA6">
      <w:pPr>
        <w:pStyle w:val="NoSpacing"/>
      </w:pPr>
    </w:p>
    <w:p w:rsidR="00F5383D" w:rsidRDefault="006510AB" w:rsidP="00216AA6">
      <w:pPr>
        <w:pStyle w:val="NoSpacing"/>
      </w:pPr>
      <w:r>
        <w:t>Once the mesh and the cable model have been built</w:t>
      </w:r>
      <w:r w:rsidR="00F5383D">
        <w:t xml:space="preserve"> then </w:t>
      </w:r>
      <w:r w:rsidR="00F5383D">
        <w:rPr>
          <w:b/>
        </w:rPr>
        <w:t>GGI_TLM</w:t>
      </w:r>
      <w:r w:rsidR="00F5383D">
        <w:t xml:space="preserve"> is run with </w:t>
      </w:r>
      <w:r w:rsidR="00AF69B2">
        <w:t>a</w:t>
      </w:r>
      <w:r w:rsidR="00F5383D">
        <w:t xml:space="preserve"> command</w:t>
      </w:r>
      <w:r w:rsidR="00AF69B2">
        <w:t xml:space="preserve"> of the form:</w:t>
      </w:r>
    </w:p>
    <w:p w:rsidR="00F5383D" w:rsidRDefault="00F5383D" w:rsidP="00216AA6">
      <w:pPr>
        <w:pStyle w:val="NoSpacing"/>
      </w:pPr>
    </w:p>
    <w:p w:rsidR="00F5383D" w:rsidRPr="001757FF" w:rsidRDefault="00F5383D" w:rsidP="00216AA6">
      <w:pPr>
        <w:pStyle w:val="NoSpacing"/>
        <w:rPr>
          <w:b/>
          <w:lang w:val="it-IT"/>
        </w:rPr>
      </w:pPr>
      <w:r w:rsidRPr="001757FF">
        <w:rPr>
          <w:b/>
          <w:lang w:val="it-IT"/>
        </w:rPr>
        <w:t>mpirun –np x GGI_TLM</w:t>
      </w:r>
      <w:r w:rsidR="00A70077" w:rsidRPr="001757FF">
        <w:rPr>
          <w:b/>
          <w:lang w:val="it-IT"/>
        </w:rPr>
        <w:t>_MPI</w:t>
      </w:r>
    </w:p>
    <w:p w:rsidR="00F5383D" w:rsidRPr="001757FF" w:rsidRDefault="00F5383D" w:rsidP="00216AA6">
      <w:pPr>
        <w:pStyle w:val="NoSpacing"/>
        <w:rPr>
          <w:lang w:val="it-IT"/>
        </w:rPr>
      </w:pPr>
    </w:p>
    <w:p w:rsidR="00F5383D" w:rsidRDefault="00F5383D" w:rsidP="00216AA6">
      <w:pPr>
        <w:pStyle w:val="NoSpacing"/>
      </w:pPr>
      <w:r>
        <w:t>where x is the number of processors to run the solution on.</w:t>
      </w:r>
    </w:p>
    <w:p w:rsidR="00F5383D" w:rsidRDefault="00F5383D" w:rsidP="00216AA6">
      <w:pPr>
        <w:pStyle w:val="NoSpacing"/>
      </w:pPr>
    </w:p>
    <w:p w:rsidR="00F5383D" w:rsidRDefault="00F5383D" w:rsidP="00216AA6">
      <w:pPr>
        <w:pStyle w:val="NoSpacing"/>
      </w:pPr>
      <w:r>
        <w:t xml:space="preserve">A general information file with extension </w:t>
      </w:r>
      <w:r>
        <w:rPr>
          <w:b/>
        </w:rPr>
        <w:t>.info</w:t>
      </w:r>
      <w:r>
        <w:t xml:space="preserve"> is always produced. Any warnings are written to a </w:t>
      </w:r>
      <w:r>
        <w:rPr>
          <w:b/>
        </w:rPr>
        <w:t>.warnings</w:t>
      </w:r>
      <w:r>
        <w:t xml:space="preserve"> file and if there are cables in the problem specification then a </w:t>
      </w:r>
      <w:r w:rsidRPr="00216AA6">
        <w:rPr>
          <w:b/>
        </w:rPr>
        <w:t>.cable_info</w:t>
      </w:r>
      <w:r>
        <w:t xml:space="preserve"> file is produced which contains details of the cable aspects of the model.</w:t>
      </w:r>
    </w:p>
    <w:p w:rsidR="00F5383D" w:rsidRDefault="00F5383D" w:rsidP="00216AA6">
      <w:pPr>
        <w:pStyle w:val="NoSpacing"/>
      </w:pPr>
    </w:p>
    <w:p w:rsidR="008221BB" w:rsidRDefault="0015309A" w:rsidP="00216AA6">
      <w:pPr>
        <w:pStyle w:val="NoSpacing"/>
      </w:pPr>
      <w:r>
        <w:t xml:space="preserve">Once the model has been run, the results may be post processed using </w:t>
      </w:r>
      <w:r w:rsidRPr="007C0BE3">
        <w:rPr>
          <w:b/>
        </w:rPr>
        <w:t>GGI_TLM</w:t>
      </w:r>
      <w:r>
        <w:rPr>
          <w:b/>
        </w:rPr>
        <w:t>_post_process</w:t>
      </w:r>
      <w:r>
        <w:t>. There are a number of post processing options depending on the type of analysis and the particular output produced</w:t>
      </w:r>
      <w:r w:rsidR="00AF69B2">
        <w:t xml:space="preserve"> as detailed in section 15.</w:t>
      </w:r>
    </w:p>
    <w:p w:rsidR="006B2BAE" w:rsidRDefault="006B2BAE" w:rsidP="00216AA6">
      <w:pPr>
        <w:pStyle w:val="NoSpacing"/>
      </w:pPr>
    </w:p>
    <w:p w:rsidR="006B2BAE" w:rsidRDefault="006B2BAE" w:rsidP="00216AA6">
      <w:pPr>
        <w:pStyle w:val="NoSpacing"/>
      </w:pPr>
      <w:r>
        <w:t>The process is illustrated in the process diagram below:</w:t>
      </w:r>
    </w:p>
    <w:p w:rsidR="00F22663" w:rsidRDefault="00F22663" w:rsidP="00216AA6">
      <w:pPr>
        <w:pStyle w:val="NoSpacing"/>
      </w:pPr>
    </w:p>
    <w:p w:rsidR="006B2BAE" w:rsidRDefault="00E71119" w:rsidP="00216AA6">
      <w:pPr>
        <w:pStyle w:val="NoSpacing"/>
      </w:pPr>
      <w:r>
        <w:rPr>
          <w:noProof/>
          <w:lang w:eastAsia="en-GB"/>
        </w:rPr>
        <w:lastRenderedPageBreak/>
        <mc:AlternateContent>
          <mc:Choice Requires="wpc">
            <w:drawing>
              <wp:inline distT="0" distB="0" distL="0" distR="0">
                <wp:extent cx="6483985" cy="5633085"/>
                <wp:effectExtent l="0" t="0" r="2540" b="0"/>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4" name="Text Box 337"/>
                        <wps:cNvSpPr txBox="1">
                          <a:spLocks noChangeArrowheads="1"/>
                        </wps:cNvSpPr>
                        <wps:spPr bwMode="auto">
                          <a:xfrm>
                            <a:off x="2963766" y="459275"/>
                            <a:ext cx="1161465" cy="253915"/>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Input file: </w:t>
                              </w:r>
                              <w:r w:rsidRPr="00F22663">
                                <w:rPr>
                                  <w:i/>
                                  <w:color w:val="7030A0"/>
                                  <w:sz w:val="16"/>
                                  <w:szCs w:val="16"/>
                                </w:rPr>
                                <w:t>Name.inp</w:t>
                              </w:r>
                            </w:p>
                          </w:txbxContent>
                        </wps:txbx>
                        <wps:bodyPr rot="0" vert="horz" wrap="square" lIns="91440" tIns="45720" rIns="91440" bIns="45720" anchor="t" anchorCtr="0" upright="1">
                          <a:noAutofit/>
                        </wps:bodyPr>
                      </wps:wsp>
                      <wps:wsp>
                        <wps:cNvPr id="475" name="Text Box 338"/>
                        <wps:cNvSpPr txBox="1">
                          <a:spLocks noChangeArrowheads="1"/>
                        </wps:cNvSpPr>
                        <wps:spPr bwMode="auto">
                          <a:xfrm>
                            <a:off x="1872355" y="1460606"/>
                            <a:ext cx="1307146" cy="285753"/>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Mesh file: </w:t>
                              </w:r>
                              <w:r w:rsidRPr="00F22663">
                                <w:rPr>
                                  <w:i/>
                                  <w:color w:val="7030A0"/>
                                  <w:sz w:val="16"/>
                                  <w:szCs w:val="16"/>
                                </w:rPr>
                                <w:t>Name.mesh</w:t>
                              </w:r>
                            </w:p>
                          </w:txbxContent>
                        </wps:txbx>
                        <wps:bodyPr rot="0" vert="horz" wrap="square" lIns="91440" tIns="45720" rIns="91440" bIns="45720" anchor="t" anchorCtr="0" upright="1">
                          <a:noAutofit/>
                        </wps:bodyPr>
                      </wps:wsp>
                      <wps:wsp>
                        <wps:cNvPr id="476" name="Text Box 339"/>
                        <wps:cNvSpPr txBox="1">
                          <a:spLocks noChangeArrowheads="1"/>
                        </wps:cNvSpPr>
                        <wps:spPr bwMode="auto">
                          <a:xfrm>
                            <a:off x="4322657" y="2056788"/>
                            <a:ext cx="1522881" cy="280978"/>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Cable file: </w:t>
                              </w:r>
                              <w:r w:rsidRPr="00F22663">
                                <w:rPr>
                                  <w:i/>
                                  <w:color w:val="7030A0"/>
                                  <w:sz w:val="16"/>
                                  <w:szCs w:val="16"/>
                                </w:rPr>
                                <w:t>Name.cable_model</w:t>
                              </w:r>
                            </w:p>
                          </w:txbxContent>
                        </wps:txbx>
                        <wps:bodyPr rot="0" vert="horz" wrap="square" lIns="91440" tIns="45720" rIns="91440" bIns="45720" anchor="t" anchorCtr="0" upright="1">
                          <a:noAutofit/>
                        </wps:bodyPr>
                      </wps:wsp>
                      <wps:wsp>
                        <wps:cNvPr id="477" name="Text Box 341"/>
                        <wps:cNvSpPr txBox="1">
                          <a:spLocks noChangeArrowheads="1"/>
                        </wps:cNvSpPr>
                        <wps:spPr bwMode="auto">
                          <a:xfrm>
                            <a:off x="4319472" y="1441503"/>
                            <a:ext cx="1540394" cy="32236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rPr>
                                  <w:i/>
                                  <w:sz w:val="16"/>
                                  <w:szCs w:val="16"/>
                                </w:rPr>
                              </w:pPr>
                              <w:r w:rsidRPr="00F22663">
                                <w:rPr>
                                  <w:i/>
                                  <w:sz w:val="16"/>
                                  <w:szCs w:val="16"/>
                                </w:rPr>
                                <w:t>GGI_TLM_cable_model_builder</w:t>
                              </w:r>
                            </w:p>
                          </w:txbxContent>
                        </wps:txbx>
                        <wps:bodyPr rot="0" vert="horz" wrap="square" lIns="91440" tIns="45720" rIns="91440" bIns="45720" anchor="t" anchorCtr="0" upright="1">
                          <a:noAutofit/>
                        </wps:bodyPr>
                      </wps:wsp>
                      <wps:wsp>
                        <wps:cNvPr id="478" name="Text Box 342"/>
                        <wps:cNvSpPr txBox="1">
                          <a:spLocks noChangeArrowheads="1"/>
                        </wps:cNvSpPr>
                        <wps:spPr bwMode="auto">
                          <a:xfrm>
                            <a:off x="4800298" y="2781122"/>
                            <a:ext cx="1567461" cy="323164"/>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rPr>
                                  <w:i/>
                                  <w:sz w:val="16"/>
                                  <w:szCs w:val="16"/>
                                </w:rPr>
                              </w:pPr>
                              <w:r w:rsidRPr="00F22663">
                                <w:rPr>
                                  <w:i/>
                                  <w:sz w:val="16"/>
                                  <w:szCs w:val="16"/>
                                </w:rPr>
                                <w:t>GGI_TLM_cable_model_checks</w:t>
                              </w:r>
                            </w:p>
                          </w:txbxContent>
                        </wps:txbx>
                        <wps:bodyPr rot="0" vert="horz" wrap="square" lIns="91440" tIns="45720" rIns="91440" bIns="45720" anchor="t" anchorCtr="0" upright="1">
                          <a:noAutofit/>
                        </wps:bodyPr>
                      </wps:wsp>
                      <wps:wsp>
                        <wps:cNvPr id="479" name="Text Box 343"/>
                        <wps:cNvSpPr txBox="1">
                          <a:spLocks noChangeArrowheads="1"/>
                        </wps:cNvSpPr>
                        <wps:spPr bwMode="auto">
                          <a:xfrm>
                            <a:off x="1459991" y="2360053"/>
                            <a:ext cx="1249829" cy="30883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rPr>
                                  <w:i/>
                                  <w:sz w:val="16"/>
                                  <w:szCs w:val="16"/>
                                </w:rPr>
                              </w:pPr>
                              <w:r w:rsidRPr="00F22663">
                                <w:rPr>
                                  <w:i/>
                                  <w:sz w:val="16"/>
                                  <w:szCs w:val="16"/>
                                </w:rPr>
                                <w:t>GGI_TLM_model_checks</w:t>
                              </w:r>
                            </w:p>
                          </w:txbxContent>
                        </wps:txbx>
                        <wps:bodyPr rot="0" vert="horz" wrap="square" lIns="91440" tIns="45720" rIns="91440" bIns="45720" anchor="t" anchorCtr="0" upright="1">
                          <a:noAutofit/>
                        </wps:bodyPr>
                      </wps:wsp>
                      <wps:wsp>
                        <wps:cNvPr id="480" name="Text Box 344"/>
                        <wps:cNvSpPr txBox="1">
                          <a:spLocks noChangeArrowheads="1"/>
                        </wps:cNvSpPr>
                        <wps:spPr bwMode="auto">
                          <a:xfrm>
                            <a:off x="3064867" y="2914049"/>
                            <a:ext cx="936974" cy="487134"/>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pStyle w:val="NoSpacing"/>
                                <w:jc w:val="center"/>
                                <w:rPr>
                                  <w:i/>
                                  <w:sz w:val="16"/>
                                  <w:szCs w:val="16"/>
                                </w:rPr>
                              </w:pPr>
                              <w:r w:rsidRPr="00F22663">
                                <w:rPr>
                                  <w:i/>
                                  <w:sz w:val="16"/>
                                  <w:szCs w:val="16"/>
                                </w:rPr>
                                <w:t>GGI_TLM_SEQ</w:t>
                              </w:r>
                            </w:p>
                            <w:p w:rsidR="005A423E" w:rsidRPr="00F22663" w:rsidRDefault="005A423E" w:rsidP="00F22663">
                              <w:pPr>
                                <w:pStyle w:val="NoSpacing"/>
                                <w:jc w:val="center"/>
                                <w:rPr>
                                  <w:i/>
                                  <w:sz w:val="16"/>
                                  <w:szCs w:val="16"/>
                                </w:rPr>
                              </w:pPr>
                              <w:r w:rsidRPr="00F22663">
                                <w:rPr>
                                  <w:i/>
                                  <w:sz w:val="16"/>
                                  <w:szCs w:val="16"/>
                                </w:rPr>
                                <w:t>or</w:t>
                              </w:r>
                            </w:p>
                            <w:p w:rsidR="005A423E" w:rsidRPr="00F22663" w:rsidRDefault="005A423E" w:rsidP="00F22663">
                              <w:pPr>
                                <w:pStyle w:val="NoSpacing"/>
                                <w:jc w:val="center"/>
                                <w:rPr>
                                  <w:i/>
                                  <w:sz w:val="16"/>
                                  <w:szCs w:val="16"/>
                                </w:rPr>
                              </w:pPr>
                              <w:r w:rsidRPr="00F22663">
                                <w:rPr>
                                  <w:i/>
                                  <w:sz w:val="16"/>
                                  <w:szCs w:val="16"/>
                                </w:rPr>
                                <w:t>GGI_TLM_MPI</w:t>
                              </w:r>
                            </w:p>
                          </w:txbxContent>
                        </wps:txbx>
                        <wps:bodyPr rot="0" vert="horz" wrap="square" lIns="91440" tIns="45720" rIns="91440" bIns="45720" anchor="t" anchorCtr="0" upright="1">
                          <a:noAutofit/>
                        </wps:bodyPr>
                      </wps:wsp>
                      <wps:wsp>
                        <wps:cNvPr id="481" name="AutoShape 345"/>
                        <wps:cNvCnPr>
                          <a:cxnSpLocks noChangeShapeType="1"/>
                          <a:stCxn id="474" idx="1"/>
                          <a:endCxn id="513" idx="0"/>
                        </wps:cNvCnPr>
                        <wps:spPr bwMode="auto">
                          <a:xfrm flipH="1">
                            <a:off x="2657280" y="585834"/>
                            <a:ext cx="306487" cy="275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AutoShape 346"/>
                        <wps:cNvCnPr>
                          <a:cxnSpLocks noChangeShapeType="1"/>
                          <a:stCxn id="474" idx="3"/>
                          <a:endCxn id="477" idx="0"/>
                        </wps:cNvCnPr>
                        <wps:spPr bwMode="auto">
                          <a:xfrm>
                            <a:off x="4125231" y="585834"/>
                            <a:ext cx="964040" cy="8556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AutoShape 347"/>
                        <wps:cNvCnPr>
                          <a:cxnSpLocks noChangeShapeType="1"/>
                          <a:stCxn id="474" idx="2"/>
                          <a:endCxn id="480" idx="0"/>
                        </wps:cNvCnPr>
                        <wps:spPr bwMode="auto">
                          <a:xfrm flipH="1">
                            <a:off x="3533752" y="713190"/>
                            <a:ext cx="11145" cy="22008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AutoShape 348"/>
                        <wps:cNvCnPr>
                          <a:cxnSpLocks noChangeShapeType="1"/>
                          <a:stCxn id="475" idx="2"/>
                          <a:endCxn id="480" idx="0"/>
                        </wps:cNvCnPr>
                        <wps:spPr bwMode="auto">
                          <a:xfrm>
                            <a:off x="2525928" y="1746360"/>
                            <a:ext cx="1007824" cy="11676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AutoShape 350"/>
                        <wps:cNvCnPr>
                          <a:cxnSpLocks noChangeShapeType="1"/>
                          <a:stCxn id="476" idx="2"/>
                          <a:endCxn id="480" idx="0"/>
                        </wps:cNvCnPr>
                        <wps:spPr bwMode="auto">
                          <a:xfrm flipH="1">
                            <a:off x="3533752" y="2337766"/>
                            <a:ext cx="1550743" cy="5762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AutoShape 351"/>
                        <wps:cNvCnPr>
                          <a:cxnSpLocks noChangeShapeType="1"/>
                          <a:stCxn id="475" idx="2"/>
                          <a:endCxn id="479" idx="0"/>
                        </wps:cNvCnPr>
                        <wps:spPr bwMode="auto">
                          <a:xfrm flipH="1">
                            <a:off x="2084906" y="1746360"/>
                            <a:ext cx="441022" cy="6136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AutoShape 352"/>
                        <wps:cNvCnPr>
                          <a:cxnSpLocks noChangeShapeType="1"/>
                          <a:stCxn id="476" idx="2"/>
                          <a:endCxn id="478" idx="0"/>
                        </wps:cNvCnPr>
                        <wps:spPr bwMode="auto">
                          <a:xfrm>
                            <a:off x="5084495" y="2337766"/>
                            <a:ext cx="499932" cy="4433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Text Box 353"/>
                        <wps:cNvSpPr txBox="1">
                          <a:spLocks noChangeArrowheads="1"/>
                        </wps:cNvSpPr>
                        <wps:spPr bwMode="auto">
                          <a:xfrm>
                            <a:off x="2953417" y="3692508"/>
                            <a:ext cx="1161465" cy="253915"/>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489" name="Text Box 354"/>
                        <wps:cNvSpPr txBox="1">
                          <a:spLocks noChangeArrowheads="1"/>
                        </wps:cNvSpPr>
                        <wps:spPr bwMode="auto">
                          <a:xfrm>
                            <a:off x="2873810" y="4223421"/>
                            <a:ext cx="1315903" cy="288141"/>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pStyle w:val="NoSpacing"/>
                                <w:jc w:val="center"/>
                                <w:rPr>
                                  <w:i/>
                                  <w:sz w:val="16"/>
                                  <w:szCs w:val="16"/>
                                </w:rPr>
                              </w:pPr>
                              <w:r w:rsidRPr="00F22663">
                                <w:rPr>
                                  <w:i/>
                                  <w:sz w:val="16"/>
                                  <w:szCs w:val="16"/>
                                </w:rPr>
                                <w:t>GGI_TLM_post_processor</w:t>
                              </w:r>
                            </w:p>
                          </w:txbxContent>
                        </wps:txbx>
                        <wps:bodyPr rot="0" vert="horz" wrap="square" lIns="91440" tIns="45720" rIns="91440" bIns="45720" anchor="t" anchorCtr="0" upright="1">
                          <a:noAutofit/>
                        </wps:bodyPr>
                      </wps:wsp>
                      <wps:wsp>
                        <wps:cNvPr id="490" name="AutoShape 355"/>
                        <wps:cNvCnPr>
                          <a:cxnSpLocks noChangeShapeType="1"/>
                          <a:stCxn id="480" idx="2"/>
                          <a:endCxn id="488" idx="0"/>
                        </wps:cNvCnPr>
                        <wps:spPr bwMode="auto">
                          <a:xfrm>
                            <a:off x="3533752" y="3401183"/>
                            <a:ext cx="796" cy="291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AutoShape 356"/>
                        <wps:cNvCnPr>
                          <a:cxnSpLocks noChangeShapeType="1"/>
                          <a:stCxn id="488" idx="2"/>
                          <a:endCxn id="489" idx="0"/>
                        </wps:cNvCnPr>
                        <wps:spPr bwMode="auto">
                          <a:xfrm flipH="1">
                            <a:off x="3532160" y="3946423"/>
                            <a:ext cx="2388" cy="2769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Text Box 357"/>
                        <wps:cNvSpPr txBox="1">
                          <a:spLocks noChangeArrowheads="1"/>
                        </wps:cNvSpPr>
                        <wps:spPr bwMode="auto">
                          <a:xfrm>
                            <a:off x="3004366" y="5294001"/>
                            <a:ext cx="1036482" cy="232423"/>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pStyle w:val="NoSpacing"/>
                                <w:jc w:val="center"/>
                                <w:rPr>
                                  <w:i/>
                                  <w:sz w:val="16"/>
                                  <w:szCs w:val="16"/>
                                </w:rPr>
                              </w:pPr>
                              <w:r w:rsidRPr="00F22663">
                                <w:rPr>
                                  <w:i/>
                                  <w:sz w:val="16"/>
                                  <w:szCs w:val="16"/>
                                </w:rPr>
                                <w:t>Gnuplot/paraview</w:t>
                              </w:r>
                            </w:p>
                          </w:txbxContent>
                        </wps:txbx>
                        <wps:bodyPr rot="0" vert="horz" wrap="square" lIns="91440" tIns="45720" rIns="91440" bIns="45720" anchor="t" anchorCtr="0" upright="1">
                          <a:noAutofit/>
                        </wps:bodyPr>
                      </wps:wsp>
                      <wps:wsp>
                        <wps:cNvPr id="493" name="Text Box 358"/>
                        <wps:cNvSpPr txBox="1">
                          <a:spLocks noChangeArrowheads="1"/>
                        </wps:cNvSpPr>
                        <wps:spPr bwMode="auto">
                          <a:xfrm>
                            <a:off x="5050264" y="3717183"/>
                            <a:ext cx="1035686" cy="232423"/>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pStyle w:val="NoSpacing"/>
                                <w:jc w:val="center"/>
                                <w:rPr>
                                  <w:i/>
                                  <w:sz w:val="16"/>
                                  <w:szCs w:val="16"/>
                                </w:rPr>
                              </w:pPr>
                              <w:r w:rsidRPr="00F22663">
                                <w:rPr>
                                  <w:i/>
                                  <w:sz w:val="16"/>
                                  <w:szCs w:val="16"/>
                                </w:rPr>
                                <w:t>Gnuplot/paraview</w:t>
                              </w:r>
                            </w:p>
                          </w:txbxContent>
                        </wps:txbx>
                        <wps:bodyPr rot="0" vert="horz" wrap="square" lIns="91440" tIns="45720" rIns="91440" bIns="45720" anchor="t" anchorCtr="0" upright="1">
                          <a:noAutofit/>
                        </wps:bodyPr>
                      </wps:wsp>
                      <wps:wsp>
                        <wps:cNvPr id="494" name="Text Box 359"/>
                        <wps:cNvSpPr txBox="1">
                          <a:spLocks noChangeArrowheads="1"/>
                        </wps:cNvSpPr>
                        <wps:spPr bwMode="auto">
                          <a:xfrm>
                            <a:off x="1496610" y="3398795"/>
                            <a:ext cx="1037278" cy="232423"/>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pStyle w:val="NoSpacing"/>
                                <w:jc w:val="center"/>
                                <w:rPr>
                                  <w:i/>
                                  <w:sz w:val="16"/>
                                  <w:szCs w:val="16"/>
                                </w:rPr>
                              </w:pPr>
                              <w:r w:rsidRPr="00F22663">
                                <w:rPr>
                                  <w:i/>
                                  <w:sz w:val="16"/>
                                  <w:szCs w:val="16"/>
                                </w:rPr>
                                <w:t>paraview</w:t>
                              </w:r>
                            </w:p>
                          </w:txbxContent>
                        </wps:txbx>
                        <wps:bodyPr rot="0" vert="horz" wrap="square" lIns="91440" tIns="45720" rIns="91440" bIns="45720" anchor="t" anchorCtr="0" upright="1">
                          <a:noAutofit/>
                        </wps:bodyPr>
                      </wps:wsp>
                      <wps:wsp>
                        <wps:cNvPr id="495" name="AutoShape 361"/>
                        <wps:cNvCnPr>
                          <a:cxnSpLocks noChangeShapeType="1"/>
                          <a:stCxn id="513" idx="2"/>
                          <a:endCxn id="475" idx="0"/>
                        </wps:cNvCnPr>
                        <wps:spPr bwMode="auto">
                          <a:xfrm flipH="1">
                            <a:off x="2525928" y="1170873"/>
                            <a:ext cx="131351" cy="2897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AutoShape 362"/>
                        <wps:cNvCnPr>
                          <a:cxnSpLocks noChangeShapeType="1"/>
                          <a:stCxn id="477" idx="2"/>
                          <a:endCxn id="476" idx="0"/>
                        </wps:cNvCnPr>
                        <wps:spPr bwMode="auto">
                          <a:xfrm flipH="1">
                            <a:off x="5084495" y="1763871"/>
                            <a:ext cx="4776" cy="2929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63"/>
                        <wps:cNvSpPr txBox="1">
                          <a:spLocks noChangeArrowheads="1"/>
                        </wps:cNvSpPr>
                        <wps:spPr bwMode="auto">
                          <a:xfrm>
                            <a:off x="2947049" y="4751945"/>
                            <a:ext cx="1161465" cy="253915"/>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498" name="AutoShape 364"/>
                        <wps:cNvCnPr>
                          <a:cxnSpLocks noChangeShapeType="1"/>
                          <a:stCxn id="497" idx="2"/>
                          <a:endCxn id="492" idx="0"/>
                        </wps:cNvCnPr>
                        <wps:spPr bwMode="auto">
                          <a:xfrm flipH="1">
                            <a:off x="3522607" y="5005860"/>
                            <a:ext cx="5572" cy="2881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AutoShape 366"/>
                        <wps:cNvCnPr>
                          <a:cxnSpLocks noChangeShapeType="1"/>
                          <a:stCxn id="489" idx="2"/>
                          <a:endCxn id="497" idx="0"/>
                        </wps:cNvCnPr>
                        <wps:spPr bwMode="auto">
                          <a:xfrm flipH="1">
                            <a:off x="3528179" y="4511562"/>
                            <a:ext cx="3980" cy="2403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Text Box 368"/>
                        <wps:cNvSpPr txBox="1">
                          <a:spLocks noChangeArrowheads="1"/>
                        </wps:cNvSpPr>
                        <wps:spPr bwMode="auto">
                          <a:xfrm>
                            <a:off x="1439293" y="2901313"/>
                            <a:ext cx="1160669" cy="253119"/>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501" name="Text Box 369"/>
                        <wps:cNvSpPr txBox="1">
                          <a:spLocks noChangeArrowheads="1"/>
                        </wps:cNvSpPr>
                        <wps:spPr bwMode="auto">
                          <a:xfrm>
                            <a:off x="4984190" y="3215722"/>
                            <a:ext cx="1161465" cy="252323"/>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502" name="AutoShape 370"/>
                        <wps:cNvCnPr>
                          <a:cxnSpLocks noChangeShapeType="1"/>
                          <a:stCxn id="479" idx="2"/>
                          <a:endCxn id="500" idx="0"/>
                        </wps:cNvCnPr>
                        <wps:spPr bwMode="auto">
                          <a:xfrm flipH="1">
                            <a:off x="2019628" y="2668890"/>
                            <a:ext cx="65278" cy="2324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3" name="AutoShape 371"/>
                        <wps:cNvCnPr>
                          <a:cxnSpLocks noChangeShapeType="1"/>
                          <a:stCxn id="500" idx="2"/>
                          <a:endCxn id="494" idx="0"/>
                        </wps:cNvCnPr>
                        <wps:spPr bwMode="auto">
                          <a:xfrm flipH="1">
                            <a:off x="2015648" y="3154432"/>
                            <a:ext cx="3980" cy="2443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72"/>
                        <wps:cNvCnPr>
                          <a:cxnSpLocks noChangeShapeType="1"/>
                          <a:stCxn id="478" idx="2"/>
                          <a:endCxn id="501" idx="0"/>
                        </wps:cNvCnPr>
                        <wps:spPr bwMode="auto">
                          <a:xfrm flipH="1">
                            <a:off x="5565321" y="3104286"/>
                            <a:ext cx="19106" cy="1114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AutoShape 373"/>
                        <wps:cNvCnPr>
                          <a:cxnSpLocks noChangeShapeType="1"/>
                          <a:stCxn id="501" idx="2"/>
                          <a:endCxn id="493" idx="0"/>
                        </wps:cNvCnPr>
                        <wps:spPr bwMode="auto">
                          <a:xfrm>
                            <a:off x="5565321" y="3468045"/>
                            <a:ext cx="3184" cy="2491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6" name="Text Box 374"/>
                        <wps:cNvSpPr txBox="1">
                          <a:spLocks noChangeArrowheads="1"/>
                        </wps:cNvSpPr>
                        <wps:spPr bwMode="auto">
                          <a:xfrm>
                            <a:off x="68462" y="1750340"/>
                            <a:ext cx="1727471" cy="308041"/>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rPr>
                                  <w:i/>
                                  <w:sz w:val="16"/>
                                  <w:szCs w:val="16"/>
                                </w:rPr>
                              </w:pPr>
                              <w:r w:rsidRPr="00F22663">
                                <w:rPr>
                                  <w:i/>
                                  <w:sz w:val="16"/>
                                  <w:szCs w:val="16"/>
                                </w:rPr>
                                <w:t>GGI_TLM_material_model_checks</w:t>
                              </w:r>
                            </w:p>
                          </w:txbxContent>
                        </wps:txbx>
                        <wps:bodyPr rot="0" vert="horz" wrap="square" lIns="91440" tIns="45720" rIns="91440" bIns="45720" anchor="t" anchorCtr="0" upright="1">
                          <a:noAutofit/>
                        </wps:bodyPr>
                      </wps:wsp>
                      <wps:wsp>
                        <wps:cNvPr id="507" name="Text Box 375"/>
                        <wps:cNvSpPr txBox="1">
                          <a:spLocks noChangeArrowheads="1"/>
                        </wps:cNvSpPr>
                        <wps:spPr bwMode="auto">
                          <a:xfrm>
                            <a:off x="88364" y="2684809"/>
                            <a:ext cx="1035686" cy="232423"/>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pStyle w:val="NoSpacing"/>
                                <w:jc w:val="center"/>
                                <w:rPr>
                                  <w:i/>
                                  <w:sz w:val="16"/>
                                  <w:szCs w:val="16"/>
                                </w:rPr>
                              </w:pPr>
                              <w:r w:rsidRPr="00F22663">
                                <w:rPr>
                                  <w:i/>
                                  <w:sz w:val="16"/>
                                  <w:szCs w:val="16"/>
                                </w:rPr>
                                <w:t>Gnuplot/paraview</w:t>
                              </w:r>
                            </w:p>
                          </w:txbxContent>
                        </wps:txbx>
                        <wps:bodyPr rot="0" vert="horz" wrap="square" lIns="91440" tIns="45720" rIns="91440" bIns="45720" anchor="t" anchorCtr="0" upright="1">
                          <a:noAutofit/>
                        </wps:bodyPr>
                      </wps:wsp>
                      <wps:wsp>
                        <wps:cNvPr id="508" name="Text Box 376"/>
                        <wps:cNvSpPr txBox="1">
                          <a:spLocks noChangeArrowheads="1"/>
                        </wps:cNvSpPr>
                        <wps:spPr bwMode="auto">
                          <a:xfrm>
                            <a:off x="96324" y="2272496"/>
                            <a:ext cx="1160669" cy="253119"/>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509" name="AutoShape 379"/>
                        <wps:cNvCnPr>
                          <a:cxnSpLocks noChangeShapeType="1"/>
                          <a:stCxn id="475" idx="1"/>
                          <a:endCxn id="506" idx="0"/>
                        </wps:cNvCnPr>
                        <wps:spPr bwMode="auto">
                          <a:xfrm flipH="1">
                            <a:off x="932197" y="1603085"/>
                            <a:ext cx="940158" cy="147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0" name="AutoShape 380"/>
                        <wps:cNvCnPr>
                          <a:cxnSpLocks noChangeShapeType="1"/>
                          <a:stCxn id="506" idx="2"/>
                          <a:endCxn id="508" idx="0"/>
                        </wps:cNvCnPr>
                        <wps:spPr bwMode="auto">
                          <a:xfrm flipH="1">
                            <a:off x="676659" y="2058380"/>
                            <a:ext cx="255538" cy="2141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AutoShape 381"/>
                        <wps:cNvCnPr>
                          <a:cxnSpLocks noChangeShapeType="1"/>
                          <a:stCxn id="508" idx="2"/>
                          <a:endCxn id="507" idx="0"/>
                        </wps:cNvCnPr>
                        <wps:spPr bwMode="auto">
                          <a:xfrm flipH="1">
                            <a:off x="606605" y="2525615"/>
                            <a:ext cx="70054" cy="1591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2" name="AutoShape 382"/>
                        <wps:cNvCnPr>
                          <a:cxnSpLocks noChangeShapeType="1"/>
                          <a:stCxn id="474" idx="1"/>
                          <a:endCxn id="506" idx="0"/>
                        </wps:cNvCnPr>
                        <wps:spPr bwMode="auto">
                          <a:xfrm flipH="1">
                            <a:off x="932197" y="585834"/>
                            <a:ext cx="2031569" cy="1164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3" name="Text Box 340"/>
                        <wps:cNvSpPr txBox="1">
                          <a:spLocks noChangeArrowheads="1"/>
                        </wps:cNvSpPr>
                        <wps:spPr bwMode="auto">
                          <a:xfrm>
                            <a:off x="2013259" y="861240"/>
                            <a:ext cx="1288040" cy="309633"/>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rPr>
                                  <w:i/>
                                  <w:sz w:val="16"/>
                                  <w:szCs w:val="16"/>
                                </w:rPr>
                              </w:pPr>
                              <w:r w:rsidRPr="00F22663">
                                <w:rPr>
                                  <w:i/>
                                  <w:sz w:val="16"/>
                                  <w:szCs w:val="16"/>
                                </w:rPr>
                                <w:t>GGI_TLM_model_builder</w:t>
                              </w:r>
                            </w:p>
                          </w:txbxContent>
                        </wps:txbx>
                        <wps:bodyPr rot="0" vert="horz" wrap="square" lIns="91440" tIns="45720" rIns="91440" bIns="45720" anchor="t" anchorCtr="0" upright="1">
                          <a:noAutofit/>
                        </wps:bodyPr>
                      </wps:wsp>
                      <wps:wsp>
                        <wps:cNvPr id="514" name="AutoShape 384"/>
                        <wps:cNvCnPr>
                          <a:cxnSpLocks noChangeShapeType="1"/>
                          <a:stCxn id="475" idx="3"/>
                          <a:endCxn id="477" idx="1"/>
                        </wps:cNvCnPr>
                        <wps:spPr bwMode="auto">
                          <a:xfrm flipV="1">
                            <a:off x="3179501" y="1603085"/>
                            <a:ext cx="1139971" cy="7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36" o:spid="_x0000_s1026" editas="canvas" style="width:510.55pt;height:443.55pt;mso-position-horizontal-relative:char;mso-position-vertical-relative:line" coordsize="64839,56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">
                <v:shape id="_x0000_s1027" type="#_x0000_t75" style="position:absolute;width:64839;height:56330;visibility:visible;mso-wrap-style:square">
                  <v:fill o:detectmouseclick="t"/>
                  <v:path o:connecttype="none"/>
                </v:shape>
                <v:shapetype id="_x0000_t202" coordsize="21600,21600" o:spt="202" path="m,l,21600r21600,l21600,xe">
                  <v:stroke joinstyle="miter"/>
                  <v:path gradientshapeok="t" o:connecttype="rect"/>
                </v:shapetype>
                <v:shape id="Text Box 337" o:spid="_x0000_s1028" type="#_x0000_t202" style="position:absolute;left:29637;top:4592;width:1161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">
                  <v:textbox>
                    <w:txbxContent>
                      <w:p w:rsidR="005A423E" w:rsidRPr="00F22663" w:rsidRDefault="005A423E" w:rsidP="00F22663">
                        <w:pPr>
                          <w:rPr>
                            <w:i/>
                            <w:sz w:val="16"/>
                            <w:szCs w:val="16"/>
                          </w:rPr>
                        </w:pPr>
                        <w:r w:rsidRPr="00F22663">
                          <w:rPr>
                            <w:i/>
                            <w:sz w:val="16"/>
                            <w:szCs w:val="16"/>
                          </w:rPr>
                          <w:t xml:space="preserve">Input file: </w:t>
                        </w:r>
                        <w:r w:rsidRPr="00F22663">
                          <w:rPr>
                            <w:i/>
                            <w:color w:val="7030A0"/>
                            <w:sz w:val="16"/>
                            <w:szCs w:val="16"/>
                          </w:rPr>
                          <w:t>Name.inp</w:t>
                        </w:r>
                      </w:p>
                    </w:txbxContent>
                  </v:textbox>
                </v:shape>
                <v:shape id="Text Box 338" o:spid="_x0000_s1029" type="#_x0000_t202" style="position:absolute;left:18723;top:14606;width:1307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">
                  <v:textbox>
                    <w:txbxContent>
                      <w:p w:rsidR="005A423E" w:rsidRPr="00F22663" w:rsidRDefault="005A423E" w:rsidP="00F22663">
                        <w:pPr>
                          <w:rPr>
                            <w:i/>
                            <w:sz w:val="16"/>
                            <w:szCs w:val="16"/>
                          </w:rPr>
                        </w:pPr>
                        <w:r w:rsidRPr="00F22663">
                          <w:rPr>
                            <w:i/>
                            <w:sz w:val="16"/>
                            <w:szCs w:val="16"/>
                          </w:rPr>
                          <w:t xml:space="preserve">Mesh file: </w:t>
                        </w:r>
                        <w:r w:rsidRPr="00F22663">
                          <w:rPr>
                            <w:i/>
                            <w:color w:val="7030A0"/>
                            <w:sz w:val="16"/>
                            <w:szCs w:val="16"/>
                          </w:rPr>
                          <w:t>Name.mesh</w:t>
                        </w:r>
                      </w:p>
                    </w:txbxContent>
                  </v:textbox>
                </v:shape>
                <v:shape id="Text Box 339" o:spid="_x0000_s1030" type="#_x0000_t202" style="position:absolute;left:43226;top:20567;width:15229;height:2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">
                  <v:textbox>
                    <w:txbxContent>
                      <w:p w:rsidR="005A423E" w:rsidRPr="00F22663" w:rsidRDefault="005A423E" w:rsidP="00F22663">
                        <w:pPr>
                          <w:rPr>
                            <w:i/>
                            <w:sz w:val="16"/>
                            <w:szCs w:val="16"/>
                          </w:rPr>
                        </w:pPr>
                        <w:r w:rsidRPr="00F22663">
                          <w:rPr>
                            <w:i/>
                            <w:sz w:val="16"/>
                            <w:szCs w:val="16"/>
                          </w:rPr>
                          <w:t xml:space="preserve">Cable file: </w:t>
                        </w:r>
                        <w:r w:rsidRPr="00F22663">
                          <w:rPr>
                            <w:i/>
                            <w:color w:val="7030A0"/>
                            <w:sz w:val="16"/>
                            <w:szCs w:val="16"/>
                          </w:rPr>
                          <w:t>Name.cable_model</w:t>
                        </w:r>
                      </w:p>
                    </w:txbxContent>
                  </v:textbox>
                </v:shape>
                <v:shape id="Text Box 341" o:spid="_x0000_s1031" type="#_x0000_t202" style="position:absolute;left:43194;top:14415;width:15404;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" fillcolor="#c0504d" stroked="f">
                  <v:textbox>
                    <w:txbxContent>
                      <w:p w:rsidR="005A423E" w:rsidRPr="00F22663" w:rsidRDefault="005A423E" w:rsidP="00F22663">
                        <w:pPr>
                          <w:rPr>
                            <w:i/>
                            <w:sz w:val="16"/>
                            <w:szCs w:val="16"/>
                          </w:rPr>
                        </w:pPr>
                        <w:r w:rsidRPr="00F22663">
                          <w:rPr>
                            <w:i/>
                            <w:sz w:val="16"/>
                            <w:szCs w:val="16"/>
                          </w:rPr>
                          <w:t>GGI_TLM_cable_model_builder</w:t>
                        </w:r>
                      </w:p>
                    </w:txbxContent>
                  </v:textbox>
                </v:shape>
                <v:shape id="Text Box 342" o:spid="_x0000_s1032" type="#_x0000_t202" style="position:absolute;left:48002;top:27811;width:15675;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" fillcolor="#c0504d" stroked="f">
                  <v:textbox>
                    <w:txbxContent>
                      <w:p w:rsidR="005A423E" w:rsidRPr="00F22663" w:rsidRDefault="005A423E" w:rsidP="00F22663">
                        <w:pPr>
                          <w:rPr>
                            <w:i/>
                            <w:sz w:val="16"/>
                            <w:szCs w:val="16"/>
                          </w:rPr>
                        </w:pPr>
                        <w:r w:rsidRPr="00F22663">
                          <w:rPr>
                            <w:i/>
                            <w:sz w:val="16"/>
                            <w:szCs w:val="16"/>
                          </w:rPr>
                          <w:t>GGI_TLM_cable_model_checks</w:t>
                        </w:r>
                      </w:p>
                    </w:txbxContent>
                  </v:textbox>
                </v:shape>
                <v:shape id="Text Box 343" o:spid="_x0000_s1033" type="#_x0000_t202" style="position:absolute;left:14599;top:23600;width:12499;height:3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" fillcolor="#c0504d" stroked="f">
                  <v:textbox>
                    <w:txbxContent>
                      <w:p w:rsidR="005A423E" w:rsidRPr="00F22663" w:rsidRDefault="005A423E" w:rsidP="00F22663">
                        <w:pPr>
                          <w:rPr>
                            <w:i/>
                            <w:sz w:val="16"/>
                            <w:szCs w:val="16"/>
                          </w:rPr>
                        </w:pPr>
                        <w:r w:rsidRPr="00F22663">
                          <w:rPr>
                            <w:i/>
                            <w:sz w:val="16"/>
                            <w:szCs w:val="16"/>
                          </w:rPr>
                          <w:t>GGI_TLM_model_checks</w:t>
                        </w:r>
                      </w:p>
                    </w:txbxContent>
                  </v:textbox>
                </v:shape>
                <v:shape id="Text Box 344" o:spid="_x0000_s1034" type="#_x0000_t202" style="position:absolute;left:30648;top:29140;width:9370;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" fillcolor="#c0504d" stroked="f">
                  <v:textbox>
                    <w:txbxContent>
                      <w:p w:rsidR="005A423E" w:rsidRPr="00F22663" w:rsidRDefault="005A423E" w:rsidP="00F22663">
                        <w:pPr>
                          <w:pStyle w:val="NoSpacing"/>
                          <w:jc w:val="center"/>
                          <w:rPr>
                            <w:i/>
                            <w:sz w:val="16"/>
                            <w:szCs w:val="16"/>
                          </w:rPr>
                        </w:pPr>
                        <w:r w:rsidRPr="00F22663">
                          <w:rPr>
                            <w:i/>
                            <w:sz w:val="16"/>
                            <w:szCs w:val="16"/>
                          </w:rPr>
                          <w:t>GGI_TLM_SEQ</w:t>
                        </w:r>
                      </w:p>
                      <w:p w:rsidR="005A423E" w:rsidRPr="00F22663" w:rsidRDefault="005A423E" w:rsidP="00F22663">
                        <w:pPr>
                          <w:pStyle w:val="NoSpacing"/>
                          <w:jc w:val="center"/>
                          <w:rPr>
                            <w:i/>
                            <w:sz w:val="16"/>
                            <w:szCs w:val="16"/>
                          </w:rPr>
                        </w:pPr>
                        <w:r w:rsidRPr="00F22663">
                          <w:rPr>
                            <w:i/>
                            <w:sz w:val="16"/>
                            <w:szCs w:val="16"/>
                          </w:rPr>
                          <w:t>or</w:t>
                        </w:r>
                      </w:p>
                      <w:p w:rsidR="005A423E" w:rsidRPr="00F22663" w:rsidRDefault="005A423E" w:rsidP="00F22663">
                        <w:pPr>
                          <w:pStyle w:val="NoSpacing"/>
                          <w:jc w:val="center"/>
                          <w:rPr>
                            <w:i/>
                            <w:sz w:val="16"/>
                            <w:szCs w:val="16"/>
                          </w:rPr>
                        </w:pPr>
                        <w:r w:rsidRPr="00F22663">
                          <w:rPr>
                            <w:i/>
                            <w:sz w:val="16"/>
                            <w:szCs w:val="16"/>
                          </w:rPr>
                          <w:t>GGI_TLM_MPI</w:t>
                        </w:r>
                      </w:p>
                    </w:txbxContent>
                  </v:textbox>
                </v:shape>
                <v:shapetype id="_x0000_t32" coordsize="21600,21600" o:spt="32" o:oned="t" path="m,l21600,21600e" filled="f">
                  <v:path arrowok="t" fillok="f" o:connecttype="none"/>
                  <o:lock v:ext="edit" shapetype="t"/>
                </v:shapetype>
                <v:shape id="AutoShape 345" o:spid="_x0000_s1035" type="#_x0000_t32" style="position:absolute;left:26572;top:5858;width:3065;height:2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">
                  <v:stroke endarrow="block"/>
                </v:shape>
                <v:shape id="AutoShape 346" o:spid="_x0000_s1036" type="#_x0000_t32" style="position:absolute;left:41252;top:5858;width:9640;height:8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">
                  <v:stroke endarrow="block"/>
                </v:shape>
                <v:shape id="AutoShape 347" o:spid="_x0000_s1037" type="#_x0000_t32" style="position:absolute;left:35337;top:7131;width:111;height:22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">
                  <v:stroke endarrow="block"/>
                </v:shape>
                <v:shape id="AutoShape 348" o:spid="_x0000_s1038" type="#_x0000_t32" style="position:absolute;left:25259;top:17463;width:10078;height:11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">
                  <v:stroke endarrow="block"/>
                </v:shape>
                <v:shape id="AutoShape 350" o:spid="_x0000_s1039" type="#_x0000_t32" style="position:absolute;left:35337;top:23377;width:15507;height:5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">
                  <v:stroke endarrow="block"/>
                </v:shape>
                <v:shape id="AutoShape 351" o:spid="_x0000_s1040" type="#_x0000_t32" style="position:absolute;left:20849;top:17463;width:4410;height:61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jmwwAAANwAAAAPAAAAZHJzL2Rvd25yZXYueG1sRI9PawIx&#10;FMTvhX6H8AreatZi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Brb45sMAAADcAAAADwAA&#10;AAAAAAAAAAAAAAAHAgAAZHJzL2Rvd25yZXYueG1sUEsFBgAAAAADAAMAtwAAAPcCAAAAAA==&#10;">
                  <v:stroke endarrow="block"/>
                </v:shape>
                <v:shape id="AutoShape 352" o:spid="_x0000_s1041" type="#_x0000_t32" style="position:absolute;left:50844;top:23377;width:5000;height:44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">
                  <v:stroke endarrow="block"/>
                </v:shape>
                <v:shape id="Text Box 353" o:spid="_x0000_s1042" type="#_x0000_t202" style="position:absolute;left:29534;top:36925;width:11614;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">
                  <v:textbo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Text Box 354" o:spid="_x0000_s1043" type="#_x0000_t202" style="position:absolute;left:28738;top:42234;width:13159;height:2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" fillcolor="#c0504d" stroked="f">
                  <v:textbox>
                    <w:txbxContent>
                      <w:p w:rsidR="005A423E" w:rsidRPr="00F22663" w:rsidRDefault="005A423E" w:rsidP="00F22663">
                        <w:pPr>
                          <w:pStyle w:val="NoSpacing"/>
                          <w:jc w:val="center"/>
                          <w:rPr>
                            <w:i/>
                            <w:sz w:val="16"/>
                            <w:szCs w:val="16"/>
                          </w:rPr>
                        </w:pPr>
                        <w:r w:rsidRPr="00F22663">
                          <w:rPr>
                            <w:i/>
                            <w:sz w:val="16"/>
                            <w:szCs w:val="16"/>
                          </w:rPr>
                          <w:t>GGI_TLM_post_processor</w:t>
                        </w:r>
                      </w:p>
                    </w:txbxContent>
                  </v:textbox>
                </v:shape>
                <v:shape id="AutoShape 355" o:spid="_x0000_s1044" type="#_x0000_t32" style="position:absolute;left:35337;top:34011;width:8;height:29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">
                  <v:stroke endarrow="block"/>
                </v:shape>
                <v:shape id="AutoShape 356" o:spid="_x0000_s1045" type="#_x0000_t32" style="position:absolute;left:35321;top:39464;width:24;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">
                  <v:stroke endarrow="block"/>
                </v:shape>
                <v:shape id="Text Box 357" o:spid="_x0000_s1046" type="#_x0000_t202" style="position:absolute;left:30043;top:52940;width:1036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" fillcolor="#00b0f0" stroked="f">
                  <v:textbox>
                    <w:txbxContent>
                      <w:p w:rsidR="005A423E" w:rsidRPr="00F22663" w:rsidRDefault="005A423E" w:rsidP="00F22663">
                        <w:pPr>
                          <w:pStyle w:val="NoSpacing"/>
                          <w:jc w:val="center"/>
                          <w:rPr>
                            <w:i/>
                            <w:sz w:val="16"/>
                            <w:szCs w:val="16"/>
                          </w:rPr>
                        </w:pPr>
                        <w:r w:rsidRPr="00F22663">
                          <w:rPr>
                            <w:i/>
                            <w:sz w:val="16"/>
                            <w:szCs w:val="16"/>
                          </w:rPr>
                          <w:t>Gnuplot/paraview</w:t>
                        </w:r>
                      </w:p>
                    </w:txbxContent>
                  </v:textbox>
                </v:shape>
                <v:shape id="Text Box 358" o:spid="_x0000_s1047" type="#_x0000_t202" style="position:absolute;left:50502;top:37171;width:10357;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" fillcolor="#00b0f0" stroked="f">
                  <v:textbox>
                    <w:txbxContent>
                      <w:p w:rsidR="005A423E" w:rsidRPr="00F22663" w:rsidRDefault="005A423E" w:rsidP="00F22663">
                        <w:pPr>
                          <w:pStyle w:val="NoSpacing"/>
                          <w:jc w:val="center"/>
                          <w:rPr>
                            <w:i/>
                            <w:sz w:val="16"/>
                            <w:szCs w:val="16"/>
                          </w:rPr>
                        </w:pPr>
                        <w:r w:rsidRPr="00F22663">
                          <w:rPr>
                            <w:i/>
                            <w:sz w:val="16"/>
                            <w:szCs w:val="16"/>
                          </w:rPr>
                          <w:t>Gnuplot/paraview</w:t>
                        </w:r>
                      </w:p>
                    </w:txbxContent>
                  </v:textbox>
                </v:shape>
                <v:shape id="Text Box 359" o:spid="_x0000_s1048" type="#_x0000_t202" style="position:absolute;left:14966;top:33987;width:10372;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" fillcolor="#00b0f0" stroked="f">
                  <v:textbox>
                    <w:txbxContent>
                      <w:p w:rsidR="005A423E" w:rsidRPr="00F22663" w:rsidRDefault="005A423E" w:rsidP="00F22663">
                        <w:pPr>
                          <w:pStyle w:val="NoSpacing"/>
                          <w:jc w:val="center"/>
                          <w:rPr>
                            <w:i/>
                            <w:sz w:val="16"/>
                            <w:szCs w:val="16"/>
                          </w:rPr>
                        </w:pPr>
                        <w:r w:rsidRPr="00F22663">
                          <w:rPr>
                            <w:i/>
                            <w:sz w:val="16"/>
                            <w:szCs w:val="16"/>
                          </w:rPr>
                          <w:t>paraview</w:t>
                        </w:r>
                      </w:p>
                    </w:txbxContent>
                  </v:textbox>
                </v:shape>
                <v:shape id="AutoShape 361" o:spid="_x0000_s1049" type="#_x0000_t32" style="position:absolute;left:25259;top:11708;width:1313;height:2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">
                  <v:stroke endarrow="block"/>
                </v:shape>
                <v:shape id="AutoShape 362" o:spid="_x0000_s1050" type="#_x0000_t32" style="position:absolute;left:50844;top:17638;width:48;height:29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">
                  <v:stroke endarrow="block"/>
                </v:shape>
                <v:shape id="Text Box 363" o:spid="_x0000_s1051" type="#_x0000_t202" style="position:absolute;left:29470;top:47519;width:1161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">
                  <v:textbo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AutoShape 364" o:spid="_x0000_s1052" type="#_x0000_t32" style="position:absolute;left:35226;top:50058;width:55;height:28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">
                  <v:stroke endarrow="block"/>
                </v:shape>
                <v:shape id="AutoShape 366" o:spid="_x0000_s1053" type="#_x0000_t32" style="position:absolute;left:35281;top:45115;width:40;height:2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">
                  <v:stroke endarrow="block"/>
                </v:shape>
                <v:shape id="Text Box 368" o:spid="_x0000_s1054" type="#_x0000_t202" style="position:absolute;left:14392;top:29013;width:11607;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">
                  <v:textbo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Text Box 369" o:spid="_x0000_s1055" type="#_x0000_t202" style="position:absolute;left:49841;top:32157;width:1161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">
                  <v:textbo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AutoShape 370" o:spid="_x0000_s1056" type="#_x0000_t32" style="position:absolute;left:20196;top:26688;width:653;height:23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">
                  <v:stroke endarrow="block"/>
                </v:shape>
                <v:shape id="AutoShape 371" o:spid="_x0000_s1057" type="#_x0000_t32" style="position:absolute;left:20156;top:31544;width:40;height:24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72" o:spid="_x0000_s1058" type="#_x0000_t32" style="position:absolute;left:55653;top:31042;width:191;height:1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s/NxAAAANwAAAAPAAAAZHJzL2Rvd25yZXYueG1sRI/BasMw&#10;EETvhf6D2EJutZyS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IIaz83EAAAA3AAAAA8A&#10;AAAAAAAAAAAAAAAABwIAAGRycy9kb3ducmV2LnhtbFBLBQYAAAAAAwADALcAAAD4AgAAAAA=&#10;">
                  <v:stroke endarrow="block"/>
                </v:shape>
                <v:shape id="AutoShape 373" o:spid="_x0000_s1059" type="#_x0000_t32" style="position:absolute;left:55653;top:34680;width:32;height:2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">
                  <v:stroke endarrow="block"/>
                </v:shape>
                <v:shape id="Text Box 374" o:spid="_x0000_s1060" type="#_x0000_t202" style="position:absolute;left:684;top:17503;width:17275;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" fillcolor="#c0504d" stroked="f">
                  <v:textbox>
                    <w:txbxContent>
                      <w:p w:rsidR="005A423E" w:rsidRPr="00F22663" w:rsidRDefault="005A423E" w:rsidP="00F22663">
                        <w:pPr>
                          <w:rPr>
                            <w:i/>
                            <w:sz w:val="16"/>
                            <w:szCs w:val="16"/>
                          </w:rPr>
                        </w:pPr>
                        <w:r w:rsidRPr="00F22663">
                          <w:rPr>
                            <w:i/>
                            <w:sz w:val="16"/>
                            <w:szCs w:val="16"/>
                          </w:rPr>
                          <w:t>GGI_TLM_material_model_checks</w:t>
                        </w:r>
                      </w:p>
                    </w:txbxContent>
                  </v:textbox>
                </v:shape>
                <v:shape id="Text Box 375" o:spid="_x0000_s1061" type="#_x0000_t202" style="position:absolute;left:883;top:26848;width:10357;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" fillcolor="#00b0f0" stroked="f">
                  <v:textbox>
                    <w:txbxContent>
                      <w:p w:rsidR="005A423E" w:rsidRPr="00F22663" w:rsidRDefault="005A423E" w:rsidP="00F22663">
                        <w:pPr>
                          <w:pStyle w:val="NoSpacing"/>
                          <w:jc w:val="center"/>
                          <w:rPr>
                            <w:i/>
                            <w:sz w:val="16"/>
                            <w:szCs w:val="16"/>
                          </w:rPr>
                        </w:pPr>
                        <w:r w:rsidRPr="00F22663">
                          <w:rPr>
                            <w:i/>
                            <w:sz w:val="16"/>
                            <w:szCs w:val="16"/>
                          </w:rPr>
                          <w:t>Gnuplot/paraview</w:t>
                        </w:r>
                      </w:p>
                    </w:txbxContent>
                  </v:textbox>
                </v:shape>
                <v:shape id="Text Box 376" o:spid="_x0000_s1062" type="#_x0000_t202" style="position:absolute;left:963;top:22724;width:11606;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">
                  <v:textbo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AutoShape 379" o:spid="_x0000_s1063" type="#_x0000_t32" style="position:absolute;left:9321;top:16030;width:9402;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">
                  <v:stroke endarrow="block"/>
                </v:shape>
                <v:shape id="AutoShape 380" o:spid="_x0000_s1064" type="#_x0000_t32" style="position:absolute;left:6766;top:20583;width:2555;height:2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AutoShape 381" o:spid="_x0000_s1065" type="#_x0000_t32" style="position:absolute;left:6066;top:25256;width:700;height:15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">
                  <v:stroke endarrow="block"/>
                </v:shape>
                <v:shape id="AutoShape 382" o:spid="_x0000_s1066" type="#_x0000_t32" style="position:absolute;left:9321;top:5858;width:20316;height:116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">
                  <v:stroke endarrow="block"/>
                </v:shape>
                <v:shape id="Text Box 340" o:spid="_x0000_s1067" type="#_x0000_t202" style="position:absolute;left:20132;top:8612;width:12880;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" fillcolor="#c0504d" stroked="f">
                  <v:textbox>
                    <w:txbxContent>
                      <w:p w:rsidR="005A423E" w:rsidRPr="00F22663" w:rsidRDefault="005A423E" w:rsidP="00F22663">
                        <w:pPr>
                          <w:rPr>
                            <w:i/>
                            <w:sz w:val="16"/>
                            <w:szCs w:val="16"/>
                          </w:rPr>
                        </w:pPr>
                        <w:r w:rsidRPr="00F22663">
                          <w:rPr>
                            <w:i/>
                            <w:sz w:val="16"/>
                            <w:szCs w:val="16"/>
                          </w:rPr>
                          <w:t>GGI_TLM_model_builder</w:t>
                        </w:r>
                      </w:p>
                    </w:txbxContent>
                  </v:textbox>
                </v:shape>
                <v:shape id="AutoShape 384" o:spid="_x0000_s1068" type="#_x0000_t32" style="position:absolute;left:31795;top:16030;width:113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">
                  <v:stroke endarrow="block"/>
                </v:shape>
                <w10:anchorlock/>
              </v:group>
            </w:pict>
          </mc:Fallback>
        </mc:AlternateContent>
      </w:r>
    </w:p>
    <w:p w:rsidR="00F22663" w:rsidRDefault="00F22663" w:rsidP="00216AA6">
      <w:pPr>
        <w:pStyle w:val="NoSpacing"/>
      </w:pPr>
    </w:p>
    <w:p w:rsidR="00F22663" w:rsidRDefault="00F22663" w:rsidP="00216AA6">
      <w:pPr>
        <w:pStyle w:val="NoSpacing"/>
      </w:pPr>
      <w:r>
        <w:t>Figure 3.1 GGI_TLM process diagram.</w:t>
      </w:r>
    </w:p>
    <w:p w:rsidR="00A9122C" w:rsidRDefault="00A9122C" w:rsidP="00216AA6">
      <w:pPr>
        <w:pStyle w:val="NoSpacing"/>
      </w:pPr>
    </w:p>
    <w:p w:rsidR="00A9122C" w:rsidRDefault="00A9122C" w:rsidP="00216AA6">
      <w:pPr>
        <w:pStyle w:val="NoSpacing"/>
      </w:pPr>
      <w:r>
        <w:t>There is a script which runs the model builder, cable model builder and solver with a single command. The script may be directed to use the sequential or the mpi solver. In order to use this script, the executable directory must be in the user’s path (see section 2.4.) The script only requires that the input file (</w:t>
      </w:r>
      <w:r w:rsidRPr="00A9122C">
        <w:rPr>
          <w:b/>
        </w:rPr>
        <w:t>NAME.inp</w:t>
      </w:r>
      <w:r>
        <w:rPr>
          <w:b/>
        </w:rPr>
        <w:t xml:space="preserve">) </w:t>
      </w:r>
      <w:r w:rsidRPr="00A9122C">
        <w:t xml:space="preserve">be present. </w:t>
      </w:r>
    </w:p>
    <w:p w:rsidR="00A9122C" w:rsidRDefault="00A9122C" w:rsidP="00216AA6">
      <w:pPr>
        <w:pStyle w:val="NoSpacing"/>
      </w:pPr>
      <w:r>
        <w:t>The script is run using the following form for a sequential run:</w:t>
      </w:r>
    </w:p>
    <w:p w:rsidR="00A9122C" w:rsidRDefault="00A9122C" w:rsidP="00216AA6">
      <w:pPr>
        <w:pStyle w:val="NoSpacing"/>
      </w:pPr>
    </w:p>
    <w:p w:rsidR="00A9122C" w:rsidRDefault="00A9122C" w:rsidP="00216AA6">
      <w:pPr>
        <w:pStyle w:val="NoSpacing"/>
      </w:pPr>
      <w:r>
        <w:rPr>
          <w:b/>
        </w:rPr>
        <w:t>run_GGI_TLM run_seq NAME</w:t>
      </w:r>
    </w:p>
    <w:p w:rsidR="00A9122C" w:rsidRDefault="00A9122C" w:rsidP="00216AA6">
      <w:pPr>
        <w:pStyle w:val="NoSpacing"/>
      </w:pPr>
    </w:p>
    <w:p w:rsidR="00A9122C" w:rsidRDefault="00A9122C" w:rsidP="00216AA6">
      <w:pPr>
        <w:pStyle w:val="NoSpacing"/>
      </w:pPr>
      <w:r>
        <w:t xml:space="preserve">Where NAME is the name of the input file without the .inp extension. </w:t>
      </w:r>
    </w:p>
    <w:p w:rsidR="00A9122C" w:rsidRDefault="00A9122C" w:rsidP="00216AA6">
      <w:pPr>
        <w:pStyle w:val="NoSpacing"/>
      </w:pPr>
    </w:p>
    <w:p w:rsidR="00A9122C" w:rsidRDefault="00A9122C" w:rsidP="00216AA6">
      <w:pPr>
        <w:pStyle w:val="NoSpacing"/>
      </w:pPr>
      <w:r>
        <w:t>Similarly the mpi solver is run using</w:t>
      </w:r>
    </w:p>
    <w:p w:rsidR="00A9122C" w:rsidRDefault="00A9122C" w:rsidP="00216AA6">
      <w:pPr>
        <w:pStyle w:val="NoSpacing"/>
      </w:pPr>
    </w:p>
    <w:p w:rsidR="00A9122C" w:rsidRDefault="00A9122C" w:rsidP="00A9122C">
      <w:pPr>
        <w:pStyle w:val="NoSpacing"/>
        <w:rPr>
          <w:b/>
        </w:rPr>
      </w:pPr>
      <w:r>
        <w:rPr>
          <w:b/>
        </w:rPr>
        <w:t>run_GGI_TLM run_mpi np NAME</w:t>
      </w:r>
    </w:p>
    <w:p w:rsidR="00A9122C" w:rsidRDefault="00A9122C" w:rsidP="00A9122C">
      <w:pPr>
        <w:pStyle w:val="NoSpacing"/>
        <w:rPr>
          <w:b/>
        </w:rPr>
      </w:pPr>
    </w:p>
    <w:p w:rsidR="00A9122C" w:rsidRDefault="00A9122C" w:rsidP="00A9122C">
      <w:pPr>
        <w:pStyle w:val="NoSpacing"/>
      </w:pPr>
      <w:r>
        <w:t xml:space="preserve">where np is an integer number of processes to run on. </w:t>
      </w:r>
    </w:p>
    <w:p w:rsidR="00D43FBC" w:rsidRDefault="00D43FBC" w:rsidP="00D43FBC">
      <w:pPr>
        <w:pStyle w:val="NoSpacing"/>
      </w:pPr>
      <w:r w:rsidRPr="00D43FBC">
        <w:lastRenderedPageBreak/>
        <w:t>The Python</w:t>
      </w:r>
      <w:r>
        <w:rPr>
          <w:b/>
        </w:rPr>
        <w:t xml:space="preserve"> </w:t>
      </w:r>
      <w:r w:rsidRPr="00D43FBC">
        <w:t>script</w:t>
      </w:r>
      <w:r>
        <w:rPr>
          <w:b/>
        </w:rPr>
        <w:t xml:space="preserve"> GGI_TLM_document.py </w:t>
      </w:r>
      <w:r>
        <w:t xml:space="preserve"> creates a document in </w:t>
      </w:r>
      <w:r w:rsidRPr="00CC5719">
        <w:rPr>
          <w:b/>
        </w:rPr>
        <w:t>.rtf</w:t>
      </w:r>
      <w:r>
        <w:t xml:space="preserve"> format which provides a skeleton document describing the simulation and results. The script should be run from the directory in which the simulation has been run. The document contains the following sections:</w:t>
      </w:r>
    </w:p>
    <w:p w:rsidR="00D43FBC" w:rsidRDefault="00D43FBC" w:rsidP="00D43FBC">
      <w:pPr>
        <w:pStyle w:val="NoSpacing"/>
        <w:numPr>
          <w:ilvl w:val="0"/>
          <w:numId w:val="13"/>
        </w:numPr>
      </w:pPr>
      <w:r>
        <w:t>a model description (if provided in the input file)</w:t>
      </w:r>
    </w:p>
    <w:p w:rsidR="00D43FBC" w:rsidRDefault="00D43FBC" w:rsidP="00D43FBC">
      <w:pPr>
        <w:pStyle w:val="NoSpacing"/>
        <w:numPr>
          <w:ilvl w:val="0"/>
          <w:numId w:val="13"/>
        </w:numPr>
      </w:pPr>
      <w:r>
        <w:t>some views of the geometry including the boundary of the defined problem space</w:t>
      </w:r>
    </w:p>
    <w:p w:rsidR="00D43FBC" w:rsidRDefault="00D43FBC" w:rsidP="00D43FBC">
      <w:pPr>
        <w:pStyle w:val="NoSpacing"/>
        <w:numPr>
          <w:ilvl w:val="0"/>
          <w:numId w:val="13"/>
        </w:numPr>
      </w:pPr>
      <w:r>
        <w:t>details of the mesh (mesh cell size, number of cells, outer boundary reflection coefficients) and some views of the mesh</w:t>
      </w:r>
    </w:p>
    <w:p w:rsidR="00D43FBC" w:rsidRDefault="00D43FBC" w:rsidP="00D43FBC">
      <w:pPr>
        <w:pStyle w:val="NoSpacing"/>
        <w:numPr>
          <w:ilvl w:val="0"/>
          <w:numId w:val="13"/>
        </w:numPr>
      </w:pPr>
      <w:r>
        <w:t>Details of any volume materials including the frequency responses of dielectric and magnetic materials</w:t>
      </w:r>
    </w:p>
    <w:p w:rsidR="00D43FBC" w:rsidRDefault="00D43FBC" w:rsidP="00D43FBC">
      <w:pPr>
        <w:pStyle w:val="NoSpacing"/>
        <w:numPr>
          <w:ilvl w:val="0"/>
          <w:numId w:val="13"/>
        </w:numPr>
      </w:pPr>
      <w:r>
        <w:t>Details of any surface materials including the frequency responses of impedance boundary materials</w:t>
      </w:r>
    </w:p>
    <w:p w:rsidR="00CC5719" w:rsidRDefault="00CC5719" w:rsidP="00D43FBC">
      <w:pPr>
        <w:pStyle w:val="NoSpacing"/>
        <w:numPr>
          <w:ilvl w:val="0"/>
          <w:numId w:val="13"/>
        </w:numPr>
      </w:pPr>
      <w:r>
        <w:t xml:space="preserve">Runtime information: solver version and compilation date, timestep, number of timesteps, number of processes, the state of solver flags, time and date of the run, memory usage information, run time and runtime per timestep. </w:t>
      </w:r>
    </w:p>
    <w:p w:rsidR="00CC5719" w:rsidRDefault="00CC5719" w:rsidP="00D43FBC">
      <w:pPr>
        <w:pStyle w:val="NoSpacing"/>
        <w:numPr>
          <w:ilvl w:val="0"/>
          <w:numId w:val="13"/>
        </w:numPr>
      </w:pPr>
      <w:r>
        <w:t>Results as produced by the gnuplot file plot_result.plt</w:t>
      </w:r>
    </w:p>
    <w:p w:rsidR="00D43FBC" w:rsidRPr="00D43FBC" w:rsidRDefault="00CC5719" w:rsidP="00D43FBC">
      <w:pPr>
        <w:pStyle w:val="NoSpacing"/>
        <w:numPr>
          <w:ilvl w:val="0"/>
          <w:numId w:val="13"/>
        </w:numPr>
      </w:pPr>
      <w:r>
        <w:t>An appendix containing the input file</w:t>
      </w:r>
      <w:r w:rsidR="00D43FBC">
        <w:t xml:space="preserve">  </w:t>
      </w:r>
    </w:p>
    <w:p w:rsidR="00D43FBC" w:rsidRDefault="00D43FBC" w:rsidP="00A9122C">
      <w:pPr>
        <w:pStyle w:val="NoSpacing"/>
      </w:pPr>
    </w:p>
    <w:p w:rsidR="00CC5719" w:rsidRDefault="00CC5719" w:rsidP="00A9122C">
      <w:pPr>
        <w:pStyle w:val="NoSpacing"/>
      </w:pPr>
      <w:r>
        <w:t xml:space="preserve">The </w:t>
      </w:r>
      <w:r w:rsidRPr="00CC5719">
        <w:rPr>
          <w:b/>
        </w:rPr>
        <w:t>.rtf</w:t>
      </w:r>
      <w:r>
        <w:t xml:space="preserve"> file can be viewed and edited using various software packages including  word.</w:t>
      </w:r>
    </w:p>
    <w:p w:rsidR="00CC5719" w:rsidRPr="00A9122C" w:rsidRDefault="00CC5719" w:rsidP="00A9122C">
      <w:pPr>
        <w:pStyle w:val="NoSpacing"/>
      </w:pPr>
    </w:p>
    <w:p w:rsidR="00536DF7" w:rsidRDefault="00CF08DF" w:rsidP="00A9122C">
      <w:pPr>
        <w:pStyle w:val="NoSpacing"/>
      </w:pPr>
      <w:r>
        <w:t>Th</w:t>
      </w:r>
      <w:r w:rsidR="00B544BD">
        <w:t xml:space="preserve">e </w:t>
      </w:r>
      <w:r w:rsidR="00B544BD" w:rsidRPr="008E53E0">
        <w:rPr>
          <w:b/>
        </w:rPr>
        <w:t>TEMPLATE_PROJECT</w:t>
      </w:r>
      <w:r w:rsidR="008E53E0">
        <w:t xml:space="preserve"> directory</w:t>
      </w:r>
      <w:r>
        <w:t xml:space="preserve"> provides a template </w:t>
      </w:r>
      <w:r w:rsidR="008E53E0">
        <w:t xml:space="preserve">project which includes commands </w:t>
      </w:r>
      <w:r>
        <w:t xml:space="preserve">for </w:t>
      </w:r>
      <w:r w:rsidR="008E53E0">
        <w:t xml:space="preserve">automating the </w:t>
      </w:r>
      <w:r w:rsidR="00536DF7">
        <w:t xml:space="preserve">running </w:t>
      </w:r>
      <w:r w:rsidR="008E53E0">
        <w:t>of the codes</w:t>
      </w:r>
      <w:r w:rsidR="00536DF7">
        <w:t>. In order make use of</w:t>
      </w:r>
      <w:r>
        <w:t xml:space="preserve"> this, c</w:t>
      </w:r>
      <w:r w:rsidR="00B544BD">
        <w:t xml:space="preserve">opy </w:t>
      </w:r>
      <w:r w:rsidR="00536DF7">
        <w:t>(and rename) the directory</w:t>
      </w:r>
      <w:r>
        <w:t xml:space="preserve"> </w:t>
      </w:r>
      <w:r w:rsidR="00536DF7">
        <w:t xml:space="preserve">to </w:t>
      </w:r>
      <w:r>
        <w:t>where you wish to run the new problem</w:t>
      </w:r>
      <w:r w:rsidR="00536DF7">
        <w:t>.</w:t>
      </w:r>
    </w:p>
    <w:p w:rsidR="008E53E0" w:rsidRDefault="008E53E0" w:rsidP="00A9122C">
      <w:pPr>
        <w:pStyle w:val="NoSpacing"/>
      </w:pPr>
    </w:p>
    <w:p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cp -r TEMPLATE_PROJECT NEW_PROJECT</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 xml:space="preserve">2. Edit the file </w:t>
      </w:r>
      <w:r w:rsidRPr="008E53E0">
        <w:rPr>
          <w:rFonts w:cs="Courier New"/>
          <w:b/>
          <w:lang w:val="en-US"/>
        </w:rPr>
        <w:t>run_automatic_test</w:t>
      </w:r>
      <w:r w:rsidRPr="008E53E0">
        <w:rPr>
          <w:rFonts w:cs="Courier New"/>
          <w:lang w:val="en-US"/>
        </w:rPr>
        <w:t xml:space="preserve"> in the directory </w:t>
      </w:r>
      <w:r w:rsidRPr="008E53E0">
        <w:rPr>
          <w:rFonts w:cs="Courier New"/>
          <w:b/>
          <w:lang w:val="en-US"/>
        </w:rPr>
        <w:t>NEW_PROJECT</w:t>
      </w:r>
      <w:r w:rsidRPr="008E53E0">
        <w:rPr>
          <w:rFonts w:cs="Courier New"/>
          <w:lang w:val="en-US"/>
        </w:rPr>
        <w:t xml:space="preserve"> so as to set the path to</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the GGI_TLM executables. Example:</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GGI_TLM_DIRECTORY=/home/chris/SOFTWARE/GGI_TLM/GGI_TLM</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3. move or copy the TEMPLATE_PROBLEM directory to give it a new name:</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mv TEMPLATE_PROBLEM NEW_TEST_CASE</w:t>
      </w:r>
    </w:p>
    <w:p w:rsidR="008E53E0" w:rsidRPr="008E53E0" w:rsidRDefault="008E53E0" w:rsidP="008E53E0">
      <w:pPr>
        <w:autoSpaceDE w:val="0"/>
        <w:autoSpaceDN w:val="0"/>
        <w:adjustRightInd w:val="0"/>
        <w:spacing w:after="0" w:line="240" w:lineRule="auto"/>
        <w:rPr>
          <w:rFonts w:cs="Courier New"/>
          <w:lang w:val="en-US"/>
        </w:rPr>
      </w:pPr>
      <w:r>
        <w:rPr>
          <w:rFonts w:cs="Courier New"/>
          <w:lang w:val="en-US"/>
        </w:rPr>
        <w:t>o</w:t>
      </w:r>
      <w:r w:rsidRPr="008E53E0">
        <w:rPr>
          <w:rFonts w:cs="Courier New"/>
          <w:lang w:val="en-US"/>
        </w:rPr>
        <w:t>r</w:t>
      </w:r>
    </w:p>
    <w:p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cp -r TEMPLATE_PROBLEM NEW_TEST_CASE</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Note that you can create as many individual test case directories as you like.</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4. In the directory NEW</w:t>
      </w:r>
      <w:r w:rsidRPr="008E53E0">
        <w:rPr>
          <w:rFonts w:cs="Courier New"/>
          <w:b/>
          <w:lang w:val="en-US"/>
        </w:rPr>
        <w:t>_TEST_CASE/PROBLEM_SPECIFICATION_FILES</w:t>
      </w:r>
      <w:r w:rsidRPr="008E53E0">
        <w:rPr>
          <w:rFonts w:cs="Courier New"/>
          <w:lang w:val="en-US"/>
        </w:rPr>
        <w:t xml:space="preserve"> create a GGI_TLM input file either by</w:t>
      </w:r>
      <w:r>
        <w:rPr>
          <w:rFonts w:cs="Courier New"/>
          <w:lang w:val="en-US"/>
        </w:rPr>
        <w:t xml:space="preserve"> </w:t>
      </w:r>
      <w:r w:rsidRPr="008E53E0">
        <w:rPr>
          <w:rFonts w:cs="Courier New"/>
          <w:lang w:val="en-US"/>
        </w:rPr>
        <w:t xml:space="preserve">renaming and editing the existing file </w:t>
      </w:r>
      <w:r w:rsidRPr="008E53E0">
        <w:rPr>
          <w:rFonts w:cs="Courier New"/>
          <w:b/>
          <w:lang w:val="en-US"/>
        </w:rPr>
        <w:t>problem_name.inp</w:t>
      </w:r>
      <w:r w:rsidRPr="008E53E0">
        <w:rPr>
          <w:rFonts w:cs="Courier New"/>
          <w:lang w:val="en-US"/>
        </w:rPr>
        <w:t xml:space="preserve"> or creating a new input file. Please note that there must be only</w:t>
      </w:r>
      <w:r>
        <w:rPr>
          <w:rFonts w:cs="Courier New"/>
          <w:lang w:val="en-US"/>
        </w:rPr>
        <w:t xml:space="preserve"> </w:t>
      </w:r>
      <w:r w:rsidRPr="008E53E0">
        <w:rPr>
          <w:rFonts w:cs="Courier New"/>
          <w:lang w:val="en-US"/>
        </w:rPr>
        <w:t xml:space="preserve">one input file (.inp) in the </w:t>
      </w:r>
      <w:r w:rsidRPr="008E53E0">
        <w:rPr>
          <w:rFonts w:cs="Courier New"/>
          <w:b/>
          <w:lang w:val="en-US"/>
        </w:rPr>
        <w:t>PROBLEM_SPECIFICATION_FILES</w:t>
      </w:r>
      <w:r w:rsidRPr="008E53E0">
        <w:rPr>
          <w:rFonts w:cs="Courier New"/>
          <w:lang w:val="en-US"/>
        </w:rPr>
        <w:t xml:space="preserve"> directory.</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edit the files:</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new_problem_name.inp</w:t>
      </w:r>
      <w:r w:rsidRPr="008E53E0">
        <w:rPr>
          <w:rFonts w:cs="Courier New"/>
          <w:lang w:val="en-US"/>
        </w:rPr>
        <w:t xml:space="preserve">   </w:t>
      </w:r>
      <w:r w:rsidRPr="008E53E0">
        <w:rPr>
          <w:rFonts w:cs="Courier New"/>
          <w:lang w:val="en-US"/>
        </w:rPr>
        <w:tab/>
      </w:r>
      <w:r w:rsidRPr="008E53E0">
        <w:rPr>
          <w:rFonts w:cs="Courier New"/>
          <w:lang w:val="en-US"/>
        </w:rPr>
        <w:tab/>
        <w:t>( GGI_TLM input file )</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GGI_TLM_post_process_in.txt</w:t>
      </w:r>
      <w:r w:rsidRPr="008E53E0">
        <w:rPr>
          <w:rFonts w:cs="Courier New"/>
          <w:lang w:val="en-US"/>
        </w:rPr>
        <w:t xml:space="preserve">   </w:t>
      </w:r>
      <w:r w:rsidRPr="008E53E0">
        <w:rPr>
          <w:rFonts w:cs="Courier New"/>
          <w:lang w:val="en-US"/>
        </w:rPr>
        <w:tab/>
        <w:t>( GGI_TLM post processor input file )</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create_reference_result</w:t>
      </w:r>
      <w:r w:rsidRPr="008E53E0">
        <w:rPr>
          <w:rFonts w:cs="Courier New"/>
          <w:lang w:val="en-US"/>
        </w:rPr>
        <w:tab/>
      </w:r>
      <w:r w:rsidRPr="008E53E0">
        <w:rPr>
          <w:rFonts w:cs="Courier New"/>
          <w:lang w:val="en-US"/>
        </w:rPr>
        <w:tab/>
        <w:t>( file to save reference results )</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plot_result.plt</w:t>
      </w:r>
      <w:r w:rsidRPr="008E53E0">
        <w:rPr>
          <w:rFonts w:cs="Courier New"/>
          <w:lang w:val="en-US"/>
        </w:rPr>
        <w:tab/>
      </w:r>
      <w:r w:rsidRPr="008E53E0">
        <w:rPr>
          <w:rFonts w:cs="Courier New"/>
          <w:lang w:val="en-US"/>
        </w:rPr>
        <w:tab/>
      </w:r>
      <w:r>
        <w:rPr>
          <w:rFonts w:cs="Courier New"/>
          <w:lang w:val="en-US"/>
        </w:rPr>
        <w:tab/>
      </w:r>
      <w:r w:rsidRPr="008E53E0">
        <w:rPr>
          <w:rFonts w:cs="Courier New"/>
          <w:lang w:val="en-US"/>
        </w:rPr>
        <w:tab/>
        <w:t>( gnuplot file to plot results )</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plot_result_with_reference.plt</w:t>
      </w:r>
      <w:r w:rsidRPr="008E53E0">
        <w:rPr>
          <w:rFonts w:cs="Courier New"/>
          <w:lang w:val="en-US"/>
        </w:rPr>
        <w:tab/>
        <w:t>( gnuplot file to plot results along with reference results )</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lastRenderedPageBreak/>
        <w:t>Please ensure that the material, cable and mode files (*.vmat, *.smat, *.cable, *.mode) required to run the test case must either be in the PROBLEM_SPECIFICATION_FILES along with the input file or specified using the absolute path to the file. For example to make use of the MATERIAL_DATA or CABLE_DATA provided with the TEST_DATA, the material file names and cable file names must be specified in the form:</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/home/chris/SOFTWARE/GGI_TLM/GGI_TLM/TEST_DATA/MATERIAL_DATA/Biological_sample_material</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/home/chris/SOFTWARE/GGI_TLM/GGI_TLM/TEST_DATA/CABLE_DATA/RG58_coax</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Note that the GGI_TLM_post_process_in.txt may be created by</w:t>
      </w:r>
      <w:r>
        <w:rPr>
          <w:rFonts w:cs="Courier New"/>
          <w:lang w:val="en-US"/>
        </w:rPr>
        <w:t xml:space="preserve"> running the test case the post </w:t>
      </w:r>
      <w:r w:rsidRPr="008E53E0">
        <w:rPr>
          <w:rFonts w:cs="Courier New"/>
          <w:lang w:val="en-US"/>
        </w:rPr>
        <w:t>processing the data in the</w:t>
      </w:r>
      <w:r>
        <w:rPr>
          <w:rFonts w:cs="Courier New"/>
          <w:lang w:val="en-US"/>
        </w:rPr>
        <w:t xml:space="preserve"> </w:t>
      </w:r>
      <w:r w:rsidRPr="008E53E0">
        <w:rPr>
          <w:rFonts w:cs="Courier New"/>
          <w:b/>
          <w:lang w:val="en-US"/>
        </w:rPr>
        <w:t>NEW_TEST_CASE/</w:t>
      </w:r>
      <w:r>
        <w:rPr>
          <w:rFonts w:cs="Courier New"/>
          <w:lang w:val="en-US"/>
        </w:rPr>
        <w:t xml:space="preserve"> </w:t>
      </w:r>
      <w:r w:rsidRPr="008E53E0">
        <w:rPr>
          <w:rFonts w:cs="Courier New"/>
          <w:lang w:val="en-US"/>
        </w:rPr>
        <w:t>directory then copying t</w:t>
      </w:r>
      <w:r>
        <w:rPr>
          <w:rFonts w:cs="Courier New"/>
          <w:lang w:val="en-US"/>
        </w:rPr>
        <w:t>he GGI_TLM_post_process_in.txt c</w:t>
      </w:r>
      <w:r w:rsidRPr="008E53E0">
        <w:rPr>
          <w:rFonts w:cs="Courier New"/>
          <w:lang w:val="en-US"/>
        </w:rPr>
        <w:t xml:space="preserve">reated into the </w:t>
      </w:r>
      <w:r w:rsidRPr="008E53E0">
        <w:rPr>
          <w:rFonts w:cs="Courier New"/>
          <w:b/>
          <w:lang w:val="en-US"/>
        </w:rPr>
        <w:t>PROBLEM_SPECIFICATION_FILES</w:t>
      </w:r>
      <w:r w:rsidRPr="008E53E0">
        <w:rPr>
          <w:rFonts w:cs="Courier New"/>
          <w:lang w:val="en-US"/>
        </w:rPr>
        <w:t xml:space="preserve"> directory.</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5. Edit the FULL_TEST_CASE_LIST so as to include the directories for each of the GGI_TLM test cases required.</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This is not a necessary step but it will allow all the test cases specified to be run with a single command. Example:</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FULL_TEST_CASE_LIST="</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NEW_TEST_CASE</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NEW_TEST_CASE2</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NEW_TEST_CASE3</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w:t>
      </w:r>
    </w:p>
    <w:p w:rsidR="00A9122C" w:rsidRDefault="001A5D3A" w:rsidP="00216AA6">
      <w:pPr>
        <w:pStyle w:val="NoSpacing"/>
      </w:pPr>
      <w:r>
        <w:t xml:space="preserve"> </w:t>
      </w:r>
    </w:p>
    <w:p w:rsidR="001A5D3A" w:rsidRDefault="001A5D3A" w:rsidP="00216AA6">
      <w:pPr>
        <w:pStyle w:val="NoSpacing"/>
      </w:pPr>
    </w:p>
    <w:p w:rsidR="001A5D3A" w:rsidRDefault="001A5D3A" w:rsidP="00216AA6">
      <w:pPr>
        <w:pStyle w:val="NoSpacing"/>
      </w:pPr>
      <w:r>
        <w:t xml:space="preserve">The TEMPLATE_PROBLEM directory structure may be used as a template for running other solutions using the full functionality of </w:t>
      </w:r>
      <w:r w:rsidRPr="001A5D3A">
        <w:rPr>
          <w:b/>
        </w:rPr>
        <w:t>run_automatic_test</w:t>
      </w:r>
      <w:r>
        <w:t xml:space="preserve"> as described in the test case documentation.</w:t>
      </w:r>
    </w:p>
    <w:p w:rsidR="001A5D3A" w:rsidRDefault="001A5D3A" w:rsidP="00216AA6">
      <w:pPr>
        <w:pStyle w:val="NoSpacing"/>
      </w:pPr>
    </w:p>
    <w:p w:rsidR="001A5D3A" w:rsidRDefault="001A5D3A" w:rsidP="001A5D3A">
      <w:pPr>
        <w:pStyle w:val="NoSpacing"/>
      </w:pPr>
      <w:r>
        <w:t>The script:</w:t>
      </w:r>
    </w:p>
    <w:p w:rsidR="001A5D3A" w:rsidRPr="00261BA7" w:rsidRDefault="001A5D3A" w:rsidP="001A5D3A">
      <w:pPr>
        <w:pStyle w:val="NoSpacing"/>
      </w:pPr>
    </w:p>
    <w:p w:rsidR="001A5D3A" w:rsidRDefault="001A5D3A" w:rsidP="001A5D3A">
      <w:pPr>
        <w:pStyle w:val="NoSpacing"/>
        <w:rPr>
          <w:b/>
        </w:rPr>
      </w:pPr>
      <w:r w:rsidRPr="00E169B5">
        <w:rPr>
          <w:b/>
        </w:rPr>
        <w:t xml:space="preserve">run_automatic_test </w:t>
      </w:r>
      <w:r>
        <w:rPr>
          <w:b/>
        </w:rPr>
        <w:t xml:space="preserve">   </w:t>
      </w:r>
      <w:r w:rsidRPr="00E169B5">
        <w:rPr>
          <w:b/>
        </w:rPr>
        <w:t>action</w:t>
      </w:r>
    </w:p>
    <w:p w:rsidR="001A5D3A" w:rsidRDefault="001A5D3A" w:rsidP="001A5D3A">
      <w:pPr>
        <w:pStyle w:val="NoSpacing"/>
        <w:rPr>
          <w:b/>
        </w:rPr>
      </w:pPr>
    </w:p>
    <w:p w:rsidR="001A5D3A" w:rsidRPr="00E169B5" w:rsidRDefault="001A5D3A" w:rsidP="001A5D3A">
      <w:pPr>
        <w:pStyle w:val="NoSpacing"/>
      </w:pPr>
      <w:r>
        <w:t>is used to run the test cases, post process, view the results or plot results to file. Results may also be plotted alongside reference results.</w:t>
      </w:r>
    </w:p>
    <w:p w:rsidR="001A5D3A" w:rsidRPr="00261BA7" w:rsidRDefault="001A5D3A" w:rsidP="001A5D3A">
      <w:pPr>
        <w:pStyle w:val="NoSpacing"/>
      </w:pPr>
      <w:r w:rsidRPr="00261BA7">
        <w:t xml:space="preserve"> </w:t>
      </w:r>
    </w:p>
    <w:p w:rsidR="001A5D3A" w:rsidRDefault="001A5D3A" w:rsidP="001A5D3A">
      <w:pPr>
        <w:pStyle w:val="NoSpacing"/>
      </w:pPr>
      <w:r w:rsidRPr="00B55133">
        <w:rPr>
          <w:b/>
        </w:rPr>
        <w:t>action</w:t>
      </w:r>
      <w:r w:rsidRPr="00261BA7">
        <w:t xml:space="preserve"> is the process to run</w:t>
      </w:r>
      <w:r>
        <w:t xml:space="preserve"> i.e. </w:t>
      </w:r>
    </w:p>
    <w:p w:rsidR="001A5D3A" w:rsidRPr="00261BA7" w:rsidRDefault="001A5D3A" w:rsidP="001A5D3A">
      <w:pPr>
        <w:pStyle w:val="NoSpacing"/>
      </w:pPr>
    </w:p>
    <w:p w:rsidR="001A5D3A" w:rsidRDefault="001A5D3A" w:rsidP="001A5D3A">
      <w:pPr>
        <w:pStyle w:val="NoSpacing"/>
      </w:pPr>
      <w:r w:rsidRPr="00261BA7">
        <w:t>action=run</w:t>
      </w:r>
      <w:r>
        <w:t xml:space="preserve">_mpi  np NAME        </w:t>
      </w:r>
      <w:r>
        <w:tab/>
        <w:t>: run GGI_TLM_MPI</w:t>
      </w:r>
      <w:r w:rsidRPr="00261BA7">
        <w:t xml:space="preserve"> on the test case NAME only using np processors</w:t>
      </w:r>
    </w:p>
    <w:p w:rsidR="001A5D3A" w:rsidRDefault="001A5D3A" w:rsidP="001A5D3A">
      <w:pPr>
        <w:pStyle w:val="NoSpacing"/>
      </w:pPr>
      <w:r>
        <w:t xml:space="preserve">                                                         </w:t>
      </w:r>
      <w:r>
        <w:tab/>
      </w:r>
      <w:r w:rsidRPr="00261BA7">
        <w:t>where np is the</w:t>
      </w:r>
      <w:r>
        <w:t xml:space="preserve"> number of processors (integer)</w:t>
      </w:r>
    </w:p>
    <w:p w:rsidR="001A5D3A" w:rsidRDefault="001A5D3A" w:rsidP="001A5D3A">
      <w:pPr>
        <w:pStyle w:val="NoSpacing"/>
      </w:pPr>
    </w:p>
    <w:p w:rsidR="001A5D3A" w:rsidRDefault="001A5D3A" w:rsidP="001A5D3A">
      <w:pPr>
        <w:pStyle w:val="NoSpacing"/>
      </w:pPr>
      <w:r w:rsidRPr="00261BA7">
        <w:t>action=run</w:t>
      </w:r>
      <w:r>
        <w:t xml:space="preserve">_seq  NAME           </w:t>
      </w:r>
      <w:r>
        <w:tab/>
        <w:t>: run GGI_TLM_SEQ</w:t>
      </w:r>
      <w:r w:rsidRPr="00261BA7">
        <w:t xml:space="preserve"> on the test case NAME only </w:t>
      </w:r>
    </w:p>
    <w:p w:rsidR="001A5D3A" w:rsidRPr="00261BA7" w:rsidRDefault="001A5D3A" w:rsidP="001A5D3A">
      <w:pPr>
        <w:pStyle w:val="NoSpacing"/>
      </w:pPr>
    </w:p>
    <w:p w:rsidR="001A5D3A" w:rsidRDefault="001A5D3A" w:rsidP="001A5D3A">
      <w:pPr>
        <w:pStyle w:val="NoSpacing"/>
      </w:pPr>
      <w:r w:rsidRPr="00261BA7">
        <w:t>action=</w:t>
      </w:r>
      <w:r w:rsidR="00CF63FC">
        <w:t>post_process</w:t>
      </w:r>
      <w:r w:rsidRPr="00261BA7">
        <w:t xml:space="preserve"> NAME      </w:t>
      </w:r>
      <w:r w:rsidR="00CC5719">
        <w:t xml:space="preserve">   : </w:t>
      </w:r>
      <w:r w:rsidR="00CF63FC">
        <w:t xml:space="preserve">post_process results from test case NAME </w:t>
      </w:r>
    </w:p>
    <w:p w:rsidR="00CF63FC" w:rsidRPr="00261BA7" w:rsidRDefault="00CF63FC" w:rsidP="00CF63FC">
      <w:pPr>
        <w:pStyle w:val="NoSpacing"/>
      </w:pPr>
    </w:p>
    <w:p w:rsidR="00CF63FC" w:rsidRDefault="00CF63FC" w:rsidP="00CF63FC">
      <w:pPr>
        <w:pStyle w:val="NoSpacing"/>
      </w:pPr>
      <w:r w:rsidRPr="00261BA7">
        <w:t xml:space="preserve">action=clean NAME      </w:t>
      </w:r>
      <w:r>
        <w:t xml:space="preserve">   </w:t>
      </w:r>
      <w:r>
        <w:tab/>
        <w:t>: remove all files from the run directory</w:t>
      </w:r>
    </w:p>
    <w:p w:rsidR="00CC5719" w:rsidRDefault="00CC5719" w:rsidP="001A5D3A">
      <w:pPr>
        <w:pStyle w:val="NoSpacing"/>
      </w:pPr>
    </w:p>
    <w:p w:rsidR="00CC5719" w:rsidRDefault="00CC5719" w:rsidP="00CC5719">
      <w:pPr>
        <w:pStyle w:val="NoSpacing"/>
        <w:ind w:left="2880" w:hanging="2880"/>
      </w:pPr>
      <w:r w:rsidRPr="00261BA7">
        <w:t>action=clean</w:t>
      </w:r>
      <w:r w:rsidR="001C2671">
        <w:t>_vtk</w:t>
      </w:r>
      <w:r>
        <w:t xml:space="preserve"> </w:t>
      </w:r>
      <w:r w:rsidRPr="00261BA7">
        <w:t xml:space="preserve"> NAME         </w:t>
      </w:r>
      <w:r>
        <w:tab/>
      </w:r>
      <w:r w:rsidRPr="00261BA7">
        <w:t>:</w:t>
      </w:r>
      <w:r>
        <w:t xml:space="preserve">remove </w:t>
      </w:r>
      <w:r w:rsidRPr="00261BA7">
        <w:t xml:space="preserve"> </w:t>
      </w:r>
      <w:r>
        <w:t xml:space="preserve">all </w:t>
      </w:r>
      <w:r w:rsidR="001C2671">
        <w:t xml:space="preserve">vtk </w:t>
      </w:r>
      <w:r>
        <w:t xml:space="preserve">files from the run </w:t>
      </w:r>
      <w:r w:rsidR="001C2671">
        <w:t>directory</w:t>
      </w:r>
    </w:p>
    <w:p w:rsidR="001C2671" w:rsidRDefault="001C2671" w:rsidP="00CC5719">
      <w:pPr>
        <w:pStyle w:val="NoSpacing"/>
        <w:ind w:left="2880" w:hanging="2880"/>
      </w:pPr>
    </w:p>
    <w:p w:rsidR="001C2671" w:rsidRDefault="001C2671" w:rsidP="001C2671">
      <w:pPr>
        <w:pStyle w:val="NoSpacing"/>
        <w:ind w:left="2880" w:hanging="2880"/>
      </w:pPr>
      <w:r w:rsidRPr="00261BA7">
        <w:t>action=clean</w:t>
      </w:r>
      <w:r>
        <w:t xml:space="preserve">_all </w:t>
      </w:r>
      <w:r w:rsidRPr="00261BA7">
        <w:t xml:space="preserve"> NAME         </w:t>
      </w:r>
      <w:r>
        <w:tab/>
      </w:r>
      <w:r w:rsidRPr="00261BA7">
        <w:t>:</w:t>
      </w:r>
      <w:r>
        <w:t xml:space="preserve">remove </w:t>
      </w:r>
      <w:r w:rsidRPr="00261BA7">
        <w:t xml:space="preserve"> </w:t>
      </w:r>
      <w:r>
        <w:t xml:space="preserve">all files from the run directory and any results saved in  RESULTS_* directories using </w:t>
      </w:r>
      <w:r w:rsidRPr="00CC5719">
        <w:rPr>
          <w:b/>
        </w:rPr>
        <w:t>run_automatic_test save</w:t>
      </w:r>
      <w:r>
        <w:t xml:space="preserve"> </w:t>
      </w:r>
    </w:p>
    <w:p w:rsidR="001A5D3A" w:rsidRPr="00261BA7" w:rsidRDefault="001A5D3A" w:rsidP="001A5D3A">
      <w:pPr>
        <w:pStyle w:val="NoSpacing"/>
      </w:pPr>
    </w:p>
    <w:p w:rsidR="001A5D3A" w:rsidRDefault="001A5D3A" w:rsidP="001A5D3A">
      <w:pPr>
        <w:pStyle w:val="NoSpacing"/>
      </w:pPr>
      <w:r>
        <w:t>action=plot</w:t>
      </w:r>
      <w:r w:rsidRPr="00261BA7">
        <w:t xml:space="preserve"> NAME          : plot the results to screen</w:t>
      </w:r>
    </w:p>
    <w:p w:rsidR="001A5D3A" w:rsidRPr="00261BA7" w:rsidRDefault="001A5D3A" w:rsidP="001A5D3A">
      <w:pPr>
        <w:pStyle w:val="NoSpacing"/>
      </w:pPr>
    </w:p>
    <w:p w:rsidR="001A5D3A" w:rsidRDefault="001A5D3A" w:rsidP="001A5D3A">
      <w:pPr>
        <w:pStyle w:val="NoSpacing"/>
      </w:pPr>
      <w:r>
        <w:t>action=plot_jpg</w:t>
      </w:r>
      <w:r w:rsidRPr="00261BA7">
        <w:t xml:space="preserve"> NAME </w:t>
      </w:r>
      <w:r>
        <w:t xml:space="preserve">         : plot the results to jpeg file </w:t>
      </w:r>
    </w:p>
    <w:p w:rsidR="001A5D3A" w:rsidRPr="00261BA7" w:rsidRDefault="001A5D3A" w:rsidP="001A5D3A">
      <w:pPr>
        <w:pStyle w:val="NoSpacing"/>
      </w:pPr>
    </w:p>
    <w:p w:rsidR="001A5D3A" w:rsidRDefault="001A5D3A" w:rsidP="001A5D3A">
      <w:pPr>
        <w:pStyle w:val="NoSpacing"/>
      </w:pPr>
      <w:r>
        <w:t>action=plot</w:t>
      </w:r>
      <w:r w:rsidRPr="00261BA7">
        <w:t>_ref NAME      : plot the results against reference results to screen</w:t>
      </w:r>
    </w:p>
    <w:p w:rsidR="001A5D3A" w:rsidRDefault="001A5D3A" w:rsidP="001A5D3A">
      <w:pPr>
        <w:pStyle w:val="NoSpacing"/>
      </w:pPr>
    </w:p>
    <w:p w:rsidR="001A5D3A" w:rsidRDefault="001A5D3A" w:rsidP="001A5D3A">
      <w:pPr>
        <w:pStyle w:val="NoSpacing"/>
      </w:pPr>
      <w:r>
        <w:t>action=plot_ref_jpg</w:t>
      </w:r>
      <w:r w:rsidRPr="00261BA7">
        <w:t xml:space="preserve"> NAME </w:t>
      </w:r>
      <w:r>
        <w:t xml:space="preserve">         : plot the results</w:t>
      </w:r>
      <w:r w:rsidRPr="001A5D3A">
        <w:t xml:space="preserve"> </w:t>
      </w:r>
      <w:r w:rsidRPr="00261BA7">
        <w:t>against reference results</w:t>
      </w:r>
      <w:r>
        <w:t xml:space="preserve"> to jpeg file </w:t>
      </w:r>
    </w:p>
    <w:p w:rsidR="001A5D3A" w:rsidRPr="00261BA7" w:rsidRDefault="001A5D3A" w:rsidP="001A5D3A">
      <w:pPr>
        <w:pStyle w:val="NoSpacing"/>
      </w:pPr>
    </w:p>
    <w:p w:rsidR="001A5D3A" w:rsidRDefault="001A5D3A" w:rsidP="001A5D3A">
      <w:pPr>
        <w:pStyle w:val="NoSpacing"/>
      </w:pPr>
      <w:r w:rsidRPr="00261BA7">
        <w:t xml:space="preserve">action=reference  NAME    : update the </w:t>
      </w:r>
      <w:r>
        <w:rPr>
          <w:b/>
        </w:rPr>
        <w:t>GGI_TLM</w:t>
      </w:r>
      <w:r>
        <w:t xml:space="preserve"> </w:t>
      </w:r>
      <w:r w:rsidRPr="00261BA7">
        <w:t>reference results with the current set of results</w:t>
      </w:r>
    </w:p>
    <w:p w:rsidR="00CF63FC" w:rsidRDefault="00CF63FC" w:rsidP="001A5D3A">
      <w:pPr>
        <w:pStyle w:val="NoSpacing"/>
      </w:pPr>
    </w:p>
    <w:p w:rsidR="00CF63FC" w:rsidRDefault="00CF63FC" w:rsidP="00CF63FC">
      <w:pPr>
        <w:pStyle w:val="NoSpacing"/>
      </w:pPr>
      <w:r w:rsidRPr="00261BA7">
        <w:t>action=</w:t>
      </w:r>
      <w:r>
        <w:t>check_</w:t>
      </w:r>
      <w:r w:rsidRPr="00261BA7">
        <w:t xml:space="preserve">reference  NAME    : </w:t>
      </w:r>
      <w:r>
        <w:t xml:space="preserve">Check whether  </w:t>
      </w:r>
      <w:r w:rsidRPr="00261BA7">
        <w:t xml:space="preserve">the </w:t>
      </w:r>
      <w:r>
        <w:rPr>
          <w:b/>
        </w:rPr>
        <w:t>GGI_TLM</w:t>
      </w:r>
      <w:r>
        <w:t xml:space="preserve"> </w:t>
      </w:r>
      <w:r w:rsidRPr="00261BA7">
        <w:t xml:space="preserve">reference results </w:t>
      </w:r>
      <w:r>
        <w:t>are the same as</w:t>
      </w:r>
    </w:p>
    <w:p w:rsidR="00CF63FC" w:rsidRDefault="00CF63FC" w:rsidP="00CF63FC">
      <w:pPr>
        <w:pStyle w:val="NoSpacing"/>
        <w:ind w:left="2880" w:firstLine="135"/>
      </w:pPr>
      <w:r w:rsidRPr="00261BA7">
        <w:t>the current set of results</w:t>
      </w:r>
      <w:r>
        <w:t xml:space="preserve"> by direct comparison of the ascii output    files. This is a fast way to check results but will flag up the smallest differences. If there is a problem indicated by </w:t>
      </w:r>
      <w:r w:rsidRPr="00CF63FC">
        <w:rPr>
          <w:b/>
        </w:rPr>
        <w:t>run_automatic_test check_reference</w:t>
      </w:r>
      <w:r>
        <w:t xml:space="preserve"> then it is best to go back to </w:t>
      </w:r>
      <w:r w:rsidRPr="00CF63FC">
        <w:rPr>
          <w:b/>
        </w:rPr>
        <w:t>run_automatic_test</w:t>
      </w:r>
      <w:r>
        <w:t xml:space="preserve"> </w:t>
      </w:r>
      <w:r w:rsidRPr="00CF63FC">
        <w:rPr>
          <w:b/>
        </w:rPr>
        <w:t>reference</w:t>
      </w:r>
      <w:r>
        <w:t xml:space="preserve"> to view the files i.e. to check whether there is a real problem or if the differences are in the numerical noise and due to running on a difference machine for example. </w:t>
      </w:r>
    </w:p>
    <w:p w:rsidR="001C2671" w:rsidRDefault="001C2671" w:rsidP="00CF63FC">
      <w:pPr>
        <w:pStyle w:val="NoSpacing"/>
        <w:ind w:left="2880" w:firstLine="135"/>
      </w:pPr>
    </w:p>
    <w:p w:rsidR="001C2671" w:rsidRDefault="001C2671" w:rsidP="001C2671">
      <w:pPr>
        <w:autoSpaceDE w:val="0"/>
        <w:autoSpaceDN w:val="0"/>
        <w:adjustRightInd w:val="0"/>
        <w:spacing w:after="0" w:line="240" w:lineRule="auto"/>
        <w:rPr>
          <w:rFonts w:cs="Calibri"/>
          <w:lang w:eastAsia="en-GB"/>
        </w:rPr>
      </w:pPr>
      <w:r>
        <w:rPr>
          <w:rFonts w:cs="Calibri"/>
          <w:lang w:eastAsia="en-GB"/>
        </w:rPr>
        <w:t xml:space="preserve">action=view_geometry  NAME </w:t>
      </w:r>
      <w:r>
        <w:rPr>
          <w:rFonts w:cs="Calibri"/>
          <w:lang w:eastAsia="en-GB"/>
        </w:rPr>
        <w:tab/>
      </w:r>
      <w:r w:rsidRPr="001C2671">
        <w:rPr>
          <w:rFonts w:cs="Calibri"/>
          <w:lang w:eastAsia="en-GB"/>
        </w:rPr>
        <w:t>: View the geometry; volumes, surfaces, lines and points.</w:t>
      </w:r>
    </w:p>
    <w:p w:rsidR="001C2671" w:rsidRPr="001C2671" w:rsidRDefault="001C2671" w:rsidP="001C2671">
      <w:pPr>
        <w:autoSpaceDE w:val="0"/>
        <w:autoSpaceDN w:val="0"/>
        <w:adjustRightInd w:val="0"/>
        <w:spacing w:after="0" w:line="240" w:lineRule="auto"/>
        <w:rPr>
          <w:rFonts w:cs="Calibri"/>
          <w:lang w:eastAsia="en-GB"/>
        </w:rPr>
      </w:pPr>
    </w:p>
    <w:p w:rsidR="001C2671" w:rsidRDefault="001C2671" w:rsidP="001C2671">
      <w:pPr>
        <w:autoSpaceDE w:val="0"/>
        <w:autoSpaceDN w:val="0"/>
        <w:adjustRightInd w:val="0"/>
        <w:spacing w:after="0" w:line="240" w:lineRule="auto"/>
        <w:ind w:left="3600" w:hanging="3600"/>
        <w:rPr>
          <w:rFonts w:cs="Calibri"/>
          <w:lang w:eastAsia="en-GB"/>
        </w:rPr>
      </w:pPr>
      <w:r w:rsidRPr="001C2671">
        <w:rPr>
          <w:rFonts w:cs="Calibri"/>
          <w:lang w:eastAsia="en-GB"/>
        </w:rPr>
        <w:t>actio</w:t>
      </w:r>
      <w:r>
        <w:rPr>
          <w:rFonts w:cs="Calibri"/>
          <w:lang w:eastAsia="en-GB"/>
        </w:rPr>
        <w:t xml:space="preserve">n=view_meshed_geometry  NAME </w:t>
      </w:r>
      <w:r>
        <w:rPr>
          <w:rFonts w:cs="Calibri"/>
          <w:lang w:eastAsia="en-GB"/>
        </w:rPr>
        <w:tab/>
      </w:r>
      <w:r w:rsidRPr="001C2671">
        <w:rPr>
          <w:rFonts w:cs="Calibri"/>
          <w:lang w:eastAsia="en-GB"/>
        </w:rPr>
        <w:t xml:space="preserve"> : View the meshed geometry; volumes, surfaces, lines and points</w:t>
      </w:r>
    </w:p>
    <w:p w:rsidR="001C2671" w:rsidRPr="001C2671" w:rsidRDefault="001C2671" w:rsidP="001C2671">
      <w:pPr>
        <w:autoSpaceDE w:val="0"/>
        <w:autoSpaceDN w:val="0"/>
        <w:adjustRightInd w:val="0"/>
        <w:spacing w:after="0" w:line="240" w:lineRule="auto"/>
        <w:rPr>
          <w:rFonts w:cs="Calibri"/>
          <w:lang w:eastAsia="en-GB"/>
        </w:rPr>
      </w:pPr>
    </w:p>
    <w:p w:rsidR="001C2671" w:rsidRDefault="001C2671" w:rsidP="001C2671">
      <w:pPr>
        <w:autoSpaceDE w:val="0"/>
        <w:autoSpaceDN w:val="0"/>
        <w:adjustRightInd w:val="0"/>
        <w:spacing w:after="0" w:line="240" w:lineRule="auto"/>
        <w:ind w:left="2880" w:hanging="2880"/>
        <w:rPr>
          <w:rFonts w:cs="Calibri"/>
          <w:lang w:eastAsia="en-GB"/>
        </w:rPr>
      </w:pPr>
      <w:r w:rsidRPr="001C2671">
        <w:rPr>
          <w:rFonts w:cs="Calibri"/>
          <w:lang w:eastAsia="en-GB"/>
        </w:rPr>
        <w:t xml:space="preserve">action=view_mesh  NAME   </w:t>
      </w:r>
      <w:r>
        <w:rPr>
          <w:rFonts w:cs="Calibri"/>
          <w:lang w:eastAsia="en-GB"/>
        </w:rPr>
        <w:tab/>
      </w:r>
      <w:r w:rsidRPr="001C2671">
        <w:rPr>
          <w:rFonts w:cs="Calibri"/>
          <w:lang w:eastAsia="en-GB"/>
        </w:rPr>
        <w:t xml:space="preserve">  : View the computational mesh</w:t>
      </w:r>
      <w:r>
        <w:rPr>
          <w:rFonts w:cs="Calibri"/>
          <w:lang w:eastAsia="en-GB"/>
        </w:rPr>
        <w:t xml:space="preserve"> i.e. the mesh for each material plus the cable routes.</w:t>
      </w:r>
    </w:p>
    <w:p w:rsidR="001C2671" w:rsidRPr="001C2671" w:rsidRDefault="001C2671" w:rsidP="001C2671">
      <w:pPr>
        <w:autoSpaceDE w:val="0"/>
        <w:autoSpaceDN w:val="0"/>
        <w:adjustRightInd w:val="0"/>
        <w:spacing w:after="0" w:line="240" w:lineRule="auto"/>
        <w:rPr>
          <w:rFonts w:cs="Calibri"/>
          <w:lang w:eastAsia="en-GB"/>
        </w:rPr>
      </w:pPr>
    </w:p>
    <w:p w:rsidR="001C2671" w:rsidRPr="001C2671" w:rsidRDefault="001C2671" w:rsidP="001C2671">
      <w:pPr>
        <w:autoSpaceDE w:val="0"/>
        <w:autoSpaceDN w:val="0"/>
        <w:adjustRightInd w:val="0"/>
        <w:spacing w:after="0" w:line="240" w:lineRule="auto"/>
        <w:ind w:left="2910" w:hanging="2910"/>
        <w:rPr>
          <w:rFonts w:cs="Calibri"/>
          <w:lang w:eastAsia="en-GB"/>
        </w:rPr>
      </w:pPr>
      <w:r w:rsidRPr="001C2671">
        <w:rPr>
          <w:rFonts w:cs="Calibri"/>
          <w:lang w:eastAsia="en-GB"/>
        </w:rPr>
        <w:t xml:space="preserve">action=document  NAME    </w:t>
      </w:r>
      <w:r>
        <w:rPr>
          <w:rFonts w:cs="Calibri"/>
          <w:lang w:eastAsia="en-GB"/>
        </w:rPr>
        <w:tab/>
      </w:r>
      <w:r w:rsidRPr="001C2671">
        <w:rPr>
          <w:rFonts w:cs="Calibri"/>
          <w:lang w:eastAsia="en-GB"/>
        </w:rPr>
        <w:t xml:space="preserve"> : Create a document in rtf format with details of the problem i.e. geometry, materials, cables, mesh and results</w:t>
      </w:r>
    </w:p>
    <w:p w:rsidR="00CF63FC" w:rsidRDefault="00CF63FC" w:rsidP="00CF63FC">
      <w:pPr>
        <w:pStyle w:val="NoSpacing"/>
      </w:pPr>
    </w:p>
    <w:p w:rsidR="00CF63FC" w:rsidRDefault="00CF63FC" w:rsidP="00CF63FC">
      <w:pPr>
        <w:pStyle w:val="NoSpacing"/>
      </w:pPr>
      <w:r w:rsidRPr="00261BA7">
        <w:t>action=</w:t>
      </w:r>
      <w:r>
        <w:t>save</w:t>
      </w:r>
      <w:r w:rsidRPr="00261BA7">
        <w:t xml:space="preserve">  NAME   </w:t>
      </w:r>
      <w:r>
        <w:t>TAG</w:t>
      </w:r>
      <w:r>
        <w:tab/>
        <w:t xml:space="preserve">: save the .inp, info files as well as result files and any rtf documents </w:t>
      </w:r>
      <w:r>
        <w:tab/>
      </w:r>
      <w:r>
        <w:tab/>
      </w:r>
      <w:r>
        <w:tab/>
      </w:r>
      <w:r>
        <w:tab/>
        <w:t>to a directory RESULTS_TAG</w:t>
      </w:r>
      <w:r w:rsidRPr="00261BA7">
        <w:t xml:space="preserve"> </w:t>
      </w:r>
      <w:r>
        <w:t xml:space="preserve">in the test case directory. _TAG is a tag </w:t>
      </w:r>
      <w:r>
        <w:tab/>
      </w:r>
      <w:r>
        <w:tab/>
      </w:r>
      <w:r>
        <w:tab/>
      </w:r>
      <w:r>
        <w:tab/>
        <w:t>for a particular result. This is useful for running a number of</w:t>
      </w:r>
    </w:p>
    <w:p w:rsidR="00CF63FC" w:rsidRDefault="00CF63FC" w:rsidP="00CF63FC">
      <w:pPr>
        <w:pStyle w:val="NoSpacing"/>
        <w:ind w:left="2160" w:firstLine="720"/>
      </w:pPr>
      <w:r>
        <w:t xml:space="preserve"> problems with small differences based on the same core input file. </w:t>
      </w:r>
    </w:p>
    <w:p w:rsidR="001A5D3A" w:rsidRPr="00261BA7" w:rsidRDefault="001A5D3A" w:rsidP="001A5D3A">
      <w:pPr>
        <w:pStyle w:val="NoSpacing"/>
      </w:pPr>
    </w:p>
    <w:p w:rsidR="001A5D3A" w:rsidRPr="00261BA7" w:rsidRDefault="001A5D3A" w:rsidP="001A5D3A">
      <w:pPr>
        <w:pStyle w:val="NoSpacing"/>
      </w:pPr>
      <w:r w:rsidRPr="00261BA7">
        <w:t>NAME can be one of the existing test cases o</w:t>
      </w:r>
      <w:r>
        <w:t>r left</w:t>
      </w:r>
      <w:r w:rsidRPr="00261BA7">
        <w:t xml:space="preserve"> blank to run the whole set</w:t>
      </w:r>
    </w:p>
    <w:p w:rsidR="001A5D3A" w:rsidRPr="00A9122C" w:rsidRDefault="001A5D3A" w:rsidP="00216AA6">
      <w:pPr>
        <w:pStyle w:val="NoSpacing"/>
      </w:pPr>
    </w:p>
    <w:p w:rsidR="00F22663" w:rsidRPr="0015309A" w:rsidRDefault="00F22663" w:rsidP="00216AA6">
      <w:pPr>
        <w:pStyle w:val="NoSpacing"/>
      </w:pPr>
    </w:p>
    <w:p w:rsidR="00856950" w:rsidRDefault="00856950" w:rsidP="00856950">
      <w:pPr>
        <w:pStyle w:val="Heading1"/>
        <w:numPr>
          <w:ilvl w:val="0"/>
          <w:numId w:val="0"/>
        </w:numPr>
      </w:pPr>
      <w:bookmarkStart w:id="14" w:name="_Toc404075700"/>
      <w:r>
        <w:t>Parameterised geometry specification</w:t>
      </w:r>
      <w:bookmarkEnd w:id="14"/>
    </w:p>
    <w:p w:rsidR="00856950" w:rsidRDefault="00856950" w:rsidP="00856950"/>
    <w:p w:rsidR="002560D9" w:rsidRDefault="00856950" w:rsidP="00856950">
      <w:r>
        <w:t xml:space="preserve">It is sometimes useful to specify a geometry in terms of parameters, especially if a coordinate value (for example) appears several times in a </w:t>
      </w:r>
      <w:r w:rsidR="002560D9">
        <w:t xml:space="preserve">geometry specification and may be a parameter under study. In this case the geometric values can be given a name and the value specified elsewhere. </w:t>
      </w:r>
    </w:p>
    <w:p w:rsidR="00E51D9F" w:rsidRDefault="002560D9" w:rsidP="00856950">
      <w:r>
        <w:lastRenderedPageBreak/>
        <w:t xml:space="preserve">The </w:t>
      </w:r>
      <w:r w:rsidRPr="00E51D9F">
        <w:rPr>
          <w:b/>
        </w:rPr>
        <w:t>run_automatic_test</w:t>
      </w:r>
      <w:r>
        <w:t xml:space="preserve"> script allows for a parame</w:t>
      </w:r>
      <w:r w:rsidR="00E51D9F">
        <w:t xml:space="preserve">terised geometry specification which will be illustrated by an example. </w:t>
      </w:r>
    </w:p>
    <w:p w:rsidR="00E51D9F" w:rsidRDefault="00E51D9F" w:rsidP="00856950">
      <w:r>
        <w:t>The input file is allowed to include values specified as parameters e.g in the MONOPOLE_PARAMETERISED test case the monopole end point is specified by the parameters #end_point_x</w:t>
      </w:r>
      <w:r w:rsidR="00C64FB2">
        <w:t>, #end_point_y and #end_point_z. The coordinate must be specified in two places, once to define the line end point and</w:t>
      </w:r>
      <w:r w:rsidR="00E367AC">
        <w:t xml:space="preserve"> on</w:t>
      </w:r>
      <w:r w:rsidR="00C64FB2">
        <w:t>ce to define the point coordinate for the wire end junction. the relevant extract from the input file is shown below:</w:t>
      </w:r>
    </w:p>
    <w:p w:rsidR="00E51D9F" w:rsidRDefault="00E51D9F" w:rsidP="00C62C61">
      <w:pPr>
        <w:pStyle w:val="NoSpacing"/>
      </w:pPr>
      <w:r>
        <w:t>Line_list</w:t>
      </w:r>
    </w:p>
    <w:p w:rsidR="00E51D9F" w:rsidRDefault="00C62C61" w:rsidP="00C62C61">
      <w:pPr>
        <w:pStyle w:val="NoSpacing"/>
      </w:pPr>
      <w:r>
        <w:t>1</w:t>
      </w:r>
      <w:r>
        <w:tab/>
      </w:r>
      <w:r w:rsidR="00E51D9F">
        <w:t>Number of lines</w:t>
      </w:r>
    </w:p>
    <w:p w:rsidR="00E51D9F" w:rsidRDefault="00E51D9F" w:rsidP="00C62C61">
      <w:pPr>
        <w:pStyle w:val="NoSpacing"/>
      </w:pPr>
      <w:r>
        <w:t>1</w:t>
      </w:r>
      <w:r>
        <w:tab/>
        <w:t>LINE NUMBER</w:t>
      </w:r>
    </w:p>
    <w:p w:rsidR="00E51D9F" w:rsidRDefault="00E51D9F" w:rsidP="00C62C61">
      <w:pPr>
        <w:pStyle w:val="NoSpacing"/>
      </w:pPr>
      <w:r>
        <w:t>straight_line2</w:t>
      </w:r>
    </w:p>
    <w:p w:rsidR="00E51D9F" w:rsidRDefault="00E51D9F" w:rsidP="00C62C61">
      <w:pPr>
        <w:pStyle w:val="NoSpacing"/>
      </w:pPr>
      <w:r>
        <w:t xml:space="preserve">0.0 0.0 0.0    </w:t>
      </w:r>
      <w:r w:rsidR="00C62C61">
        <w:t xml:space="preserve">#end_point_x  </w:t>
      </w:r>
      <w:r>
        <w:t>#end_point_y  #end_point_z</w:t>
      </w:r>
    </w:p>
    <w:p w:rsidR="00C62C61" w:rsidRDefault="00C62C61" w:rsidP="00C62C61">
      <w:pPr>
        <w:pStyle w:val="NoSpacing"/>
      </w:pPr>
      <w:r>
        <w:t>0.0 0.0 0.0</w:t>
      </w:r>
    </w:p>
    <w:p w:rsidR="00C62C61" w:rsidRDefault="00C62C61" w:rsidP="00C62C61">
      <w:pPr>
        <w:pStyle w:val="NoSpacing"/>
      </w:pPr>
      <w:r>
        <w:t>0.0 0.0 0.0</w:t>
      </w:r>
    </w:p>
    <w:p w:rsidR="00C62C61" w:rsidRDefault="00C62C61" w:rsidP="00C62C61">
      <w:pPr>
        <w:pStyle w:val="NoSpacing"/>
      </w:pPr>
    </w:p>
    <w:p w:rsidR="00C62C61" w:rsidRDefault="00C62C61" w:rsidP="00C62C61">
      <w:pPr>
        <w:pStyle w:val="NoSpacing"/>
      </w:pPr>
      <w:r>
        <w:t>Point_list</w:t>
      </w:r>
    </w:p>
    <w:p w:rsidR="00C62C61" w:rsidRDefault="00C62C61" w:rsidP="00C62C61">
      <w:pPr>
        <w:pStyle w:val="NoSpacing"/>
        <w:numPr>
          <w:ilvl w:val="0"/>
          <w:numId w:val="14"/>
        </w:numPr>
      </w:pPr>
      <w:r>
        <w:t xml:space="preserve"> Number of points</w:t>
      </w:r>
    </w:p>
    <w:p w:rsidR="00C62C61" w:rsidRDefault="00C62C61" w:rsidP="00C62C61">
      <w:pPr>
        <w:pStyle w:val="NoSpacing"/>
        <w:numPr>
          <w:ilvl w:val="0"/>
          <w:numId w:val="15"/>
        </w:numPr>
      </w:pPr>
      <w:r>
        <w:t>POINT_NUMBER</w:t>
      </w:r>
    </w:p>
    <w:p w:rsidR="00C62C61" w:rsidRDefault="00C62C61" w:rsidP="00C62C61">
      <w:pPr>
        <w:pStyle w:val="NoSpacing"/>
      </w:pPr>
      <w:r>
        <w:t xml:space="preserve">0.0 0.0 0.0 </w:t>
      </w:r>
      <w:r>
        <w:tab/>
        <w:t>Point coordinates</w:t>
      </w:r>
    </w:p>
    <w:p w:rsidR="00C62C61" w:rsidRDefault="00C62C61" w:rsidP="00C62C61">
      <w:pPr>
        <w:pStyle w:val="NoSpacing"/>
      </w:pPr>
      <w:r>
        <w:t>0.0 0.0 0.0</w:t>
      </w:r>
    </w:p>
    <w:p w:rsidR="00C62C61" w:rsidRDefault="00C62C61" w:rsidP="00C62C61">
      <w:pPr>
        <w:pStyle w:val="NoSpacing"/>
      </w:pPr>
      <w:r>
        <w:t>0.0 0.0 0.0</w:t>
      </w:r>
    </w:p>
    <w:p w:rsidR="00C62C61" w:rsidRDefault="00C62C61" w:rsidP="00C62C61">
      <w:pPr>
        <w:pStyle w:val="NoSpacing"/>
      </w:pPr>
      <w:r>
        <w:t xml:space="preserve">       2</w:t>
      </w:r>
      <w:r>
        <w:tab/>
        <w:t>POINT NUMBER</w:t>
      </w:r>
    </w:p>
    <w:p w:rsidR="00C62C61" w:rsidRDefault="00C62C61" w:rsidP="00C62C61">
      <w:pPr>
        <w:pStyle w:val="NoSpacing"/>
      </w:pPr>
      <w:r>
        <w:t xml:space="preserve"> #end_point_x  #end_point_y  #end_point_z</w:t>
      </w:r>
      <w:r w:rsidRPr="00C62C61">
        <w:t xml:space="preserve"> </w:t>
      </w:r>
      <w:r>
        <w:tab/>
        <w:t>Point coordinates</w:t>
      </w:r>
    </w:p>
    <w:p w:rsidR="00C62C61" w:rsidRDefault="00C62C61" w:rsidP="00C62C61">
      <w:pPr>
        <w:pStyle w:val="NoSpacing"/>
      </w:pPr>
      <w:r>
        <w:t>0.0 0.0 0.0</w:t>
      </w:r>
    </w:p>
    <w:p w:rsidR="00C62C61" w:rsidRDefault="00C62C61" w:rsidP="00C62C61">
      <w:pPr>
        <w:pStyle w:val="NoSpacing"/>
      </w:pPr>
      <w:r>
        <w:t>0.0 0.0 0.0</w:t>
      </w:r>
    </w:p>
    <w:p w:rsidR="00C62C61" w:rsidRDefault="00C62C61" w:rsidP="00C62C61">
      <w:pPr>
        <w:pStyle w:val="NoSpacing"/>
        <w:ind w:left="360"/>
      </w:pPr>
      <w:r>
        <w:t>3    POINT_NUMBER</w:t>
      </w:r>
    </w:p>
    <w:p w:rsidR="00C62C61" w:rsidRDefault="00C62C61" w:rsidP="00C62C61">
      <w:pPr>
        <w:pStyle w:val="NoSpacing"/>
      </w:pPr>
      <w:r>
        <w:t xml:space="preserve">2.0 2.0 1.5 </w:t>
      </w:r>
      <w:r>
        <w:tab/>
        <w:t>Point coordinates</w:t>
      </w:r>
    </w:p>
    <w:p w:rsidR="00C62C61" w:rsidRDefault="00C62C61" w:rsidP="00C62C61">
      <w:pPr>
        <w:pStyle w:val="NoSpacing"/>
      </w:pPr>
      <w:r>
        <w:t>0.0 0.0 0.0</w:t>
      </w:r>
    </w:p>
    <w:p w:rsidR="00C62C61" w:rsidRDefault="00C62C61" w:rsidP="00C62C61">
      <w:pPr>
        <w:pStyle w:val="NoSpacing"/>
      </w:pPr>
      <w:r>
        <w:t>0.0 0.0 0.0</w:t>
      </w:r>
    </w:p>
    <w:p w:rsidR="00C62C61" w:rsidRDefault="00C62C61" w:rsidP="00C62C61">
      <w:pPr>
        <w:pStyle w:val="NoSpacing"/>
      </w:pPr>
    </w:p>
    <w:p w:rsidR="00C64FB2" w:rsidRDefault="00C64FB2" w:rsidP="00C62C61">
      <w:pPr>
        <w:pStyle w:val="NoSpacing"/>
      </w:pPr>
      <w:r>
        <w:t xml:space="preserve">The parameter values are specified in the file </w:t>
      </w:r>
      <w:r w:rsidRPr="00C64FB2">
        <w:rPr>
          <w:b/>
        </w:rPr>
        <w:t>parameter_definition.dat</w:t>
      </w:r>
      <w:r>
        <w:t xml:space="preserve"> in the </w:t>
      </w:r>
      <w:r w:rsidRPr="00C64FB2">
        <w:rPr>
          <w:b/>
        </w:rPr>
        <w:t>PROBLEM_SPECIFICATION_FILES</w:t>
      </w:r>
      <w:r>
        <w:t xml:space="preserve"> directory. The </w:t>
      </w:r>
      <w:r w:rsidRPr="00C64FB2">
        <w:rPr>
          <w:b/>
        </w:rPr>
        <w:t>parameter_definition.dat</w:t>
      </w:r>
      <w:r>
        <w:t xml:space="preserve"> file takes the form of a list of the parameters and its value, separated by an ‘=’ sign. One parameter specification is placed on each line as shown below:</w:t>
      </w:r>
    </w:p>
    <w:p w:rsidR="00C64FB2" w:rsidRDefault="00C64FB2" w:rsidP="00C62C61">
      <w:pPr>
        <w:pStyle w:val="NoSpacing"/>
      </w:pPr>
    </w:p>
    <w:p w:rsidR="00C64FB2" w:rsidRDefault="00C64FB2" w:rsidP="00C62C61">
      <w:pPr>
        <w:pStyle w:val="NoSpacing"/>
      </w:pPr>
      <w:r>
        <w:t>#end_point_x=0.0</w:t>
      </w:r>
    </w:p>
    <w:p w:rsidR="00C64FB2" w:rsidRDefault="00C64FB2" w:rsidP="00C62C61">
      <w:pPr>
        <w:pStyle w:val="NoSpacing"/>
      </w:pPr>
      <w:r>
        <w:t>#end_point_y=0.0</w:t>
      </w:r>
    </w:p>
    <w:p w:rsidR="00C64FB2" w:rsidRDefault="00C64FB2" w:rsidP="00C62C61">
      <w:pPr>
        <w:pStyle w:val="NoSpacing"/>
      </w:pPr>
      <w:r>
        <w:t>#end_point_z=5.0</w:t>
      </w:r>
    </w:p>
    <w:p w:rsidR="00C64FB2" w:rsidRDefault="00C64FB2" w:rsidP="00C62C61">
      <w:pPr>
        <w:pStyle w:val="NoSpacing"/>
      </w:pPr>
    </w:p>
    <w:p w:rsidR="00C64FB2" w:rsidRDefault="00C64FB2" w:rsidP="00C62C61">
      <w:pPr>
        <w:pStyle w:val="NoSpacing"/>
      </w:pPr>
      <w:r>
        <w:t xml:space="preserve">The parameter replacement is achieved in the </w:t>
      </w:r>
      <w:r w:rsidRPr="00C64FB2">
        <w:rPr>
          <w:b/>
        </w:rPr>
        <w:t>run_automatic_test</w:t>
      </w:r>
      <w:r>
        <w:t xml:space="preserve"> script and works by using </w:t>
      </w:r>
      <w:r w:rsidRPr="00C64FB2">
        <w:rPr>
          <w:b/>
        </w:rPr>
        <w:t xml:space="preserve">sed </w:t>
      </w:r>
      <w:r>
        <w:t xml:space="preserve">command when copying the input file from the </w:t>
      </w:r>
      <w:r w:rsidRPr="00C64FB2">
        <w:rPr>
          <w:b/>
        </w:rPr>
        <w:t>PROBLEM_SPECIFICATION_FILES</w:t>
      </w:r>
      <w:r>
        <w:t xml:space="preserve"> directory into the run directory. </w:t>
      </w:r>
    </w:p>
    <w:p w:rsidR="00E367AC" w:rsidRDefault="00E367AC" w:rsidP="00C62C61">
      <w:pPr>
        <w:pStyle w:val="NoSpacing"/>
      </w:pPr>
    </w:p>
    <w:p w:rsidR="00E367AC" w:rsidRDefault="00E367AC" w:rsidP="00C62C61">
      <w:pPr>
        <w:pStyle w:val="NoSpacing"/>
      </w:pPr>
      <w:r>
        <w:t xml:space="preserve">The substitution of parameters is done by a simple find and replace (using sed) therefore care must be taken in the naming of parameters and the order in which they are used. The following </w:t>
      </w:r>
      <w:r w:rsidRPr="00E367AC">
        <w:rPr>
          <w:b/>
        </w:rPr>
        <w:t>parameter_definition.dat</w:t>
      </w:r>
      <w:r>
        <w:t xml:space="preserve"> file will cause a problem:</w:t>
      </w:r>
    </w:p>
    <w:p w:rsidR="00E367AC" w:rsidRDefault="00E367AC" w:rsidP="00C62C61">
      <w:pPr>
        <w:pStyle w:val="NoSpacing"/>
      </w:pPr>
    </w:p>
    <w:p w:rsidR="00E367AC" w:rsidRDefault="00E367AC" w:rsidP="00C62C61">
      <w:pPr>
        <w:pStyle w:val="NoSpacing"/>
      </w:pPr>
      <w:r>
        <w:t>#dl=1.0</w:t>
      </w:r>
    </w:p>
    <w:p w:rsidR="00E367AC" w:rsidRDefault="00E367AC" w:rsidP="00C62C61">
      <w:pPr>
        <w:pStyle w:val="NoSpacing"/>
      </w:pPr>
      <w:r>
        <w:t>#dl2=0.5</w:t>
      </w:r>
    </w:p>
    <w:p w:rsidR="00E367AC" w:rsidRDefault="00E367AC" w:rsidP="00C62C61">
      <w:pPr>
        <w:pStyle w:val="NoSpacing"/>
      </w:pPr>
    </w:p>
    <w:p w:rsidR="000166F4" w:rsidRDefault="00E367AC" w:rsidP="00C62C61">
      <w:pPr>
        <w:pStyle w:val="NoSpacing"/>
      </w:pPr>
      <w:r>
        <w:t>In this case when ‘#dl’ is substituted for its value</w:t>
      </w:r>
      <w:r w:rsidR="000166F4">
        <w:t xml:space="preserve"> throughout the input file</w:t>
      </w:r>
      <w:r>
        <w:t>, ‘#dl2’ will become ‘1.02’</w:t>
      </w:r>
      <w:r w:rsidR="000166F4">
        <w:t>.</w:t>
      </w:r>
    </w:p>
    <w:p w:rsidR="000166F4" w:rsidRDefault="000166F4" w:rsidP="00C62C61">
      <w:pPr>
        <w:pStyle w:val="NoSpacing"/>
      </w:pPr>
      <w:r>
        <w:t>If parameters ‘#dl’ and ‘#dl2’</w:t>
      </w:r>
      <w:r w:rsidR="00E367AC">
        <w:t xml:space="preserve"> </w:t>
      </w:r>
      <w:r>
        <w:t>must be used then they should be specified in the order</w:t>
      </w:r>
    </w:p>
    <w:p w:rsidR="000166F4" w:rsidRDefault="000166F4" w:rsidP="00C62C61">
      <w:pPr>
        <w:pStyle w:val="NoSpacing"/>
      </w:pPr>
    </w:p>
    <w:p w:rsidR="000166F4" w:rsidRDefault="000166F4" w:rsidP="00C62C61">
      <w:pPr>
        <w:pStyle w:val="NoSpacing"/>
      </w:pPr>
      <w:r>
        <w:t xml:space="preserve"> #dl2=0.5</w:t>
      </w:r>
    </w:p>
    <w:p w:rsidR="000166F4" w:rsidRDefault="000166F4" w:rsidP="00C62C61">
      <w:pPr>
        <w:pStyle w:val="NoSpacing"/>
      </w:pPr>
      <w:r>
        <w:t>#dl=1.0</w:t>
      </w:r>
    </w:p>
    <w:p w:rsidR="000166F4" w:rsidRDefault="000166F4" w:rsidP="00C62C61">
      <w:pPr>
        <w:pStyle w:val="NoSpacing"/>
      </w:pPr>
    </w:p>
    <w:p w:rsidR="00E367AC" w:rsidRPr="00C64FB2" w:rsidRDefault="000166F4" w:rsidP="00C62C61">
      <w:pPr>
        <w:pStyle w:val="NoSpacing"/>
      </w:pPr>
      <w:r>
        <w:t xml:space="preserve">To avoid any problems. </w:t>
      </w:r>
      <w:r w:rsidR="00E367AC">
        <w:t xml:space="preserve"> </w:t>
      </w:r>
    </w:p>
    <w:p w:rsidR="00C62C61" w:rsidRDefault="00C62C61" w:rsidP="00C62C61">
      <w:pPr>
        <w:pStyle w:val="NoSpacing"/>
      </w:pPr>
    </w:p>
    <w:p w:rsidR="00E367AC" w:rsidRDefault="00E367AC" w:rsidP="00C62C61">
      <w:pPr>
        <w:pStyle w:val="NoSpacing"/>
      </w:pPr>
      <w:r>
        <w:t xml:space="preserve">It is possible to include derived parameters  in the geometry for example in the MONPOLE_WITH_DERIVED_PARAMETERS test case. Here the </w:t>
      </w:r>
      <w:r w:rsidRPr="00E367AC">
        <w:rPr>
          <w:b/>
        </w:rPr>
        <w:t>parameter_definition.dat</w:t>
      </w:r>
      <w:r>
        <w:t xml:space="preserve"> file is </w:t>
      </w:r>
    </w:p>
    <w:p w:rsidR="00E367AC" w:rsidRDefault="00E367AC" w:rsidP="00C62C61">
      <w:pPr>
        <w:pStyle w:val="NoSpacing"/>
      </w:pPr>
    </w:p>
    <w:p w:rsidR="00E367AC" w:rsidRDefault="00E367AC" w:rsidP="00C62C61">
      <w:pPr>
        <w:pStyle w:val="NoSpacing"/>
      </w:pPr>
      <w:r>
        <w:t>#dl=1.0</w:t>
      </w:r>
    </w:p>
    <w:p w:rsidR="00E367AC" w:rsidRDefault="00E367AC" w:rsidP="00E367AC">
      <w:pPr>
        <w:pStyle w:val="NoSpacing"/>
      </w:pPr>
      <w:r>
        <w:t>#end_point_x=0.0</w:t>
      </w:r>
    </w:p>
    <w:p w:rsidR="00E367AC" w:rsidRDefault="00E367AC" w:rsidP="00E367AC">
      <w:pPr>
        <w:pStyle w:val="NoSpacing"/>
      </w:pPr>
      <w:r>
        <w:t>#end_point_y=0.0</w:t>
      </w:r>
    </w:p>
    <w:p w:rsidR="00E367AC" w:rsidRDefault="00E367AC" w:rsidP="00E367AC">
      <w:pPr>
        <w:pStyle w:val="NoSpacing"/>
      </w:pPr>
      <w:r>
        <w:t>#end_point_z=5.0</w:t>
      </w:r>
    </w:p>
    <w:p w:rsidR="00E367AC" w:rsidRDefault="00E367AC" w:rsidP="00E367AC">
      <w:pPr>
        <w:pStyle w:val="NoSpacing"/>
      </w:pPr>
      <w:r>
        <w:t>#obxy=[#end_point_z*2.0+#dl/2.0]</w:t>
      </w:r>
    </w:p>
    <w:p w:rsidR="00E367AC" w:rsidRDefault="00E367AC" w:rsidP="00E367AC">
      <w:pPr>
        <w:pStyle w:val="NoSpacing"/>
      </w:pPr>
      <w:r>
        <w:t>#obz=[#end_point_z*2.0]</w:t>
      </w:r>
    </w:p>
    <w:p w:rsidR="00E367AC" w:rsidRDefault="00E367AC" w:rsidP="00E367AC">
      <w:pPr>
        <w:pStyle w:val="NoSpacing"/>
      </w:pPr>
    </w:p>
    <w:p w:rsidR="00E367AC" w:rsidRDefault="00E367AC" w:rsidP="00E367AC">
      <w:pPr>
        <w:pStyle w:val="NoSpacing"/>
      </w:pPr>
      <w:r>
        <w:t>In this way the outer boundary position is a function of the monopole length and the cell size. The relevant part of the input file is:</w:t>
      </w:r>
    </w:p>
    <w:p w:rsidR="00E367AC" w:rsidRDefault="00E367AC" w:rsidP="00E367AC">
      <w:pPr>
        <w:pStyle w:val="NoSpacing"/>
      </w:pPr>
    </w:p>
    <w:p w:rsidR="00E367AC" w:rsidRDefault="00E367AC" w:rsidP="00E367AC">
      <w:pPr>
        <w:pStyle w:val="NoSpacing"/>
      </w:pPr>
      <w:r>
        <w:t>Mesh outer boundary dimension</w:t>
      </w:r>
    </w:p>
    <w:p w:rsidR="00E367AC" w:rsidRDefault="00E367AC" w:rsidP="00E367AC">
      <w:pPr>
        <w:pStyle w:val="NoSpacing"/>
      </w:pPr>
      <w:r>
        <w:t>-#obxy  #obxy    -#obxy  #obxy    -#obz  #obz</w:t>
      </w:r>
    </w:p>
    <w:p w:rsidR="00E367AC" w:rsidRDefault="00E367AC" w:rsidP="00E367AC">
      <w:pPr>
        <w:pStyle w:val="NoSpacing"/>
      </w:pPr>
    </w:p>
    <w:p w:rsidR="00C62C61" w:rsidRDefault="00C62C61" w:rsidP="00C62C61">
      <w:pPr>
        <w:pStyle w:val="NoSpacing"/>
        <w:ind w:left="360"/>
      </w:pPr>
    </w:p>
    <w:p w:rsidR="00F5383D" w:rsidRDefault="00E51D9F" w:rsidP="00C64FB2">
      <w:pPr>
        <w:pStyle w:val="Heading1"/>
      </w:pPr>
      <w:r>
        <w:t xml:space="preserve"> </w:t>
      </w:r>
      <w:bookmarkStart w:id="15" w:name="_Toc404075701"/>
      <w:bookmarkStart w:id="16" w:name="_Toc404075702"/>
      <w:r w:rsidR="00F5383D">
        <w:t>Coordinate systems</w:t>
      </w:r>
      <w:bookmarkEnd w:id="15"/>
      <w:bookmarkEnd w:id="16"/>
    </w:p>
    <w:p w:rsidR="00F5383D" w:rsidRDefault="00F5383D" w:rsidP="00F36BFD"/>
    <w:p w:rsidR="00F5383D" w:rsidRDefault="00F5383D" w:rsidP="00F36BFD">
      <w:r>
        <w:rPr>
          <w:b/>
        </w:rPr>
        <w:t>GGI_TLM</w:t>
      </w:r>
      <w:r>
        <w:t xml:space="preserve"> uses both Cartesian and spherical polar coordinate systems for the definition of different aspects of the geometry, excitation conditions and observed fields. All dimensions are in metres and angles are defined in degrees.</w:t>
      </w:r>
    </w:p>
    <w:p w:rsidR="00F5383D" w:rsidRDefault="00F5383D" w:rsidP="00F36BFD">
      <w:r>
        <w:t>The Cartesian (x,y,z) and spherical polar (</w:t>
      </w:r>
      <w:r>
        <w:sym w:font="Symbol" w:char="F072"/>
      </w:r>
      <w:r>
        <w:t>,</w:t>
      </w:r>
      <w:r>
        <w:sym w:font="Symbol" w:char="F071"/>
      </w:r>
      <w:r>
        <w:t>,</w:t>
      </w:r>
      <w:r>
        <w:sym w:font="Symbol" w:char="F066"/>
      </w:r>
      <w:r>
        <w:t>) coordinates are related as shown in the figure below.</w:t>
      </w:r>
    </w:p>
    <w:p w:rsidR="00F5383D" w:rsidRDefault="00E71119" w:rsidP="00F36BFD">
      <w:r>
        <w:rPr>
          <w:noProof/>
          <w:lang w:eastAsia="en-GB"/>
        </w:rPr>
        <w:lastRenderedPageBreak/>
        <mc:AlternateContent>
          <mc:Choice Requires="wpc">
            <w:drawing>
              <wp:inline distT="0" distB="0" distL="0" distR="0">
                <wp:extent cx="5731510" cy="3439160"/>
                <wp:effectExtent l="0" t="0" r="2540" b="0"/>
                <wp:docPr id="473"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9" name="AutoShape 4"/>
                        <wps:cNvCnPr>
                          <a:cxnSpLocks noChangeShapeType="1"/>
                        </wps:cNvCnPr>
                        <wps:spPr bwMode="auto">
                          <a:xfrm flipV="1">
                            <a:off x="2525049" y="721268"/>
                            <a:ext cx="796" cy="2163805"/>
                          </a:xfrm>
                          <a:prstGeom prst="straightConnector1">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wps:wsp>
                        <wps:cNvPr id="460" name="AutoShape 5"/>
                        <wps:cNvCnPr>
                          <a:cxnSpLocks noChangeShapeType="1"/>
                        </wps:cNvCnPr>
                        <wps:spPr bwMode="auto">
                          <a:xfrm flipV="1">
                            <a:off x="2525049" y="1803171"/>
                            <a:ext cx="1081823" cy="1081902"/>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1" name="AutoShape 6"/>
                        <wps:cNvCnPr>
                          <a:cxnSpLocks noChangeShapeType="1"/>
                        </wps:cNvCnPr>
                        <wps:spPr bwMode="auto">
                          <a:xfrm>
                            <a:off x="2525049" y="2885073"/>
                            <a:ext cx="2163645" cy="796"/>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AutoShape 7"/>
                        <wps:cNvCnPr>
                          <a:cxnSpLocks noChangeShapeType="1"/>
                        </wps:cNvCnPr>
                        <wps:spPr bwMode="auto">
                          <a:xfrm flipV="1">
                            <a:off x="2525049" y="811228"/>
                            <a:ext cx="1623132" cy="207384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463" name="AutoShape 8"/>
                        <wps:cNvCnPr>
                          <a:cxnSpLocks noChangeShapeType="1"/>
                        </wps:cNvCnPr>
                        <wps:spPr bwMode="auto">
                          <a:xfrm flipH="1">
                            <a:off x="4148180" y="811228"/>
                            <a:ext cx="796" cy="1352577"/>
                          </a:xfrm>
                          <a:prstGeom prst="straightConnector1">
                            <a:avLst/>
                          </a:prstGeom>
                          <a:noFill/>
                          <a:ln w="63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4" name="AutoShape 9"/>
                        <wps:cNvCnPr>
                          <a:cxnSpLocks noChangeShapeType="1"/>
                        </wps:cNvCnPr>
                        <wps:spPr bwMode="auto">
                          <a:xfrm flipV="1">
                            <a:off x="2525049" y="2163805"/>
                            <a:ext cx="1623132" cy="721268"/>
                          </a:xfrm>
                          <a:prstGeom prst="straightConnector1">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465" name="Text Box 10"/>
                        <wps:cNvSpPr txBox="1">
                          <a:spLocks noChangeArrowheads="1"/>
                        </wps:cNvSpPr>
                        <wps:spPr bwMode="auto">
                          <a:xfrm>
                            <a:off x="4508788" y="2434479"/>
                            <a:ext cx="450560" cy="385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5A423E" w:rsidRDefault="005A423E" w:rsidP="00F36BFD">
                              <w:r>
                                <w:t>x</w:t>
                              </w:r>
                            </w:p>
                          </w:txbxContent>
                        </wps:txbx>
                        <wps:bodyPr rot="0" vert="horz" wrap="square" lIns="91440" tIns="45720" rIns="91440" bIns="45720" anchor="t" anchorCtr="0" upright="1">
                          <a:noAutofit/>
                        </wps:bodyPr>
                      </wps:wsp>
                      <wps:wsp>
                        <wps:cNvPr id="466" name="Text Box 11"/>
                        <wps:cNvSpPr txBox="1">
                          <a:spLocks noChangeArrowheads="1"/>
                        </wps:cNvSpPr>
                        <wps:spPr bwMode="auto">
                          <a:xfrm>
                            <a:off x="2615001" y="541349"/>
                            <a:ext cx="449764" cy="384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5A423E" w:rsidRDefault="005A423E" w:rsidP="00F36BFD">
                              <w:r>
                                <w:t>z</w:t>
                              </w:r>
                            </w:p>
                          </w:txbxContent>
                        </wps:txbx>
                        <wps:bodyPr rot="0" vert="horz" wrap="square" lIns="91440" tIns="45720" rIns="91440" bIns="45720" anchor="t" anchorCtr="0" upright="1">
                          <a:noAutofit/>
                        </wps:bodyPr>
                      </wps:wsp>
                      <wps:wsp>
                        <wps:cNvPr id="467" name="Text Box 12"/>
                        <wps:cNvSpPr txBox="1">
                          <a:spLocks noChangeArrowheads="1"/>
                        </wps:cNvSpPr>
                        <wps:spPr bwMode="auto">
                          <a:xfrm>
                            <a:off x="3516918" y="1532496"/>
                            <a:ext cx="449764" cy="385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5A423E" w:rsidRDefault="005A423E" w:rsidP="00F36BFD">
                              <w:r>
                                <w:t>y</w:t>
                              </w:r>
                            </w:p>
                          </w:txbxContent>
                        </wps:txbx>
                        <wps:bodyPr rot="0" vert="horz" wrap="square" lIns="91440" tIns="45720" rIns="91440" bIns="45720" anchor="t" anchorCtr="0" upright="1">
                          <a:noAutofit/>
                        </wps:bodyPr>
                      </wps:wsp>
                      <wps:wsp>
                        <wps:cNvPr id="468" name="Text Box 13"/>
                        <wps:cNvSpPr txBox="1">
                          <a:spLocks noChangeArrowheads="1"/>
                        </wps:cNvSpPr>
                        <wps:spPr bwMode="auto">
                          <a:xfrm>
                            <a:off x="3516918" y="2524439"/>
                            <a:ext cx="450560" cy="386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5A423E" w:rsidRPr="00F36BFD" w:rsidRDefault="005A423E" w:rsidP="00F36BFD">
                              <w:r>
                                <w:sym w:font="Symbol" w:char="F066"/>
                              </w:r>
                            </w:p>
                          </w:txbxContent>
                        </wps:txbx>
                        <wps:bodyPr rot="0" vert="horz" wrap="square" lIns="91440" tIns="45720" rIns="91440" bIns="45720" anchor="t" anchorCtr="0" upright="1">
                          <a:noAutofit/>
                        </wps:bodyPr>
                      </wps:wsp>
                      <wps:wsp>
                        <wps:cNvPr id="469" name="Text Box 14"/>
                        <wps:cNvSpPr txBox="1">
                          <a:spLocks noChangeArrowheads="1"/>
                        </wps:cNvSpPr>
                        <wps:spPr bwMode="auto">
                          <a:xfrm>
                            <a:off x="3614832" y="773811"/>
                            <a:ext cx="451356" cy="384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5A423E" w:rsidRDefault="005A423E" w:rsidP="00F36BFD">
                              <w:r>
                                <w:sym w:font="Symbol" w:char="F072"/>
                              </w:r>
                            </w:p>
                          </w:txbxContent>
                        </wps:txbx>
                        <wps:bodyPr rot="0" vert="horz" wrap="square" lIns="91440" tIns="45720" rIns="91440" bIns="45720" anchor="t" anchorCtr="0" upright="1">
                          <a:noAutofit/>
                        </wps:bodyPr>
                      </wps:wsp>
                      <wps:wsp>
                        <wps:cNvPr id="470" name="Arc 15"/>
                        <wps:cNvSpPr>
                          <a:spLocks/>
                        </wps:cNvSpPr>
                        <wps:spPr bwMode="auto">
                          <a:xfrm>
                            <a:off x="3336216" y="2524439"/>
                            <a:ext cx="180702" cy="36063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9050">
                            <a:solidFill>
                              <a:srgbClr val="000000"/>
                            </a:solidFill>
                            <a:round/>
                            <a:headEnd type="stealth" w="med" len="me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Arc 16"/>
                        <wps:cNvSpPr>
                          <a:spLocks/>
                        </wps:cNvSpPr>
                        <wps:spPr bwMode="auto">
                          <a:xfrm>
                            <a:off x="2525049" y="2073845"/>
                            <a:ext cx="540513" cy="271471"/>
                          </a:xfrm>
                          <a:custGeom>
                            <a:avLst/>
                            <a:gdLst>
                              <a:gd name="G0" fmla="+- 0 0 0"/>
                              <a:gd name="G1" fmla="+- 21600 0 0"/>
                              <a:gd name="G2" fmla="+- 21600 0 0"/>
                              <a:gd name="T0" fmla="*/ 0 w 19644"/>
                              <a:gd name="T1" fmla="*/ 0 h 21600"/>
                              <a:gd name="T2" fmla="*/ 19644 w 19644"/>
                              <a:gd name="T3" fmla="*/ 12618 h 21600"/>
                              <a:gd name="T4" fmla="*/ 0 w 19644"/>
                              <a:gd name="T5" fmla="*/ 21600 h 21600"/>
                            </a:gdLst>
                            <a:ahLst/>
                            <a:cxnLst>
                              <a:cxn ang="0">
                                <a:pos x="T0" y="T1"/>
                              </a:cxn>
                              <a:cxn ang="0">
                                <a:pos x="T2" y="T3"/>
                              </a:cxn>
                              <a:cxn ang="0">
                                <a:pos x="T4" y="T5"/>
                              </a:cxn>
                            </a:cxnLst>
                            <a:rect l="0" t="0" r="r" b="b"/>
                            <a:pathLst>
                              <a:path w="19644" h="21600" fill="none" extrusionOk="0">
                                <a:moveTo>
                                  <a:pt x="-1" y="0"/>
                                </a:moveTo>
                                <a:cubicBezTo>
                                  <a:pt x="8452" y="0"/>
                                  <a:pt x="16128" y="4930"/>
                                  <a:pt x="19643" y="12618"/>
                                </a:cubicBezTo>
                              </a:path>
                              <a:path w="19644" h="21600" stroke="0" extrusionOk="0">
                                <a:moveTo>
                                  <a:pt x="-1" y="0"/>
                                </a:moveTo>
                                <a:cubicBezTo>
                                  <a:pt x="8452" y="0"/>
                                  <a:pt x="16128" y="4930"/>
                                  <a:pt x="19643" y="12618"/>
                                </a:cubicBezTo>
                                <a:lnTo>
                                  <a:pt x="0" y="21600"/>
                                </a:lnTo>
                                <a:close/>
                              </a:path>
                            </a:pathLst>
                          </a:custGeom>
                          <a:noFill/>
                          <a:ln w="19050">
                            <a:solidFill>
                              <a:srgbClr val="000000"/>
                            </a:solidFill>
                            <a:round/>
                            <a:headEnd type="stealth" w="med" len="me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Text Box 17"/>
                        <wps:cNvSpPr txBox="1">
                          <a:spLocks noChangeArrowheads="1"/>
                        </wps:cNvSpPr>
                        <wps:spPr bwMode="auto">
                          <a:xfrm>
                            <a:off x="2704954" y="1803171"/>
                            <a:ext cx="450560" cy="386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5A423E" w:rsidRPr="00F36BFD" w:rsidRDefault="005A423E" w:rsidP="00F36BFD">
                              <w:r>
                                <w:sym w:font="Symbol" w:char="F071"/>
                              </w:r>
                            </w:p>
                          </w:txbxContent>
                        </wps:txbx>
                        <wps:bodyPr rot="0" vert="horz" wrap="square" lIns="91440" tIns="45720" rIns="91440" bIns="45720" anchor="t" anchorCtr="0" upright="1">
                          <a:noAutofit/>
                        </wps:bodyPr>
                      </wps:wsp>
                    </wpc:wpc>
                  </a:graphicData>
                </a:graphic>
              </wp:inline>
            </w:drawing>
          </mc:Choice>
          <mc:Fallback>
            <w:pict>
              <v:group id="Canvas 2" o:spid="_x0000_s1069"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">
                <v:shape id="_x0000_s1070" type="#_x0000_t75" style="position:absolute;width:57315;height:34391;visibility:visible;mso-wrap-style:square">
                  <v:fill o:detectmouseclick="t"/>
                  <v:path o:connecttype="none"/>
                </v:shape>
                <v:shape id="AutoShape 4" o:spid="_x0000_s1071" type="#_x0000_t32" style="position:absolute;left:25250;top:7212;width:8;height:2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" strokeweight="2pt">
                  <v:stroke endarrow="block"/>
                  <v:shadow color="#243f60" opacity=".5" offset="1pt"/>
                </v:shape>
                <v:shape id="AutoShape 5" o:spid="_x0000_s1072" type="#_x0000_t32" style="position:absolute;left:25250;top:18031;width:10818;height:108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" strokeweight="2pt">
                  <v:stroke endarrow="block"/>
                </v:shape>
                <v:shape id="AutoShape 6" o:spid="_x0000_s1073" type="#_x0000_t32" style="position:absolute;left:25250;top:28850;width:2163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" strokeweight="2pt">
                  <v:stroke endarrow="block"/>
                </v:shape>
                <v:shape id="AutoShape 7" o:spid="_x0000_s1074" type="#_x0000_t32" style="position:absolute;left:25250;top:8112;width:16231;height:207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" strokeweight="1.5pt">
                  <v:stroke endarrow="oval"/>
                </v:shape>
                <v:shape id="AutoShape 8" o:spid="_x0000_s1075" type="#_x0000_t32" style="position:absolute;left:41481;top:8112;width:8;height:135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" strokeweight=".5pt">
                  <v:stroke dashstyle="1 1"/>
                </v:shape>
                <v:shape id="AutoShape 9" o:spid="_x0000_s1076" type="#_x0000_t32" style="position:absolute;left:25250;top:21638;width:16231;height:72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" strokeweight="1.5pt">
                  <v:stroke startarrow="classic" endarrow="classic"/>
                </v:shape>
                <v:shape id="Text Box 10" o:spid="_x0000_s1077" type="#_x0000_t202" style="position:absolute;left:45087;top:24344;width:4506;height:3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" filled="f" stroked="f" strokecolor="white" strokeweight="1.5pt">
                  <v:textbox>
                    <w:txbxContent>
                      <w:p w:rsidR="005A423E" w:rsidRDefault="005A423E" w:rsidP="00F36BFD">
                        <w:r>
                          <w:t>x</w:t>
                        </w:r>
                      </w:p>
                    </w:txbxContent>
                  </v:textbox>
                </v:shape>
                <v:shape id="Text Box 11" o:spid="_x0000_s1078" type="#_x0000_t202" style="position:absolute;left:26150;top:5413;width:4497;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" filled="f" stroked="f" strokecolor="white" strokeweight="1.5pt">
                  <v:textbox>
                    <w:txbxContent>
                      <w:p w:rsidR="005A423E" w:rsidRDefault="005A423E" w:rsidP="00F36BFD">
                        <w:r>
                          <w:t>z</w:t>
                        </w:r>
                      </w:p>
                    </w:txbxContent>
                  </v:textbox>
                </v:shape>
                <v:shape id="Text Box 12" o:spid="_x0000_s1079" type="#_x0000_t202" style="position:absolute;left:35169;top:15324;width:4497;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" filled="f" stroked="f" strokecolor="white" strokeweight="1.5pt">
                  <v:textbox>
                    <w:txbxContent>
                      <w:p w:rsidR="005A423E" w:rsidRDefault="005A423E" w:rsidP="00F36BFD">
                        <w:r>
                          <w:t>y</w:t>
                        </w:r>
                      </w:p>
                    </w:txbxContent>
                  </v:textbox>
                </v:shape>
                <v:shape id="Text Box 13" o:spid="_x0000_s1080" type="#_x0000_t202" style="position:absolute;left:35169;top:25244;width:450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" filled="f" stroked="f" strokecolor="white" strokeweight="1.5pt">
                  <v:textbox>
                    <w:txbxContent>
                      <w:p w:rsidR="005A423E" w:rsidRPr="00F36BFD" w:rsidRDefault="005A423E" w:rsidP="00F36BFD">
                        <w:r>
                          <w:sym w:font="Symbol" w:char="F066"/>
                        </w:r>
                      </w:p>
                    </w:txbxContent>
                  </v:textbox>
                </v:shape>
                <v:shape id="Text Box 14" o:spid="_x0000_s1081" type="#_x0000_t202" style="position:absolute;left:36148;top:7738;width:4513;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" filled="f" stroked="f" strokecolor="white" strokeweight="1.5pt">
                  <v:textbox>
                    <w:txbxContent>
                      <w:p w:rsidR="005A423E" w:rsidRDefault="005A423E" w:rsidP="00F36BFD">
                        <w:r>
                          <w:sym w:font="Symbol" w:char="F072"/>
                        </w:r>
                      </w:p>
                    </w:txbxContent>
                  </v:textbox>
                </v:shape>
                <v:shape id="Arc 15" o:spid="_x0000_s1082" style="position:absolute;left:33362;top:25244;width:1807;height:360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" path="m-1,nfc11929,,21600,9670,21600,21600em-1,nsc11929,,21600,9670,21600,21600l,21600,-1,xe" filled="f" strokeweight="1.5pt">
                  <v:stroke startarrow="classic" endarrow="classic"/>
                  <v:path arrowok="t" o:extrusionok="f" o:connecttype="custom" o:connectlocs="0,0;180702,360634;0,360634" o:connectangles="0,0,0"/>
                </v:shape>
                <v:shape id="Arc 16" o:spid="_x0000_s1083" style="position:absolute;left:25250;top:20738;width:5405;height:2715;visibility:visible;mso-wrap-style:square;v-text-anchor:top" coordsize="1964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" path="m-1,nfc8452,,16128,4930,19643,12618em-1,nsc8452,,16128,4930,19643,12618l,21600,-1,xe" filled="f" strokeweight="1.5pt">
                  <v:stroke startarrow="classic" endarrow="classic"/>
                  <v:path arrowok="t" o:extrusionok="f" o:connecttype="custom" o:connectlocs="0,0;540513,158584;0,271471" o:connectangles="0,0,0"/>
                </v:shape>
                <v:shape id="Text Box 17" o:spid="_x0000_s1084" type="#_x0000_t202" style="position:absolute;left:27049;top:18031;width:4506;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" filled="f" stroked="f" strokecolor="white" strokeweight="1.5pt">
                  <v:textbox>
                    <w:txbxContent>
                      <w:p w:rsidR="005A423E" w:rsidRPr="00F36BFD" w:rsidRDefault="005A423E" w:rsidP="00F36BFD">
                        <w:r>
                          <w:sym w:font="Symbol" w:char="F071"/>
                        </w:r>
                      </w:p>
                    </w:txbxContent>
                  </v:textbox>
                </v:shape>
                <w10:anchorlock/>
              </v:group>
            </w:pict>
          </mc:Fallback>
        </mc:AlternateContent>
      </w:r>
      <w:r w:rsidR="00F5383D">
        <w:t xml:space="preserve"> </w:t>
      </w:r>
    </w:p>
    <w:p w:rsidR="00F5383D" w:rsidRDefault="00F5383D" w:rsidP="005E76B6">
      <w:pPr>
        <w:pStyle w:val="MTDisplayEquation"/>
      </w:pPr>
      <w:r>
        <w:tab/>
      </w:r>
      <w:r w:rsidRPr="005E76B6">
        <w:rPr>
          <w:position w:val="-46"/>
        </w:rPr>
        <w:object w:dxaOrig="1840" w:dyaOrig="1040">
          <v:shape id="_x0000_i1026" type="#_x0000_t75" style="width:90.5pt;height:52.5pt" o:ole="">
            <v:imagedata r:id="rId5" o:title=""/>
          </v:shape>
          <o:OLEObject Type="Embed" ProgID="Equation.DSMT4" ShapeID="_x0000_i1026" DrawAspect="Content" ObjectID="_1632224280" r:id="rId6"/>
        </w:object>
      </w:r>
    </w:p>
    <w:p w:rsidR="00F5383D" w:rsidRDefault="00F5383D" w:rsidP="00F36BFD">
      <w:r>
        <w:t>The specification of geometric objects (volumes, surfaces and lines) allows the transformation of the specified object by rotation and translation. The rotation is applied first followed by the translation.</w:t>
      </w:r>
    </w:p>
    <w:p w:rsidR="00F5383D" w:rsidRDefault="00F5383D" w:rsidP="00F36BFD"/>
    <w:p w:rsidR="00F5383D" w:rsidRDefault="00F5383D" w:rsidP="00F36BFD">
      <w:r>
        <w:t xml:space="preserve">The rotation is specified by three real numbers </w:t>
      </w:r>
      <w:r>
        <w:sym w:font="Symbol" w:char="F079"/>
      </w:r>
      <w:r>
        <w:t>=</w:t>
      </w:r>
      <w:r>
        <w:sym w:font="Symbol" w:char="F071"/>
      </w:r>
      <w:r w:rsidRPr="00E75987">
        <w:t>x</w:t>
      </w:r>
      <w:r>
        <w:t xml:space="preserve">, </w:t>
      </w:r>
      <w:r>
        <w:sym w:font="Symbol" w:char="F071"/>
      </w:r>
      <w:r>
        <w:t>=</w:t>
      </w:r>
      <w:r>
        <w:sym w:font="Symbol" w:char="F071"/>
      </w:r>
      <w:r w:rsidRPr="00E75987">
        <w:t>y</w:t>
      </w:r>
      <w:r>
        <w:t xml:space="preserve">, </w:t>
      </w:r>
      <w:r>
        <w:sym w:font="Symbol" w:char="F066"/>
      </w:r>
      <w:r>
        <w:t>=</w:t>
      </w:r>
      <w:r>
        <w:sym w:font="Symbol" w:char="F071"/>
      </w:r>
      <w:r w:rsidRPr="00E75987">
        <w:t>z</w:t>
      </w:r>
      <w:r>
        <w:t xml:space="preserve">, </w:t>
      </w:r>
      <w:r w:rsidRPr="00E75987">
        <w:t>which</w:t>
      </w:r>
      <w:r>
        <w:t xml:space="preserve"> specify the angle to rotate the geometry around the x, y and z axes. The rotation is actually applied in the order: rotate in z then y then x.</w:t>
      </w:r>
    </w:p>
    <w:p w:rsidR="00F5383D" w:rsidRDefault="00F5383D" w:rsidP="00F36BFD">
      <w:r>
        <w:t xml:space="preserve">The combination of the three rotations is given by </w:t>
      </w:r>
    </w:p>
    <w:p w:rsidR="00F5383D" w:rsidRDefault="009D618F" w:rsidP="009D618F">
      <w:pPr>
        <w:pStyle w:val="MTDisplayEquation"/>
      </w:pPr>
      <w:r>
        <w:tab/>
      </w:r>
      <w:r w:rsidRPr="009D618F">
        <w:rPr>
          <w:position w:val="-14"/>
        </w:rPr>
        <w:object w:dxaOrig="1660" w:dyaOrig="400">
          <v:shape id="_x0000_i1027" type="#_x0000_t75" style="width:83pt;height:20pt" o:ole="">
            <v:imagedata r:id="rId7" o:title=""/>
          </v:shape>
          <o:OLEObject Type="Embed" ProgID="Equation.DSMT4" ShapeID="_x0000_i1027" DrawAspect="Content" ObjectID="_1632224281" r:id="rId8"/>
        </w:object>
      </w:r>
    </w:p>
    <w:p w:rsidR="009E1BF6" w:rsidRDefault="009E1BF6" w:rsidP="009E1BF6">
      <w:r>
        <w:t xml:space="preserve">Where </w:t>
      </w:r>
    </w:p>
    <w:p w:rsidR="009D618F" w:rsidRDefault="009D618F" w:rsidP="009D618F">
      <w:pPr>
        <w:pStyle w:val="MTDisplayEquation"/>
      </w:pPr>
      <w:r>
        <w:lastRenderedPageBreak/>
        <w:tab/>
      </w:r>
      <w:r w:rsidRPr="009D618F">
        <w:rPr>
          <w:position w:val="-162"/>
        </w:rPr>
        <w:object w:dxaOrig="2500" w:dyaOrig="3360">
          <v:shape id="_x0000_i1028" type="#_x0000_t75" style="width:125pt;height:168pt" o:ole="">
            <v:imagedata r:id="rId9" o:title=""/>
          </v:shape>
          <o:OLEObject Type="Embed" ProgID="Equation.DSMT4" ShapeID="_x0000_i1028" DrawAspect="Content" ObjectID="_1632224282" r:id="rId10"/>
        </w:object>
      </w:r>
    </w:p>
    <w:p w:rsidR="009E1BF6" w:rsidRDefault="009D618F" w:rsidP="009E1BF6">
      <w:r>
        <w:t xml:space="preserve"> </w:t>
      </w:r>
      <w:r w:rsidR="009E1BF6">
        <w:t>[A] is then given by</w:t>
      </w:r>
    </w:p>
    <w:p w:rsidR="009D618F" w:rsidRDefault="009D618F" w:rsidP="009D618F">
      <w:pPr>
        <w:pStyle w:val="MTDisplayEquation"/>
      </w:pPr>
      <w:r>
        <w:tab/>
      </w:r>
      <w:r w:rsidRPr="009D618F">
        <w:rPr>
          <w:position w:val="-158"/>
        </w:rPr>
        <w:object w:dxaOrig="3120" w:dyaOrig="3280">
          <v:shape id="_x0000_i1029" type="#_x0000_t75" style="width:156pt;height:164pt" o:ole="">
            <v:imagedata r:id="rId11" o:title=""/>
          </v:shape>
          <o:OLEObject Type="Embed" ProgID="Equation.DSMT4" ShapeID="_x0000_i1029" DrawAspect="Content" ObjectID="_1632224283" r:id="rId12"/>
        </w:object>
      </w:r>
    </w:p>
    <w:p w:rsidR="00F5383D" w:rsidRDefault="00F5383D" w:rsidP="00E75987">
      <w:r>
        <w:t>A translation is then specified by three (real) offsets in the x, y and z directions, ox, oy, oz.</w:t>
      </w:r>
    </w:p>
    <w:p w:rsidR="00F5383D" w:rsidRDefault="00F5383D" w:rsidP="00283FB7">
      <w:pPr>
        <w:pStyle w:val="Heading2"/>
      </w:pPr>
      <w:bookmarkStart w:id="17" w:name="_Toc404075703"/>
      <w:r w:rsidRPr="00283FB7">
        <w:t>Examples</w:t>
      </w:r>
      <w:bookmarkEnd w:id="17"/>
    </w:p>
    <w:p w:rsidR="00283FB7" w:rsidRPr="00283FB7" w:rsidRDefault="00283FB7" w:rsidP="00283FB7"/>
    <w:p w:rsidR="00F5383D" w:rsidRDefault="00F5383D" w:rsidP="00B2532A">
      <w:pPr>
        <w:pStyle w:val="NoSpacing"/>
      </w:pPr>
      <w:r>
        <w:t xml:space="preserve">Assume that we have defined a rectangular surface normal to z of width a in the x direction and width b in the y direction. </w:t>
      </w:r>
    </w:p>
    <w:p w:rsidR="00F5383D" w:rsidRDefault="00F5383D" w:rsidP="00B2532A">
      <w:pPr>
        <w:pStyle w:val="NoSpacing"/>
      </w:pPr>
    </w:p>
    <w:p w:rsidR="00F5383D" w:rsidRPr="00B2532A" w:rsidRDefault="00F5383D" w:rsidP="00B2532A">
      <w:pPr>
        <w:pStyle w:val="NoSpacing"/>
      </w:pPr>
      <w:r>
        <w:t>We can rotate this original surface to give a surface normal to x of width b in the y direction and width a in the z direction by the rotation:</w:t>
      </w:r>
    </w:p>
    <w:p w:rsidR="00F5383D" w:rsidRDefault="00F5383D" w:rsidP="00B2532A">
      <w:pPr>
        <w:pStyle w:val="NoSpacing"/>
      </w:pPr>
      <w:r>
        <w:sym w:font="Symbol" w:char="F071"/>
      </w:r>
      <w:r w:rsidRPr="00E75987">
        <w:t>x</w:t>
      </w:r>
      <w:r>
        <w:t>=</w:t>
      </w:r>
      <w:r>
        <w:sym w:font="Symbol" w:char="F079"/>
      </w:r>
      <w:r>
        <w:t>=0</w:t>
      </w:r>
    </w:p>
    <w:p w:rsidR="00F5383D" w:rsidRDefault="00F5383D" w:rsidP="00B2532A">
      <w:pPr>
        <w:pStyle w:val="NoSpacing"/>
      </w:pPr>
      <w:r>
        <w:sym w:font="Symbol" w:char="F071"/>
      </w:r>
      <w:r w:rsidRPr="00E75987">
        <w:t>y</w:t>
      </w:r>
      <w:r>
        <w:t>=</w:t>
      </w:r>
      <w:r>
        <w:sym w:font="Symbol" w:char="F071"/>
      </w:r>
      <w:r>
        <w:t>=90</w:t>
      </w:r>
    </w:p>
    <w:p w:rsidR="00F5383D" w:rsidRDefault="00F5383D" w:rsidP="00B2532A">
      <w:pPr>
        <w:pStyle w:val="NoSpacing"/>
      </w:pPr>
      <w:r>
        <w:sym w:font="Symbol" w:char="F071"/>
      </w:r>
      <w:r w:rsidRPr="00E75987">
        <w:t>z</w:t>
      </w:r>
      <w:r>
        <w:t>=</w:t>
      </w:r>
      <w:r>
        <w:sym w:font="Symbol" w:char="F066"/>
      </w:r>
      <w:r>
        <w:t>=0</w:t>
      </w:r>
    </w:p>
    <w:p w:rsidR="00F5383D" w:rsidRDefault="00F5383D" w:rsidP="00B2532A">
      <w:pPr>
        <w:pStyle w:val="NoSpacing"/>
      </w:pPr>
    </w:p>
    <w:p w:rsidR="00F5383D" w:rsidRPr="00B2532A" w:rsidRDefault="00F5383D" w:rsidP="00B2532A">
      <w:pPr>
        <w:pStyle w:val="NoSpacing"/>
      </w:pPr>
      <w:r>
        <w:t>We can rotate this original surface to give a surface normal to y of width a in the x direction and width b in the z direction by the rotation:</w:t>
      </w:r>
    </w:p>
    <w:p w:rsidR="00F5383D" w:rsidRDefault="00F5383D" w:rsidP="00B2532A">
      <w:pPr>
        <w:pStyle w:val="NoSpacing"/>
      </w:pPr>
      <w:r>
        <w:sym w:font="Symbol" w:char="F071"/>
      </w:r>
      <w:r w:rsidRPr="00E75987">
        <w:t>x</w:t>
      </w:r>
      <w:r>
        <w:t>=</w:t>
      </w:r>
      <w:r>
        <w:sym w:font="Symbol" w:char="F079"/>
      </w:r>
      <w:r>
        <w:t>=90</w:t>
      </w:r>
    </w:p>
    <w:p w:rsidR="00F5383D" w:rsidRDefault="00F5383D" w:rsidP="00B2532A">
      <w:pPr>
        <w:pStyle w:val="NoSpacing"/>
      </w:pPr>
      <w:r>
        <w:sym w:font="Symbol" w:char="F071"/>
      </w:r>
      <w:r w:rsidRPr="00E75987">
        <w:t>y</w:t>
      </w:r>
      <w:r>
        <w:t>=</w:t>
      </w:r>
      <w:r>
        <w:sym w:font="Symbol" w:char="F071"/>
      </w:r>
      <w:r>
        <w:t>=0</w:t>
      </w:r>
    </w:p>
    <w:p w:rsidR="00F5383D" w:rsidRPr="00F36BFD" w:rsidRDefault="00F5383D" w:rsidP="00216AA6">
      <w:pPr>
        <w:pStyle w:val="NoSpacing"/>
      </w:pPr>
      <w:r>
        <w:sym w:font="Symbol" w:char="F071"/>
      </w:r>
      <w:r w:rsidRPr="00E75987">
        <w:t>z</w:t>
      </w:r>
      <w:r>
        <w:t>=</w:t>
      </w:r>
      <w:r>
        <w:sym w:font="Symbol" w:char="F066"/>
      </w:r>
      <w:r>
        <w:t>=0</w:t>
      </w:r>
    </w:p>
    <w:p w:rsidR="00F5383D" w:rsidRDefault="00AF69B2" w:rsidP="004E7492">
      <w:pPr>
        <w:pStyle w:val="Heading1"/>
      </w:pPr>
      <w:r>
        <w:br w:type="page"/>
      </w:r>
      <w:bookmarkStart w:id="18" w:name="_Toc404075704"/>
      <w:r w:rsidR="00F5383D">
        <w:lastRenderedPageBreak/>
        <w:t>Geometry Specification</w:t>
      </w:r>
      <w:bookmarkEnd w:id="18"/>
    </w:p>
    <w:p w:rsidR="00973529" w:rsidRPr="00973529" w:rsidRDefault="00973529" w:rsidP="00973529"/>
    <w:p w:rsidR="00F5383D" w:rsidRDefault="00F5383D" w:rsidP="00216AA6">
      <w:pPr>
        <w:pStyle w:val="NoSpacing"/>
      </w:pPr>
      <w:r>
        <w:t>The problem geometry is defined a</w:t>
      </w:r>
      <w:r w:rsidR="00521FB4">
        <w:t xml:space="preserve">s a set of volumes, surfaces, </w:t>
      </w:r>
      <w:r>
        <w:t>lines</w:t>
      </w:r>
      <w:r w:rsidR="00521FB4">
        <w:t xml:space="preserve"> and points</w:t>
      </w:r>
      <w:r>
        <w:t>. The volumes may be given the properties of bulk dielectric/ magnetic materials, surfaces may be given impedance boundary properties (which include PEC and resistive sheets as special cases) and cable routes may be associated with sequences of lines through the problem spaces.</w:t>
      </w:r>
      <w:r w:rsidR="004256A7">
        <w:t xml:space="preserve"> Points are used to specify the location of outputs in the problem spac</w:t>
      </w:r>
      <w:r w:rsidR="00156B60">
        <w:t>e as well as cable junctions (including terminations to surfaces.)</w:t>
      </w:r>
    </w:p>
    <w:p w:rsidR="00F5383D" w:rsidRDefault="00F5383D" w:rsidP="00216AA6">
      <w:pPr>
        <w:pStyle w:val="NoSpacing"/>
      </w:pPr>
    </w:p>
    <w:p w:rsidR="00F5383D" w:rsidRDefault="00F5383D" w:rsidP="00216AA6">
      <w:pPr>
        <w:pStyle w:val="NoSpacing"/>
      </w:pPr>
      <w:r>
        <w:t>The geometry is built from a list of either simple geometric shapes such as spheres, cylinders, rectangles, circles, arcs etc or by specifying files containing data fo</w:t>
      </w:r>
      <w:r w:rsidR="00B17618">
        <w:t xml:space="preserve">r tetrahedrally meshed volumes or </w:t>
      </w:r>
      <w:r>
        <w:t>triangulated surfaces.</w:t>
      </w:r>
      <w:r w:rsidR="00AD0EE3">
        <w:t xml:space="preserve"> Within the code all volumes are </w:t>
      </w:r>
      <w:r w:rsidR="00B17618">
        <w:t>constructed from</w:t>
      </w:r>
      <w:r w:rsidR="00AD0EE3">
        <w:t xml:space="preserve"> tet</w:t>
      </w:r>
      <w:r w:rsidR="00B17618">
        <w:t>rahedral meshes, all surfaces from</w:t>
      </w:r>
      <w:r w:rsidR="00AD0EE3">
        <w:t xml:space="preserve"> tria</w:t>
      </w:r>
      <w:r w:rsidR="00B17618">
        <w:t>ngulated meshes and all lines from a series of line segments thus</w:t>
      </w:r>
      <w:r w:rsidR="00AD0EE3">
        <w:t xml:space="preserve"> the basis for mesh generation is common to all geometric entities. </w:t>
      </w:r>
    </w:p>
    <w:p w:rsidR="00F5383D" w:rsidRDefault="00F5383D" w:rsidP="00216AA6">
      <w:pPr>
        <w:pStyle w:val="NoSpacing"/>
      </w:pPr>
    </w:p>
    <w:p w:rsidR="00F5383D" w:rsidRDefault="00F5383D" w:rsidP="00216AA6">
      <w:pPr>
        <w:pStyle w:val="NoSpacing"/>
      </w:pPr>
      <w:r>
        <w:t>As well as for defining the problem structure, the geometry specification may be used to specify a</w:t>
      </w:r>
      <w:r w:rsidR="00B17618">
        <w:t xml:space="preserve"> surface or volume for output. Surfaces may be used to define a </w:t>
      </w:r>
      <w:r>
        <w:t xml:space="preserve">Huygens surface for launching waves within the problem space or surfaces on which fields are collected and used to calculate far field </w:t>
      </w:r>
      <w:r w:rsidR="00156B60">
        <w:t>patterns or radar cross section for example.</w:t>
      </w:r>
    </w:p>
    <w:p w:rsidR="00156B60" w:rsidRDefault="00156B60" w:rsidP="00216AA6">
      <w:pPr>
        <w:pStyle w:val="NoSpacing"/>
      </w:pPr>
    </w:p>
    <w:p w:rsidR="00156B60" w:rsidRDefault="00156B60" w:rsidP="00216AA6">
      <w:pPr>
        <w:pStyle w:val="NoSpacing"/>
      </w:pPr>
      <w:r>
        <w:t xml:space="preserve">Geometric surfaces have a </w:t>
      </w:r>
      <w:r w:rsidR="00AF69B2">
        <w:t xml:space="preserve">defined </w:t>
      </w:r>
      <w:r>
        <w:t xml:space="preserve">normal direction, this allows the different sides of a surface to be identified unambiguously. This is important for output on material surfaces for example in which fields are discontinuous across a surface, or for orientation of thin sheet models for non-symmetric materials. </w:t>
      </w:r>
      <w:r w:rsidR="00AD0EE3">
        <w:t xml:space="preserve">The normal direction for a surface is defined by the ordering of the triangles forming the surface description. </w:t>
      </w:r>
    </w:p>
    <w:p w:rsidR="00973529" w:rsidRDefault="00E71119" w:rsidP="00973529">
      <w:pPr>
        <w:pStyle w:val="NoSpacing"/>
      </w:pPr>
      <w:r>
        <w:rPr>
          <w:noProof/>
          <w:lang w:eastAsia="en-GB"/>
        </w:rPr>
        <mc:AlternateContent>
          <mc:Choice Requires="wpc">
            <w:drawing>
              <wp:inline distT="0" distB="0" distL="0" distR="0">
                <wp:extent cx="3978910" cy="2085975"/>
                <wp:effectExtent l="0" t="0" r="2540" b="1270"/>
                <wp:docPr id="458" name="Canvas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1" name="AutoShape 170"/>
                        <wps:cNvSpPr>
                          <a:spLocks noChangeArrowheads="1"/>
                        </wps:cNvSpPr>
                        <wps:spPr bwMode="auto">
                          <a:xfrm>
                            <a:off x="790370" y="942670"/>
                            <a:ext cx="2438764" cy="80970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2" name="Text Box 171"/>
                        <wps:cNvSpPr txBox="1">
                          <a:spLocks noChangeArrowheads="1"/>
                        </wps:cNvSpPr>
                        <wps:spPr bwMode="auto">
                          <a:xfrm>
                            <a:off x="2039201" y="761938"/>
                            <a:ext cx="484728" cy="351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AD0EE3">
                              <w:r>
                                <w:t>1</w:t>
                              </w:r>
                            </w:p>
                          </w:txbxContent>
                        </wps:txbx>
                        <wps:bodyPr rot="0" vert="horz" wrap="square" lIns="91440" tIns="45720" rIns="91440" bIns="45720" anchor="t" anchorCtr="0" upright="1">
                          <a:noAutofit/>
                        </wps:bodyPr>
                      </wps:wsp>
                      <wps:wsp>
                        <wps:cNvPr id="453" name="Text Box 172"/>
                        <wps:cNvSpPr txBox="1">
                          <a:spLocks noChangeArrowheads="1"/>
                        </wps:cNvSpPr>
                        <wps:spPr bwMode="auto">
                          <a:xfrm>
                            <a:off x="3229133" y="1600309"/>
                            <a:ext cx="486320" cy="351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AD0EE3">
                              <w:r>
                                <w:t>3</w:t>
                              </w:r>
                            </w:p>
                          </w:txbxContent>
                        </wps:txbx>
                        <wps:bodyPr rot="0" vert="horz" wrap="square" lIns="91440" tIns="45720" rIns="91440" bIns="45720" anchor="t" anchorCtr="0" upright="1">
                          <a:noAutofit/>
                        </wps:bodyPr>
                      </wps:wsp>
                      <wps:wsp>
                        <wps:cNvPr id="454" name="Text Box 173"/>
                        <wps:cNvSpPr txBox="1">
                          <a:spLocks noChangeArrowheads="1"/>
                        </wps:cNvSpPr>
                        <wps:spPr bwMode="auto">
                          <a:xfrm>
                            <a:off x="514178" y="1552539"/>
                            <a:ext cx="486320" cy="350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AD0EE3">
                              <w:r>
                                <w:t>2</w:t>
                              </w:r>
                            </w:p>
                          </w:txbxContent>
                        </wps:txbx>
                        <wps:bodyPr rot="0" vert="horz" wrap="square" lIns="91440" tIns="45720" rIns="91440" bIns="45720" anchor="t" anchorCtr="0" upright="1">
                          <a:noAutofit/>
                        </wps:bodyPr>
                      </wps:wsp>
                      <wps:wsp>
                        <wps:cNvPr id="455" name="Arc 174"/>
                        <wps:cNvSpPr>
                          <a:spLocks/>
                        </wps:cNvSpPr>
                        <wps:spPr bwMode="auto">
                          <a:xfrm flipV="1">
                            <a:off x="1657150" y="1303336"/>
                            <a:ext cx="762512" cy="296973"/>
                          </a:xfrm>
                          <a:custGeom>
                            <a:avLst/>
                            <a:gdLst>
                              <a:gd name="G0" fmla="+- 21600 0 0"/>
                              <a:gd name="G1" fmla="+- 21600 0 0"/>
                              <a:gd name="G2" fmla="+- 21600 0 0"/>
                              <a:gd name="T0" fmla="*/ 9976 w 43200"/>
                              <a:gd name="T1" fmla="*/ 39805 h 39805"/>
                              <a:gd name="T2" fmla="*/ 34754 w 43200"/>
                              <a:gd name="T3" fmla="*/ 38732 h 39805"/>
                              <a:gd name="T4" fmla="*/ 21600 w 43200"/>
                              <a:gd name="T5" fmla="*/ 21600 h 39805"/>
                            </a:gdLst>
                            <a:ahLst/>
                            <a:cxnLst>
                              <a:cxn ang="0">
                                <a:pos x="T0" y="T1"/>
                              </a:cxn>
                              <a:cxn ang="0">
                                <a:pos x="T2" y="T3"/>
                              </a:cxn>
                              <a:cxn ang="0">
                                <a:pos x="T4" y="T5"/>
                              </a:cxn>
                            </a:cxnLst>
                            <a:rect l="0" t="0" r="r" b="b"/>
                            <a:pathLst>
                              <a:path w="43200" h="39805" fill="none" extrusionOk="0">
                                <a:moveTo>
                                  <a:pt x="9975" y="39805"/>
                                </a:moveTo>
                                <a:cubicBezTo>
                                  <a:pt x="3761" y="35837"/>
                                  <a:pt x="0" y="28973"/>
                                  <a:pt x="0" y="21600"/>
                                </a:cubicBezTo>
                                <a:cubicBezTo>
                                  <a:pt x="0" y="9670"/>
                                  <a:pt x="9670" y="0"/>
                                  <a:pt x="21600" y="0"/>
                                </a:cubicBezTo>
                                <a:cubicBezTo>
                                  <a:pt x="33529" y="0"/>
                                  <a:pt x="43200" y="9670"/>
                                  <a:pt x="43200" y="21600"/>
                                </a:cubicBezTo>
                                <a:cubicBezTo>
                                  <a:pt x="43200" y="28312"/>
                                  <a:pt x="40078" y="34644"/>
                                  <a:pt x="34754" y="38732"/>
                                </a:cubicBezTo>
                              </a:path>
                              <a:path w="43200" h="39805" stroke="0" extrusionOk="0">
                                <a:moveTo>
                                  <a:pt x="9975" y="39805"/>
                                </a:moveTo>
                                <a:cubicBezTo>
                                  <a:pt x="3761" y="35837"/>
                                  <a:pt x="0" y="28973"/>
                                  <a:pt x="0" y="21600"/>
                                </a:cubicBezTo>
                                <a:cubicBezTo>
                                  <a:pt x="0" y="9670"/>
                                  <a:pt x="9670" y="0"/>
                                  <a:pt x="21600" y="0"/>
                                </a:cubicBezTo>
                                <a:cubicBezTo>
                                  <a:pt x="33529" y="0"/>
                                  <a:pt x="43200" y="9670"/>
                                  <a:pt x="43200" y="21600"/>
                                </a:cubicBezTo>
                                <a:cubicBezTo>
                                  <a:pt x="43200" y="28312"/>
                                  <a:pt x="40078" y="34644"/>
                                  <a:pt x="34754" y="38732"/>
                                </a:cubicBezTo>
                                <a:lnTo>
                                  <a:pt x="21600" y="21600"/>
                                </a:lnTo>
                                <a:close/>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AutoShape 175"/>
                        <wps:cNvCnPr>
                          <a:cxnSpLocks noChangeShapeType="1"/>
                          <a:stCxn id="455" idx="2"/>
                        </wps:cNvCnPr>
                        <wps:spPr bwMode="auto">
                          <a:xfrm flipV="1">
                            <a:off x="2038405" y="399679"/>
                            <a:ext cx="796" cy="1039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7" name="Text Box 176"/>
                        <wps:cNvSpPr txBox="1">
                          <a:spLocks noChangeArrowheads="1"/>
                        </wps:cNvSpPr>
                        <wps:spPr bwMode="auto">
                          <a:xfrm>
                            <a:off x="2039201" y="187897"/>
                            <a:ext cx="751368" cy="47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AD0EE3">
                              <w:r>
                                <w:t>Normal direction</w:t>
                              </w:r>
                            </w:p>
                          </w:txbxContent>
                        </wps:txbx>
                        <wps:bodyPr rot="0" vert="horz" wrap="square" lIns="91440" tIns="45720" rIns="91440" bIns="45720" anchor="t" anchorCtr="0" upright="1">
                          <a:noAutofit/>
                        </wps:bodyPr>
                      </wps:wsp>
                    </wpc:wpc>
                  </a:graphicData>
                </a:graphic>
              </wp:inline>
            </w:drawing>
          </mc:Choice>
          <mc:Fallback>
            <w:pict>
              <v:group id="Canvas 169" o:spid="_x0000_s1085" editas="canvas" style="width:313.3pt;height:164.25pt;mso-position-horizontal-relative:char;mso-position-vertical-relative:line" coordsize="39789,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">
                <v:shape id="_x0000_s1086" type="#_x0000_t75" style="position:absolute;width:39789;height:20859;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70" o:spid="_x0000_s1087" type="#_x0000_t5" style="position:absolute;left:7903;top:9426;width:24388;height: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"/>
                <v:shape id="Text Box 171" o:spid="_x0000_s1088" type="#_x0000_t202" style="position:absolute;left:20392;top:7619;width:4847;height:3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" filled="f" stroked="f">
                  <v:textbox>
                    <w:txbxContent>
                      <w:p w:rsidR="005A423E" w:rsidRDefault="005A423E" w:rsidP="00AD0EE3">
                        <w:r>
                          <w:t>1</w:t>
                        </w:r>
                      </w:p>
                    </w:txbxContent>
                  </v:textbox>
                </v:shape>
                <v:shape id="Text Box 172" o:spid="_x0000_s1089" type="#_x0000_t202" style="position:absolute;left:32291;top:16003;width:4863;height:3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rsidR="005A423E" w:rsidRDefault="005A423E" w:rsidP="00AD0EE3">
                        <w:r>
                          <w:t>3</w:t>
                        </w:r>
                      </w:p>
                    </w:txbxContent>
                  </v:textbox>
                </v:shape>
                <v:shape id="Text Box 173" o:spid="_x0000_s1090" type="#_x0000_t202" style="position:absolute;left:5141;top:15525;width:4863;height:3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rsidR="005A423E" w:rsidRDefault="005A423E" w:rsidP="00AD0EE3">
                        <w:r>
                          <w:t>2</w:t>
                        </w:r>
                      </w:p>
                    </w:txbxContent>
                  </v:textbox>
                </v:shape>
                <v:shape id="Arc 174" o:spid="_x0000_s1091" style="position:absolute;left:16571;top:13033;width:7625;height:2970;flip:y;visibility:visible;mso-wrap-style:square;v-text-anchor:top" coordsize="43200,3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" path="m9975,39805nfc3761,35837,,28973,,21600,,9670,9670,,21600,,33529,,43200,9670,43200,21600v,6712,-3122,13044,-8446,17132em9975,39805nsc3761,35837,,28973,,21600,,9670,9670,,21600,,33529,,43200,9670,43200,21600v,6712,-3122,13044,-8446,17132l21600,21600,9975,39805xe" filled="f">
                  <v:stroke endarrow="classic"/>
                  <v:path arrowok="t" o:extrusionok="f" o:connecttype="custom" o:connectlocs="176084,296973;613434,288968;381256,161151" o:connectangles="0,0,0"/>
                </v:shape>
                <v:shape id="AutoShape 175" o:spid="_x0000_s1092" type="#_x0000_t32" style="position:absolute;left:20384;top:3996;width:8;height:10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">
                  <v:stroke endarrow="block"/>
                </v:shape>
                <v:shape id="Text Box 176" o:spid="_x0000_s1093" type="#_x0000_t202" style="position:absolute;left:20392;top:1878;width:7513;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rsidR="005A423E" w:rsidRDefault="005A423E" w:rsidP="00AD0EE3">
                        <w:r>
                          <w:t>Normal direction</w:t>
                        </w:r>
                      </w:p>
                    </w:txbxContent>
                  </v:textbox>
                </v:shape>
                <w10:anchorlock/>
              </v:group>
            </w:pict>
          </mc:Fallback>
        </mc:AlternateContent>
      </w:r>
    </w:p>
    <w:p w:rsidR="00EB5479" w:rsidRDefault="00EB5479" w:rsidP="00EB5479">
      <w:pPr>
        <w:pStyle w:val="Heading1"/>
      </w:pPr>
      <w:r>
        <w:br w:type="page"/>
      </w:r>
      <w:bookmarkStart w:id="19" w:name="_Toc404075705"/>
      <w:r>
        <w:lastRenderedPageBreak/>
        <w:t>Mesh Generation</w:t>
      </w:r>
      <w:bookmarkEnd w:id="19"/>
    </w:p>
    <w:p w:rsidR="00E83BC1" w:rsidRDefault="00E83BC1" w:rsidP="00E83BC1">
      <w:pPr>
        <w:pStyle w:val="NoSpacing"/>
      </w:pPr>
      <w:r>
        <w:t>Line geometry is represented in GGI_TLM as a set of straight line segments, surface geometry is defined internally as a set of triangles and v</w:t>
      </w:r>
      <w:r w:rsidR="00EB5479">
        <w:t xml:space="preserve">olume geometry is represented in the code as a set of </w:t>
      </w:r>
      <w:r>
        <w:t xml:space="preserve">tetrahedra. The GGI_TLM code runs on a structured, unform cartesian grid therefore the mesh generation process consists of projecting line segments, triangles and tetrahedral onto a Cartesian mesh. </w:t>
      </w:r>
    </w:p>
    <w:p w:rsidR="00013104" w:rsidRDefault="00E83BC1" w:rsidP="00E83BC1">
      <w:pPr>
        <w:pStyle w:val="NoSpacing"/>
      </w:pPr>
      <w:r>
        <w:t xml:space="preserve">There are a number of approaches to this geometry transformation, two are currently available in GGI_TLM. </w:t>
      </w:r>
    </w:p>
    <w:p w:rsidR="00013104" w:rsidRDefault="00013104" w:rsidP="00E83BC1">
      <w:pPr>
        <w:pStyle w:val="NoSpacing"/>
      </w:pPr>
    </w:p>
    <w:p w:rsidR="00013104" w:rsidRDefault="00E83BC1" w:rsidP="00E83BC1">
      <w:pPr>
        <w:pStyle w:val="NoSpacing"/>
      </w:pPr>
      <w:r>
        <w:t>The ‘original’</w:t>
      </w:r>
      <w:r w:rsidR="00013104">
        <w:t xml:space="preserve"> algorithm works as follows:</w:t>
      </w:r>
    </w:p>
    <w:p w:rsidR="00013104" w:rsidRPr="00013104" w:rsidRDefault="00013104" w:rsidP="00013104">
      <w:pPr>
        <w:pStyle w:val="NoSpacing"/>
        <w:numPr>
          <w:ilvl w:val="0"/>
          <w:numId w:val="4"/>
        </w:numPr>
        <w:rPr>
          <w:rFonts w:ascii="Cambria" w:hAnsi="Cambria"/>
          <w:b/>
          <w:bCs/>
          <w:sz w:val="28"/>
          <w:szCs w:val="28"/>
        </w:rPr>
      </w:pPr>
      <w:r>
        <w:t>Line segments represent cable routes and meshed lines pass from cell centre to cell centre in the mesh. The line mesh generation algorithm works out the cells through which the line passes and then joins up the cell centres of these cells to give the meshed line.</w:t>
      </w:r>
    </w:p>
    <w:p w:rsidR="003823BB" w:rsidRPr="003823BB" w:rsidRDefault="00013104" w:rsidP="00013104">
      <w:pPr>
        <w:pStyle w:val="NoSpacing"/>
        <w:numPr>
          <w:ilvl w:val="0"/>
          <w:numId w:val="4"/>
        </w:numPr>
        <w:rPr>
          <w:rFonts w:ascii="Cambria" w:hAnsi="Cambria"/>
          <w:b/>
          <w:bCs/>
          <w:sz w:val="28"/>
          <w:szCs w:val="28"/>
        </w:rPr>
      </w:pPr>
      <w:r>
        <w:t>Triangulated surfaces represent surface materials, triangles</w:t>
      </w:r>
      <w:r w:rsidR="003823BB">
        <w:t xml:space="preserve"> are meshed by projecting rays through the centres of mesh cells in the x, y and z directions. Where a ray intersects a triangle, the closest surface in the ray direction (x, y or z) becomes a part of the surface mesh.</w:t>
      </w:r>
    </w:p>
    <w:p w:rsidR="007334B0" w:rsidRPr="007334B0" w:rsidRDefault="003823BB" w:rsidP="00013104">
      <w:pPr>
        <w:pStyle w:val="NoSpacing"/>
        <w:numPr>
          <w:ilvl w:val="0"/>
          <w:numId w:val="4"/>
        </w:numPr>
        <w:rPr>
          <w:rFonts w:ascii="Cambria" w:hAnsi="Cambria"/>
          <w:b/>
          <w:bCs/>
          <w:sz w:val="28"/>
          <w:szCs w:val="28"/>
        </w:rPr>
      </w:pPr>
      <w:r>
        <w:t xml:space="preserve"> </w:t>
      </w:r>
      <w:r w:rsidR="007334B0">
        <w:t xml:space="preserve">Tetrahedral volumes are used to model volume materials. The volume mesh is the set of cells which have their centres inside the tetrahedron.  </w:t>
      </w:r>
    </w:p>
    <w:p w:rsidR="006F1A17" w:rsidRDefault="007334B0" w:rsidP="007334B0">
      <w:pPr>
        <w:pStyle w:val="NoSpacing"/>
      </w:pPr>
      <w:r>
        <w:t xml:space="preserve">This mesh generation strategy works well in most cases but can on occasion cause problems such as holes in surface meshes, especially where triangle/ ray intersections lie equidistant from two TLM cell surfaces. In this instance, due to finite precision calculations, one </w:t>
      </w:r>
      <w:r w:rsidR="006F1A17">
        <w:t>ray/surface intersection</w:t>
      </w:r>
      <w:r>
        <w:t xml:space="preserve"> may snap to one cell face whereas an adjace</w:t>
      </w:r>
      <w:r w:rsidR="006F1A17">
        <w:t>nt ray/surface intersection</w:t>
      </w:r>
      <w:r>
        <w:t xml:space="preserve"> may snap to the other cell face.</w:t>
      </w:r>
    </w:p>
    <w:p w:rsidR="006F1A17" w:rsidRDefault="006F1A17" w:rsidP="006F1A17">
      <w:pPr>
        <w:pStyle w:val="NoSpacing"/>
      </w:pPr>
    </w:p>
    <w:p w:rsidR="006F1A17" w:rsidRDefault="006F1A17" w:rsidP="006F1A17">
      <w:pPr>
        <w:pStyle w:val="NoSpacing"/>
      </w:pPr>
      <w:r>
        <w:t>The ‘new’ algorithm works as follows:</w:t>
      </w:r>
    </w:p>
    <w:p w:rsidR="006F1A17" w:rsidRPr="00013104" w:rsidRDefault="006F1A17" w:rsidP="006F1A17">
      <w:pPr>
        <w:pStyle w:val="NoSpacing"/>
        <w:numPr>
          <w:ilvl w:val="0"/>
          <w:numId w:val="5"/>
        </w:numPr>
        <w:rPr>
          <w:rFonts w:ascii="Cambria" w:hAnsi="Cambria"/>
          <w:b/>
          <w:bCs/>
          <w:sz w:val="28"/>
          <w:szCs w:val="28"/>
        </w:rPr>
      </w:pPr>
      <w:r>
        <w:t>Line segments represent cable routes and meshed lines pass from cell centre to cell centre in the mesh. The line mesh generation algorithm works out the cells through which the line passes and then joins up the cell centres of these cells to give the meshed line.</w:t>
      </w:r>
    </w:p>
    <w:p w:rsidR="006F1A17" w:rsidRPr="006F1A17" w:rsidRDefault="006F1A17" w:rsidP="006F1A17">
      <w:pPr>
        <w:pStyle w:val="NoSpacing"/>
        <w:numPr>
          <w:ilvl w:val="0"/>
          <w:numId w:val="5"/>
        </w:numPr>
        <w:rPr>
          <w:rFonts w:ascii="Cambria" w:hAnsi="Cambria"/>
          <w:b/>
          <w:bCs/>
          <w:sz w:val="28"/>
          <w:szCs w:val="28"/>
        </w:rPr>
      </w:pPr>
      <w:r>
        <w:t>Triangulated surfaces represent surface materials, triangles are meshed by meshing the edges of the triangle to edges of TLM cells, then filling the enclosed cell faces in a manner which best fits the original triangle</w:t>
      </w:r>
    </w:p>
    <w:p w:rsidR="006F1A17" w:rsidRPr="006F1A17" w:rsidRDefault="006F1A17" w:rsidP="006F1A17">
      <w:pPr>
        <w:pStyle w:val="NoSpacing"/>
        <w:numPr>
          <w:ilvl w:val="0"/>
          <w:numId w:val="5"/>
        </w:numPr>
        <w:rPr>
          <w:rFonts w:ascii="Cambria" w:hAnsi="Cambria"/>
          <w:b/>
          <w:bCs/>
          <w:sz w:val="28"/>
          <w:szCs w:val="28"/>
        </w:rPr>
      </w:pPr>
      <w:r>
        <w:t>Tetrahedral volumes are used to model volume materials. The volume mesh generated by meshing the four triangles enclosing the tetrahedron, then setting the volume mesh to be the set of cells enclosed</w:t>
      </w:r>
    </w:p>
    <w:p w:rsidR="006F1A17" w:rsidRDefault="006F1A17" w:rsidP="006F1A17">
      <w:pPr>
        <w:pStyle w:val="NoSpacing"/>
        <w:ind w:left="360"/>
      </w:pPr>
    </w:p>
    <w:p w:rsidR="0056615C" w:rsidRDefault="006F1A17" w:rsidP="0056615C">
      <w:pPr>
        <w:pStyle w:val="NoSpacing"/>
        <w:ind w:left="360"/>
      </w:pPr>
      <w:r>
        <w:t xml:space="preserve">This strategy is somewhat complicated in its implementation but should be more robust than the original algorithm in that no holes should be present in the surface meshes. The new algorithm </w:t>
      </w:r>
      <w:r w:rsidR="002B6371">
        <w:t>is now</w:t>
      </w:r>
      <w:r w:rsidR="0056615C">
        <w:t xml:space="preserve"> the default mesh generation technique for GGI_TLM.</w:t>
      </w:r>
    </w:p>
    <w:p w:rsidR="0056615C" w:rsidRDefault="0056615C" w:rsidP="0056615C">
      <w:pPr>
        <w:pStyle w:val="NoSpacing"/>
        <w:ind w:left="360"/>
      </w:pPr>
    </w:p>
    <w:p w:rsidR="0056615C" w:rsidRDefault="0056615C" w:rsidP="0056615C">
      <w:pPr>
        <w:pStyle w:val="NoSpacing"/>
        <w:ind w:left="360"/>
      </w:pPr>
      <w:r>
        <w:t>The new mesh generation technique can be specified by including the line:</w:t>
      </w:r>
    </w:p>
    <w:p w:rsidR="0056615C" w:rsidRDefault="0056615C" w:rsidP="0056615C">
      <w:pPr>
        <w:pStyle w:val="NoSpacing"/>
        <w:ind w:left="360"/>
      </w:pPr>
    </w:p>
    <w:p w:rsidR="0056615C" w:rsidRDefault="0056615C" w:rsidP="0056615C">
      <w:pPr>
        <w:pStyle w:val="NoSpacing"/>
        <w:ind w:left="360"/>
        <w:rPr>
          <w:b/>
        </w:rPr>
      </w:pPr>
      <w:r w:rsidRPr="0056615C">
        <w:rPr>
          <w:b/>
        </w:rPr>
        <w:t>New_mesh_generation</w:t>
      </w:r>
    </w:p>
    <w:p w:rsidR="0056615C" w:rsidRDefault="0056615C" w:rsidP="0056615C">
      <w:pPr>
        <w:pStyle w:val="NoSpacing"/>
        <w:ind w:left="360"/>
        <w:rPr>
          <w:b/>
        </w:rPr>
      </w:pPr>
    </w:p>
    <w:p w:rsidR="0056615C" w:rsidRPr="0056615C" w:rsidRDefault="0056615C" w:rsidP="0056615C">
      <w:pPr>
        <w:pStyle w:val="NoSpacing"/>
        <w:ind w:left="360"/>
      </w:pPr>
      <w:r>
        <w:t xml:space="preserve">In the input file. </w:t>
      </w:r>
    </w:p>
    <w:p w:rsidR="00973529" w:rsidRPr="00EB5479" w:rsidRDefault="00AF69B2" w:rsidP="006F1A17">
      <w:pPr>
        <w:pStyle w:val="NoSpacing"/>
        <w:ind w:left="360"/>
        <w:rPr>
          <w:rStyle w:val="Heading1Char"/>
        </w:rPr>
      </w:pPr>
      <w:r>
        <w:br w:type="page"/>
      </w:r>
    </w:p>
    <w:p w:rsidR="00E83BC1" w:rsidRDefault="00E83BC1" w:rsidP="00E83BC1">
      <w:pPr>
        <w:pStyle w:val="Heading1"/>
      </w:pPr>
      <w:bookmarkStart w:id="20" w:name="_Toc404075706"/>
      <w:r>
        <w:lastRenderedPageBreak/>
        <w:t>Frequency dependent property specification</w:t>
      </w:r>
      <w:bookmarkEnd w:id="20"/>
    </w:p>
    <w:p w:rsidR="007116CB" w:rsidRDefault="007116CB" w:rsidP="007116CB">
      <w:r>
        <w:t>Materials, cable properties and impedances in the GGI_TLM code may be given frequency dependent properties. All frequency dependent properties are specified as rational functi</w:t>
      </w:r>
      <w:r w:rsidR="002430CD">
        <w:t>ons of frequency. As an example</w:t>
      </w:r>
      <w:r w:rsidR="00AF69B2">
        <w:t>, a frequency dependent</w:t>
      </w:r>
      <w:r>
        <w:t xml:space="preserve"> impedance may be specified using the following form:</w:t>
      </w:r>
    </w:p>
    <w:p w:rsidR="007116CB" w:rsidRDefault="007116CB" w:rsidP="007116CB">
      <w:pPr>
        <w:rPr>
          <w:rFonts w:ascii="Times New Roman" w:hAnsi="Times New Roman"/>
        </w:rPr>
      </w:pPr>
      <w:r w:rsidRPr="00770FE5">
        <w:rPr>
          <w:rFonts w:ascii="Times New Roman" w:hAnsi="Times New Roman"/>
          <w:position w:val="-72"/>
        </w:rPr>
        <w:object w:dxaOrig="3980" w:dyaOrig="1560">
          <v:shape id="_x0000_i1030" type="#_x0000_t75" style="width:199pt;height:78pt" o:ole="">
            <v:imagedata r:id="rId13" o:title=""/>
          </v:shape>
          <o:OLEObject Type="Embed" ProgID="Equation.DSMT4" ShapeID="_x0000_i1030" DrawAspect="Content" ObjectID="_1632224284" r:id="rId14"/>
        </w:object>
      </w:r>
    </w:p>
    <w:p w:rsidR="00B17618" w:rsidRPr="00B17618" w:rsidRDefault="00AF69B2" w:rsidP="007116CB">
      <w:r>
        <w:t>w</w:t>
      </w:r>
      <w:r w:rsidR="007116CB">
        <w:t xml:space="preserve">here the expansion may be to arbitrary order. </w:t>
      </w:r>
      <w:r w:rsidR="00B17618">
        <w:t>In the above equation, ω</w:t>
      </w:r>
      <w:r w:rsidR="00B17618">
        <w:rPr>
          <w:vertAlign w:val="subscript"/>
        </w:rPr>
        <w:t>0</w:t>
      </w:r>
      <w:r w:rsidR="00B17618">
        <w:t xml:space="preserve"> is a frequency normalisation constant which helps to prevent the expansion coefficients getting too large or small for high order functions. </w:t>
      </w:r>
    </w:p>
    <w:p w:rsidR="007116CB" w:rsidRDefault="007116CB" w:rsidP="007116CB">
      <w:r>
        <w:t>Frequency dependent functions are specified in the code in the format shown in the following example:</w:t>
      </w:r>
    </w:p>
    <w:p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 Z11 filter</w:t>
      </w:r>
    </w:p>
    <w:p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75398223684.0000  # wnormalisation constant</w:t>
      </w:r>
    </w:p>
    <w:p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2   # a order</w:t>
      </w:r>
    </w:p>
    <w:p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 xml:space="preserve">   176.954882553514    0.0  1499.38774569197 # a coefficients  </w:t>
      </w:r>
    </w:p>
    <w:p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2   # b order</w:t>
      </w:r>
    </w:p>
    <w:p w:rsidR="007116CB" w:rsidRP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 xml:space="preserve">   1.00000000000000    0.0  3.94726504660646 # b coefficients</w:t>
      </w:r>
    </w:p>
    <w:p w:rsidR="007116CB" w:rsidRPr="00973529" w:rsidRDefault="00AF69B2" w:rsidP="004E7492">
      <w:pPr>
        <w:pStyle w:val="Heading1"/>
      </w:pPr>
      <w:r>
        <w:br w:type="page"/>
      </w:r>
      <w:bookmarkStart w:id="21" w:name="_Toc404075707"/>
      <w:r w:rsidR="007116CB">
        <w:lastRenderedPageBreak/>
        <w:t>Volume Material Specification</w:t>
      </w:r>
      <w:bookmarkEnd w:id="21"/>
    </w:p>
    <w:p w:rsidR="00973529" w:rsidRDefault="00973529" w:rsidP="00973529"/>
    <w:p w:rsidR="00973529" w:rsidRDefault="00973529" w:rsidP="00973529">
      <w:r>
        <w:t xml:space="preserve">All volume materials apart from </w:t>
      </w:r>
      <w:r w:rsidR="00B17618">
        <w:t>Perfect Electrical Conductor (</w:t>
      </w:r>
      <w:r>
        <w:t>PEC</w:t>
      </w:r>
      <w:r w:rsidR="00B17618">
        <w:t>)</w:t>
      </w:r>
      <w:r>
        <w:t xml:space="preserve"> and </w:t>
      </w:r>
      <w:r w:rsidR="00B17618">
        <w:t>Perfect Magnetic Conductor (</w:t>
      </w:r>
      <w:r w:rsidR="007116CB">
        <w:t>PMC</w:t>
      </w:r>
      <w:r w:rsidR="00B17618">
        <w:t>)</w:t>
      </w:r>
      <w:r w:rsidR="007116CB">
        <w:t xml:space="preserve"> </w:t>
      </w:r>
      <w:r>
        <w:t xml:space="preserve">materials are assumed to have frequency dependent properties. Volume material properties are specified in a material file with the extension </w:t>
      </w:r>
      <w:r w:rsidRPr="00612D06">
        <w:rPr>
          <w:b/>
        </w:rPr>
        <w:t>.</w:t>
      </w:r>
      <w:r>
        <w:rPr>
          <w:b/>
        </w:rPr>
        <w:t>v</w:t>
      </w:r>
      <w:r w:rsidRPr="00612D06">
        <w:rPr>
          <w:b/>
        </w:rPr>
        <w:t>mat</w:t>
      </w:r>
      <w:r>
        <w:t xml:space="preserve"> which defines the frequency response of the material permittivity and permeability as a rational function in complex frequency. Also included are electric and magnetic conductivity terms.  </w:t>
      </w:r>
    </w:p>
    <w:p w:rsidR="00973529" w:rsidRDefault="00973529" w:rsidP="00973529">
      <w:pPr>
        <w:pStyle w:val="NoSpacing"/>
        <w:rPr>
          <w:b/>
        </w:rPr>
      </w:pPr>
      <w:r>
        <w:rPr>
          <w:b/>
        </w:rPr>
        <w:t>Example</w:t>
      </w:r>
    </w:p>
    <w:p w:rsidR="00973529" w:rsidRPr="0019566E" w:rsidRDefault="00973529" w:rsidP="00973529">
      <w:pPr>
        <w:pStyle w:val="NoSpacing"/>
        <w:rPr>
          <w:b/>
        </w:rPr>
      </w:pPr>
    </w:p>
    <w:p w:rsidR="00973529" w:rsidRDefault="00973529" w:rsidP="00973529">
      <w:r>
        <w:t>An example material file is shown below for a first order Debye dielectric material with constant magnetic properties</w:t>
      </w:r>
    </w:p>
    <w:p w:rsidR="00973529" w:rsidRDefault="00973529" w:rsidP="00973529">
      <w:pPr>
        <w:pStyle w:val="NoSpacing"/>
      </w:pPr>
      <w:r>
        <w:t># debye dielectric model</w:t>
      </w:r>
    </w:p>
    <w:p w:rsidR="00973529" w:rsidRDefault="00973529" w:rsidP="00973529">
      <w:pPr>
        <w:pStyle w:val="NoSpacing"/>
      </w:pPr>
      <w:r>
        <w:t>0.0 1e8  # frequency range of validity</w:t>
      </w:r>
    </w:p>
    <w:p w:rsidR="00973529" w:rsidRDefault="00973529" w:rsidP="00973529">
      <w:pPr>
        <w:pStyle w:val="NoSpacing"/>
      </w:pPr>
      <w:r>
        <w:t># permittivity filter</w:t>
      </w:r>
    </w:p>
    <w:p w:rsidR="00973529" w:rsidRDefault="00973529" w:rsidP="00973529">
      <w:pPr>
        <w:pStyle w:val="NoSpacing"/>
      </w:pPr>
      <w:r>
        <w:t>1.0e8 # wnormalisation constant</w:t>
      </w:r>
    </w:p>
    <w:p w:rsidR="00973529" w:rsidRDefault="00973529" w:rsidP="00973529">
      <w:pPr>
        <w:pStyle w:val="NoSpacing"/>
      </w:pPr>
      <w:r>
        <w:t>1   # a order</w:t>
      </w:r>
    </w:p>
    <w:p w:rsidR="00973529" w:rsidRDefault="00973529" w:rsidP="00973529">
      <w:pPr>
        <w:pStyle w:val="NoSpacing"/>
      </w:pPr>
      <w:r>
        <w:t>4.0 0.75 # a coefficients</w:t>
      </w:r>
    </w:p>
    <w:p w:rsidR="00973529" w:rsidRDefault="00973529" w:rsidP="00973529">
      <w:pPr>
        <w:pStyle w:val="NoSpacing"/>
      </w:pPr>
      <w:r>
        <w:t>1   # b order</w:t>
      </w:r>
    </w:p>
    <w:p w:rsidR="00973529" w:rsidRDefault="00973529" w:rsidP="00973529">
      <w:pPr>
        <w:pStyle w:val="NoSpacing"/>
      </w:pPr>
      <w:r>
        <w:t>1.0 0.50 # b coefficients</w:t>
      </w:r>
    </w:p>
    <w:p w:rsidR="00973529" w:rsidRDefault="00973529" w:rsidP="00973529">
      <w:pPr>
        <w:pStyle w:val="NoSpacing"/>
      </w:pPr>
      <w:r>
        <w:t>0.0  # electric conductivity</w:t>
      </w:r>
    </w:p>
    <w:p w:rsidR="00973529" w:rsidRDefault="00973529" w:rsidP="00973529">
      <w:pPr>
        <w:pStyle w:val="NoSpacing"/>
      </w:pPr>
      <w:r>
        <w:t># permeability filter</w:t>
      </w:r>
    </w:p>
    <w:p w:rsidR="00973529" w:rsidRDefault="00973529" w:rsidP="00973529">
      <w:pPr>
        <w:pStyle w:val="NoSpacing"/>
      </w:pPr>
      <w:r>
        <w:t>1.0e8 # wnormalisation constant</w:t>
      </w:r>
    </w:p>
    <w:p w:rsidR="00973529" w:rsidRDefault="00973529" w:rsidP="00973529">
      <w:pPr>
        <w:pStyle w:val="NoSpacing"/>
      </w:pPr>
      <w:r>
        <w:t>0   # a order</w:t>
      </w:r>
    </w:p>
    <w:p w:rsidR="00973529" w:rsidRDefault="00973529" w:rsidP="00973529">
      <w:pPr>
        <w:pStyle w:val="NoSpacing"/>
      </w:pPr>
      <w:r>
        <w:t>1.0  # a coefficients</w:t>
      </w:r>
    </w:p>
    <w:p w:rsidR="00973529" w:rsidRDefault="00973529" w:rsidP="00973529">
      <w:pPr>
        <w:pStyle w:val="NoSpacing"/>
      </w:pPr>
      <w:r>
        <w:t>0   # b order</w:t>
      </w:r>
    </w:p>
    <w:p w:rsidR="00973529" w:rsidRDefault="00973529" w:rsidP="00973529">
      <w:pPr>
        <w:pStyle w:val="NoSpacing"/>
      </w:pPr>
      <w:r>
        <w:t>1.0  # b coefficients</w:t>
      </w:r>
    </w:p>
    <w:p w:rsidR="00973529" w:rsidRDefault="00973529" w:rsidP="00973529">
      <w:pPr>
        <w:pStyle w:val="NoSpacing"/>
      </w:pPr>
      <w:r>
        <w:t>0.0  # magnetic conductivity</w:t>
      </w:r>
    </w:p>
    <w:p w:rsidR="00973529" w:rsidRDefault="00AF69B2" w:rsidP="004E7492">
      <w:pPr>
        <w:pStyle w:val="Heading1"/>
      </w:pPr>
      <w:r>
        <w:br w:type="page"/>
      </w:r>
      <w:bookmarkStart w:id="22" w:name="_Toc404075708"/>
      <w:r w:rsidR="00973529">
        <w:lastRenderedPageBreak/>
        <w:t>Thin layer material models</w:t>
      </w:r>
      <w:bookmarkEnd w:id="22"/>
    </w:p>
    <w:p w:rsidR="00452AD3" w:rsidRDefault="00452AD3" w:rsidP="00452AD3">
      <w:r>
        <w:t>Thin layer material models are divided into three categories:</w:t>
      </w:r>
    </w:p>
    <w:p w:rsidR="00452AD3" w:rsidRDefault="00452AD3" w:rsidP="00452AD3">
      <w:pPr>
        <w:numPr>
          <w:ilvl w:val="0"/>
          <w:numId w:val="6"/>
        </w:numPr>
      </w:pPr>
      <w:r>
        <w:t>Isotropic thin layers</w:t>
      </w:r>
    </w:p>
    <w:p w:rsidR="00452AD3" w:rsidRDefault="00452AD3" w:rsidP="00452AD3">
      <w:pPr>
        <w:numPr>
          <w:ilvl w:val="0"/>
          <w:numId w:val="6"/>
        </w:numPr>
      </w:pPr>
      <w:r>
        <w:t>Anisotropic thin layers</w:t>
      </w:r>
    </w:p>
    <w:p w:rsidR="00452AD3" w:rsidRDefault="00452AD3" w:rsidP="00452AD3">
      <w:pPr>
        <w:numPr>
          <w:ilvl w:val="0"/>
          <w:numId w:val="6"/>
        </w:numPr>
      </w:pPr>
      <w:r>
        <w:t>Lumped component models</w:t>
      </w:r>
    </w:p>
    <w:p w:rsidR="00452AD3" w:rsidRDefault="00452AD3" w:rsidP="00452AD3">
      <w:r>
        <w:t>These will be described in the subsequent sections</w:t>
      </w:r>
    </w:p>
    <w:p w:rsidR="00452AD3" w:rsidRDefault="00452AD3" w:rsidP="00452AD3">
      <w:pPr>
        <w:pStyle w:val="Heading2"/>
      </w:pPr>
      <w:bookmarkStart w:id="23" w:name="_Toc404075709"/>
      <w:r>
        <w:t>Isotropic thin layer</w:t>
      </w:r>
      <w:bookmarkEnd w:id="23"/>
    </w:p>
    <w:p w:rsidR="00452AD3" w:rsidRPr="00452AD3" w:rsidRDefault="00452AD3" w:rsidP="00452AD3"/>
    <w:p w:rsidR="00973529" w:rsidRDefault="00452AD3" w:rsidP="007116CB">
      <w:r>
        <w:t>Isotropic t</w:t>
      </w:r>
      <w:r w:rsidR="00973529">
        <w:t>hin layers</w:t>
      </w:r>
      <w:r w:rsidR="007116CB">
        <w:t xml:space="preserve"> apart </w:t>
      </w:r>
      <w:r>
        <w:t>are</w:t>
      </w:r>
      <w:r w:rsidR="00973529">
        <w:t xml:space="preserve"> assumed to have frequency dependent properties. Thin layers are represented by an impedance matrix which relates the </w:t>
      </w:r>
      <w:r w:rsidR="001A12C6">
        <w:t xml:space="preserve">orthogonal </w:t>
      </w:r>
      <w:r w:rsidR="00973529">
        <w:t>tangential electric and magnetic fi</w:t>
      </w:r>
      <w:r w:rsidR="001A12C6">
        <w:t>elds either side of the layer. For example for a layer normal to z we have:</w:t>
      </w:r>
    </w:p>
    <w:p w:rsidR="00D8716A" w:rsidRDefault="00D8716A" w:rsidP="00D8716A">
      <w:pPr>
        <w:pStyle w:val="MTDisplayEquation"/>
      </w:pPr>
      <w:r>
        <w:tab/>
      </w:r>
      <w:r w:rsidR="001A12C6" w:rsidRPr="00D8716A">
        <w:rPr>
          <w:position w:val="-32"/>
        </w:rPr>
        <w:object w:dxaOrig="2520" w:dyaOrig="760">
          <v:shape id="_x0000_i1031" type="#_x0000_t75" style="width:126pt;height:38pt" o:ole="">
            <v:imagedata r:id="rId15" o:title=""/>
          </v:shape>
          <o:OLEObject Type="Embed" ProgID="Equation.DSMT4" ShapeID="_x0000_i1031" DrawAspect="Content" ObjectID="_1632224285" r:id="rId16"/>
        </w:object>
      </w:r>
    </w:p>
    <w:p w:rsidR="001A12C6" w:rsidRDefault="001A12C6" w:rsidP="001A12C6">
      <w:r>
        <w:t xml:space="preserve">And </w:t>
      </w:r>
    </w:p>
    <w:p w:rsidR="001A12C6" w:rsidRPr="001A12C6" w:rsidRDefault="001A12C6" w:rsidP="001A12C6">
      <w:pPr>
        <w:pStyle w:val="MTDisplayEquation"/>
      </w:pPr>
      <w:r>
        <w:tab/>
      </w:r>
      <w:r w:rsidRPr="00D8716A">
        <w:rPr>
          <w:position w:val="-32"/>
        </w:rPr>
        <w:object w:dxaOrig="2680" w:dyaOrig="760">
          <v:shape id="_x0000_i1032" type="#_x0000_t75" style="width:134pt;height:38pt" o:ole="">
            <v:imagedata r:id="rId17" o:title=""/>
          </v:shape>
          <o:OLEObject Type="Embed" ProgID="Equation.DSMT4" ShapeID="_x0000_i1032" DrawAspect="Content" ObjectID="_1632224286" r:id="rId18"/>
        </w:object>
      </w:r>
    </w:p>
    <w:p w:rsidR="00973529" w:rsidRDefault="00973529" w:rsidP="007116CB">
      <w:r>
        <w:t>Where the elements of the impedance matrix are frequency dependent functions.</w:t>
      </w:r>
    </w:p>
    <w:p w:rsidR="001A12C6" w:rsidRDefault="001A12C6" w:rsidP="007116CB">
      <w:r>
        <w:t xml:space="preserve">We assume that there is no coupling between the orthogonal polarisations at a surface impedance boundary and that both polarisations see the same surface impedance. </w:t>
      </w:r>
    </w:p>
    <w:p w:rsidR="00973529" w:rsidRPr="00612D06" w:rsidRDefault="00973529" w:rsidP="007116CB">
      <w:r>
        <w:t xml:space="preserve">Thin layer models are defined in a file with extension </w:t>
      </w:r>
      <w:r w:rsidR="007116CB">
        <w:rPr>
          <w:b/>
        </w:rPr>
        <w:t>.s</w:t>
      </w:r>
      <w:r>
        <w:rPr>
          <w:b/>
        </w:rPr>
        <w:t>mat</w:t>
      </w:r>
      <w:r>
        <w:t>.</w:t>
      </w:r>
    </w:p>
    <w:p w:rsidR="00973529" w:rsidRDefault="00973529" w:rsidP="00452AD3">
      <w:pPr>
        <w:pStyle w:val="Heading3"/>
      </w:pPr>
      <w:bookmarkStart w:id="24" w:name="_Toc404075710"/>
      <w:r>
        <w:t>Example</w:t>
      </w:r>
      <w:bookmarkEnd w:id="24"/>
    </w:p>
    <w:p w:rsidR="00973529" w:rsidRDefault="00973529" w:rsidP="007116CB">
      <w:r>
        <w:t>An example of a</w:t>
      </w:r>
      <w:r w:rsidR="00452AD3">
        <w:t>n isotropic</w:t>
      </w:r>
      <w:r>
        <w:t xml:space="preserve"> thin layer material definition file is shown below for an impedance boundary representation of a thin homogeneous conducting layer</w:t>
      </w:r>
    </w:p>
    <w:p w:rsidR="00973529" w:rsidRDefault="00973529" w:rsidP="00283FB7">
      <w:pPr>
        <w:pStyle w:val="NoSpacing"/>
      </w:pPr>
      <w:r>
        <w:t>Impedance sheet data</w:t>
      </w:r>
    </w:p>
    <w:p w:rsidR="00973529" w:rsidRDefault="00973529" w:rsidP="00283FB7">
      <w:pPr>
        <w:pStyle w:val="NoSpacing"/>
      </w:pPr>
      <w:r>
        <w:t xml:space="preserve">  0.000000000000000E+000   299251707.854092     # frequency range of validity</w:t>
      </w:r>
    </w:p>
    <w:p w:rsidR="00973529" w:rsidRDefault="00973529" w:rsidP="00283FB7">
      <w:pPr>
        <w:pStyle w:val="NoSpacing"/>
      </w:pPr>
      <w:r>
        <w:t xml:space="preserve"> Filter coefficients:           Z11</w:t>
      </w:r>
    </w:p>
    <w:p w:rsidR="00973529" w:rsidRDefault="00973529" w:rsidP="00283FB7">
      <w:pPr>
        <w:pStyle w:val="NoSpacing"/>
      </w:pPr>
      <w:r>
        <w:t xml:space="preserve">   1879300725.32370     </w:t>
      </w:r>
    </w:p>
    <w:p w:rsidR="00973529" w:rsidRDefault="00973529" w:rsidP="00283FB7">
      <w:pPr>
        <w:pStyle w:val="NoSpacing"/>
      </w:pPr>
      <w:r>
        <w:t xml:space="preserve">           8</w:t>
      </w:r>
    </w:p>
    <w:p w:rsidR="00973529" w:rsidRDefault="00973529" w:rsidP="00283FB7">
      <w:pPr>
        <w:pStyle w:val="NoSpacing"/>
      </w:pPr>
      <w:r>
        <w:t xml:space="preserve">   2.50040212785157        454.893215171525        11670.5718399275     </w:t>
      </w:r>
    </w:p>
    <w:p w:rsidR="00973529" w:rsidRDefault="00973529" w:rsidP="00283FB7">
      <w:pPr>
        <w:pStyle w:val="NoSpacing"/>
      </w:pPr>
      <w:r>
        <w:t xml:space="preserve">   97323.3862334169        335240.047895711        515526.784099386     </w:t>
      </w:r>
    </w:p>
    <w:p w:rsidR="00973529" w:rsidRDefault="00973529" w:rsidP="00283FB7">
      <w:pPr>
        <w:pStyle w:val="NoSpacing"/>
      </w:pPr>
      <w:r>
        <w:t xml:space="preserve">   348135.557144271        91185.5275987549        6398.99890990202     </w:t>
      </w:r>
    </w:p>
    <w:p w:rsidR="00973529" w:rsidRDefault="00973529" w:rsidP="00283FB7">
      <w:pPr>
        <w:pStyle w:val="NoSpacing"/>
      </w:pPr>
      <w:r>
        <w:t xml:space="preserve">           8</w:t>
      </w:r>
    </w:p>
    <w:p w:rsidR="00973529" w:rsidRDefault="00973529" w:rsidP="00283FB7">
      <w:pPr>
        <w:pStyle w:val="NoSpacing"/>
      </w:pPr>
      <w:r>
        <w:t xml:space="preserve">   1.00000000000000        56.0401259219104        782.422973955926     </w:t>
      </w:r>
    </w:p>
    <w:p w:rsidR="00973529" w:rsidRDefault="00973529" w:rsidP="00283FB7">
      <w:pPr>
        <w:pStyle w:val="NoSpacing"/>
      </w:pPr>
      <w:r>
        <w:t xml:space="preserve">   4127.42531757411        9486.57419089856        9785.14659074041     </w:t>
      </w:r>
    </w:p>
    <w:p w:rsidR="00973529" w:rsidRDefault="00973529" w:rsidP="00283FB7">
      <w:pPr>
        <w:pStyle w:val="NoSpacing"/>
      </w:pPr>
      <w:r>
        <w:t xml:space="preserve">   4265.68320424062        646.901413408572        19.4769289887590     </w:t>
      </w:r>
    </w:p>
    <w:p w:rsidR="00973529" w:rsidRDefault="00973529" w:rsidP="00283FB7">
      <w:pPr>
        <w:pStyle w:val="NoSpacing"/>
      </w:pPr>
      <w:r>
        <w:t xml:space="preserve"> Filter coefficients:           Z12</w:t>
      </w:r>
    </w:p>
    <w:p w:rsidR="00973529" w:rsidRDefault="00973529" w:rsidP="00283FB7">
      <w:pPr>
        <w:pStyle w:val="NoSpacing"/>
      </w:pPr>
      <w:r>
        <w:lastRenderedPageBreak/>
        <w:t xml:space="preserve">   1879300725.32370     </w:t>
      </w:r>
    </w:p>
    <w:p w:rsidR="00973529" w:rsidRDefault="00973529" w:rsidP="00283FB7">
      <w:pPr>
        <w:pStyle w:val="NoSpacing"/>
      </w:pPr>
      <w:r>
        <w:t xml:space="preserve">           8</w:t>
      </w:r>
    </w:p>
    <w:p w:rsidR="00973529" w:rsidRDefault="00973529" w:rsidP="00283FB7">
      <w:pPr>
        <w:pStyle w:val="NoSpacing"/>
      </w:pPr>
      <w:r>
        <w:t xml:space="preserve">   2.49999649033029       -9.55465868956522        18.0042349540697     </w:t>
      </w:r>
    </w:p>
    <w:p w:rsidR="00973529" w:rsidRDefault="00973529" w:rsidP="00283FB7">
      <w:pPr>
        <w:pStyle w:val="NoSpacing"/>
      </w:pPr>
      <w:r>
        <w:t xml:space="preserve">  -22.0433756134523        19.4167681206317       -12.7677271190888     </w:t>
      </w:r>
    </w:p>
    <w:p w:rsidR="00973529" w:rsidRDefault="00973529" w:rsidP="00283FB7">
      <w:pPr>
        <w:pStyle w:val="NoSpacing"/>
      </w:pPr>
      <w:r>
        <w:t xml:space="preserve">   6.31051749582964       -2.17900452863388       0.494019932530020     </w:t>
      </w:r>
    </w:p>
    <w:p w:rsidR="00973529" w:rsidRDefault="00973529" w:rsidP="00283FB7">
      <w:pPr>
        <w:pStyle w:val="NoSpacing"/>
      </w:pPr>
      <w:r>
        <w:t xml:space="preserve">           8</w:t>
      </w:r>
    </w:p>
    <w:p w:rsidR="00973529" w:rsidRDefault="00973529" w:rsidP="00283FB7">
      <w:pPr>
        <w:pStyle w:val="NoSpacing"/>
      </w:pPr>
      <w:r>
        <w:t xml:space="preserve">   1.00000000000000        59.1699410115711        958.338515063105     </w:t>
      </w:r>
    </w:p>
    <w:p w:rsidR="00973529" w:rsidRDefault="00973529" w:rsidP="00283FB7">
      <w:pPr>
        <w:pStyle w:val="NoSpacing"/>
      </w:pPr>
      <w:r>
        <w:t xml:space="preserve">   6652.82867895812        23787.1247684747        47714.8722886812     </w:t>
      </w:r>
    </w:p>
    <w:p w:rsidR="00973529" w:rsidRDefault="00973529" w:rsidP="00283FB7">
      <w:pPr>
        <w:pStyle w:val="NoSpacing"/>
      </w:pPr>
      <w:r>
        <w:t xml:space="preserve">   55091.1405036376        35027.9043415134        10062.8542607902     </w:t>
      </w:r>
    </w:p>
    <w:p w:rsidR="00973529" w:rsidRDefault="00973529" w:rsidP="00283FB7">
      <w:pPr>
        <w:pStyle w:val="NoSpacing"/>
      </w:pPr>
      <w:r>
        <w:t xml:space="preserve"> Filter coefficients:           Z21</w:t>
      </w:r>
    </w:p>
    <w:p w:rsidR="00973529" w:rsidRDefault="00973529" w:rsidP="00283FB7">
      <w:pPr>
        <w:pStyle w:val="NoSpacing"/>
      </w:pPr>
      <w:r>
        <w:t xml:space="preserve">   1879300725.32370     </w:t>
      </w:r>
    </w:p>
    <w:p w:rsidR="00973529" w:rsidRDefault="00973529" w:rsidP="00283FB7">
      <w:pPr>
        <w:pStyle w:val="NoSpacing"/>
      </w:pPr>
      <w:r>
        <w:t xml:space="preserve">           8</w:t>
      </w:r>
    </w:p>
    <w:p w:rsidR="00973529" w:rsidRDefault="00973529" w:rsidP="00283FB7">
      <w:pPr>
        <w:pStyle w:val="NoSpacing"/>
      </w:pPr>
      <w:r>
        <w:t xml:space="preserve">   2.49999649033029       -9.55465868956522        18.0042349540697     </w:t>
      </w:r>
    </w:p>
    <w:p w:rsidR="00973529" w:rsidRDefault="00973529" w:rsidP="00283FB7">
      <w:pPr>
        <w:pStyle w:val="NoSpacing"/>
      </w:pPr>
      <w:r>
        <w:t xml:space="preserve">  -22.0433756134523        19.4167681206317       -12.7677271190888     </w:t>
      </w:r>
    </w:p>
    <w:p w:rsidR="00973529" w:rsidRDefault="00973529" w:rsidP="00283FB7">
      <w:pPr>
        <w:pStyle w:val="NoSpacing"/>
      </w:pPr>
      <w:r>
        <w:t xml:space="preserve">   6.31051749582964       -2.17900452863388       0.494019932530020     </w:t>
      </w:r>
    </w:p>
    <w:p w:rsidR="00973529" w:rsidRDefault="00973529" w:rsidP="00283FB7">
      <w:pPr>
        <w:pStyle w:val="NoSpacing"/>
      </w:pPr>
      <w:r>
        <w:t xml:space="preserve">           8</w:t>
      </w:r>
    </w:p>
    <w:p w:rsidR="00973529" w:rsidRDefault="00973529" w:rsidP="00283FB7">
      <w:pPr>
        <w:pStyle w:val="NoSpacing"/>
      </w:pPr>
      <w:r>
        <w:t xml:space="preserve">   1.00000000000000        59.1699410115711        958.338515063105     </w:t>
      </w:r>
    </w:p>
    <w:p w:rsidR="00973529" w:rsidRDefault="00973529" w:rsidP="00283FB7">
      <w:pPr>
        <w:pStyle w:val="NoSpacing"/>
      </w:pPr>
      <w:r>
        <w:t xml:space="preserve">   6652.82867895812        23787.1247684747        47714.8722886812     </w:t>
      </w:r>
    </w:p>
    <w:p w:rsidR="00973529" w:rsidRDefault="00973529" w:rsidP="00283FB7">
      <w:pPr>
        <w:pStyle w:val="NoSpacing"/>
      </w:pPr>
      <w:r>
        <w:t xml:space="preserve">   55091.1405036376        35027.9043415134        10062.8542607902     </w:t>
      </w:r>
    </w:p>
    <w:p w:rsidR="00973529" w:rsidRDefault="00973529" w:rsidP="00283FB7">
      <w:pPr>
        <w:pStyle w:val="NoSpacing"/>
      </w:pPr>
      <w:r>
        <w:t xml:space="preserve"> Filter coefficients:           Z22</w:t>
      </w:r>
    </w:p>
    <w:p w:rsidR="00973529" w:rsidRDefault="00973529" w:rsidP="00283FB7">
      <w:pPr>
        <w:pStyle w:val="NoSpacing"/>
      </w:pPr>
      <w:r>
        <w:t xml:space="preserve">   1879300725.32370     </w:t>
      </w:r>
    </w:p>
    <w:p w:rsidR="00973529" w:rsidRDefault="00973529" w:rsidP="00283FB7">
      <w:pPr>
        <w:pStyle w:val="NoSpacing"/>
      </w:pPr>
      <w:r>
        <w:t xml:space="preserve">           8</w:t>
      </w:r>
    </w:p>
    <w:p w:rsidR="00973529" w:rsidRDefault="00973529" w:rsidP="00283FB7">
      <w:pPr>
        <w:pStyle w:val="NoSpacing"/>
      </w:pPr>
      <w:r>
        <w:t xml:space="preserve">   2.50040212785157        454.893215171525        11670.5718399275     </w:t>
      </w:r>
    </w:p>
    <w:p w:rsidR="00973529" w:rsidRDefault="00973529" w:rsidP="00283FB7">
      <w:pPr>
        <w:pStyle w:val="NoSpacing"/>
      </w:pPr>
      <w:r>
        <w:t xml:space="preserve">   97323.3862334169        335240.047895711        515526.784099386     </w:t>
      </w:r>
    </w:p>
    <w:p w:rsidR="00973529" w:rsidRDefault="00973529" w:rsidP="00283FB7">
      <w:pPr>
        <w:pStyle w:val="NoSpacing"/>
      </w:pPr>
      <w:r>
        <w:t xml:space="preserve">   348135.557144271        91185.5275987549        6398.99890990202     </w:t>
      </w:r>
    </w:p>
    <w:p w:rsidR="00973529" w:rsidRDefault="00973529" w:rsidP="00283FB7">
      <w:pPr>
        <w:pStyle w:val="NoSpacing"/>
      </w:pPr>
      <w:r>
        <w:t xml:space="preserve">           8</w:t>
      </w:r>
    </w:p>
    <w:p w:rsidR="00973529" w:rsidRDefault="00973529" w:rsidP="00283FB7">
      <w:pPr>
        <w:pStyle w:val="NoSpacing"/>
      </w:pPr>
      <w:r>
        <w:t xml:space="preserve">   1.00000000000000        56.0401259219104        782.422973955926     </w:t>
      </w:r>
    </w:p>
    <w:p w:rsidR="00973529" w:rsidRDefault="00973529" w:rsidP="00283FB7">
      <w:pPr>
        <w:pStyle w:val="NoSpacing"/>
      </w:pPr>
      <w:r>
        <w:t xml:space="preserve">   4127.42531757411        9486.57419089856        9785.14659074041     </w:t>
      </w:r>
    </w:p>
    <w:p w:rsidR="00973529" w:rsidRDefault="00973529" w:rsidP="00283FB7">
      <w:pPr>
        <w:pStyle w:val="NoSpacing"/>
      </w:pPr>
      <w:r>
        <w:t xml:space="preserve">   4265.68320424062        646.901413408572        19.4769289887590  </w:t>
      </w:r>
    </w:p>
    <w:p w:rsidR="00452AD3" w:rsidRDefault="00452AD3" w:rsidP="00452AD3">
      <w:pPr>
        <w:pStyle w:val="Heading1"/>
        <w:numPr>
          <w:ilvl w:val="0"/>
          <w:numId w:val="0"/>
        </w:numPr>
      </w:pPr>
    </w:p>
    <w:p w:rsidR="00452AD3" w:rsidRDefault="00452AD3" w:rsidP="00452AD3">
      <w:pPr>
        <w:pStyle w:val="Heading2"/>
      </w:pPr>
      <w:bookmarkStart w:id="25" w:name="_Toc404075711"/>
      <w:r>
        <w:t>Anisotropic thin layer</w:t>
      </w:r>
      <w:bookmarkEnd w:id="25"/>
    </w:p>
    <w:p w:rsidR="00452AD3" w:rsidRPr="00452AD3" w:rsidRDefault="00452AD3" w:rsidP="00452AD3"/>
    <w:p w:rsidR="00452AD3" w:rsidRDefault="00452AD3" w:rsidP="00452AD3">
      <w:r>
        <w:t xml:space="preserve">Anisotropic thin layers are also all assumed to have frequency dependent properties. Anisotropic thin layers are represented by an impedance matrix which relates the orthogonal tangential electric and magnetic fields either side of the layer. Three impedance matrices characterise the anisotropic layer, one for each Cartesian E-field component </w:t>
      </w:r>
    </w:p>
    <w:p w:rsidR="00452AD3" w:rsidRDefault="00452AD3" w:rsidP="00452AD3">
      <w:r>
        <w:t>For example for a layer normal to z we have:</w:t>
      </w:r>
    </w:p>
    <w:p w:rsidR="00452AD3" w:rsidRDefault="00452AD3" w:rsidP="00452AD3">
      <w:pPr>
        <w:pStyle w:val="MTDisplayEquation"/>
      </w:pPr>
      <w:r>
        <w:tab/>
      </w:r>
      <w:r w:rsidRPr="00D8716A">
        <w:rPr>
          <w:position w:val="-32"/>
        </w:rPr>
        <w:object w:dxaOrig="2680" w:dyaOrig="760">
          <v:shape id="_x0000_i1033" type="#_x0000_t75" style="width:134pt;height:38pt" o:ole="">
            <v:imagedata r:id="rId19" o:title=""/>
          </v:shape>
          <o:OLEObject Type="Embed" ProgID="Equation.DSMT4" ShapeID="_x0000_i1033" DrawAspect="Content" ObjectID="_1632224287" r:id="rId20"/>
        </w:object>
      </w:r>
    </w:p>
    <w:p w:rsidR="00452AD3" w:rsidRDefault="00452AD3" w:rsidP="00452AD3">
      <w:r>
        <w:t xml:space="preserve">And </w:t>
      </w:r>
    </w:p>
    <w:p w:rsidR="00452AD3" w:rsidRPr="001A12C6" w:rsidRDefault="00452AD3" w:rsidP="00452AD3">
      <w:pPr>
        <w:pStyle w:val="MTDisplayEquation"/>
      </w:pPr>
      <w:r>
        <w:tab/>
      </w:r>
      <w:r w:rsidRPr="00D8716A">
        <w:rPr>
          <w:position w:val="-32"/>
        </w:rPr>
        <w:object w:dxaOrig="2860" w:dyaOrig="760">
          <v:shape id="_x0000_i1034" type="#_x0000_t75" style="width:143pt;height:38pt" o:ole="">
            <v:imagedata r:id="rId21" o:title=""/>
          </v:shape>
          <o:OLEObject Type="Embed" ProgID="Equation.DSMT4" ShapeID="_x0000_i1034" DrawAspect="Content" ObjectID="_1632224288" r:id="rId22"/>
        </w:object>
      </w:r>
    </w:p>
    <w:p w:rsidR="00452AD3" w:rsidRDefault="00452AD3" w:rsidP="00452AD3">
      <w:r>
        <w:lastRenderedPageBreak/>
        <w:t>Where the elements of the impedance matrix are frequency dependent functions.</w:t>
      </w:r>
    </w:p>
    <w:p w:rsidR="00452AD3" w:rsidRDefault="00452AD3" w:rsidP="00452AD3">
      <w:r>
        <w:t>Similar conditions apply at layers normal to x and y.</w:t>
      </w:r>
    </w:p>
    <w:p w:rsidR="00452AD3" w:rsidRDefault="00452AD3" w:rsidP="00452AD3">
      <w:r>
        <w:t>We assume that there is no coupling between the orthogonal polarisations at an anisotropic surface impedance boundary.</w:t>
      </w:r>
    </w:p>
    <w:p w:rsidR="00452AD3" w:rsidRPr="00612D06" w:rsidRDefault="00452AD3" w:rsidP="00452AD3">
      <w:r>
        <w:t xml:space="preserve">Anisotropic thin layer models are defined in a file with extension </w:t>
      </w:r>
      <w:r>
        <w:rPr>
          <w:b/>
        </w:rPr>
        <w:t>.smat</w:t>
      </w:r>
      <w:r>
        <w:t>.</w:t>
      </w:r>
    </w:p>
    <w:p w:rsidR="00452AD3" w:rsidRDefault="00452AD3" w:rsidP="00452AD3">
      <w:pPr>
        <w:pStyle w:val="Heading3"/>
      </w:pPr>
      <w:bookmarkStart w:id="26" w:name="_Toc404075712"/>
      <w:r>
        <w:t>Example</w:t>
      </w:r>
      <w:bookmarkEnd w:id="26"/>
    </w:p>
    <w:p w:rsidR="00452AD3" w:rsidRDefault="00452AD3" w:rsidP="00452AD3">
      <w:r>
        <w:t>An example of an anisotropic thin layer material definition file is shown below for an impedance boundary representation of a thin homogeneous conducting layer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Anisotropic impedance sheet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0.0 1e8     # frequency range of validity</w:t>
      </w:r>
    </w:p>
    <w:p w:rsidR="00064E4F" w:rsidRPr="00064E4F" w:rsidRDefault="00064E4F" w:rsidP="00064E4F">
      <w:pPr>
        <w:autoSpaceDE w:val="0"/>
        <w:autoSpaceDN w:val="0"/>
        <w:adjustRightInd w:val="0"/>
        <w:spacing w:after="0" w:line="240" w:lineRule="auto"/>
        <w:rPr>
          <w:rFonts w:ascii="Courier New" w:hAnsi="Courier New" w:cs="Courier New"/>
          <w:sz w:val="20"/>
          <w:szCs w:val="20"/>
          <w:lang w:val="it-IT"/>
        </w:rPr>
      </w:pPr>
      <w:r w:rsidRPr="00064E4F">
        <w:rPr>
          <w:rFonts w:ascii="Courier New" w:hAnsi="Courier New" w:cs="Courier New"/>
          <w:sz w:val="20"/>
          <w:szCs w:val="20"/>
          <w:lang w:val="it-IT"/>
        </w:rPr>
        <w:t># Z11 filter: X polarisation</w:t>
      </w:r>
    </w:p>
    <w:p w:rsidR="00064E4F" w:rsidRPr="00064E4F" w:rsidRDefault="00064E4F" w:rsidP="00064E4F">
      <w:pPr>
        <w:autoSpaceDE w:val="0"/>
        <w:autoSpaceDN w:val="0"/>
        <w:adjustRightInd w:val="0"/>
        <w:spacing w:after="0" w:line="240" w:lineRule="auto"/>
        <w:rPr>
          <w:rFonts w:ascii="Courier New" w:hAnsi="Courier New" w:cs="Courier New"/>
          <w:sz w:val="20"/>
          <w:szCs w:val="20"/>
          <w:lang w:val="it-IT"/>
        </w:rPr>
      </w:pPr>
      <w:r w:rsidRPr="00064E4F">
        <w:rPr>
          <w:rFonts w:ascii="Courier New" w:hAnsi="Courier New" w:cs="Courier New"/>
          <w:sz w:val="20"/>
          <w:szCs w:val="20"/>
          <w:lang w:val="it-IT"/>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188.5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Z12 filter: X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188.5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Z21 filter: X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188.5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Z22 filter: X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188.5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Z11 filter: Y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377.0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Z12 filter: Y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377.0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Z21 filter: Y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377.0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Z22 filter: Y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377.0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Z11 filter: Z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754.0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Z12 filter: Z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754.0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Z21 filter: Z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754.0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Z22 filter: Z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754.0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452AD3"/>
    <w:p w:rsidR="00452AD3" w:rsidRDefault="00452AD3" w:rsidP="00452AD3">
      <w:pPr>
        <w:pStyle w:val="Heading2"/>
      </w:pPr>
      <w:bookmarkStart w:id="27" w:name="_Toc404075713"/>
      <w:r>
        <w:t>Lumped component models</w:t>
      </w:r>
      <w:bookmarkEnd w:id="27"/>
    </w:p>
    <w:p w:rsidR="00452AD3" w:rsidRPr="00452AD3" w:rsidRDefault="00452AD3" w:rsidP="00452AD3"/>
    <w:p w:rsidR="001E6330" w:rsidRDefault="00452AD3" w:rsidP="00452AD3">
      <w:r>
        <w:t>In addition to the impedance boundary models a lumped component model may be placed on surfaces between TLM cells. Currently the only lumped component model implemented</w:t>
      </w:r>
      <w:r w:rsidR="002B6371">
        <w:t xml:space="preserve"> within GGI_TLM</w:t>
      </w:r>
      <w:r>
        <w:t xml:space="preserve"> is a diode model. This may be used to represent a surface mount diode on a PCB track for example. </w:t>
      </w:r>
      <w:r w:rsidR="001E6330">
        <w:t>The component has a direction associated with it hence it is an anisotropic model</w:t>
      </w:r>
      <w:r w:rsidR="00C2530A">
        <w:t xml:space="preserve"> which interacts with a single E fiel</w:t>
      </w:r>
      <w:r w:rsidR="001D1C5A">
        <w:t>d polarisation on a surface, The E field in the</w:t>
      </w:r>
      <w:r w:rsidR="00C2530A">
        <w:t xml:space="preserve"> orthogonal direction </w:t>
      </w:r>
      <w:r w:rsidR="001D1C5A">
        <w:t>on the surface is assumed not to see any additional impedance and the connection process occurs as in free space</w:t>
      </w:r>
      <w:r w:rsidR="001E6330">
        <w:t>.</w:t>
      </w:r>
      <w:r w:rsidR="002B6371">
        <w:t xml:space="preserve"> </w:t>
      </w:r>
    </w:p>
    <w:p w:rsidR="002B6371" w:rsidRDefault="002B6371" w:rsidP="00452AD3">
      <w:r>
        <w:t xml:space="preserve">In more recent developments, Ngspice component models may linked into GGI_TLM. This is described in the document </w:t>
      </w:r>
      <w:r>
        <w:rPr>
          <w:b/>
        </w:rPr>
        <w:t>GGI_TLM_Ngspice_documentaion</w:t>
      </w:r>
      <w:r>
        <w:t xml:space="preserve">. </w:t>
      </w:r>
    </w:p>
    <w:p w:rsidR="001E6330" w:rsidRDefault="001E6330" w:rsidP="001E6330">
      <w:pPr>
        <w:pStyle w:val="Heading3"/>
      </w:pPr>
      <w:r>
        <w:t xml:space="preserve"> </w:t>
      </w:r>
      <w:bookmarkStart w:id="28" w:name="_Toc404075714"/>
      <w:r>
        <w:t>Diode model</w:t>
      </w:r>
      <w:bookmarkEnd w:id="28"/>
    </w:p>
    <w:p w:rsidR="001E6330" w:rsidRDefault="001E6330" w:rsidP="001E6330"/>
    <w:p w:rsidR="001E6330" w:rsidRDefault="001E6330" w:rsidP="001E6330">
      <w:r>
        <w:t xml:space="preserve">The diode equivalent circuit is shown in figure 8.3.1.1 below. </w:t>
      </w:r>
    </w:p>
    <w:p w:rsidR="001E6330" w:rsidRDefault="00E71119" w:rsidP="001E6330">
      <w:r>
        <w:rPr>
          <w:noProof/>
          <w:lang w:eastAsia="en-GB"/>
        </w:rPr>
        <w:lastRenderedPageBreak/>
        <mc:AlternateContent>
          <mc:Choice Requires="wpc">
            <w:drawing>
              <wp:inline distT="0" distB="0" distL="0" distR="0">
                <wp:extent cx="5731510" cy="3439160"/>
                <wp:effectExtent l="0" t="0" r="2540" b="0"/>
                <wp:docPr id="450" name="Canvas 3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 name="Line 388"/>
                        <wps:cNvCnPr>
                          <a:cxnSpLocks noChangeShapeType="1"/>
                        </wps:cNvCnPr>
                        <wps:spPr bwMode="auto">
                          <a:xfrm>
                            <a:off x="2823565" y="325606"/>
                            <a:ext cx="0" cy="3980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389"/>
                        <wps:cNvSpPr>
                          <a:spLocks noChangeArrowheads="1"/>
                        </wps:cNvSpPr>
                        <wps:spPr bwMode="auto">
                          <a:xfrm>
                            <a:off x="2714507" y="723657"/>
                            <a:ext cx="217320" cy="5071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Line 390"/>
                        <wps:cNvCnPr>
                          <a:cxnSpLocks noChangeShapeType="1"/>
                        </wps:cNvCnPr>
                        <wps:spPr bwMode="auto">
                          <a:xfrm>
                            <a:off x="2823565" y="1230773"/>
                            <a:ext cx="796" cy="5063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391"/>
                        <wps:cNvCnPr>
                          <a:cxnSpLocks noChangeShapeType="1"/>
                        </wps:cNvCnPr>
                        <wps:spPr bwMode="auto">
                          <a:xfrm>
                            <a:off x="2642067" y="1737094"/>
                            <a:ext cx="36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392"/>
                        <wps:cNvCnPr>
                          <a:cxnSpLocks noChangeShapeType="1"/>
                        </wps:cNvCnPr>
                        <wps:spPr bwMode="auto">
                          <a:xfrm>
                            <a:off x="2642067" y="1737094"/>
                            <a:ext cx="181498" cy="2539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393"/>
                        <wps:cNvCnPr>
                          <a:cxnSpLocks noChangeShapeType="1"/>
                        </wps:cNvCnPr>
                        <wps:spPr bwMode="auto">
                          <a:xfrm flipH="1">
                            <a:off x="2823565" y="1737094"/>
                            <a:ext cx="180702" cy="2539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394"/>
                        <wps:cNvCnPr>
                          <a:cxnSpLocks noChangeShapeType="1"/>
                        </wps:cNvCnPr>
                        <wps:spPr bwMode="auto">
                          <a:xfrm>
                            <a:off x="2606245" y="1991051"/>
                            <a:ext cx="3980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395"/>
                        <wps:cNvCnPr>
                          <a:cxnSpLocks noChangeShapeType="1"/>
                        </wps:cNvCnPr>
                        <wps:spPr bwMode="auto">
                          <a:xfrm>
                            <a:off x="2823565" y="1991051"/>
                            <a:ext cx="0" cy="8319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396"/>
                        <wps:cNvCnPr>
                          <a:cxnSpLocks noChangeShapeType="1"/>
                        </wps:cNvCnPr>
                        <wps:spPr bwMode="auto">
                          <a:xfrm>
                            <a:off x="2823565" y="1375664"/>
                            <a:ext cx="10491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399"/>
                        <wps:cNvCnPr>
                          <a:cxnSpLocks noChangeShapeType="1"/>
                        </wps:cNvCnPr>
                        <wps:spPr bwMode="auto">
                          <a:xfrm>
                            <a:off x="2823565" y="2424926"/>
                            <a:ext cx="10491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400"/>
                        <wps:cNvCnPr>
                          <a:cxnSpLocks noChangeShapeType="1"/>
                        </wps:cNvCnPr>
                        <wps:spPr bwMode="auto">
                          <a:xfrm flipV="1">
                            <a:off x="3655430" y="1809540"/>
                            <a:ext cx="434640" cy="7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401"/>
                        <wps:cNvCnPr>
                          <a:cxnSpLocks noChangeShapeType="1"/>
                        </wps:cNvCnPr>
                        <wps:spPr bwMode="auto">
                          <a:xfrm>
                            <a:off x="3655430" y="1918605"/>
                            <a:ext cx="434640" cy="7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402"/>
                        <wps:cNvCnPr>
                          <a:cxnSpLocks noChangeShapeType="1"/>
                        </wps:cNvCnPr>
                        <wps:spPr bwMode="auto">
                          <a:xfrm flipV="1">
                            <a:off x="3872749" y="1918605"/>
                            <a:ext cx="0" cy="5063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403"/>
                        <wps:cNvCnPr>
                          <a:cxnSpLocks noChangeShapeType="1"/>
                        </wps:cNvCnPr>
                        <wps:spPr bwMode="auto">
                          <a:xfrm>
                            <a:off x="3872749" y="1375664"/>
                            <a:ext cx="0" cy="4338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Text Box 404"/>
                        <wps:cNvSpPr txBox="1">
                          <a:spLocks noChangeArrowheads="1"/>
                        </wps:cNvSpPr>
                        <wps:spPr bwMode="auto">
                          <a:xfrm>
                            <a:off x="2967649" y="796102"/>
                            <a:ext cx="326378" cy="325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1E6330">
                              <w:r>
                                <w:t>Rs</w:t>
                              </w:r>
                            </w:p>
                          </w:txbxContent>
                        </wps:txbx>
                        <wps:bodyPr rot="0" vert="horz" wrap="square" lIns="91440" tIns="45720" rIns="91440" bIns="45720" anchor="t" anchorCtr="0" upright="1">
                          <a:noAutofit/>
                        </wps:bodyPr>
                      </wps:wsp>
                      <wps:wsp>
                        <wps:cNvPr id="448" name="Text Box 405"/>
                        <wps:cNvSpPr txBox="1">
                          <a:spLocks noChangeArrowheads="1"/>
                        </wps:cNvSpPr>
                        <wps:spPr bwMode="auto">
                          <a:xfrm>
                            <a:off x="4198331" y="1773715"/>
                            <a:ext cx="326378" cy="32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1E6330">
                              <w:r>
                                <w:t>Cj</w:t>
                              </w:r>
                            </w:p>
                          </w:txbxContent>
                        </wps:txbx>
                        <wps:bodyPr rot="0" vert="horz" wrap="square" lIns="91440" tIns="45720" rIns="91440" bIns="45720" anchor="t" anchorCtr="0" upright="1">
                          <a:noAutofit/>
                        </wps:bodyPr>
                      </wps:wsp>
                      <wps:wsp>
                        <wps:cNvPr id="449" name="Text Box 406"/>
                        <wps:cNvSpPr txBox="1">
                          <a:spLocks noChangeArrowheads="1"/>
                        </wps:cNvSpPr>
                        <wps:spPr bwMode="auto">
                          <a:xfrm>
                            <a:off x="1701144" y="1701270"/>
                            <a:ext cx="832661" cy="32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1E6330">
                              <w:r>
                                <w:t>Ideal diode</w:t>
                              </w:r>
                            </w:p>
                          </w:txbxContent>
                        </wps:txbx>
                        <wps:bodyPr rot="0" vert="horz" wrap="square" lIns="91440" tIns="45720" rIns="91440" bIns="45720" anchor="t" anchorCtr="0" upright="1">
                          <a:noAutofit/>
                        </wps:bodyPr>
                      </wps:wsp>
                    </wpc:wpc>
                  </a:graphicData>
                </a:graphic>
              </wp:inline>
            </w:drawing>
          </mc:Choice>
          <mc:Fallback>
            <w:pict>
              <v:group id="Canvas 386" o:spid="_x0000_s1094"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">
                <v:shape id="_x0000_s1095" type="#_x0000_t75" style="position:absolute;width:57315;height:34391;visibility:visible;mso-wrap-style:square">
                  <v:fill o:detectmouseclick="t"/>
                  <v:path o:connecttype="none"/>
                </v:shape>
                <v:line id="Line 388" o:spid="_x0000_s1096" style="position:absolute;visibility:visible;mso-wrap-style:square" from="28235,3256" to="28235,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rect id="Rectangle 389" o:spid="_x0000_s1097" style="position:absolute;left:27145;top:7236;width:2173;height:5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line id="Line 390" o:spid="_x0000_s1098" style="position:absolute;visibility:visible;mso-wrap-style:square" from="28235,12307" to="28243,17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391" o:spid="_x0000_s1099" style="position:absolute;visibility:visible;mso-wrap-style:square" from="26420,17370" to="30042,17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392" o:spid="_x0000_s1100" style="position:absolute;visibility:visible;mso-wrap-style:square" from="26420,17370" to="28235,1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393" o:spid="_x0000_s1101" style="position:absolute;flip:x;visibility:visible;mso-wrap-style:square" from="28235,17370" to="30042,1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"/>
                <v:line id="Line 394" o:spid="_x0000_s1102" style="position:absolute;visibility:visible;mso-wrap-style:square" from="26062,19910" to="30042,1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395" o:spid="_x0000_s1103" style="position:absolute;visibility:visible;mso-wrap-style:square" from="28235,19910" to="28235,2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396" o:spid="_x0000_s1104" style="position:absolute;visibility:visible;mso-wrap-style:square" from="28235,13756" to="38727,13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399" o:spid="_x0000_s1105" style="position:absolute;visibility:visible;mso-wrap-style:square" from="28235,24249" to="38727,2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400" o:spid="_x0000_s1106" style="position:absolute;flip:y;visibility:visible;mso-wrap-style:square" from="36554,18095" to="40900,18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"/>
                <v:line id="Line 401" o:spid="_x0000_s1107" style="position:absolute;visibility:visible;mso-wrap-style:square" from="36554,19186" to="40900,1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402" o:spid="_x0000_s1108" style="position:absolute;flip:y;visibility:visible;mso-wrap-style:square" from="38727,19186" to="38727,2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"/>
                <v:line id="Line 403" o:spid="_x0000_s1109" style="position:absolute;visibility:visible;mso-wrap-style:square" from="38727,13756" to="38727,18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shape id="Text Box 404" o:spid="_x0000_s1110" type="#_x0000_t202" style="position:absolute;left:29676;top:7961;width:3264;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rsidR="005A423E" w:rsidRDefault="005A423E" w:rsidP="001E6330">
                        <w:r>
                          <w:t>Rs</w:t>
                        </w:r>
                      </w:p>
                    </w:txbxContent>
                  </v:textbox>
                </v:shape>
                <v:shape id="Text Box 405" o:spid="_x0000_s1111" type="#_x0000_t202" style="position:absolute;left:41983;top:17737;width:3264;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" filled="f" stroked="f">
                  <v:textbox>
                    <w:txbxContent>
                      <w:p w:rsidR="005A423E" w:rsidRDefault="005A423E" w:rsidP="001E6330">
                        <w:r>
                          <w:t>Cj</w:t>
                        </w:r>
                      </w:p>
                    </w:txbxContent>
                  </v:textbox>
                </v:shape>
                <v:shape id="Text Box 406" o:spid="_x0000_s1112" type="#_x0000_t202" style="position:absolute;left:17011;top:17012;width:8327;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" filled="f" stroked="f">
                  <v:textbox>
                    <w:txbxContent>
                      <w:p w:rsidR="005A423E" w:rsidRDefault="005A423E" w:rsidP="001E6330">
                        <w:r>
                          <w:t>Ideal diode</w:t>
                        </w:r>
                      </w:p>
                    </w:txbxContent>
                  </v:textbox>
                </v:shape>
                <w10:anchorlock/>
              </v:group>
            </w:pict>
          </mc:Fallback>
        </mc:AlternateContent>
      </w:r>
    </w:p>
    <w:p w:rsidR="001E6330" w:rsidRDefault="001E6330" w:rsidP="001E6330">
      <w:r>
        <w:t>The model consists of an ideal diode in which the diode current is given by the expression</w:t>
      </w:r>
    </w:p>
    <w:p w:rsidR="001E6330" w:rsidRDefault="001E6330" w:rsidP="001E6330">
      <w:pPr>
        <w:pStyle w:val="MTDisplayEquation"/>
      </w:pPr>
      <w:r>
        <w:tab/>
      </w:r>
      <w:r w:rsidRPr="001E6330">
        <w:rPr>
          <w:position w:val="-32"/>
        </w:rPr>
        <w:object w:dxaOrig="1640" w:dyaOrig="760">
          <v:shape id="_x0000_i1035" type="#_x0000_t75" style="width:82pt;height:38pt" o:ole="">
            <v:imagedata r:id="rId23" o:title=""/>
          </v:shape>
          <o:OLEObject Type="Embed" ProgID="Equation.DSMT4" ShapeID="_x0000_i1035" DrawAspect="Content" ObjectID="_1632224289" r:id="rId24"/>
        </w:object>
      </w:r>
    </w:p>
    <w:p w:rsidR="001E6330" w:rsidRPr="001E6330" w:rsidRDefault="001E6330" w:rsidP="001E6330">
      <w:r>
        <w:t>The ideal diode is in parallel with a junction capacitance (C</w:t>
      </w:r>
      <w:r>
        <w:rPr>
          <w:vertAlign w:val="subscript"/>
        </w:rPr>
        <w:t>j</w:t>
      </w:r>
      <w:r>
        <w:t>) and the combination is in series with a resistance (R</w:t>
      </w:r>
      <w:r>
        <w:rPr>
          <w:vertAlign w:val="subscript"/>
        </w:rPr>
        <w:t>s</w:t>
      </w:r>
      <w:r>
        <w:t>).</w:t>
      </w:r>
    </w:p>
    <w:p w:rsidR="00452AD3" w:rsidRDefault="001D1C5A" w:rsidP="00452AD3">
      <w:r>
        <w:t xml:space="preserve">More details are available in the GGI_TLM_matrial_model_theory document. </w:t>
      </w:r>
    </w:p>
    <w:p w:rsidR="004E7492" w:rsidRDefault="004E7492" w:rsidP="00452AD3">
      <w:pPr>
        <w:pStyle w:val="Heading1"/>
        <w:numPr>
          <w:ilvl w:val="0"/>
          <w:numId w:val="0"/>
        </w:numPr>
      </w:pPr>
      <w:bookmarkStart w:id="29" w:name="_Toc404075715"/>
      <w:r w:rsidRPr="004E7492">
        <w:t>Cable Specification</w:t>
      </w:r>
      <w:bookmarkEnd w:id="29"/>
    </w:p>
    <w:p w:rsidR="004E7492" w:rsidRPr="004E7492" w:rsidRDefault="004E7492" w:rsidP="004E7492"/>
    <w:p w:rsidR="00156B60" w:rsidRDefault="00F5383D" w:rsidP="003D6CBA">
      <w:r>
        <w:t xml:space="preserve">Within </w:t>
      </w:r>
      <w:r>
        <w:rPr>
          <w:b/>
        </w:rPr>
        <w:t>GGI_TLM</w:t>
      </w:r>
      <w:r>
        <w:t xml:space="preserve"> cables are defined to be systems of conductors which run through the problem space without changing their cross section configuration along their length. A cable may have one conductor such as a simple cylindrical wire, or multiple conductors such as a coaxial cable</w:t>
      </w:r>
      <w:r w:rsidR="001A12C6">
        <w:t xml:space="preserve"> or a ribbon cable</w:t>
      </w:r>
      <w:r>
        <w:t>. Cables may include shielded conductors. Cables must be terminated at both ends to a defined junction</w:t>
      </w:r>
      <w:r w:rsidR="00156B60">
        <w:t>. The end of a cable may be connected to other cable(s) or terminated to a surface in the mesh.</w:t>
      </w:r>
      <w:r>
        <w:t xml:space="preserve"> A termination</w:t>
      </w:r>
      <w:r w:rsidR="00156B60">
        <w:t xml:space="preserve"> to a surface</w:t>
      </w:r>
      <w:r>
        <w:t xml:space="preserve"> </w:t>
      </w:r>
      <w:r w:rsidR="001A12C6">
        <w:t xml:space="preserve">should be </w:t>
      </w:r>
      <w:r>
        <w:t xml:space="preserve">situated at a </w:t>
      </w:r>
      <w:r w:rsidR="00156B60">
        <w:t>TLM cell face</w:t>
      </w:r>
      <w:r>
        <w:t>.</w:t>
      </w:r>
    </w:p>
    <w:p w:rsidR="00F5383D" w:rsidRDefault="00F5383D" w:rsidP="003D6CBA">
      <w:r>
        <w:t xml:space="preserve"> Boundary conditions may be applied at a </w:t>
      </w:r>
      <w:r w:rsidR="001A12C6">
        <w:t xml:space="preserve">junction </w:t>
      </w:r>
      <w:r w:rsidR="00156B60">
        <w:t>which allow</w:t>
      </w:r>
      <w:r>
        <w:t xml:space="preserve"> conductors to be electrically connected to surfaces as well as being connected amongst</w:t>
      </w:r>
      <w:r w:rsidR="00156B60">
        <w:t xml:space="preserve"> themselves</w:t>
      </w:r>
      <w:r>
        <w:t xml:space="preserve">. A termination at a surface allows cables to be connected from either side of the cell surface thus for example a coaxial cable may have its shield terminated to a ground plane while the inner conductor is allowed to pass through. In this way coaxial feeds trough ground planes can be modelled. </w:t>
      </w:r>
    </w:p>
    <w:p w:rsidR="00F5383D" w:rsidRDefault="00F5383D" w:rsidP="003D6CBA">
      <w:r>
        <w:lastRenderedPageBreak/>
        <w:t xml:space="preserve">A junction is </w:t>
      </w:r>
      <w:r w:rsidR="001A12C6">
        <w:t xml:space="preserve">normally </w:t>
      </w:r>
      <w:r>
        <w:t>situated at a cell centre. At a junction, conductors from the six faces belonging to the cell may be connected in an arbitrary manner so that complex networks can be formed.</w:t>
      </w:r>
    </w:p>
    <w:p w:rsidR="00F5383D" w:rsidRDefault="00F5383D" w:rsidP="003D6CBA">
      <w:r>
        <w:t>Lumped loads and sources may be placed at the ends of cables i.e. at junctions.</w:t>
      </w:r>
    </w:p>
    <w:p w:rsidR="00F5383D" w:rsidRDefault="00F5383D" w:rsidP="003D6CBA">
      <w:r>
        <w:t>Bundles are formed when more than one cable runs along the same path through the mesh.</w:t>
      </w:r>
    </w:p>
    <w:p w:rsidR="00B10A11" w:rsidRDefault="00F5383D" w:rsidP="003D6CBA">
      <w:r>
        <w:t xml:space="preserve">Complex wiring within a model is specified in a three stage manner. Firstly a number of lines are specified with the problem space in the input file (figure </w:t>
      </w:r>
      <w:r w:rsidR="0056615C">
        <w:t>10</w:t>
      </w:r>
      <w:r>
        <w:t xml:space="preserve">.1.) These lines are then put onto the structured mesh automatically (figure </w:t>
      </w:r>
      <w:r w:rsidR="0056615C">
        <w:t>10</w:t>
      </w:r>
      <w:r>
        <w:t xml:space="preserve">.2.) by </w:t>
      </w:r>
      <w:r w:rsidR="00B10A11">
        <w:t xml:space="preserve">the </w:t>
      </w:r>
      <w:r>
        <w:rPr>
          <w:b/>
        </w:rPr>
        <w:t>GGI_TLM</w:t>
      </w:r>
      <w:r w:rsidR="00B10A11">
        <w:rPr>
          <w:b/>
        </w:rPr>
        <w:t>_model_builder</w:t>
      </w:r>
      <w:r>
        <w:t xml:space="preserve">. Meshed lines run between cell centres on the mesh. It should be noted that lines which run through the same cell in the structured mesh will be snapped together. Nodes </w:t>
      </w:r>
      <w:r w:rsidR="00B10A11">
        <w:t xml:space="preserve">of the cable network model </w:t>
      </w:r>
      <w:r>
        <w:t xml:space="preserve">are formed at cell centres and at points where lines intersect cell faces. Where lines meet at a cell centre a junction is formed. </w:t>
      </w:r>
    </w:p>
    <w:p w:rsidR="00F5383D" w:rsidRDefault="00F5383D" w:rsidP="003D6CBA">
      <w:r>
        <w:t xml:space="preserve">The meshed line structure defines a </w:t>
      </w:r>
      <w:r w:rsidR="00B10A11">
        <w:t>cable network</w:t>
      </w:r>
      <w:r>
        <w:t xml:space="preserve"> consisting of nodes connected by segments. The </w:t>
      </w:r>
      <w:r w:rsidR="00B10A11">
        <w:t>network</w:t>
      </w:r>
      <w:r>
        <w:t xml:space="preserve"> will contain the junctions and terminations defined in the input file and also junctions formed by the meshing process as a result of changes in composition of the cable bundles formed by snapping together of the individual cables.</w:t>
      </w:r>
    </w:p>
    <w:p w:rsidR="00F5383D" w:rsidRDefault="00F5383D" w:rsidP="003D6CBA">
      <w:r>
        <w:t xml:space="preserve">Cables are defined with a particular cross section which may include multiple cores and screens so each cable may be a multi-conductor.  A cable route through the problem space is defined as a sequence of lines (figure </w:t>
      </w:r>
      <w:r w:rsidR="0056615C">
        <w:t>10</w:t>
      </w:r>
      <w:r>
        <w:t xml:space="preserve">.3.) The lines must be continuous. A termination condition must be specified at each end of the cable. This may take the form of an open circuit condition as in the ends of a dipole, a termination to a surface via a lumped load and source or a connection to a junction, again incorporating lumped elements and sources. </w:t>
      </w:r>
    </w:p>
    <w:p w:rsidR="00F5383D" w:rsidRDefault="00F5383D" w:rsidP="003D6CBA">
      <w:r>
        <w:t xml:space="preserve">The cables running along each line segment in the mesh are combined to form bundles of cables (figure </w:t>
      </w:r>
      <w:r w:rsidR="0056615C">
        <w:t>10</w:t>
      </w:r>
      <w:r>
        <w:t xml:space="preserve">.4.) The cable bundles on the 1D cable bundle mesh are the basis for the computation. </w:t>
      </w:r>
    </w:p>
    <w:p w:rsidR="00F5383D" w:rsidRPr="00316BF9" w:rsidRDefault="00E71119" w:rsidP="003D6CBA">
      <w:pPr>
        <w:rPr>
          <w:i/>
        </w:rPr>
      </w:pPr>
      <w:r w:rsidRPr="00B337AA">
        <w:rPr>
          <w:noProof/>
          <w:lang w:eastAsia="en-GB"/>
        </w:rPr>
        <w:lastRenderedPageBreak/>
        <mc:AlternateContent>
          <mc:Choice Requires="wpc">
            <w:drawing>
              <wp:inline distT="0" distB="0" distL="0" distR="0">
                <wp:extent cx="5760085" cy="3456305"/>
                <wp:effectExtent l="19050" t="0" r="2540" b="1270"/>
                <wp:docPr id="47"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Freeform 20"/>
                        <wps:cNvSpPr>
                          <a:spLocks/>
                        </wps:cNvSpPr>
                        <wps:spPr bwMode="auto">
                          <a:xfrm>
                            <a:off x="430406" y="287225"/>
                            <a:ext cx="4808071" cy="657658"/>
                          </a:xfrm>
                          <a:custGeom>
                            <a:avLst/>
                            <a:gdLst>
                              <a:gd name="T0" fmla="*/ 0 w 7571"/>
                              <a:gd name="T1" fmla="*/ 0 h 1036"/>
                              <a:gd name="T2" fmla="*/ 1017 w 7571"/>
                              <a:gd name="T3" fmla="*/ 452 h 1036"/>
                              <a:gd name="T4" fmla="*/ 1582 w 7571"/>
                              <a:gd name="T5" fmla="*/ 565 h 1036"/>
                              <a:gd name="T6" fmla="*/ 2260 w 7571"/>
                              <a:gd name="T7" fmla="*/ 678 h 1036"/>
                              <a:gd name="T8" fmla="*/ 4068 w 7571"/>
                              <a:gd name="T9" fmla="*/ 791 h 1036"/>
                              <a:gd name="T10" fmla="*/ 6102 w 7571"/>
                              <a:gd name="T11" fmla="*/ 1017 h 1036"/>
                              <a:gd name="T12" fmla="*/ 7119 w 7571"/>
                              <a:gd name="T13" fmla="*/ 904 h 1036"/>
                              <a:gd name="T14" fmla="*/ 7571 w 7571"/>
                              <a:gd name="T15" fmla="*/ 565 h 103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571" h="1036">
                                <a:moveTo>
                                  <a:pt x="0" y="0"/>
                                </a:moveTo>
                                <a:cubicBezTo>
                                  <a:pt x="376" y="179"/>
                                  <a:pt x="753" y="358"/>
                                  <a:pt x="1017" y="452"/>
                                </a:cubicBezTo>
                                <a:cubicBezTo>
                                  <a:pt x="1281" y="546"/>
                                  <a:pt x="1375" y="527"/>
                                  <a:pt x="1582" y="565"/>
                                </a:cubicBezTo>
                                <a:cubicBezTo>
                                  <a:pt x="1789" y="603"/>
                                  <a:pt x="1846" y="640"/>
                                  <a:pt x="2260" y="678"/>
                                </a:cubicBezTo>
                                <a:cubicBezTo>
                                  <a:pt x="2674" y="716"/>
                                  <a:pt x="3428" y="735"/>
                                  <a:pt x="4068" y="791"/>
                                </a:cubicBezTo>
                                <a:cubicBezTo>
                                  <a:pt x="4708" y="847"/>
                                  <a:pt x="5594" y="998"/>
                                  <a:pt x="6102" y="1017"/>
                                </a:cubicBezTo>
                                <a:cubicBezTo>
                                  <a:pt x="6610" y="1036"/>
                                  <a:pt x="6874" y="979"/>
                                  <a:pt x="7119" y="904"/>
                                </a:cubicBezTo>
                                <a:cubicBezTo>
                                  <a:pt x="7364" y="829"/>
                                  <a:pt x="7496" y="621"/>
                                  <a:pt x="7571" y="56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AutoShape 21"/>
                        <wps:cNvCnPr>
                          <a:cxnSpLocks noChangeShapeType="1"/>
                        </wps:cNvCnPr>
                        <wps:spPr bwMode="auto">
                          <a:xfrm>
                            <a:off x="0" y="2511422"/>
                            <a:ext cx="1076016" cy="0"/>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44" name="Freeform 22"/>
                        <wps:cNvSpPr>
                          <a:spLocks/>
                        </wps:cNvSpPr>
                        <wps:spPr bwMode="auto">
                          <a:xfrm>
                            <a:off x="1507222" y="932882"/>
                            <a:ext cx="2582438" cy="1004889"/>
                          </a:xfrm>
                          <a:custGeom>
                            <a:avLst/>
                            <a:gdLst>
                              <a:gd name="T0" fmla="*/ 0 w 4067"/>
                              <a:gd name="T1" fmla="*/ 1469 h 1695"/>
                              <a:gd name="T2" fmla="*/ 564 w 4067"/>
                              <a:gd name="T3" fmla="*/ 565 h 1695"/>
                              <a:gd name="T4" fmla="*/ 1694 w 4067"/>
                              <a:gd name="T5" fmla="*/ 19 h 1695"/>
                              <a:gd name="T6" fmla="*/ 3389 w 4067"/>
                              <a:gd name="T7" fmla="*/ 452 h 1695"/>
                              <a:gd name="T8" fmla="*/ 4067 w 4067"/>
                              <a:gd name="T9" fmla="*/ 1695 h 1695"/>
                            </a:gdLst>
                            <a:ahLst/>
                            <a:cxnLst>
                              <a:cxn ang="0">
                                <a:pos x="T0" y="T1"/>
                              </a:cxn>
                              <a:cxn ang="0">
                                <a:pos x="T2" y="T3"/>
                              </a:cxn>
                              <a:cxn ang="0">
                                <a:pos x="T4" y="T5"/>
                              </a:cxn>
                              <a:cxn ang="0">
                                <a:pos x="T6" y="T7"/>
                              </a:cxn>
                              <a:cxn ang="0">
                                <a:pos x="T8" y="T9"/>
                              </a:cxn>
                            </a:cxnLst>
                            <a:rect l="0" t="0" r="r" b="b"/>
                            <a:pathLst>
                              <a:path w="4067" h="1695">
                                <a:moveTo>
                                  <a:pt x="0" y="1469"/>
                                </a:moveTo>
                                <a:cubicBezTo>
                                  <a:pt x="141" y="1138"/>
                                  <a:pt x="282" y="807"/>
                                  <a:pt x="564" y="565"/>
                                </a:cubicBezTo>
                                <a:cubicBezTo>
                                  <a:pt x="846" y="323"/>
                                  <a:pt x="1223" y="38"/>
                                  <a:pt x="1694" y="19"/>
                                </a:cubicBezTo>
                                <a:cubicBezTo>
                                  <a:pt x="2165" y="0"/>
                                  <a:pt x="2993" y="173"/>
                                  <a:pt x="3389" y="452"/>
                                </a:cubicBezTo>
                                <a:cubicBezTo>
                                  <a:pt x="3785" y="731"/>
                                  <a:pt x="3926" y="1213"/>
                                  <a:pt x="4067" y="169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23"/>
                        <wps:cNvSpPr>
                          <a:spLocks/>
                        </wps:cNvSpPr>
                        <wps:spPr bwMode="auto">
                          <a:xfrm>
                            <a:off x="1507222" y="2008977"/>
                            <a:ext cx="2629639" cy="1112098"/>
                          </a:xfrm>
                          <a:custGeom>
                            <a:avLst/>
                            <a:gdLst>
                              <a:gd name="T0" fmla="*/ 4066 w 4141"/>
                              <a:gd name="T1" fmla="*/ 0 h 1751"/>
                              <a:gd name="T2" fmla="*/ 4066 w 4141"/>
                              <a:gd name="T3" fmla="*/ 565 h 1751"/>
                              <a:gd name="T4" fmla="*/ 3615 w 4141"/>
                              <a:gd name="T5" fmla="*/ 1017 h 1751"/>
                              <a:gd name="T6" fmla="*/ 2485 w 4141"/>
                              <a:gd name="T7" fmla="*/ 1243 h 1751"/>
                              <a:gd name="T8" fmla="*/ 1920 w 4141"/>
                              <a:gd name="T9" fmla="*/ 1582 h 1751"/>
                              <a:gd name="T10" fmla="*/ 1242 w 4141"/>
                              <a:gd name="T11" fmla="*/ 1695 h 1751"/>
                              <a:gd name="T12" fmla="*/ 677 w 4141"/>
                              <a:gd name="T13" fmla="*/ 1243 h 1751"/>
                              <a:gd name="T14" fmla="*/ 564 w 4141"/>
                              <a:gd name="T15" fmla="*/ 565 h 1751"/>
                              <a:gd name="T16" fmla="*/ 0 w 4141"/>
                              <a:gd name="T17" fmla="*/ 0 h 17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41" h="1751">
                                <a:moveTo>
                                  <a:pt x="4066" y="0"/>
                                </a:moveTo>
                                <a:cubicBezTo>
                                  <a:pt x="4103" y="198"/>
                                  <a:pt x="4141" y="396"/>
                                  <a:pt x="4066" y="565"/>
                                </a:cubicBezTo>
                                <a:cubicBezTo>
                                  <a:pt x="3991" y="734"/>
                                  <a:pt x="3878" y="904"/>
                                  <a:pt x="3615" y="1017"/>
                                </a:cubicBezTo>
                                <a:cubicBezTo>
                                  <a:pt x="3352" y="1130"/>
                                  <a:pt x="2767" y="1149"/>
                                  <a:pt x="2485" y="1243"/>
                                </a:cubicBezTo>
                                <a:cubicBezTo>
                                  <a:pt x="2203" y="1337"/>
                                  <a:pt x="2127" y="1507"/>
                                  <a:pt x="1920" y="1582"/>
                                </a:cubicBezTo>
                                <a:cubicBezTo>
                                  <a:pt x="1713" y="1657"/>
                                  <a:pt x="1449" y="1751"/>
                                  <a:pt x="1242" y="1695"/>
                                </a:cubicBezTo>
                                <a:cubicBezTo>
                                  <a:pt x="1035" y="1639"/>
                                  <a:pt x="790" y="1431"/>
                                  <a:pt x="677" y="1243"/>
                                </a:cubicBezTo>
                                <a:cubicBezTo>
                                  <a:pt x="564" y="1055"/>
                                  <a:pt x="677" y="772"/>
                                  <a:pt x="564" y="565"/>
                                </a:cubicBezTo>
                                <a:cubicBezTo>
                                  <a:pt x="451" y="358"/>
                                  <a:pt x="225" y="179"/>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24"/>
                        <wps:cNvSpPr>
                          <a:spLocks/>
                        </wps:cNvSpPr>
                        <wps:spPr bwMode="auto">
                          <a:xfrm>
                            <a:off x="470407" y="1881766"/>
                            <a:ext cx="1029615" cy="572851"/>
                          </a:xfrm>
                          <a:custGeom>
                            <a:avLst/>
                            <a:gdLst>
                              <a:gd name="T0" fmla="*/ 38 w 1620"/>
                              <a:gd name="T1" fmla="*/ 1017 h 1017"/>
                              <a:gd name="T2" fmla="*/ 264 w 1620"/>
                              <a:gd name="T3" fmla="*/ 339 h 1017"/>
                              <a:gd name="T4" fmla="*/ 1620 w 1620"/>
                              <a:gd name="T5" fmla="*/ 0 h 1017"/>
                            </a:gdLst>
                            <a:ahLst/>
                            <a:cxnLst>
                              <a:cxn ang="0">
                                <a:pos x="T0" y="T1"/>
                              </a:cxn>
                              <a:cxn ang="0">
                                <a:pos x="T2" y="T3"/>
                              </a:cxn>
                              <a:cxn ang="0">
                                <a:pos x="T4" y="T5"/>
                              </a:cxn>
                            </a:cxnLst>
                            <a:rect l="0" t="0" r="r" b="b"/>
                            <a:pathLst>
                              <a:path w="1620" h="1017">
                                <a:moveTo>
                                  <a:pt x="38" y="1017"/>
                                </a:moveTo>
                                <a:cubicBezTo>
                                  <a:pt x="19" y="762"/>
                                  <a:pt x="0" y="508"/>
                                  <a:pt x="264" y="339"/>
                                </a:cubicBezTo>
                                <a:cubicBezTo>
                                  <a:pt x="528" y="170"/>
                                  <a:pt x="1394" y="56"/>
                                  <a:pt x="162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28FA6B1" id="Canvas 18" o:spid="_x0000_s1026" editas="canvas" style="width:453.55pt;height:272.15pt;mso-position-horizontal-relative:char;mso-position-vertical-relative:line" coordsize="57600,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">
                <v:shape id="_x0000_s1027" type="#_x0000_t75" style="position:absolute;width:57600;height:34563;visibility:visible;mso-wrap-style:square">
                  <v:fill o:detectmouseclick="t"/>
                  <v:path o:connecttype="none"/>
                </v:shape>
                <v:shape id="Freeform 20" o:spid="_x0000_s1028" style="position:absolute;left:4304;top:2872;width:48080;height:6576;visibility:visible;mso-wrap-style:square;v-text-anchor:top" coordsize="7571,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" path="m,c376,179,753,358,1017,452v264,94,358,75,565,113c1789,603,1846,640,2260,678v414,38,1168,57,1808,113c4708,847,5594,998,6102,1017v508,19,772,-38,1017,-113c7364,829,7496,621,7571,565e" filled="f">
                  <v:path arrowok="t" o:connecttype="custom" o:connectlocs="0,0;645860,286932;1004672,358665;1435245,430398;2583441,502131;3875162,645597;4521022,573864;4808071,358665" o:connectangles="0,0,0,0,0,0,0,0"/>
                </v:shape>
                <v:shape id="AutoShape 21" o:spid="_x0000_s1029" type="#_x0000_t32" style="position:absolute;top:25114;width:10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" strokecolor="red" strokeweight="3pt"/>
                <v:shape id="Freeform 22" o:spid="_x0000_s1030" style="position:absolute;left:15072;top:9328;width:25824;height:10049;visibility:visible;mso-wrap-style:square;v-text-anchor:top" coordsize="4067,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" path="m,1469c141,1138,282,807,564,565,846,323,1223,38,1694,19,2165,,2993,173,3389,452v396,279,537,761,678,1243e" filled="f">
                  <v:path arrowok="t" o:connecttype="custom" o:connectlocs="0,870904;358125,334963;1075645,11264;2151926,267970;2582438,1004889" o:connectangles="0,0,0,0,0"/>
                </v:shape>
                <v:shape id="Freeform 23" o:spid="_x0000_s1031" style="position:absolute;left:15072;top:20089;width:26296;height:11121;visibility:visible;mso-wrap-style:square;v-text-anchor:top" coordsize="4141,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" path="m4066,v37,198,75,396,,565c3991,734,3878,904,3615,1017v-263,113,-848,132,-1130,226c2203,1337,2127,1507,1920,1582v-207,75,-471,169,-678,113c1035,1639,790,1431,677,1243,564,1055,677,772,564,565,451,358,225,179,,e" filled="f">
                  <v:path arrowok="t" o:connecttype="custom" o:connectlocs="2582012,0;2582012,358844;2295616,645919;1578037,789456;1219248,1004762;788701,1076531;429912,789456;358154,358844;0,0" o:connectangles="0,0,0,0,0,0,0,0,0"/>
                </v:shape>
                <v:shape id="Freeform 24" o:spid="_x0000_s1032" style="position:absolute;left:4704;top:18817;width:10296;height:5729;visibility:visible;mso-wrap-style:square;v-text-anchor:top" coordsize="1620,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" path="m38,1017c19,762,,508,264,339,528,170,1394,56,1620,e" filled="f">
                  <v:path arrowok="t" o:connecttype="custom" o:connectlocs="24151,572851;167789,190950;1029615,0" o:connectangles="0,0,0"/>
                </v:shape>
                <w10:anchorlock/>
              </v:group>
            </w:pict>
          </mc:Fallback>
        </mc:AlternateContent>
      </w:r>
      <w:r w:rsidR="00F5383D">
        <w:rPr>
          <w:i/>
        </w:rPr>
        <w:t xml:space="preserve">Figure </w:t>
      </w:r>
      <w:r w:rsidR="0056615C">
        <w:rPr>
          <w:i/>
        </w:rPr>
        <w:t>10</w:t>
      </w:r>
      <w:r w:rsidR="00F5383D" w:rsidRPr="00316BF9">
        <w:rPr>
          <w:i/>
        </w:rPr>
        <w:t xml:space="preserve">.1 </w:t>
      </w:r>
      <w:r w:rsidR="00F5383D">
        <w:rPr>
          <w:i/>
        </w:rPr>
        <w:t>Initial line geometry</w:t>
      </w:r>
    </w:p>
    <w:p w:rsidR="00F5383D" w:rsidRDefault="00E71119" w:rsidP="003D6CBA">
      <w:r>
        <w:rPr>
          <w:noProof/>
          <w:lang w:eastAsia="en-GB"/>
        </w:rPr>
        <mc:AlternateContent>
          <mc:Choice Requires="wpc">
            <w:drawing>
              <wp:inline distT="0" distB="0" distL="0" distR="0">
                <wp:extent cx="5760085" cy="3456305"/>
                <wp:effectExtent l="19050" t="0" r="2540" b="1905"/>
                <wp:docPr id="41"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30" name="AutoShape 27"/>
                        <wps:cNvCnPr>
                          <a:cxnSpLocks noChangeShapeType="1"/>
                        </wps:cNvCnPr>
                        <wps:spPr bwMode="auto">
                          <a:xfrm>
                            <a:off x="0" y="2511422"/>
                            <a:ext cx="1076016" cy="0"/>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431" name="Freeform 28"/>
                        <wps:cNvSpPr>
                          <a:spLocks/>
                        </wps:cNvSpPr>
                        <wps:spPr bwMode="auto">
                          <a:xfrm>
                            <a:off x="1532823" y="2073783"/>
                            <a:ext cx="2630439" cy="1112098"/>
                          </a:xfrm>
                          <a:custGeom>
                            <a:avLst/>
                            <a:gdLst>
                              <a:gd name="T0" fmla="*/ 4066 w 4141"/>
                              <a:gd name="T1" fmla="*/ 0 h 1751"/>
                              <a:gd name="T2" fmla="*/ 4066 w 4141"/>
                              <a:gd name="T3" fmla="*/ 565 h 1751"/>
                              <a:gd name="T4" fmla="*/ 3615 w 4141"/>
                              <a:gd name="T5" fmla="*/ 1017 h 1751"/>
                              <a:gd name="T6" fmla="*/ 2485 w 4141"/>
                              <a:gd name="T7" fmla="*/ 1243 h 1751"/>
                              <a:gd name="T8" fmla="*/ 1920 w 4141"/>
                              <a:gd name="T9" fmla="*/ 1582 h 1751"/>
                              <a:gd name="T10" fmla="*/ 1242 w 4141"/>
                              <a:gd name="T11" fmla="*/ 1695 h 1751"/>
                              <a:gd name="T12" fmla="*/ 677 w 4141"/>
                              <a:gd name="T13" fmla="*/ 1243 h 1751"/>
                              <a:gd name="T14" fmla="*/ 564 w 4141"/>
                              <a:gd name="T15" fmla="*/ 565 h 1751"/>
                              <a:gd name="T16" fmla="*/ 0 w 4141"/>
                              <a:gd name="T17" fmla="*/ 0 h 17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41" h="1751">
                                <a:moveTo>
                                  <a:pt x="4066" y="0"/>
                                </a:moveTo>
                                <a:cubicBezTo>
                                  <a:pt x="4103" y="198"/>
                                  <a:pt x="4141" y="396"/>
                                  <a:pt x="4066" y="565"/>
                                </a:cubicBezTo>
                                <a:cubicBezTo>
                                  <a:pt x="3991" y="734"/>
                                  <a:pt x="3878" y="904"/>
                                  <a:pt x="3615" y="1017"/>
                                </a:cubicBezTo>
                                <a:cubicBezTo>
                                  <a:pt x="3352" y="1130"/>
                                  <a:pt x="2767" y="1149"/>
                                  <a:pt x="2485" y="1243"/>
                                </a:cubicBezTo>
                                <a:cubicBezTo>
                                  <a:pt x="2203" y="1337"/>
                                  <a:pt x="2127" y="1507"/>
                                  <a:pt x="1920" y="1582"/>
                                </a:cubicBezTo>
                                <a:cubicBezTo>
                                  <a:pt x="1713" y="1657"/>
                                  <a:pt x="1449" y="1751"/>
                                  <a:pt x="1242" y="1695"/>
                                </a:cubicBezTo>
                                <a:cubicBezTo>
                                  <a:pt x="1035" y="1639"/>
                                  <a:pt x="790" y="1431"/>
                                  <a:pt x="677" y="1243"/>
                                </a:cubicBezTo>
                                <a:cubicBezTo>
                                  <a:pt x="564" y="1055"/>
                                  <a:pt x="677" y="772"/>
                                  <a:pt x="564" y="565"/>
                                </a:cubicBezTo>
                                <a:cubicBezTo>
                                  <a:pt x="451" y="358"/>
                                  <a:pt x="225" y="179"/>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AutoShape 29"/>
                        <wps:cNvCnPr>
                          <a:cxnSpLocks noChangeShapeType="1"/>
                        </wps:cNvCnPr>
                        <wps:spPr bwMode="auto">
                          <a:xfrm flipV="1">
                            <a:off x="540808" y="1983375"/>
                            <a:ext cx="0" cy="541648"/>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3" name="AutoShape 30"/>
                        <wps:cNvCnPr>
                          <a:cxnSpLocks noChangeShapeType="1"/>
                        </wps:cNvCnPr>
                        <wps:spPr bwMode="auto">
                          <a:xfrm>
                            <a:off x="540808" y="1983375"/>
                            <a:ext cx="1082416"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4" name="AutoShape 31"/>
                        <wps:cNvCnPr>
                          <a:cxnSpLocks noChangeShapeType="1"/>
                        </wps:cNvCnPr>
                        <wps:spPr bwMode="auto">
                          <a:xfrm>
                            <a:off x="1623224" y="1983375"/>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5" name="AutoShape 32"/>
                        <wps:cNvCnPr>
                          <a:cxnSpLocks noChangeShapeType="1"/>
                        </wps:cNvCnPr>
                        <wps:spPr bwMode="auto">
                          <a:xfrm>
                            <a:off x="1623224" y="2344207"/>
                            <a:ext cx="360805"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6" name="AutoShape 33"/>
                        <wps:cNvCnPr>
                          <a:cxnSpLocks noChangeShapeType="1"/>
                        </wps:cNvCnPr>
                        <wps:spPr bwMode="auto">
                          <a:xfrm>
                            <a:off x="1984029" y="2344207"/>
                            <a:ext cx="0" cy="721664"/>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7" name="AutoShape 34"/>
                        <wps:cNvCnPr>
                          <a:cxnSpLocks noChangeShapeType="1"/>
                        </wps:cNvCnPr>
                        <wps:spPr bwMode="auto">
                          <a:xfrm>
                            <a:off x="1984029" y="3065871"/>
                            <a:ext cx="1081616"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8" name="AutoShape 35"/>
                        <wps:cNvCnPr>
                          <a:cxnSpLocks noChangeShapeType="1"/>
                        </wps:cNvCnPr>
                        <wps:spPr bwMode="auto">
                          <a:xfrm>
                            <a:off x="3065645" y="2705039"/>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9" name="AutoShape 36"/>
                        <wps:cNvCnPr>
                          <a:cxnSpLocks noChangeShapeType="1"/>
                        </wps:cNvCnPr>
                        <wps:spPr bwMode="auto">
                          <a:xfrm>
                            <a:off x="3065645" y="2705039"/>
                            <a:ext cx="1082416"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0" name="AutoShape 37"/>
                        <wps:cNvCnPr>
                          <a:cxnSpLocks noChangeShapeType="1"/>
                        </wps:cNvCnPr>
                        <wps:spPr bwMode="auto">
                          <a:xfrm flipV="1">
                            <a:off x="4148061" y="1623343"/>
                            <a:ext cx="800" cy="1081695"/>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1" name="Freeform 38"/>
                        <wps:cNvSpPr>
                          <a:spLocks/>
                        </wps:cNvSpPr>
                        <wps:spPr bwMode="auto">
                          <a:xfrm>
                            <a:off x="540808" y="1893767"/>
                            <a:ext cx="1029615" cy="572851"/>
                          </a:xfrm>
                          <a:custGeom>
                            <a:avLst/>
                            <a:gdLst>
                              <a:gd name="T0" fmla="*/ 38 w 1620"/>
                              <a:gd name="T1" fmla="*/ 1017 h 1017"/>
                              <a:gd name="T2" fmla="*/ 264 w 1620"/>
                              <a:gd name="T3" fmla="*/ 339 h 1017"/>
                              <a:gd name="T4" fmla="*/ 1620 w 1620"/>
                              <a:gd name="T5" fmla="*/ 0 h 1017"/>
                            </a:gdLst>
                            <a:ahLst/>
                            <a:cxnLst>
                              <a:cxn ang="0">
                                <a:pos x="T0" y="T1"/>
                              </a:cxn>
                              <a:cxn ang="0">
                                <a:pos x="T2" y="T3"/>
                              </a:cxn>
                              <a:cxn ang="0">
                                <a:pos x="T4" y="T5"/>
                              </a:cxn>
                            </a:cxnLst>
                            <a:rect l="0" t="0" r="r" b="b"/>
                            <a:pathLst>
                              <a:path w="1620" h="1017">
                                <a:moveTo>
                                  <a:pt x="38" y="1017"/>
                                </a:moveTo>
                                <a:cubicBezTo>
                                  <a:pt x="19" y="762"/>
                                  <a:pt x="0" y="508"/>
                                  <a:pt x="264" y="339"/>
                                </a:cubicBezTo>
                                <a:cubicBezTo>
                                  <a:pt x="528" y="170"/>
                                  <a:pt x="1394" y="56"/>
                                  <a:pt x="162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AutoShape 39"/>
                        <wps:cNvCnPr>
                          <a:cxnSpLocks noChangeShapeType="1"/>
                        </wps:cNvCnPr>
                        <wps:spPr bwMode="auto">
                          <a:xfrm flipH="1" flipV="1">
                            <a:off x="3787256" y="1623343"/>
                            <a:ext cx="360805" cy="7201"/>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3" name="AutoShape 40"/>
                        <wps:cNvCnPr>
                          <a:cxnSpLocks noChangeShapeType="1"/>
                        </wps:cNvCnPr>
                        <wps:spPr bwMode="auto">
                          <a:xfrm flipV="1">
                            <a:off x="3787256" y="1262511"/>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4" name="AutoShape 41"/>
                        <wps:cNvCnPr>
                          <a:cxnSpLocks noChangeShapeType="1"/>
                        </wps:cNvCnPr>
                        <wps:spPr bwMode="auto">
                          <a:xfrm flipH="1">
                            <a:off x="3426451" y="1262511"/>
                            <a:ext cx="360805"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5" name="AutoShape 42"/>
                        <wps:cNvCnPr>
                          <a:cxnSpLocks noChangeShapeType="1"/>
                        </wps:cNvCnPr>
                        <wps:spPr bwMode="auto">
                          <a:xfrm flipV="1">
                            <a:off x="3426451" y="901680"/>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6" name="AutoShape 43"/>
                        <wps:cNvCnPr>
                          <a:cxnSpLocks noChangeShapeType="1"/>
                        </wps:cNvCnPr>
                        <wps:spPr bwMode="auto">
                          <a:xfrm flipH="1">
                            <a:off x="1984029" y="901680"/>
                            <a:ext cx="1442421"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7" name="AutoShape 44"/>
                        <wps:cNvCnPr>
                          <a:cxnSpLocks noChangeShapeType="1"/>
                        </wps:cNvCnPr>
                        <wps:spPr bwMode="auto">
                          <a:xfrm>
                            <a:off x="1984029" y="901680"/>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2" name="AutoShape 45"/>
                        <wps:cNvCnPr>
                          <a:cxnSpLocks noChangeShapeType="1"/>
                        </wps:cNvCnPr>
                        <wps:spPr bwMode="auto">
                          <a:xfrm flipH="1">
                            <a:off x="1623224" y="1262511"/>
                            <a:ext cx="360805"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3" name="AutoShape 46"/>
                        <wps:cNvCnPr>
                          <a:cxnSpLocks noChangeShapeType="1"/>
                        </wps:cNvCnPr>
                        <wps:spPr bwMode="auto">
                          <a:xfrm>
                            <a:off x="1623224" y="1262511"/>
                            <a:ext cx="0" cy="720864"/>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4" name="AutoShape 47"/>
                        <wps:cNvCnPr>
                          <a:cxnSpLocks noChangeShapeType="1"/>
                        </wps:cNvCnPr>
                        <wps:spPr bwMode="auto">
                          <a:xfrm>
                            <a:off x="540808" y="180016"/>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5" name="AutoShape 48"/>
                        <wps:cNvCnPr>
                          <a:cxnSpLocks noChangeShapeType="1"/>
                        </wps:cNvCnPr>
                        <wps:spPr bwMode="auto">
                          <a:xfrm>
                            <a:off x="540808" y="540848"/>
                            <a:ext cx="1443221"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6" name="AutoShape 49"/>
                        <wps:cNvCnPr>
                          <a:cxnSpLocks noChangeShapeType="1"/>
                        </wps:cNvCnPr>
                        <wps:spPr bwMode="auto">
                          <a:xfrm>
                            <a:off x="1984029" y="543248"/>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7" name="AutoShape 50"/>
                        <wps:cNvCnPr>
                          <a:cxnSpLocks noChangeShapeType="1"/>
                        </wps:cNvCnPr>
                        <wps:spPr bwMode="auto">
                          <a:xfrm flipV="1">
                            <a:off x="3426451" y="901680"/>
                            <a:ext cx="1803227" cy="24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8" name="AutoShape 51"/>
                        <wps:cNvCnPr>
                          <a:cxnSpLocks noChangeShapeType="1"/>
                        </wps:cNvCnPr>
                        <wps:spPr bwMode="auto">
                          <a:xfrm flipV="1">
                            <a:off x="5229677" y="540848"/>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9" name="Freeform 52"/>
                        <wps:cNvSpPr>
                          <a:spLocks/>
                        </wps:cNvSpPr>
                        <wps:spPr bwMode="auto">
                          <a:xfrm>
                            <a:off x="540808" y="270424"/>
                            <a:ext cx="4808071" cy="657658"/>
                          </a:xfrm>
                          <a:custGeom>
                            <a:avLst/>
                            <a:gdLst>
                              <a:gd name="T0" fmla="*/ 0 w 7571"/>
                              <a:gd name="T1" fmla="*/ 0 h 1036"/>
                              <a:gd name="T2" fmla="*/ 1017 w 7571"/>
                              <a:gd name="T3" fmla="*/ 452 h 1036"/>
                              <a:gd name="T4" fmla="*/ 1582 w 7571"/>
                              <a:gd name="T5" fmla="*/ 565 h 1036"/>
                              <a:gd name="T6" fmla="*/ 2260 w 7571"/>
                              <a:gd name="T7" fmla="*/ 678 h 1036"/>
                              <a:gd name="T8" fmla="*/ 4068 w 7571"/>
                              <a:gd name="T9" fmla="*/ 791 h 1036"/>
                              <a:gd name="T10" fmla="*/ 6102 w 7571"/>
                              <a:gd name="T11" fmla="*/ 1017 h 1036"/>
                              <a:gd name="T12" fmla="*/ 7119 w 7571"/>
                              <a:gd name="T13" fmla="*/ 904 h 1036"/>
                              <a:gd name="T14" fmla="*/ 7571 w 7571"/>
                              <a:gd name="T15" fmla="*/ 565 h 103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571" h="1036">
                                <a:moveTo>
                                  <a:pt x="0" y="0"/>
                                </a:moveTo>
                                <a:cubicBezTo>
                                  <a:pt x="376" y="179"/>
                                  <a:pt x="753" y="358"/>
                                  <a:pt x="1017" y="452"/>
                                </a:cubicBezTo>
                                <a:cubicBezTo>
                                  <a:pt x="1281" y="546"/>
                                  <a:pt x="1375" y="527"/>
                                  <a:pt x="1582" y="565"/>
                                </a:cubicBezTo>
                                <a:cubicBezTo>
                                  <a:pt x="1789" y="603"/>
                                  <a:pt x="1846" y="640"/>
                                  <a:pt x="2260" y="678"/>
                                </a:cubicBezTo>
                                <a:cubicBezTo>
                                  <a:pt x="2674" y="716"/>
                                  <a:pt x="3428" y="735"/>
                                  <a:pt x="4068" y="791"/>
                                </a:cubicBezTo>
                                <a:cubicBezTo>
                                  <a:pt x="4708" y="847"/>
                                  <a:pt x="5594" y="998"/>
                                  <a:pt x="6102" y="1017"/>
                                </a:cubicBezTo>
                                <a:cubicBezTo>
                                  <a:pt x="6610" y="1036"/>
                                  <a:pt x="6874" y="979"/>
                                  <a:pt x="7119" y="904"/>
                                </a:cubicBezTo>
                                <a:cubicBezTo>
                                  <a:pt x="7364" y="829"/>
                                  <a:pt x="7496" y="621"/>
                                  <a:pt x="7571" y="56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53"/>
                        <wps:cNvSpPr>
                          <a:spLocks/>
                        </wps:cNvSpPr>
                        <wps:spPr bwMode="auto">
                          <a:xfrm>
                            <a:off x="1532823" y="901680"/>
                            <a:ext cx="2581638" cy="1004889"/>
                          </a:xfrm>
                          <a:custGeom>
                            <a:avLst/>
                            <a:gdLst>
                              <a:gd name="T0" fmla="*/ 0 w 4067"/>
                              <a:gd name="T1" fmla="*/ 1469 h 1695"/>
                              <a:gd name="T2" fmla="*/ 564 w 4067"/>
                              <a:gd name="T3" fmla="*/ 565 h 1695"/>
                              <a:gd name="T4" fmla="*/ 1694 w 4067"/>
                              <a:gd name="T5" fmla="*/ 19 h 1695"/>
                              <a:gd name="T6" fmla="*/ 3389 w 4067"/>
                              <a:gd name="T7" fmla="*/ 452 h 1695"/>
                              <a:gd name="T8" fmla="*/ 4067 w 4067"/>
                              <a:gd name="T9" fmla="*/ 1695 h 1695"/>
                            </a:gdLst>
                            <a:ahLst/>
                            <a:cxnLst>
                              <a:cxn ang="0">
                                <a:pos x="T0" y="T1"/>
                              </a:cxn>
                              <a:cxn ang="0">
                                <a:pos x="T2" y="T3"/>
                              </a:cxn>
                              <a:cxn ang="0">
                                <a:pos x="T4" y="T5"/>
                              </a:cxn>
                              <a:cxn ang="0">
                                <a:pos x="T6" y="T7"/>
                              </a:cxn>
                              <a:cxn ang="0">
                                <a:pos x="T8" y="T9"/>
                              </a:cxn>
                            </a:cxnLst>
                            <a:rect l="0" t="0" r="r" b="b"/>
                            <a:pathLst>
                              <a:path w="4067" h="1695">
                                <a:moveTo>
                                  <a:pt x="0" y="1469"/>
                                </a:moveTo>
                                <a:cubicBezTo>
                                  <a:pt x="141" y="1138"/>
                                  <a:pt x="282" y="807"/>
                                  <a:pt x="564" y="565"/>
                                </a:cubicBezTo>
                                <a:cubicBezTo>
                                  <a:pt x="846" y="323"/>
                                  <a:pt x="1223" y="38"/>
                                  <a:pt x="1694" y="19"/>
                                </a:cubicBezTo>
                                <a:cubicBezTo>
                                  <a:pt x="2165" y="0"/>
                                  <a:pt x="2993" y="173"/>
                                  <a:pt x="3389" y="452"/>
                                </a:cubicBezTo>
                                <a:cubicBezTo>
                                  <a:pt x="3785" y="731"/>
                                  <a:pt x="3926" y="1213"/>
                                  <a:pt x="4067" y="169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18381E3" id="Canvas 25" o:spid="_x0000_s1026" editas="canvas" style="width:453.55pt;height:272.15pt;mso-position-horizontal-relative:char;mso-position-vertical-relative:line" coordsize="57600,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">
                <v:shape id="_x0000_s1027" type="#_x0000_t75" style="position:absolute;width:57600;height:34563;visibility:visible;mso-wrap-style:square">
                  <v:fill o:detectmouseclick="t"/>
                  <v:path o:connecttype="none"/>
                </v:shape>
                <v:shape id="AutoShape 27" o:spid="_x0000_s1028" type="#_x0000_t32" style="position:absolute;top:25114;width:10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" strokecolor="red" strokeweight="3pt"/>
                <v:shape id="Freeform 28" o:spid="_x0000_s1029" style="position:absolute;left:15328;top:20737;width:26304;height:11121;visibility:visible;mso-wrap-style:square;v-text-anchor:top" coordsize="4141,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" path="m4066,v37,198,75,396,,565c3991,734,3878,904,3615,1017v-263,113,-848,132,-1130,226c2203,1337,2127,1507,1920,1582v-207,75,-471,169,-678,113c1035,1639,790,1431,677,1243,564,1055,677,772,564,565,451,358,225,179,,e" filled="f">
                  <v:path arrowok="t" o:connecttype="custom" o:connectlocs="2582798,0;2582798,358844;2296314,645919;1578517,789456;1219619,1004762;788941,1076531;430043,789456;358263,358844;0,0" o:connectangles="0,0,0,0,0,0,0,0,0"/>
                </v:shape>
                <v:shape id="AutoShape 29" o:spid="_x0000_s1030" type="#_x0000_t32" style="position:absolute;left:5408;top:19833;width:0;height:54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" strokecolor="#7030a0" strokeweight="1.5pt"/>
                <v:shape id="AutoShape 30" o:spid="_x0000_s1031" type="#_x0000_t32" style="position:absolute;left:5408;top:19833;width:10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" strokecolor="#7030a0" strokeweight="1.5pt"/>
                <v:shape id="AutoShape 31" o:spid="_x0000_s1032" type="#_x0000_t32" style="position:absolute;left:16232;top:19833;width:0;height:3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" strokecolor="#7030a0" strokeweight="1.5pt"/>
                <v:shape id="AutoShape 32" o:spid="_x0000_s1033" type="#_x0000_t32" style="position:absolute;left:16232;top:23442;width:36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" strokecolor="#7030a0" strokeweight="1.5pt"/>
                <v:shape id="AutoShape 33" o:spid="_x0000_s1034" type="#_x0000_t32" style="position:absolute;left:19840;top:23442;width:0;height:7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" strokecolor="#7030a0" strokeweight="1.5pt"/>
                <v:shape id="AutoShape 34" o:spid="_x0000_s1035" type="#_x0000_t32" style="position:absolute;left:19840;top:30658;width:10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" strokecolor="#7030a0" strokeweight="1.5pt"/>
                <v:shape id="AutoShape 35" o:spid="_x0000_s1036" type="#_x0000_t32" style="position:absolute;left:30656;top:27050;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" strokecolor="#7030a0" strokeweight="1.5pt"/>
                <v:shape id="AutoShape 36" o:spid="_x0000_s1037" type="#_x0000_t32" style="position:absolute;left:30656;top:27050;width:10824;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" strokecolor="#7030a0" strokeweight="1.5pt"/>
                <v:shape id="AutoShape 37" o:spid="_x0000_s1038" type="#_x0000_t32" style="position:absolute;left:41480;top:16233;width:8;height:10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" strokecolor="#7030a0" strokeweight="1.5pt"/>
                <v:shape id="Freeform 38" o:spid="_x0000_s1039" style="position:absolute;left:5408;top:18937;width:10296;height:5729;visibility:visible;mso-wrap-style:square;v-text-anchor:top" coordsize="1620,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" path="m38,1017c19,762,,508,264,339,528,170,1394,56,1620,e" filled="f">
                  <v:path arrowok="t" o:connecttype="custom" o:connectlocs="24151,572851;167789,190950;1029615,0" o:connectangles="0,0,0"/>
                </v:shape>
                <v:shape id="AutoShape 39" o:spid="_x0000_s1040" type="#_x0000_t32" style="position:absolute;left:37872;top:16233;width:3608;height: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" strokecolor="#7030a0" strokeweight="1.5pt"/>
                <v:shape id="AutoShape 40" o:spid="_x0000_s1041" type="#_x0000_t32" style="position:absolute;left:37872;top:12625;width:0;height:36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" strokecolor="#7030a0" strokeweight="1.5pt"/>
                <v:shape id="AutoShape 41" o:spid="_x0000_s1042" type="#_x0000_t32" style="position:absolute;left:34264;top:12625;width:3608;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" strokecolor="#7030a0" strokeweight="1.5pt"/>
                <v:shape id="AutoShape 42" o:spid="_x0000_s1043" type="#_x0000_t32" style="position:absolute;left:34264;top:9016;width:0;height:3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" strokecolor="#7030a0" strokeweight="1.5pt"/>
                <v:shape id="AutoShape 43" o:spid="_x0000_s1044" type="#_x0000_t32" style="position:absolute;left:19840;top:9016;width:14424;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" strokecolor="#7030a0" strokeweight="1.5pt"/>
                <v:shape id="AutoShape 44" o:spid="_x0000_s1045" type="#_x0000_t32" style="position:absolute;left:19840;top:9016;width:0;height:3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" strokecolor="#7030a0" strokeweight="1.5pt"/>
                <v:shape id="AutoShape 45" o:spid="_x0000_s1046" type="#_x0000_t32" style="position:absolute;left:16232;top:12625;width:36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" strokecolor="#7030a0" strokeweight="1.5pt"/>
                <v:shape id="AutoShape 46" o:spid="_x0000_s1047" type="#_x0000_t32" style="position:absolute;left:16232;top:12625;width:0;height:7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" strokecolor="#7030a0" strokeweight="1.5pt"/>
                <v:shape id="AutoShape 47" o:spid="_x0000_s1048" type="#_x0000_t32" style="position:absolute;left:5408;top:1800;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" strokecolor="#7030a0" strokeweight="1.5pt"/>
                <v:shape id="AutoShape 48" o:spid="_x0000_s1049" type="#_x0000_t32" style="position:absolute;left:5408;top:5408;width:14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" strokecolor="#7030a0" strokeweight="1.5pt"/>
                <v:shape id="AutoShape 49" o:spid="_x0000_s1050" type="#_x0000_t32" style="position:absolute;left:19840;top:5432;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" strokecolor="#7030a0" strokeweight="1.5pt"/>
                <v:shape id="AutoShape 50" o:spid="_x0000_s1051" type="#_x0000_t32" style="position:absolute;left:34264;top:9016;width:18032;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" strokecolor="#7030a0" strokeweight="1.5pt"/>
                <v:shape id="AutoShape 51" o:spid="_x0000_s1052" type="#_x0000_t32" style="position:absolute;left:52296;top:5408;width:0;height:36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" strokecolor="#7030a0" strokeweight="1.5pt"/>
                <v:shape id="Freeform 52" o:spid="_x0000_s1053" style="position:absolute;left:5408;top:2704;width:48080;height:6576;visibility:visible;mso-wrap-style:square;v-text-anchor:top" coordsize="7571,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" path="m,c376,179,753,358,1017,452v264,94,358,75,565,113c1789,603,1846,640,2260,678v414,38,1168,57,1808,113c4708,847,5594,998,6102,1017v508,19,772,-38,1017,-113c7364,829,7496,621,7571,565e" filled="f">
                  <v:path arrowok="t" o:connecttype="custom" o:connectlocs="0,0;645860,286932;1004672,358665;1435245,430398;2583441,502131;3875162,645597;4521022,573864;4808071,358665" o:connectangles="0,0,0,0,0,0,0,0"/>
                </v:shape>
                <v:shape id="Freeform 53" o:spid="_x0000_s1054" style="position:absolute;left:15328;top:9016;width:25816;height:10049;visibility:visible;mso-wrap-style:square;v-text-anchor:top" coordsize="4067,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" path="m,1469c141,1138,282,807,564,565,846,323,1223,38,1694,19,2165,,2993,173,3389,452v396,279,537,761,678,1243e" filled="f">
                  <v:path arrowok="t" o:connecttype="custom" o:connectlocs="0,870904;358014,334963;1075312,11264;2151259,267970;2581638,1004889" o:connectangles="0,0,0,0,0"/>
                </v:shape>
                <w10:anchorlock/>
              </v:group>
            </w:pict>
          </mc:Fallback>
        </mc:AlternateContent>
      </w:r>
    </w:p>
    <w:p w:rsidR="00F5383D" w:rsidRDefault="00F5383D" w:rsidP="003D6CBA">
      <w:pPr>
        <w:rPr>
          <w:i/>
        </w:rPr>
      </w:pPr>
      <w:r>
        <w:rPr>
          <w:i/>
        </w:rPr>
        <w:t xml:space="preserve">Figure </w:t>
      </w:r>
      <w:r w:rsidR="0056615C">
        <w:rPr>
          <w:i/>
        </w:rPr>
        <w:t>10</w:t>
      </w:r>
      <w:r>
        <w:rPr>
          <w:i/>
        </w:rPr>
        <w:t>.2.Create structured line geometry forming wire routes</w:t>
      </w:r>
    </w:p>
    <w:p w:rsidR="00F5383D" w:rsidRDefault="00E71119" w:rsidP="003D6CBA">
      <w:pPr>
        <w:rPr>
          <w:i/>
        </w:rPr>
      </w:pPr>
      <w:r w:rsidRPr="00B337AA">
        <w:rPr>
          <w:noProof/>
          <w:lang w:eastAsia="en-GB"/>
        </w:rPr>
        <w:lastRenderedPageBreak/>
        <mc:AlternateContent>
          <mc:Choice Requires="wpc">
            <w:drawing>
              <wp:inline distT="0" distB="0" distL="0" distR="0">
                <wp:extent cx="5760085" cy="3456305"/>
                <wp:effectExtent l="19050" t="0" r="2540" b="127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1" name="AutoShape 56"/>
                        <wps:cNvCnPr>
                          <a:cxnSpLocks noChangeShapeType="1"/>
                        </wps:cNvCnPr>
                        <wps:spPr bwMode="auto">
                          <a:xfrm>
                            <a:off x="0" y="2511422"/>
                            <a:ext cx="1076016" cy="0"/>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282" name="AutoShape 57"/>
                        <wps:cNvCnPr>
                          <a:cxnSpLocks noChangeShapeType="1"/>
                        </wps:cNvCnPr>
                        <wps:spPr bwMode="auto">
                          <a:xfrm flipV="1">
                            <a:off x="540808" y="1983375"/>
                            <a:ext cx="0" cy="541648"/>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4" name="AutoShape 58"/>
                        <wps:cNvCnPr>
                          <a:cxnSpLocks noChangeShapeType="1"/>
                        </wps:cNvCnPr>
                        <wps:spPr bwMode="auto">
                          <a:xfrm>
                            <a:off x="540808" y="1983375"/>
                            <a:ext cx="1082416"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5" name="AutoShape 59"/>
                        <wps:cNvCnPr>
                          <a:cxnSpLocks noChangeShapeType="1"/>
                        </wps:cNvCnPr>
                        <wps:spPr bwMode="auto">
                          <a:xfrm>
                            <a:off x="1623224" y="1983375"/>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6" name="AutoShape 60"/>
                        <wps:cNvCnPr>
                          <a:cxnSpLocks noChangeShapeType="1"/>
                        </wps:cNvCnPr>
                        <wps:spPr bwMode="auto">
                          <a:xfrm>
                            <a:off x="1623224" y="2344207"/>
                            <a:ext cx="360805"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7" name="AutoShape 61"/>
                        <wps:cNvCnPr>
                          <a:cxnSpLocks noChangeShapeType="1"/>
                        </wps:cNvCnPr>
                        <wps:spPr bwMode="auto">
                          <a:xfrm>
                            <a:off x="1984029" y="2344207"/>
                            <a:ext cx="0" cy="721664"/>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8" name="AutoShape 62"/>
                        <wps:cNvCnPr>
                          <a:cxnSpLocks noChangeShapeType="1"/>
                        </wps:cNvCnPr>
                        <wps:spPr bwMode="auto">
                          <a:xfrm>
                            <a:off x="1984029" y="3065871"/>
                            <a:ext cx="1081616"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9" name="AutoShape 63"/>
                        <wps:cNvCnPr>
                          <a:cxnSpLocks noChangeShapeType="1"/>
                        </wps:cNvCnPr>
                        <wps:spPr bwMode="auto">
                          <a:xfrm>
                            <a:off x="3065645" y="2705039"/>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0" name="AutoShape 64"/>
                        <wps:cNvCnPr>
                          <a:cxnSpLocks noChangeShapeType="1"/>
                        </wps:cNvCnPr>
                        <wps:spPr bwMode="auto">
                          <a:xfrm>
                            <a:off x="3065645" y="2705039"/>
                            <a:ext cx="1082416"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1" name="AutoShape 65"/>
                        <wps:cNvCnPr>
                          <a:cxnSpLocks noChangeShapeType="1"/>
                        </wps:cNvCnPr>
                        <wps:spPr bwMode="auto">
                          <a:xfrm flipV="1">
                            <a:off x="4148061" y="1623343"/>
                            <a:ext cx="800" cy="1081695"/>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2" name="AutoShape 66"/>
                        <wps:cNvCnPr>
                          <a:cxnSpLocks noChangeShapeType="1"/>
                        </wps:cNvCnPr>
                        <wps:spPr bwMode="auto">
                          <a:xfrm flipH="1" flipV="1">
                            <a:off x="3787256" y="1623343"/>
                            <a:ext cx="360805" cy="7201"/>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3" name="AutoShape 67"/>
                        <wps:cNvCnPr>
                          <a:cxnSpLocks noChangeShapeType="1"/>
                        </wps:cNvCnPr>
                        <wps:spPr bwMode="auto">
                          <a:xfrm flipV="1">
                            <a:off x="3787256" y="1262511"/>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4" name="AutoShape 68"/>
                        <wps:cNvCnPr>
                          <a:cxnSpLocks noChangeShapeType="1"/>
                        </wps:cNvCnPr>
                        <wps:spPr bwMode="auto">
                          <a:xfrm flipH="1">
                            <a:off x="3426451" y="1262511"/>
                            <a:ext cx="360805"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5" name="AutoShape 69"/>
                        <wps:cNvCnPr>
                          <a:cxnSpLocks noChangeShapeType="1"/>
                        </wps:cNvCnPr>
                        <wps:spPr bwMode="auto">
                          <a:xfrm flipV="1">
                            <a:off x="3426451" y="901680"/>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6" name="AutoShape 70"/>
                        <wps:cNvCnPr>
                          <a:cxnSpLocks noChangeShapeType="1"/>
                        </wps:cNvCnPr>
                        <wps:spPr bwMode="auto">
                          <a:xfrm flipH="1">
                            <a:off x="1984029" y="901680"/>
                            <a:ext cx="1442421"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7" name="AutoShape 71"/>
                        <wps:cNvCnPr>
                          <a:cxnSpLocks noChangeShapeType="1"/>
                        </wps:cNvCnPr>
                        <wps:spPr bwMode="auto">
                          <a:xfrm>
                            <a:off x="1984029" y="901680"/>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8" name="AutoShape 72"/>
                        <wps:cNvCnPr>
                          <a:cxnSpLocks noChangeShapeType="1"/>
                        </wps:cNvCnPr>
                        <wps:spPr bwMode="auto">
                          <a:xfrm flipH="1">
                            <a:off x="1623224" y="1262511"/>
                            <a:ext cx="360805"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9" name="AutoShape 73"/>
                        <wps:cNvCnPr>
                          <a:cxnSpLocks noChangeShapeType="1"/>
                        </wps:cNvCnPr>
                        <wps:spPr bwMode="auto">
                          <a:xfrm>
                            <a:off x="1623224" y="1262511"/>
                            <a:ext cx="0" cy="720864"/>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0" name="AutoShape 74"/>
                        <wps:cNvCnPr>
                          <a:cxnSpLocks noChangeShapeType="1"/>
                        </wps:cNvCnPr>
                        <wps:spPr bwMode="auto">
                          <a:xfrm>
                            <a:off x="540808" y="180016"/>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1" name="AutoShape 75"/>
                        <wps:cNvCnPr>
                          <a:cxnSpLocks noChangeShapeType="1"/>
                        </wps:cNvCnPr>
                        <wps:spPr bwMode="auto">
                          <a:xfrm>
                            <a:off x="540808" y="540848"/>
                            <a:ext cx="1443221"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2" name="AutoShape 76"/>
                        <wps:cNvCnPr>
                          <a:cxnSpLocks noChangeShapeType="1"/>
                        </wps:cNvCnPr>
                        <wps:spPr bwMode="auto">
                          <a:xfrm>
                            <a:off x="1984029" y="543248"/>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3" name="AutoShape 77"/>
                        <wps:cNvCnPr>
                          <a:cxnSpLocks noChangeShapeType="1"/>
                        </wps:cNvCnPr>
                        <wps:spPr bwMode="auto">
                          <a:xfrm flipV="1">
                            <a:off x="3426451" y="901680"/>
                            <a:ext cx="1803227" cy="24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4" name="AutoShape 78"/>
                        <wps:cNvCnPr>
                          <a:cxnSpLocks noChangeShapeType="1"/>
                        </wps:cNvCnPr>
                        <wps:spPr bwMode="auto">
                          <a:xfrm flipV="1">
                            <a:off x="5229677" y="540848"/>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6" name="AutoShape 79"/>
                        <wps:cNvCnPr>
                          <a:cxnSpLocks noChangeShapeType="1"/>
                        </wps:cNvCnPr>
                        <wps:spPr bwMode="auto">
                          <a:xfrm>
                            <a:off x="561608" y="187217"/>
                            <a:ext cx="0" cy="327229"/>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07" name="AutoShape 80"/>
                        <wps:cNvCnPr>
                          <a:cxnSpLocks noChangeShapeType="1"/>
                        </wps:cNvCnPr>
                        <wps:spPr bwMode="auto">
                          <a:xfrm flipV="1">
                            <a:off x="556008" y="514445"/>
                            <a:ext cx="1448821" cy="560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08" name="AutoShape 81"/>
                        <wps:cNvCnPr>
                          <a:cxnSpLocks noChangeShapeType="1"/>
                        </wps:cNvCnPr>
                        <wps:spPr bwMode="auto">
                          <a:xfrm>
                            <a:off x="2004830" y="520046"/>
                            <a:ext cx="0" cy="35603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09" name="AutoShape 82"/>
                        <wps:cNvCnPr>
                          <a:cxnSpLocks noChangeShapeType="1"/>
                        </wps:cNvCnPr>
                        <wps:spPr bwMode="auto">
                          <a:xfrm>
                            <a:off x="2004830" y="881678"/>
                            <a:ext cx="3205647" cy="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10" name="AutoShape 83"/>
                        <wps:cNvCnPr>
                          <a:cxnSpLocks noChangeShapeType="1"/>
                        </wps:cNvCnPr>
                        <wps:spPr bwMode="auto">
                          <a:xfrm>
                            <a:off x="5204877" y="549649"/>
                            <a:ext cx="0" cy="332029"/>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11" name="AutoShape 84"/>
                        <wps:cNvCnPr>
                          <a:cxnSpLocks noChangeShapeType="1"/>
                        </wps:cNvCnPr>
                        <wps:spPr bwMode="auto">
                          <a:xfrm flipV="1">
                            <a:off x="508007" y="1962573"/>
                            <a:ext cx="0" cy="516846"/>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2" name="AutoShape 85"/>
                        <wps:cNvCnPr>
                          <a:cxnSpLocks noChangeShapeType="1"/>
                        </wps:cNvCnPr>
                        <wps:spPr bwMode="auto">
                          <a:xfrm>
                            <a:off x="508007" y="1944972"/>
                            <a:ext cx="1086416" cy="12001"/>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3" name="AutoShape 86"/>
                        <wps:cNvCnPr>
                          <a:cxnSpLocks noChangeShapeType="1"/>
                        </wps:cNvCnPr>
                        <wps:spPr bwMode="auto">
                          <a:xfrm flipV="1">
                            <a:off x="1588823" y="1238509"/>
                            <a:ext cx="5600" cy="718463"/>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4" name="AutoShape 87"/>
                        <wps:cNvCnPr>
                          <a:cxnSpLocks noChangeShapeType="1"/>
                        </wps:cNvCnPr>
                        <wps:spPr bwMode="auto">
                          <a:xfrm>
                            <a:off x="1600824" y="1232909"/>
                            <a:ext cx="356005" cy="0"/>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5" name="AutoShape 88"/>
                        <wps:cNvCnPr>
                          <a:cxnSpLocks noChangeShapeType="1"/>
                        </wps:cNvCnPr>
                        <wps:spPr bwMode="auto">
                          <a:xfrm>
                            <a:off x="1956829" y="561650"/>
                            <a:ext cx="0" cy="664859"/>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6" name="AutoShape 89"/>
                        <wps:cNvCnPr>
                          <a:cxnSpLocks noChangeShapeType="1"/>
                        </wps:cNvCnPr>
                        <wps:spPr bwMode="auto">
                          <a:xfrm>
                            <a:off x="514408" y="181616"/>
                            <a:ext cx="0" cy="386434"/>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7" name="AutoShape 90"/>
                        <wps:cNvCnPr>
                          <a:cxnSpLocks noChangeShapeType="1"/>
                        </wps:cNvCnPr>
                        <wps:spPr bwMode="auto">
                          <a:xfrm>
                            <a:off x="508007" y="573651"/>
                            <a:ext cx="1454421" cy="0"/>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8" name="AutoShape 91"/>
                        <wps:cNvCnPr>
                          <a:cxnSpLocks noChangeShapeType="1"/>
                        </wps:cNvCnPr>
                        <wps:spPr bwMode="auto">
                          <a:xfrm>
                            <a:off x="1642424" y="1986575"/>
                            <a:ext cx="6400" cy="332829"/>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319" name="AutoShape 92"/>
                        <wps:cNvCnPr>
                          <a:cxnSpLocks noChangeShapeType="1"/>
                        </wps:cNvCnPr>
                        <wps:spPr bwMode="auto">
                          <a:xfrm>
                            <a:off x="1648824" y="2325005"/>
                            <a:ext cx="356005"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2" name="AutoShape 93"/>
                        <wps:cNvCnPr>
                          <a:cxnSpLocks noChangeShapeType="1"/>
                        </wps:cNvCnPr>
                        <wps:spPr bwMode="auto">
                          <a:xfrm>
                            <a:off x="2010430" y="2331406"/>
                            <a:ext cx="0" cy="706462"/>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3" name="AutoShape 94"/>
                        <wps:cNvCnPr>
                          <a:cxnSpLocks noChangeShapeType="1"/>
                        </wps:cNvCnPr>
                        <wps:spPr bwMode="auto">
                          <a:xfrm>
                            <a:off x="2010430" y="3043469"/>
                            <a:ext cx="1032815"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4" name="AutoShape 95"/>
                        <wps:cNvCnPr>
                          <a:cxnSpLocks noChangeShapeType="1"/>
                        </wps:cNvCnPr>
                        <wps:spPr bwMode="auto">
                          <a:xfrm>
                            <a:off x="3043245" y="2681837"/>
                            <a:ext cx="0" cy="361632"/>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5" name="AutoShape 96"/>
                        <wps:cNvCnPr>
                          <a:cxnSpLocks noChangeShapeType="1"/>
                        </wps:cNvCnPr>
                        <wps:spPr bwMode="auto">
                          <a:xfrm>
                            <a:off x="3037645" y="2675436"/>
                            <a:ext cx="1086416" cy="640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6" name="AutoShape 97"/>
                        <wps:cNvCnPr>
                          <a:cxnSpLocks noChangeShapeType="1"/>
                        </wps:cNvCnPr>
                        <wps:spPr bwMode="auto">
                          <a:xfrm>
                            <a:off x="4124061" y="1648145"/>
                            <a:ext cx="0" cy="102729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7" name="AutoShape 98"/>
                        <wps:cNvCnPr>
                          <a:cxnSpLocks noChangeShapeType="1"/>
                        </wps:cNvCnPr>
                        <wps:spPr bwMode="auto">
                          <a:xfrm>
                            <a:off x="3768056" y="1641745"/>
                            <a:ext cx="361605" cy="640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9" name="AutoShape 99"/>
                        <wps:cNvCnPr>
                          <a:cxnSpLocks noChangeShapeType="1"/>
                        </wps:cNvCnPr>
                        <wps:spPr bwMode="auto">
                          <a:xfrm>
                            <a:off x="3761656" y="1280113"/>
                            <a:ext cx="0" cy="361632"/>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0" name="AutoShape 100"/>
                        <wps:cNvCnPr>
                          <a:cxnSpLocks noChangeShapeType="1"/>
                        </wps:cNvCnPr>
                        <wps:spPr bwMode="auto">
                          <a:xfrm>
                            <a:off x="3400050" y="1285713"/>
                            <a:ext cx="361605"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1" name="AutoShape 101"/>
                        <wps:cNvCnPr>
                          <a:cxnSpLocks noChangeShapeType="1"/>
                        </wps:cNvCnPr>
                        <wps:spPr bwMode="auto">
                          <a:xfrm>
                            <a:off x="3400050" y="924082"/>
                            <a:ext cx="0" cy="361632"/>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2" name="AutoShape 102"/>
                        <wps:cNvCnPr>
                          <a:cxnSpLocks noChangeShapeType="1"/>
                        </wps:cNvCnPr>
                        <wps:spPr bwMode="auto">
                          <a:xfrm>
                            <a:off x="2004830" y="929682"/>
                            <a:ext cx="1395221"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3" name="AutoShape 103"/>
                        <wps:cNvCnPr>
                          <a:cxnSpLocks noChangeShapeType="1"/>
                        </wps:cNvCnPr>
                        <wps:spPr bwMode="auto">
                          <a:xfrm>
                            <a:off x="2004830" y="935283"/>
                            <a:ext cx="0" cy="35043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4" name="AutoShape 104"/>
                        <wps:cNvCnPr>
                          <a:cxnSpLocks noChangeShapeType="1"/>
                        </wps:cNvCnPr>
                        <wps:spPr bwMode="auto">
                          <a:xfrm>
                            <a:off x="1642424" y="1291314"/>
                            <a:ext cx="362405"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5" name="AutoShape 105"/>
                        <wps:cNvCnPr>
                          <a:cxnSpLocks noChangeShapeType="1"/>
                        </wps:cNvCnPr>
                        <wps:spPr bwMode="auto">
                          <a:xfrm>
                            <a:off x="1648824" y="1291314"/>
                            <a:ext cx="0" cy="69526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6" name="AutoShape 106"/>
                        <wps:cNvCnPr>
                          <a:cxnSpLocks noChangeShapeType="1"/>
                        </wps:cNvCnPr>
                        <wps:spPr bwMode="auto">
                          <a:xfrm flipV="1">
                            <a:off x="1672025" y="1316116"/>
                            <a:ext cx="0" cy="664059"/>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07" name="AutoShape 107"/>
                        <wps:cNvCnPr>
                          <a:cxnSpLocks noChangeShapeType="1"/>
                        </wps:cNvCnPr>
                        <wps:spPr bwMode="auto">
                          <a:xfrm>
                            <a:off x="1672025" y="1316116"/>
                            <a:ext cx="356005" cy="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08" name="AutoShape 108"/>
                        <wps:cNvCnPr>
                          <a:cxnSpLocks noChangeShapeType="1"/>
                        </wps:cNvCnPr>
                        <wps:spPr bwMode="auto">
                          <a:xfrm>
                            <a:off x="2033630" y="959285"/>
                            <a:ext cx="0" cy="362432"/>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09" name="AutoShape 109"/>
                        <wps:cNvCnPr>
                          <a:cxnSpLocks noChangeShapeType="1"/>
                        </wps:cNvCnPr>
                        <wps:spPr bwMode="auto">
                          <a:xfrm flipV="1">
                            <a:off x="2033630" y="959285"/>
                            <a:ext cx="1336020" cy="560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0" name="AutoShape 110"/>
                        <wps:cNvCnPr>
                          <a:cxnSpLocks noChangeShapeType="1"/>
                        </wps:cNvCnPr>
                        <wps:spPr bwMode="auto">
                          <a:xfrm>
                            <a:off x="3364050" y="964885"/>
                            <a:ext cx="0" cy="34483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1" name="AutoShape 111"/>
                        <wps:cNvCnPr>
                          <a:cxnSpLocks noChangeShapeType="1"/>
                        </wps:cNvCnPr>
                        <wps:spPr bwMode="auto">
                          <a:xfrm>
                            <a:off x="3358450" y="1316116"/>
                            <a:ext cx="374406" cy="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2" name="AutoShape 112"/>
                        <wps:cNvCnPr>
                          <a:cxnSpLocks noChangeShapeType="1"/>
                        </wps:cNvCnPr>
                        <wps:spPr bwMode="auto">
                          <a:xfrm>
                            <a:off x="3726455" y="1316116"/>
                            <a:ext cx="0" cy="350431"/>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3" name="AutoShape 113"/>
                        <wps:cNvCnPr>
                          <a:cxnSpLocks noChangeShapeType="1"/>
                        </wps:cNvCnPr>
                        <wps:spPr bwMode="auto">
                          <a:xfrm>
                            <a:off x="3726455" y="1672148"/>
                            <a:ext cx="368005" cy="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4" name="AutoShape 114"/>
                        <wps:cNvCnPr>
                          <a:cxnSpLocks noChangeShapeType="1"/>
                        </wps:cNvCnPr>
                        <wps:spPr bwMode="auto">
                          <a:xfrm>
                            <a:off x="4094460" y="1677748"/>
                            <a:ext cx="0" cy="385634"/>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5" name="Oval 115"/>
                        <wps:cNvSpPr>
                          <a:spLocks noChangeArrowheads="1"/>
                        </wps:cNvSpPr>
                        <wps:spPr bwMode="auto">
                          <a:xfrm>
                            <a:off x="475207" y="2445016"/>
                            <a:ext cx="91201" cy="91208"/>
                          </a:xfrm>
                          <a:prstGeom prst="ellipse">
                            <a:avLst/>
                          </a:prstGeom>
                          <a:solidFill>
                            <a:srgbClr val="000000"/>
                          </a:solidFill>
                          <a:ln w="19050">
                            <a:solidFill>
                              <a:srgbClr val="000000"/>
                            </a:solidFill>
                            <a:round/>
                            <a:headEnd/>
                            <a:tailEnd/>
                          </a:ln>
                        </wps:spPr>
                        <wps:bodyPr rot="0" vert="horz" wrap="square" lIns="91440" tIns="45720" rIns="91440" bIns="45720" anchor="t" anchorCtr="0" upright="1">
                          <a:noAutofit/>
                        </wps:bodyPr>
                      </wps:wsp>
                      <wps:wsp>
                        <wps:cNvPr id="216" name="Oval 116"/>
                        <wps:cNvSpPr>
                          <a:spLocks noChangeArrowheads="1"/>
                        </wps:cNvSpPr>
                        <wps:spPr bwMode="auto">
                          <a:xfrm>
                            <a:off x="482407" y="125611"/>
                            <a:ext cx="92001" cy="91208"/>
                          </a:xfrm>
                          <a:prstGeom prst="ellipse">
                            <a:avLst/>
                          </a:prstGeom>
                          <a:solidFill>
                            <a:srgbClr val="000000"/>
                          </a:solidFill>
                          <a:ln w="19050">
                            <a:solidFill>
                              <a:srgbClr val="000000"/>
                            </a:solidFill>
                            <a:round/>
                            <a:headEnd/>
                            <a:tailEnd/>
                          </a:ln>
                        </wps:spPr>
                        <wps:bodyPr rot="0" vert="horz" wrap="square" lIns="91440" tIns="45720" rIns="91440" bIns="45720" anchor="t" anchorCtr="0" upright="1">
                          <a:noAutofit/>
                        </wps:bodyPr>
                      </wps:wsp>
                      <wps:wsp>
                        <wps:cNvPr id="217" name="Oval 117"/>
                        <wps:cNvSpPr>
                          <a:spLocks noChangeArrowheads="1"/>
                        </wps:cNvSpPr>
                        <wps:spPr bwMode="auto">
                          <a:xfrm>
                            <a:off x="1589623" y="1926570"/>
                            <a:ext cx="90401" cy="912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18" name="Oval 118"/>
                        <wps:cNvSpPr>
                          <a:spLocks noChangeArrowheads="1"/>
                        </wps:cNvSpPr>
                        <wps:spPr bwMode="auto">
                          <a:xfrm>
                            <a:off x="4075260" y="2020178"/>
                            <a:ext cx="91201" cy="896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19" name="Oval 119"/>
                        <wps:cNvSpPr>
                          <a:spLocks noChangeArrowheads="1"/>
                        </wps:cNvSpPr>
                        <wps:spPr bwMode="auto">
                          <a:xfrm>
                            <a:off x="3360850" y="895279"/>
                            <a:ext cx="90401" cy="912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20" name="Oval 120"/>
                        <wps:cNvSpPr>
                          <a:spLocks noChangeArrowheads="1"/>
                        </wps:cNvSpPr>
                        <wps:spPr bwMode="auto">
                          <a:xfrm>
                            <a:off x="1952029" y="857676"/>
                            <a:ext cx="90401" cy="904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21" name="Oval 121"/>
                        <wps:cNvSpPr>
                          <a:spLocks noChangeArrowheads="1"/>
                        </wps:cNvSpPr>
                        <wps:spPr bwMode="auto">
                          <a:xfrm>
                            <a:off x="2692040" y="296826"/>
                            <a:ext cx="91201" cy="904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22" name="Oval 122"/>
                        <wps:cNvSpPr>
                          <a:spLocks noChangeArrowheads="1"/>
                        </wps:cNvSpPr>
                        <wps:spPr bwMode="auto">
                          <a:xfrm>
                            <a:off x="5170476" y="472042"/>
                            <a:ext cx="90401" cy="92008"/>
                          </a:xfrm>
                          <a:prstGeom prst="ellipse">
                            <a:avLst/>
                          </a:prstGeom>
                          <a:solidFill>
                            <a:srgbClr val="000000"/>
                          </a:solidFill>
                          <a:ln w="19050">
                            <a:solidFill>
                              <a:srgbClr val="000000"/>
                            </a:solidFill>
                            <a:round/>
                            <a:headEnd/>
                            <a:tailEnd/>
                          </a:ln>
                        </wps:spPr>
                        <wps:bodyPr rot="0" vert="horz" wrap="square" lIns="91440" tIns="45720" rIns="91440" bIns="45720" anchor="t" anchorCtr="0" upright="1">
                          <a:noAutofit/>
                        </wps:bodyPr>
                      </wps:wsp>
                      <wps:wsp>
                        <wps:cNvPr id="223" name="Oval 123"/>
                        <wps:cNvSpPr>
                          <a:spLocks noChangeArrowheads="1"/>
                        </wps:cNvSpPr>
                        <wps:spPr bwMode="auto">
                          <a:xfrm>
                            <a:off x="2689640" y="88008"/>
                            <a:ext cx="91201" cy="90408"/>
                          </a:xfrm>
                          <a:prstGeom prst="ellipse">
                            <a:avLst/>
                          </a:prstGeom>
                          <a:solidFill>
                            <a:srgbClr val="000000"/>
                          </a:solidFill>
                          <a:ln w="19050">
                            <a:solidFill>
                              <a:srgbClr val="000000"/>
                            </a:solidFill>
                            <a:round/>
                            <a:headEnd/>
                            <a:tailEnd/>
                          </a:ln>
                        </wps:spPr>
                        <wps:bodyPr rot="0" vert="horz" wrap="square" lIns="91440" tIns="45720" rIns="91440" bIns="45720" anchor="t" anchorCtr="0" upright="1">
                          <a:noAutofit/>
                        </wps:bodyPr>
                      </wps:wsp>
                      <wps:wsp>
                        <wps:cNvPr id="416" name="AutoShape 124"/>
                        <wps:cNvCnPr>
                          <a:cxnSpLocks noChangeShapeType="1"/>
                        </wps:cNvCnPr>
                        <wps:spPr bwMode="auto">
                          <a:xfrm>
                            <a:off x="2614439" y="543248"/>
                            <a:ext cx="305605" cy="1600"/>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417" name="AutoShape 125"/>
                        <wps:cNvCnPr>
                          <a:cxnSpLocks noChangeShapeType="1"/>
                        </wps:cNvCnPr>
                        <wps:spPr bwMode="auto">
                          <a:xfrm>
                            <a:off x="3692054" y="113610"/>
                            <a:ext cx="356805" cy="800"/>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418" name="AutoShape 126"/>
                        <wps:cNvCnPr>
                          <a:cxnSpLocks noChangeShapeType="1"/>
                        </wps:cNvCnPr>
                        <wps:spPr bwMode="auto">
                          <a:xfrm flipV="1">
                            <a:off x="3695255" y="269624"/>
                            <a:ext cx="355205" cy="560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419" name="AutoShape 127"/>
                        <wps:cNvCnPr>
                          <a:cxnSpLocks noChangeShapeType="1"/>
                        </wps:cNvCnPr>
                        <wps:spPr bwMode="auto">
                          <a:xfrm>
                            <a:off x="3704855" y="446439"/>
                            <a:ext cx="356805" cy="80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420" name="AutoShape 128"/>
                        <wps:cNvCnPr>
                          <a:cxnSpLocks noChangeShapeType="1"/>
                        </wps:cNvCnPr>
                        <wps:spPr bwMode="auto">
                          <a:xfrm>
                            <a:off x="3705655" y="635256"/>
                            <a:ext cx="356005" cy="80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421" name="AutoShape 129"/>
                        <wps:cNvCnPr>
                          <a:cxnSpLocks noChangeShapeType="1"/>
                        </wps:cNvCnPr>
                        <wps:spPr bwMode="auto">
                          <a:xfrm flipH="1">
                            <a:off x="2581638" y="738465"/>
                            <a:ext cx="360005"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22" name="Text Box 130"/>
                        <wps:cNvSpPr txBox="1">
                          <a:spLocks noChangeArrowheads="1"/>
                        </wps:cNvSpPr>
                        <wps:spPr bwMode="auto">
                          <a:xfrm>
                            <a:off x="2918443" y="39203"/>
                            <a:ext cx="712811" cy="220019"/>
                          </a:xfrm>
                          <a:prstGeom prst="rect">
                            <a:avLst/>
                          </a:prstGeom>
                          <a:solidFill>
                            <a:srgbClr val="FFFFFF"/>
                          </a:solidFill>
                          <a:ln w="19050">
                            <a:solidFill>
                              <a:srgbClr val="FFFFFF"/>
                            </a:solidFill>
                            <a:miter lim="800000"/>
                            <a:headEnd/>
                            <a:tailEnd/>
                          </a:ln>
                        </wps:spPr>
                        <wps:txbx>
                          <w:txbxContent>
                            <w:p w:rsidR="005A423E" w:rsidRPr="0069211C" w:rsidRDefault="005A423E" w:rsidP="0019566E">
                              <w:pPr>
                                <w:rPr>
                                  <w:sz w:val="16"/>
                                </w:rPr>
                              </w:pPr>
                              <w:r w:rsidRPr="0069211C">
                                <w:rPr>
                                  <w:sz w:val="16"/>
                                </w:rPr>
                                <w:t>Termination</w:t>
                              </w:r>
                            </w:p>
                          </w:txbxContent>
                        </wps:txbx>
                        <wps:bodyPr rot="0" vert="horz" wrap="square" lIns="91440" tIns="45720" rIns="91440" bIns="45720" anchor="t" anchorCtr="0" upright="1">
                          <a:noAutofit/>
                        </wps:bodyPr>
                      </wps:wsp>
                      <wps:wsp>
                        <wps:cNvPr id="423" name="Text Box 131"/>
                        <wps:cNvSpPr txBox="1">
                          <a:spLocks noChangeArrowheads="1"/>
                        </wps:cNvSpPr>
                        <wps:spPr bwMode="auto">
                          <a:xfrm>
                            <a:off x="2928043" y="228020"/>
                            <a:ext cx="711210" cy="219219"/>
                          </a:xfrm>
                          <a:prstGeom prst="rect">
                            <a:avLst/>
                          </a:prstGeom>
                          <a:solidFill>
                            <a:srgbClr val="FFFFFF"/>
                          </a:solidFill>
                          <a:ln w="19050">
                            <a:solidFill>
                              <a:srgbClr val="FFFFFF"/>
                            </a:solidFill>
                            <a:miter lim="800000"/>
                            <a:headEnd/>
                            <a:tailEnd/>
                          </a:ln>
                        </wps:spPr>
                        <wps:txbx>
                          <w:txbxContent>
                            <w:p w:rsidR="005A423E" w:rsidRPr="0069211C" w:rsidRDefault="005A423E" w:rsidP="0019566E">
                              <w:pPr>
                                <w:rPr>
                                  <w:sz w:val="16"/>
                                </w:rPr>
                              </w:pPr>
                              <w:r>
                                <w:rPr>
                                  <w:sz w:val="16"/>
                                </w:rPr>
                                <w:t>Junction</w:t>
                              </w:r>
                            </w:p>
                          </w:txbxContent>
                        </wps:txbx>
                        <wps:bodyPr rot="0" vert="horz" wrap="square" lIns="91440" tIns="45720" rIns="91440" bIns="45720" anchor="t" anchorCtr="0" upright="1">
                          <a:noAutofit/>
                        </wps:bodyPr>
                      </wps:wsp>
                      <wps:wsp>
                        <wps:cNvPr id="424" name="Text Box 132"/>
                        <wps:cNvSpPr txBox="1">
                          <a:spLocks noChangeArrowheads="1"/>
                        </wps:cNvSpPr>
                        <wps:spPr bwMode="auto">
                          <a:xfrm>
                            <a:off x="2932043" y="434438"/>
                            <a:ext cx="711210" cy="219219"/>
                          </a:xfrm>
                          <a:prstGeom prst="rect">
                            <a:avLst/>
                          </a:prstGeom>
                          <a:solidFill>
                            <a:srgbClr val="FFFFFF"/>
                          </a:solidFill>
                          <a:ln w="19050">
                            <a:solidFill>
                              <a:srgbClr val="FFFFFF"/>
                            </a:solidFill>
                            <a:miter lim="800000"/>
                            <a:headEnd/>
                            <a:tailEnd/>
                          </a:ln>
                        </wps:spPr>
                        <wps:txbx>
                          <w:txbxContent>
                            <w:p w:rsidR="005A423E" w:rsidRPr="0069211C" w:rsidRDefault="005A423E" w:rsidP="0019566E">
                              <w:pPr>
                                <w:rPr>
                                  <w:sz w:val="16"/>
                                </w:rPr>
                              </w:pPr>
                              <w:r>
                                <w:rPr>
                                  <w:sz w:val="16"/>
                                </w:rPr>
                                <w:t>Surface</w:t>
                              </w:r>
                            </w:p>
                          </w:txbxContent>
                        </wps:txbx>
                        <wps:bodyPr rot="0" vert="horz" wrap="square" lIns="91440" tIns="45720" rIns="91440" bIns="45720" anchor="t" anchorCtr="0" upright="1">
                          <a:noAutofit/>
                        </wps:bodyPr>
                      </wps:wsp>
                      <wps:wsp>
                        <wps:cNvPr id="425" name="Text Box 133"/>
                        <wps:cNvSpPr txBox="1">
                          <a:spLocks noChangeArrowheads="1"/>
                        </wps:cNvSpPr>
                        <wps:spPr bwMode="auto">
                          <a:xfrm>
                            <a:off x="2960044" y="621655"/>
                            <a:ext cx="711210" cy="218419"/>
                          </a:xfrm>
                          <a:prstGeom prst="rect">
                            <a:avLst/>
                          </a:prstGeom>
                          <a:solidFill>
                            <a:srgbClr val="FFFFFF"/>
                          </a:solidFill>
                          <a:ln w="19050">
                            <a:solidFill>
                              <a:srgbClr val="FFFFFF"/>
                            </a:solidFill>
                            <a:miter lim="800000"/>
                            <a:headEnd/>
                            <a:tailEnd/>
                          </a:ln>
                        </wps:spPr>
                        <wps:txbx>
                          <w:txbxContent>
                            <w:p w:rsidR="005A423E" w:rsidRPr="0069211C" w:rsidRDefault="005A423E" w:rsidP="0019566E">
                              <w:pPr>
                                <w:rPr>
                                  <w:sz w:val="16"/>
                                </w:rPr>
                              </w:pPr>
                              <w:r>
                                <w:rPr>
                                  <w:sz w:val="16"/>
                                </w:rPr>
                                <w:t>Wire route</w:t>
                              </w:r>
                            </w:p>
                          </w:txbxContent>
                        </wps:txbx>
                        <wps:bodyPr rot="0" vert="horz" wrap="square" lIns="91440" tIns="45720" rIns="91440" bIns="45720" anchor="t" anchorCtr="0" upright="1">
                          <a:noAutofit/>
                        </wps:bodyPr>
                      </wps:wsp>
                      <wps:wsp>
                        <wps:cNvPr id="426" name="Text Box 134"/>
                        <wps:cNvSpPr txBox="1">
                          <a:spLocks noChangeArrowheads="1"/>
                        </wps:cNvSpPr>
                        <wps:spPr bwMode="auto">
                          <a:xfrm>
                            <a:off x="4055260" y="173615"/>
                            <a:ext cx="878413" cy="216819"/>
                          </a:xfrm>
                          <a:prstGeom prst="rect">
                            <a:avLst/>
                          </a:prstGeom>
                          <a:noFill/>
                          <a:ln w="190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5A423E" w:rsidRPr="0069211C" w:rsidRDefault="005A423E" w:rsidP="0019566E">
                              <w:pPr>
                                <w:rPr>
                                  <w:sz w:val="16"/>
                                </w:rPr>
                              </w:pPr>
                              <w:r>
                                <w:rPr>
                                  <w:sz w:val="16"/>
                                </w:rPr>
                                <w:t>Wire number 2</w:t>
                              </w:r>
                            </w:p>
                          </w:txbxContent>
                        </wps:txbx>
                        <wps:bodyPr rot="0" vert="horz" wrap="square" lIns="91440" tIns="45720" rIns="91440" bIns="45720" anchor="t" anchorCtr="0" upright="1">
                          <a:noAutofit/>
                        </wps:bodyPr>
                      </wps:wsp>
                      <wps:wsp>
                        <wps:cNvPr id="427" name="Text Box 135"/>
                        <wps:cNvSpPr txBox="1">
                          <a:spLocks noChangeArrowheads="1"/>
                        </wps:cNvSpPr>
                        <wps:spPr bwMode="auto">
                          <a:xfrm>
                            <a:off x="4052860" y="348031"/>
                            <a:ext cx="912013" cy="230420"/>
                          </a:xfrm>
                          <a:prstGeom prst="rect">
                            <a:avLst/>
                          </a:prstGeom>
                          <a:noFill/>
                          <a:ln w="190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5A423E" w:rsidRPr="0069211C" w:rsidRDefault="005A423E" w:rsidP="0019566E">
                              <w:pPr>
                                <w:rPr>
                                  <w:sz w:val="16"/>
                                </w:rPr>
                              </w:pPr>
                              <w:r>
                                <w:rPr>
                                  <w:sz w:val="16"/>
                                </w:rPr>
                                <w:t>Wire number 3</w:t>
                              </w:r>
                            </w:p>
                          </w:txbxContent>
                        </wps:txbx>
                        <wps:bodyPr rot="0" vert="horz" wrap="square" lIns="91440" tIns="45720" rIns="91440" bIns="45720" anchor="t" anchorCtr="0" upright="1">
                          <a:noAutofit/>
                        </wps:bodyPr>
                      </wps:wsp>
                      <wps:wsp>
                        <wps:cNvPr id="428" name="Text Box 136"/>
                        <wps:cNvSpPr txBox="1">
                          <a:spLocks noChangeArrowheads="1"/>
                        </wps:cNvSpPr>
                        <wps:spPr bwMode="auto">
                          <a:xfrm>
                            <a:off x="4063260" y="513645"/>
                            <a:ext cx="967214" cy="265623"/>
                          </a:xfrm>
                          <a:prstGeom prst="rect">
                            <a:avLst/>
                          </a:prstGeom>
                          <a:noFill/>
                          <a:ln w="190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5A423E" w:rsidRPr="0069211C" w:rsidRDefault="005A423E" w:rsidP="0019566E">
                              <w:pPr>
                                <w:rPr>
                                  <w:sz w:val="16"/>
                                </w:rPr>
                              </w:pPr>
                              <w:r>
                                <w:rPr>
                                  <w:sz w:val="16"/>
                                </w:rPr>
                                <w:t>Wire number 4</w:t>
                              </w:r>
                            </w:p>
                          </w:txbxContent>
                        </wps:txbx>
                        <wps:bodyPr rot="0" vert="horz" wrap="square" lIns="91440" tIns="45720" rIns="91440" bIns="45720" anchor="t" anchorCtr="0" upright="1">
                          <a:noAutofit/>
                        </wps:bodyPr>
                      </wps:wsp>
                      <wps:wsp>
                        <wps:cNvPr id="429" name="Text Box 137"/>
                        <wps:cNvSpPr txBox="1">
                          <a:spLocks noChangeArrowheads="1"/>
                        </wps:cNvSpPr>
                        <wps:spPr bwMode="auto">
                          <a:xfrm>
                            <a:off x="4049660" y="16001"/>
                            <a:ext cx="871213" cy="216019"/>
                          </a:xfrm>
                          <a:prstGeom prst="rect">
                            <a:avLst/>
                          </a:prstGeom>
                          <a:noFill/>
                          <a:ln w="190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5A423E" w:rsidRPr="0069211C" w:rsidRDefault="005A423E" w:rsidP="0019566E">
                              <w:pPr>
                                <w:rPr>
                                  <w:sz w:val="16"/>
                                </w:rPr>
                              </w:pPr>
                              <w:r>
                                <w:rPr>
                                  <w:sz w:val="16"/>
                                </w:rPr>
                                <w:t>Wire number 1</w:t>
                              </w:r>
                            </w:p>
                          </w:txbxContent>
                        </wps:txbx>
                        <wps:bodyPr rot="0" vert="horz" wrap="square" lIns="91440" tIns="45720" rIns="91440" bIns="45720" anchor="t" anchorCtr="0" upright="1">
                          <a:noAutofit/>
                        </wps:bodyPr>
                      </wps:wsp>
                    </wpc:wpc>
                  </a:graphicData>
                </a:graphic>
              </wp:inline>
            </w:drawing>
          </mc:Choice>
          <mc:Fallback>
            <w:pict>
              <v:group id="Canvas 54" o:spid="_x0000_s1113" editas="canvas" style="width:453.55pt;height:272.15pt;mso-position-horizontal-relative:char;mso-position-vertical-relative:line" coordsize="57600,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">
                <v:shape id="_x0000_s1114" type="#_x0000_t75" style="position:absolute;width:57600;height:34563;visibility:visible;mso-wrap-style:square">
                  <v:fill o:detectmouseclick="t"/>
                  <v:path o:connecttype="none"/>
                </v:shape>
                <v:shape id="AutoShape 56" o:spid="_x0000_s1115" type="#_x0000_t32" style="position:absolute;top:25114;width:10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" strokecolor="red" strokeweight="3pt"/>
                <v:shape id="AutoShape 57" o:spid="_x0000_s1116" type="#_x0000_t32" style="position:absolute;left:5408;top:19833;width:0;height:54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" strokecolor="#7030a0" strokeweight="1.5pt"/>
                <v:shape id="AutoShape 58" o:spid="_x0000_s1117" type="#_x0000_t32" style="position:absolute;left:5408;top:19833;width:10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" strokecolor="#7030a0" strokeweight="1.5pt"/>
                <v:shape id="AutoShape 59" o:spid="_x0000_s1118" type="#_x0000_t32" style="position:absolute;left:16232;top:19833;width:0;height:3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" strokecolor="#7030a0" strokeweight="1.5pt"/>
                <v:shape id="AutoShape 60" o:spid="_x0000_s1119" type="#_x0000_t32" style="position:absolute;left:16232;top:23442;width:36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" strokecolor="#7030a0" strokeweight="1.5pt"/>
                <v:shape id="AutoShape 61" o:spid="_x0000_s1120" type="#_x0000_t32" style="position:absolute;left:19840;top:23442;width:0;height:7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" strokecolor="#7030a0" strokeweight="1.5pt"/>
                <v:shape id="AutoShape 62" o:spid="_x0000_s1121" type="#_x0000_t32" style="position:absolute;left:19840;top:30658;width:10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" strokecolor="#7030a0" strokeweight="1.5pt"/>
                <v:shape id="AutoShape 63" o:spid="_x0000_s1122" type="#_x0000_t32" style="position:absolute;left:30656;top:27050;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" strokecolor="#7030a0" strokeweight="1.5pt"/>
                <v:shape id="AutoShape 64" o:spid="_x0000_s1123" type="#_x0000_t32" style="position:absolute;left:30656;top:27050;width:10824;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" strokecolor="#7030a0" strokeweight="1.5pt"/>
                <v:shape id="AutoShape 65" o:spid="_x0000_s1124" type="#_x0000_t32" style="position:absolute;left:41480;top:16233;width:8;height:10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" strokecolor="#7030a0" strokeweight="1.5pt"/>
                <v:shape id="AutoShape 66" o:spid="_x0000_s1125" type="#_x0000_t32" style="position:absolute;left:37872;top:16233;width:3608;height: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" strokecolor="#7030a0" strokeweight="1.5pt"/>
                <v:shape id="AutoShape 67" o:spid="_x0000_s1126" type="#_x0000_t32" style="position:absolute;left:37872;top:12625;width:0;height:36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" strokecolor="#7030a0" strokeweight="1.5pt"/>
                <v:shape id="AutoShape 68" o:spid="_x0000_s1127" type="#_x0000_t32" style="position:absolute;left:34264;top:12625;width:3608;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" strokecolor="#7030a0" strokeweight="1.5pt"/>
                <v:shape id="AutoShape 69" o:spid="_x0000_s1128" type="#_x0000_t32" style="position:absolute;left:34264;top:9016;width:0;height:3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" strokecolor="#7030a0" strokeweight="1.5pt"/>
                <v:shape id="AutoShape 70" o:spid="_x0000_s1129" type="#_x0000_t32" style="position:absolute;left:19840;top:9016;width:14424;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" strokecolor="#7030a0" strokeweight="1.5pt"/>
                <v:shape id="AutoShape 71" o:spid="_x0000_s1130" type="#_x0000_t32" style="position:absolute;left:19840;top:9016;width:0;height:3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" strokecolor="#7030a0" strokeweight="1.5pt"/>
                <v:shape id="AutoShape 72" o:spid="_x0000_s1131" type="#_x0000_t32" style="position:absolute;left:16232;top:12625;width:36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" strokecolor="#7030a0" strokeweight="1.5pt"/>
                <v:shape id="AutoShape 73" o:spid="_x0000_s1132" type="#_x0000_t32" style="position:absolute;left:16232;top:12625;width:0;height:7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" strokecolor="#7030a0" strokeweight="1.5pt"/>
                <v:shape id="AutoShape 74" o:spid="_x0000_s1133" type="#_x0000_t32" style="position:absolute;left:5408;top:1800;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" strokecolor="#7030a0" strokeweight="1.5pt"/>
                <v:shape id="AutoShape 75" o:spid="_x0000_s1134" type="#_x0000_t32" style="position:absolute;left:5408;top:5408;width:14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" strokecolor="#7030a0" strokeweight="1.5pt"/>
                <v:shape id="AutoShape 76" o:spid="_x0000_s1135" type="#_x0000_t32" style="position:absolute;left:19840;top:5432;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" strokecolor="#7030a0" strokeweight="1.5pt"/>
                <v:shape id="AutoShape 77" o:spid="_x0000_s1136" type="#_x0000_t32" style="position:absolute;left:34264;top:9016;width:18032;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" strokecolor="#7030a0" strokeweight="1.5pt"/>
                <v:shape id="AutoShape 78" o:spid="_x0000_s1137" type="#_x0000_t32" style="position:absolute;left:52296;top:5408;width:0;height:36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" strokecolor="#7030a0" strokeweight="1.5pt"/>
                <v:shape id="AutoShape 79" o:spid="_x0000_s1138" type="#_x0000_t32" style="position:absolute;left:5616;top:1872;width:0;height:3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" strokecolor="#00b050" strokeweight="1.5pt"/>
                <v:shape id="AutoShape 80" o:spid="_x0000_s1139" type="#_x0000_t32" style="position:absolute;left:5560;top:5144;width:14488;height: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" strokecolor="#00b050" strokeweight="1.5pt"/>
                <v:shape id="AutoShape 81" o:spid="_x0000_s1140" type="#_x0000_t32" style="position:absolute;left:20048;top:5200;width:0;height:3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" strokecolor="#00b050" strokeweight="1.5pt"/>
                <v:shape id="AutoShape 82" o:spid="_x0000_s1141" type="#_x0000_t32" style="position:absolute;left:20048;top:8816;width:32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" strokecolor="#00b050" strokeweight="1.5pt"/>
                <v:shape id="AutoShape 83" o:spid="_x0000_s1142" type="#_x0000_t32" style="position:absolute;left:52048;top:5496;width:0;height:3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" strokecolor="#00b050" strokeweight="1.5pt"/>
                <v:shape id="AutoShape 84" o:spid="_x0000_s1143" type="#_x0000_t32" style="position:absolute;left:5080;top:19625;width:0;height:51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" strokecolor="yellow" strokeweight="1.5pt"/>
                <v:shape id="AutoShape 85" o:spid="_x0000_s1144" type="#_x0000_t32" style="position:absolute;left:5080;top:19449;width:10864;height: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" strokecolor="yellow" strokeweight="1.5pt"/>
                <v:shape id="AutoShape 86" o:spid="_x0000_s1145" type="#_x0000_t32" style="position:absolute;left:15888;top:12385;width:56;height:71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" strokecolor="yellow" strokeweight="1.5pt"/>
                <v:shape id="AutoShape 87" o:spid="_x0000_s1146" type="#_x0000_t32" style="position:absolute;left:16008;top:12329;width:3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" strokecolor="yellow" strokeweight="1.5pt"/>
                <v:shape id="AutoShape 88" o:spid="_x0000_s1147" type="#_x0000_t32" style="position:absolute;left:19568;top:5616;width:0;height:66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" strokecolor="yellow" strokeweight="1.5pt"/>
                <v:shape id="AutoShape 89" o:spid="_x0000_s1148" type="#_x0000_t32" style="position:absolute;left:5144;top:1816;width:0;height:3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" strokecolor="yellow" strokeweight="1.5pt"/>
                <v:shape id="AutoShape 90" o:spid="_x0000_s1149" type="#_x0000_t32" style="position:absolute;left:5080;top:5736;width:145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" strokecolor="yellow" strokeweight="1.5pt"/>
                <v:shape id="AutoShape 91" o:spid="_x0000_s1150" type="#_x0000_t32" style="position:absolute;left:16424;top:19865;width:64;height:33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" strokecolor="#0070c0" strokeweight="1.5pt"/>
                <v:shape id="AutoShape 92" o:spid="_x0000_s1151" type="#_x0000_t32" style="position:absolute;left:16488;top:23250;width:3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" strokecolor="#0070c0" strokeweight="1.5pt"/>
                <v:shape id="AutoShape 93" o:spid="_x0000_s1152" type="#_x0000_t32" style="position:absolute;left:20104;top:23314;width:0;height:7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" strokecolor="#0070c0" strokeweight="1.5pt"/>
                <v:shape id="AutoShape 94" o:spid="_x0000_s1153" type="#_x0000_t32" style="position:absolute;left:20104;top:30434;width:103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" strokecolor="#0070c0" strokeweight="1.5pt"/>
                <v:shape id="AutoShape 95" o:spid="_x0000_s1154" type="#_x0000_t32" style="position:absolute;left:30432;top:26818;width:0;height:3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" strokecolor="#0070c0" strokeweight="1.5pt"/>
                <v:shape id="AutoShape 96" o:spid="_x0000_s1155" type="#_x0000_t32" style="position:absolute;left:30376;top:26754;width:10864;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" strokecolor="#0070c0" strokeweight="1.5pt"/>
                <v:shape id="AutoShape 97" o:spid="_x0000_s1156" type="#_x0000_t32" style="position:absolute;left:41240;top:16481;width:0;height:10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" strokecolor="#0070c0" strokeweight="1.5pt"/>
                <v:shape id="AutoShape 98" o:spid="_x0000_s1157" type="#_x0000_t32" style="position:absolute;left:37680;top:16417;width:361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" strokecolor="#0070c0" strokeweight="1.5pt"/>
                <v:shape id="AutoShape 99" o:spid="_x0000_s1158" type="#_x0000_t32" style="position:absolute;left:37616;top:12801;width:0;height:3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" strokecolor="#0070c0" strokeweight="1.5pt"/>
                <v:shape id="AutoShape 100" o:spid="_x0000_s1159" type="#_x0000_t32" style="position:absolute;left:34000;top:12857;width:36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" strokecolor="#0070c0" strokeweight="1.5pt"/>
                <v:shape id="AutoShape 101" o:spid="_x0000_s1160" type="#_x0000_t32" style="position:absolute;left:34000;top:9240;width:0;height:3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" strokecolor="#0070c0" strokeweight="1.5pt"/>
                <v:shape id="AutoShape 102" o:spid="_x0000_s1161" type="#_x0000_t32" style="position:absolute;left:20048;top:9296;width:139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" strokecolor="#0070c0" strokeweight="1.5pt"/>
                <v:shape id="AutoShape 103" o:spid="_x0000_s1162" type="#_x0000_t32" style="position:absolute;left:20048;top:9352;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" strokecolor="#0070c0" strokeweight="1.5pt"/>
                <v:shape id="AutoShape 104" o:spid="_x0000_s1163" type="#_x0000_t32" style="position:absolute;left:16424;top:12913;width:3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" strokecolor="#0070c0" strokeweight="1.5pt"/>
                <v:shape id="AutoShape 105" o:spid="_x0000_s1164" type="#_x0000_t32" style="position:absolute;left:16488;top:12913;width:0;height:6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" strokecolor="#0070c0" strokeweight="1.5pt"/>
                <v:shape id="AutoShape 106" o:spid="_x0000_s1165" type="#_x0000_t32" style="position:absolute;left:16720;top:13161;width:0;height:66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" strokecolor="#f79646" strokeweight="1.5pt"/>
                <v:shape id="AutoShape 107" o:spid="_x0000_s1166" type="#_x0000_t32" style="position:absolute;left:16720;top:13161;width:3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" strokecolor="#f79646" strokeweight="1.5pt"/>
                <v:shape id="AutoShape 108" o:spid="_x0000_s1167" type="#_x0000_t32" style="position:absolute;left:20336;top:9592;width:0;height:3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" strokecolor="#f79646" strokeweight="1.5pt"/>
                <v:shape id="AutoShape 109" o:spid="_x0000_s1168" type="#_x0000_t32" style="position:absolute;left:20336;top:9592;width:13360;height: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" strokecolor="#f79646" strokeweight="1.5pt"/>
                <v:shape id="AutoShape 110" o:spid="_x0000_s1169" type="#_x0000_t32" style="position:absolute;left:33640;top:9648;width:0;height:3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" strokecolor="#f79646" strokeweight="1.5pt"/>
                <v:shape id="AutoShape 111" o:spid="_x0000_s1170" type="#_x0000_t32" style="position:absolute;left:33584;top:13161;width:3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" strokecolor="#f79646" strokeweight="1.5pt"/>
                <v:shape id="AutoShape 112" o:spid="_x0000_s1171" type="#_x0000_t32" style="position:absolute;left:37264;top:13161;width:0;height:3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" strokecolor="#f79646" strokeweight="1.5pt"/>
                <v:shape id="AutoShape 113" o:spid="_x0000_s1172" type="#_x0000_t32" style="position:absolute;left:37264;top:16721;width:3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" strokecolor="#f79646" strokeweight="1.5pt"/>
                <v:shape id="AutoShape 114" o:spid="_x0000_s1173" type="#_x0000_t32" style="position:absolute;left:40944;top:16777;width:0;height:3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" strokecolor="#f79646" strokeweight="1.5pt"/>
                <v:oval id="Oval 115" o:spid="_x0000_s1174" style="position:absolute;left:4752;top:24450;width:91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" fillcolor="black" strokeweight="1.5pt"/>
                <v:oval id="Oval 116" o:spid="_x0000_s1175" style="position:absolute;left:4824;top:1256;width:920;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" fillcolor="black" strokeweight="1.5pt"/>
                <v:oval id="Oval 117" o:spid="_x0000_s1176" style="position:absolute;left:15896;top:19265;width:904;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" strokeweight="1.5pt"/>
                <v:oval id="Oval 118" o:spid="_x0000_s1177" style="position:absolute;left:40752;top:20201;width:912;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" strokeweight="1.5pt"/>
                <v:oval id="Oval 119" o:spid="_x0000_s1178" style="position:absolute;left:33608;top:8952;width:904;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" strokeweight="1.5pt"/>
                <v:oval id="Oval 120" o:spid="_x0000_s1179" style="position:absolute;left:19520;top:8576;width:904;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" strokeweight="1.5pt"/>
                <v:oval id="Oval 121" o:spid="_x0000_s1180" style="position:absolute;left:26920;top:2968;width:912;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" strokeweight="1.5pt"/>
                <v:oval id="Oval 122" o:spid="_x0000_s1181" style="position:absolute;left:51704;top:4720;width:904;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" fillcolor="black" strokeweight="1.5pt"/>
                <v:oval id="Oval 123" o:spid="_x0000_s1182" style="position:absolute;left:26896;top:880;width:912;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" fillcolor="black" strokeweight="1.5pt"/>
                <v:shape id="AutoShape 124" o:spid="_x0000_s1183" type="#_x0000_t32" style="position:absolute;left:26144;top:5432;width:3056;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" strokecolor="red" strokeweight="3pt"/>
                <v:shape id="AutoShape 125" o:spid="_x0000_s1184" type="#_x0000_t32" style="position:absolute;left:36920;top:1136;width:3568;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" strokecolor="yellow" strokeweight="1.5pt"/>
                <v:shape id="AutoShape 126" o:spid="_x0000_s1185" type="#_x0000_t32" style="position:absolute;left:36952;top:2696;width:3552;height: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" strokecolor="#00b050" strokeweight="1.5pt"/>
                <v:shape id="AutoShape 127" o:spid="_x0000_s1186" type="#_x0000_t32" style="position:absolute;left:37048;top:4464;width:3568;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" strokecolor="#f79646" strokeweight="1.5pt"/>
                <v:shape id="AutoShape 128" o:spid="_x0000_s1187" type="#_x0000_t32" style="position:absolute;left:37056;top:6352;width:3560;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" strokecolor="#0070c0" strokeweight="1.5pt"/>
                <v:shape id="AutoShape 129" o:spid="_x0000_s1188" type="#_x0000_t32" style="position:absolute;left:25816;top:7384;width:3600;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" strokecolor="#7030a0" strokeweight="1.5pt"/>
                <v:shape id="Text Box 130" o:spid="_x0000_s1189" type="#_x0000_t202" style="position:absolute;left:29184;top:392;width:7128;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" strokecolor="white" strokeweight="1.5pt">
                  <v:textbox>
                    <w:txbxContent>
                      <w:p w:rsidR="005A423E" w:rsidRPr="0069211C" w:rsidRDefault="005A423E" w:rsidP="0019566E">
                        <w:pPr>
                          <w:rPr>
                            <w:sz w:val="16"/>
                          </w:rPr>
                        </w:pPr>
                        <w:r w:rsidRPr="0069211C">
                          <w:rPr>
                            <w:sz w:val="16"/>
                          </w:rPr>
                          <w:t>Termination</w:t>
                        </w:r>
                      </w:p>
                    </w:txbxContent>
                  </v:textbox>
                </v:shape>
                <v:shape id="Text Box 131" o:spid="_x0000_s1190" type="#_x0000_t202" style="position:absolute;left:29280;top:2280;width:7112;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" strokecolor="white" strokeweight="1.5pt">
                  <v:textbox>
                    <w:txbxContent>
                      <w:p w:rsidR="005A423E" w:rsidRPr="0069211C" w:rsidRDefault="005A423E" w:rsidP="0019566E">
                        <w:pPr>
                          <w:rPr>
                            <w:sz w:val="16"/>
                          </w:rPr>
                        </w:pPr>
                        <w:r>
                          <w:rPr>
                            <w:sz w:val="16"/>
                          </w:rPr>
                          <w:t>Junction</w:t>
                        </w:r>
                      </w:p>
                    </w:txbxContent>
                  </v:textbox>
                </v:shape>
                <v:shape id="Text Box 132" o:spid="_x0000_s1191" type="#_x0000_t202" style="position:absolute;left:29320;top:4344;width:7112;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" strokecolor="white" strokeweight="1.5pt">
                  <v:textbox>
                    <w:txbxContent>
                      <w:p w:rsidR="005A423E" w:rsidRPr="0069211C" w:rsidRDefault="005A423E" w:rsidP="0019566E">
                        <w:pPr>
                          <w:rPr>
                            <w:sz w:val="16"/>
                          </w:rPr>
                        </w:pPr>
                        <w:r>
                          <w:rPr>
                            <w:sz w:val="16"/>
                          </w:rPr>
                          <w:t>Surface</w:t>
                        </w:r>
                      </w:p>
                    </w:txbxContent>
                  </v:textbox>
                </v:shape>
                <v:shape id="Text Box 133" o:spid="_x0000_s1192" type="#_x0000_t202" style="position:absolute;left:29600;top:6216;width:7112;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" strokecolor="white" strokeweight="1.5pt">
                  <v:textbox>
                    <w:txbxContent>
                      <w:p w:rsidR="005A423E" w:rsidRPr="0069211C" w:rsidRDefault="005A423E" w:rsidP="0019566E">
                        <w:pPr>
                          <w:rPr>
                            <w:sz w:val="16"/>
                          </w:rPr>
                        </w:pPr>
                        <w:r>
                          <w:rPr>
                            <w:sz w:val="16"/>
                          </w:rPr>
                          <w:t>Wire route</w:t>
                        </w:r>
                      </w:p>
                    </w:txbxContent>
                  </v:textbox>
                </v:shape>
                <v:shape id="Text Box 134" o:spid="_x0000_s1193" type="#_x0000_t202" style="position:absolute;left:40552;top:1736;width:8784;height: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" filled="f" strokecolor="white" strokeweight="1.5pt">
                  <v:textbox>
                    <w:txbxContent>
                      <w:p w:rsidR="005A423E" w:rsidRPr="0069211C" w:rsidRDefault="005A423E" w:rsidP="0019566E">
                        <w:pPr>
                          <w:rPr>
                            <w:sz w:val="16"/>
                          </w:rPr>
                        </w:pPr>
                        <w:r>
                          <w:rPr>
                            <w:sz w:val="16"/>
                          </w:rPr>
                          <w:t>Wire number 2</w:t>
                        </w:r>
                      </w:p>
                    </w:txbxContent>
                  </v:textbox>
                </v:shape>
                <v:shape id="Text Box 135" o:spid="_x0000_s1194" type="#_x0000_t202" style="position:absolute;left:40528;top:3480;width:9120;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" filled="f" strokecolor="white" strokeweight="1.5pt">
                  <v:textbox>
                    <w:txbxContent>
                      <w:p w:rsidR="005A423E" w:rsidRPr="0069211C" w:rsidRDefault="005A423E" w:rsidP="0019566E">
                        <w:pPr>
                          <w:rPr>
                            <w:sz w:val="16"/>
                          </w:rPr>
                        </w:pPr>
                        <w:r>
                          <w:rPr>
                            <w:sz w:val="16"/>
                          </w:rPr>
                          <w:t>Wire number 3</w:t>
                        </w:r>
                      </w:p>
                    </w:txbxContent>
                  </v:textbox>
                </v:shape>
                <v:shape id="Text Box 136" o:spid="_x0000_s1195" type="#_x0000_t202" style="position:absolute;left:40632;top:5136;width:9672;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" filled="f" strokecolor="white" strokeweight="1.5pt">
                  <v:textbox>
                    <w:txbxContent>
                      <w:p w:rsidR="005A423E" w:rsidRPr="0069211C" w:rsidRDefault="005A423E" w:rsidP="0019566E">
                        <w:pPr>
                          <w:rPr>
                            <w:sz w:val="16"/>
                          </w:rPr>
                        </w:pPr>
                        <w:r>
                          <w:rPr>
                            <w:sz w:val="16"/>
                          </w:rPr>
                          <w:t>Wire number 4</w:t>
                        </w:r>
                      </w:p>
                    </w:txbxContent>
                  </v:textbox>
                </v:shape>
                <v:shape id="Text Box 137" o:spid="_x0000_s1196" type="#_x0000_t202" style="position:absolute;left:40496;top:160;width:8712;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" filled="f" strokecolor="white" strokeweight="1.5pt">
                  <v:textbox>
                    <w:txbxContent>
                      <w:p w:rsidR="005A423E" w:rsidRPr="0069211C" w:rsidRDefault="005A423E" w:rsidP="0019566E">
                        <w:pPr>
                          <w:rPr>
                            <w:sz w:val="16"/>
                          </w:rPr>
                        </w:pPr>
                        <w:r>
                          <w:rPr>
                            <w:sz w:val="16"/>
                          </w:rPr>
                          <w:t>Wire number 1</w:t>
                        </w:r>
                      </w:p>
                    </w:txbxContent>
                  </v:textbox>
                </v:shape>
                <w10:anchorlock/>
              </v:group>
            </w:pict>
          </mc:Fallback>
        </mc:AlternateContent>
      </w:r>
    </w:p>
    <w:p w:rsidR="00F5383D" w:rsidRDefault="00F5383D" w:rsidP="003D6CBA">
      <w:pPr>
        <w:rPr>
          <w:i/>
        </w:rPr>
      </w:pPr>
      <w:r>
        <w:rPr>
          <w:i/>
        </w:rPr>
        <w:t xml:space="preserve">Figure </w:t>
      </w:r>
      <w:r w:rsidR="0056615C">
        <w:rPr>
          <w:i/>
        </w:rPr>
        <w:t>10</w:t>
      </w:r>
      <w:r>
        <w:rPr>
          <w:i/>
        </w:rPr>
        <w:t>.3. Cables follow the wire routes forming bundles.</w:t>
      </w:r>
    </w:p>
    <w:p w:rsidR="00F5383D" w:rsidRDefault="00F5383D" w:rsidP="003D6CBA"/>
    <w:p w:rsidR="00F5383D" w:rsidRPr="000242AF" w:rsidRDefault="00F5383D" w:rsidP="003D6CBA">
      <w:r>
        <w:t>Individual cables are assembled into bundles and the bundle parameters are ca</w:t>
      </w:r>
      <w:r w:rsidR="00DA4DC0">
        <w:t>lculated in the EM solver code.</w:t>
      </w:r>
    </w:p>
    <w:p w:rsidR="00F5383D" w:rsidRDefault="00E71119" w:rsidP="003D6CBA">
      <w:r>
        <w:rPr>
          <w:noProof/>
          <w:lang w:eastAsia="en-GB"/>
        </w:rPr>
        <mc:AlternateContent>
          <mc:Choice Requires="wpc">
            <w:drawing>
              <wp:inline distT="0" distB="0" distL="0" distR="0">
                <wp:extent cx="5731510" cy="3439160"/>
                <wp:effectExtent l="0" t="0" r="2540" b="1270"/>
                <wp:docPr id="280"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55" name="Group 140"/>
                        <wpg:cNvGrpSpPr>
                          <a:grpSpLocks/>
                        </wpg:cNvGrpSpPr>
                        <wpg:grpSpPr bwMode="auto">
                          <a:xfrm>
                            <a:off x="718031" y="254753"/>
                            <a:ext cx="674248" cy="680667"/>
                            <a:chOff x="4452" y="6143"/>
                            <a:chExt cx="846" cy="855"/>
                          </a:xfrm>
                        </wpg:grpSpPr>
                        <wps:wsp>
                          <wps:cNvPr id="256" name="Oval 141"/>
                          <wps:cNvSpPr>
                            <a:spLocks noChangeArrowheads="1"/>
                          </wps:cNvSpPr>
                          <wps:spPr bwMode="auto">
                            <a:xfrm>
                              <a:off x="4750" y="6452"/>
                              <a:ext cx="250" cy="237"/>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57" name="Oval 142"/>
                          <wps:cNvSpPr>
                            <a:spLocks noChangeArrowheads="1"/>
                          </wps:cNvSpPr>
                          <wps:spPr bwMode="auto">
                            <a:xfrm>
                              <a:off x="4452" y="6143"/>
                              <a:ext cx="846" cy="855"/>
                            </a:xfrm>
                            <a:prstGeom prst="ellipse">
                              <a:avLst/>
                            </a:prstGeom>
                            <a:noFill/>
                            <a:ln w="19050">
                              <a:solidFill>
                                <a:srgbClr val="808080"/>
                              </a:solidFill>
                              <a:round/>
                              <a:headEnd/>
                              <a:tailEnd/>
                            </a:ln>
                            <a:extLst>
                              <a:ext uri="{909E8E84-426E-40DD-AFC4-6F175D3DCCD1}">
                                <a14:hiddenFill xmlns:a14="http://schemas.microsoft.com/office/drawing/2010/main">
                                  <a:solidFill>
                                    <a:srgbClr val="808080"/>
                                  </a:solidFill>
                                </a14:hiddenFill>
                              </a:ext>
                            </a:extLst>
                          </wps:spPr>
                          <wps:bodyPr rot="0" vert="horz" wrap="square" lIns="91440" tIns="45720" rIns="91440" bIns="45720" anchor="t" anchorCtr="0" upright="1">
                            <a:noAutofit/>
                          </wps:bodyPr>
                        </wps:wsp>
                      </wpg:wgp>
                      <wpg:wgp>
                        <wpg:cNvPr id="258" name="Group 143"/>
                        <wpg:cNvGrpSpPr>
                          <a:grpSpLocks/>
                        </wpg:cNvGrpSpPr>
                        <wpg:grpSpPr bwMode="auto">
                          <a:xfrm>
                            <a:off x="784102" y="1381237"/>
                            <a:ext cx="372548" cy="337547"/>
                            <a:chOff x="3321" y="5977"/>
                            <a:chExt cx="857" cy="792"/>
                          </a:xfrm>
                        </wpg:grpSpPr>
                        <wps:wsp>
                          <wps:cNvPr id="259" name="Oval 144"/>
                          <wps:cNvSpPr>
                            <a:spLocks noChangeArrowheads="1"/>
                          </wps:cNvSpPr>
                          <wps:spPr bwMode="auto">
                            <a:xfrm>
                              <a:off x="3624" y="6255"/>
                              <a:ext cx="251" cy="236"/>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60" name="Oval 145"/>
                          <wps:cNvSpPr>
                            <a:spLocks noChangeArrowheads="1"/>
                          </wps:cNvSpPr>
                          <wps:spPr bwMode="auto">
                            <a:xfrm>
                              <a:off x="3321" y="5977"/>
                              <a:ext cx="857" cy="792"/>
                            </a:xfrm>
                            <a:prstGeom prst="ellipse">
                              <a:avLst/>
                            </a:prstGeom>
                            <a:noFill/>
                            <a:ln w="19050">
                              <a:solidFill>
                                <a:srgbClr val="808080"/>
                              </a:solidFill>
                              <a:round/>
                              <a:headEnd/>
                              <a:tailEnd/>
                            </a:ln>
                            <a:extLst>
                              <a:ext uri="{909E8E84-426E-40DD-AFC4-6F175D3DCCD1}">
                                <a14:hiddenFill xmlns:a14="http://schemas.microsoft.com/office/drawing/2010/main">
                                  <a:solidFill>
                                    <a:srgbClr val="808080"/>
                                  </a:solidFill>
                                </a14:hiddenFill>
                              </a:ext>
                            </a:extLst>
                          </wps:spPr>
                          <wps:bodyPr rot="0" vert="horz" wrap="square" lIns="91440" tIns="45720" rIns="91440" bIns="45720" anchor="t" anchorCtr="0" upright="1">
                            <a:noAutofit/>
                          </wps:bodyPr>
                        </wps:wsp>
                      </wpg:wgp>
                      <wps:wsp>
                        <wps:cNvPr id="261" name="Oval 146"/>
                        <wps:cNvSpPr>
                          <a:spLocks noChangeArrowheads="1"/>
                        </wps:cNvSpPr>
                        <wps:spPr bwMode="auto">
                          <a:xfrm>
                            <a:off x="816740" y="2127980"/>
                            <a:ext cx="269063" cy="257937"/>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g:wgp>
                        <wpg:cNvPr id="262" name="Group 147"/>
                        <wpg:cNvGrpSpPr>
                          <a:grpSpLocks/>
                        </wpg:cNvGrpSpPr>
                        <wpg:grpSpPr bwMode="auto">
                          <a:xfrm>
                            <a:off x="4036734" y="1121708"/>
                            <a:ext cx="673452" cy="680667"/>
                            <a:chOff x="4452" y="6143"/>
                            <a:chExt cx="846" cy="855"/>
                          </a:xfrm>
                        </wpg:grpSpPr>
                        <wps:wsp>
                          <wps:cNvPr id="263" name="Oval 148"/>
                          <wps:cNvSpPr>
                            <a:spLocks noChangeArrowheads="1"/>
                          </wps:cNvSpPr>
                          <wps:spPr bwMode="auto">
                            <a:xfrm>
                              <a:off x="4750" y="6452"/>
                              <a:ext cx="250" cy="237"/>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64" name="Oval 149"/>
                          <wps:cNvSpPr>
                            <a:spLocks noChangeArrowheads="1"/>
                          </wps:cNvSpPr>
                          <wps:spPr bwMode="auto">
                            <a:xfrm>
                              <a:off x="4452" y="6143"/>
                              <a:ext cx="846" cy="855"/>
                            </a:xfrm>
                            <a:prstGeom prst="ellipse">
                              <a:avLst/>
                            </a:prstGeom>
                            <a:noFill/>
                            <a:ln w="19050">
                              <a:solidFill>
                                <a:srgbClr val="808080"/>
                              </a:solidFill>
                              <a:round/>
                              <a:headEnd/>
                              <a:tailEnd/>
                            </a:ln>
                            <a:extLst>
                              <a:ext uri="{909E8E84-426E-40DD-AFC4-6F175D3DCCD1}">
                                <a14:hiddenFill xmlns:a14="http://schemas.microsoft.com/office/drawing/2010/main">
                                  <a:solidFill>
                                    <a:srgbClr val="808080"/>
                                  </a:solidFill>
                                </a14:hiddenFill>
                              </a:ext>
                            </a:extLst>
                          </wps:spPr>
                          <wps:bodyPr rot="0" vert="horz" wrap="square" lIns="91440" tIns="45720" rIns="91440" bIns="45720" anchor="t" anchorCtr="0" upright="1">
                            <a:noAutofit/>
                          </wps:bodyPr>
                        </wps:wsp>
                      </wpg:wgp>
                      <wpg:wgp>
                        <wpg:cNvPr id="265" name="Group 150"/>
                        <wpg:cNvGrpSpPr>
                          <a:grpSpLocks/>
                        </wpg:cNvGrpSpPr>
                        <wpg:grpSpPr bwMode="auto">
                          <a:xfrm>
                            <a:off x="3947578" y="1844568"/>
                            <a:ext cx="374936" cy="335955"/>
                            <a:chOff x="3321" y="5977"/>
                            <a:chExt cx="857" cy="792"/>
                          </a:xfrm>
                        </wpg:grpSpPr>
                        <wps:wsp>
                          <wps:cNvPr id="266" name="Oval 151"/>
                          <wps:cNvSpPr>
                            <a:spLocks noChangeArrowheads="1"/>
                          </wps:cNvSpPr>
                          <wps:spPr bwMode="auto">
                            <a:xfrm>
                              <a:off x="3624" y="6255"/>
                              <a:ext cx="251" cy="236"/>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67" name="Oval 152"/>
                          <wps:cNvSpPr>
                            <a:spLocks noChangeArrowheads="1"/>
                          </wps:cNvSpPr>
                          <wps:spPr bwMode="auto">
                            <a:xfrm>
                              <a:off x="3321" y="5977"/>
                              <a:ext cx="857" cy="792"/>
                            </a:xfrm>
                            <a:prstGeom prst="ellipse">
                              <a:avLst/>
                            </a:prstGeom>
                            <a:noFill/>
                            <a:ln w="19050">
                              <a:solidFill>
                                <a:srgbClr val="808080"/>
                              </a:solidFill>
                              <a:round/>
                              <a:headEnd/>
                              <a:tailEnd/>
                            </a:ln>
                            <a:extLst>
                              <a:ext uri="{909E8E84-426E-40DD-AFC4-6F175D3DCCD1}">
                                <a14:hiddenFill xmlns:a14="http://schemas.microsoft.com/office/drawing/2010/main">
                                  <a:solidFill>
                                    <a:srgbClr val="808080"/>
                                  </a:solidFill>
                                </a14:hiddenFill>
                              </a:ext>
                            </a:extLst>
                          </wps:spPr>
                          <wps:bodyPr rot="0" vert="horz" wrap="square" lIns="91440" tIns="45720" rIns="91440" bIns="45720" anchor="t" anchorCtr="0" upright="1">
                            <a:noAutofit/>
                          </wps:bodyPr>
                        </wps:wsp>
                      </wpg:wgp>
                      <wps:wsp>
                        <wps:cNvPr id="268" name="Oval 153"/>
                        <wps:cNvSpPr>
                          <a:spLocks noChangeArrowheads="1"/>
                        </wps:cNvSpPr>
                        <wps:spPr bwMode="auto">
                          <a:xfrm>
                            <a:off x="4394954" y="1866859"/>
                            <a:ext cx="269063" cy="257141"/>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69" name="Oval 154"/>
                        <wps:cNvSpPr>
                          <a:spLocks noChangeArrowheads="1"/>
                        </wps:cNvSpPr>
                        <wps:spPr bwMode="auto">
                          <a:xfrm>
                            <a:off x="848582" y="2903383"/>
                            <a:ext cx="157617" cy="160813"/>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70" name="Oval 155"/>
                        <wps:cNvSpPr>
                          <a:spLocks noChangeArrowheads="1"/>
                        </wps:cNvSpPr>
                        <wps:spPr bwMode="auto">
                          <a:xfrm>
                            <a:off x="3908571" y="1640766"/>
                            <a:ext cx="157617" cy="161609"/>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71" name="Text Box 156"/>
                        <wps:cNvSpPr txBox="1">
                          <a:spLocks noChangeArrowheads="1"/>
                        </wps:cNvSpPr>
                        <wps:spPr bwMode="auto">
                          <a:xfrm>
                            <a:off x="620118" y="991943"/>
                            <a:ext cx="795247" cy="336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rsidR="005A423E" w:rsidRDefault="005A423E" w:rsidP="0019566E">
                              <w:r>
                                <w:t>Cable 1</w:t>
                              </w:r>
                            </w:p>
                          </w:txbxContent>
                        </wps:txbx>
                        <wps:bodyPr rot="0" vert="horz" wrap="square" lIns="91440" tIns="45720" rIns="91440" bIns="45720" anchor="t" anchorCtr="0" upright="1">
                          <a:noAutofit/>
                        </wps:bodyPr>
                      </wps:wsp>
                      <wps:wsp>
                        <wps:cNvPr id="272" name="Text Box 157"/>
                        <wps:cNvSpPr txBox="1">
                          <a:spLocks noChangeArrowheads="1"/>
                        </wps:cNvSpPr>
                        <wps:spPr bwMode="auto">
                          <a:xfrm>
                            <a:off x="591460" y="1756997"/>
                            <a:ext cx="795247" cy="335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rsidR="005A423E" w:rsidRDefault="005A423E" w:rsidP="0019566E">
                              <w:r>
                                <w:t>Cable 2</w:t>
                              </w:r>
                            </w:p>
                          </w:txbxContent>
                        </wps:txbx>
                        <wps:bodyPr rot="0" vert="horz" wrap="square" lIns="91440" tIns="45720" rIns="91440" bIns="45720" anchor="t" anchorCtr="0" upright="1">
                          <a:noAutofit/>
                        </wps:bodyPr>
                      </wps:wsp>
                      <wps:wsp>
                        <wps:cNvPr id="273" name="Text Box 158"/>
                        <wps:cNvSpPr txBox="1">
                          <a:spLocks noChangeArrowheads="1"/>
                        </wps:cNvSpPr>
                        <wps:spPr bwMode="auto">
                          <a:xfrm>
                            <a:off x="581111" y="2427315"/>
                            <a:ext cx="794451" cy="335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rsidR="005A423E" w:rsidRDefault="005A423E" w:rsidP="0019566E">
                              <w:r>
                                <w:t>Cable 3</w:t>
                              </w:r>
                            </w:p>
                          </w:txbxContent>
                        </wps:txbx>
                        <wps:bodyPr rot="0" vert="horz" wrap="square" lIns="91440" tIns="45720" rIns="91440" bIns="45720" anchor="t" anchorCtr="0" upright="1">
                          <a:noAutofit/>
                        </wps:bodyPr>
                      </wps:wsp>
                      <wps:wsp>
                        <wps:cNvPr id="274" name="Text Box 159"/>
                        <wps:cNvSpPr txBox="1">
                          <a:spLocks noChangeArrowheads="1"/>
                        </wps:cNvSpPr>
                        <wps:spPr bwMode="auto">
                          <a:xfrm>
                            <a:off x="542901" y="3102409"/>
                            <a:ext cx="795247" cy="336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rsidR="005A423E" w:rsidRDefault="005A423E" w:rsidP="0019566E">
                              <w:r>
                                <w:t>Cable 4</w:t>
                              </w:r>
                            </w:p>
                          </w:txbxContent>
                        </wps:txbx>
                        <wps:bodyPr rot="0" vert="horz" wrap="square" lIns="91440" tIns="45720" rIns="91440" bIns="45720" anchor="t" anchorCtr="0" upright="1">
                          <a:noAutofit/>
                        </wps:bodyPr>
                      </wps:wsp>
                      <wps:wsp>
                        <wps:cNvPr id="275" name="AutoShape 160"/>
                        <wps:cNvCnPr>
                          <a:cxnSpLocks noChangeShapeType="1"/>
                        </wps:cNvCnPr>
                        <wps:spPr bwMode="auto">
                          <a:xfrm>
                            <a:off x="1526811" y="655192"/>
                            <a:ext cx="2070508" cy="811228"/>
                          </a:xfrm>
                          <a:prstGeom prst="straightConnector1">
                            <a:avLst/>
                          </a:prstGeom>
                          <a:noFill/>
                          <a:ln w="19050">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276" name="AutoShape 161"/>
                        <wps:cNvCnPr>
                          <a:cxnSpLocks noChangeShapeType="1"/>
                        </wps:cNvCnPr>
                        <wps:spPr bwMode="auto">
                          <a:xfrm>
                            <a:off x="1311083" y="1587427"/>
                            <a:ext cx="2252006" cy="77222"/>
                          </a:xfrm>
                          <a:prstGeom prst="straightConnector1">
                            <a:avLst/>
                          </a:prstGeom>
                          <a:noFill/>
                          <a:ln w="19050">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277" name="AutoShape 162"/>
                        <wps:cNvCnPr>
                          <a:cxnSpLocks noChangeShapeType="1"/>
                        </wps:cNvCnPr>
                        <wps:spPr bwMode="auto">
                          <a:xfrm flipV="1">
                            <a:off x="1337352" y="1915421"/>
                            <a:ext cx="2267927" cy="370187"/>
                          </a:xfrm>
                          <a:prstGeom prst="straightConnector1">
                            <a:avLst/>
                          </a:prstGeom>
                          <a:noFill/>
                          <a:ln w="19050">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278" name="AutoShape 163"/>
                        <wps:cNvCnPr>
                          <a:cxnSpLocks noChangeShapeType="1"/>
                        </wps:cNvCnPr>
                        <wps:spPr bwMode="auto">
                          <a:xfrm flipV="1">
                            <a:off x="1414569" y="2182115"/>
                            <a:ext cx="2268723" cy="759481"/>
                          </a:xfrm>
                          <a:prstGeom prst="straightConnector1">
                            <a:avLst/>
                          </a:prstGeom>
                          <a:noFill/>
                          <a:ln w="19050">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279" name="Text Box 164"/>
                        <wps:cNvSpPr txBox="1">
                          <a:spLocks noChangeArrowheads="1"/>
                        </wps:cNvSpPr>
                        <wps:spPr bwMode="auto">
                          <a:xfrm>
                            <a:off x="3467564" y="2433683"/>
                            <a:ext cx="1777564" cy="645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rsidR="005A423E" w:rsidRDefault="005A423E" w:rsidP="0019566E">
                              <w:r>
                                <w:t>Individual cables combine to form a bundle</w:t>
                              </w:r>
                            </w:p>
                          </w:txbxContent>
                        </wps:txbx>
                        <wps:bodyPr rot="0" vert="horz" wrap="square" lIns="91440" tIns="45720" rIns="91440" bIns="45720" anchor="t" anchorCtr="0" upright="1">
                          <a:noAutofit/>
                        </wps:bodyPr>
                      </wps:wsp>
                    </wpc:wpc>
                  </a:graphicData>
                </a:graphic>
              </wp:inline>
            </w:drawing>
          </mc:Choice>
          <mc:Fallback>
            <w:pict>
              <v:group id="Canvas 138" o:spid="_x0000_s1197"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">
                <v:shape id="_x0000_s1198" type="#_x0000_t75" style="position:absolute;width:57315;height:34391;visibility:visible;mso-wrap-style:square">
                  <v:fill o:detectmouseclick="t"/>
                  <v:path o:connecttype="none"/>
                </v:shape>
                <v:group id="Group 140" o:spid="_x0000_s1199" style="position:absolute;left:7180;top:2547;width:6742;height:6807" coordorigin="4452,6143" coordsize="84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oval id="Oval 141" o:spid="_x0000_s1200" style="position:absolute;left:4750;top:6452;width:25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" fillcolor="gray" strokecolor="gray" strokeweight="1.5pt"/>
                  <v:oval id="Oval 142" o:spid="_x0000_s1201" style="position:absolute;left:4452;top:6143;width:846;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" filled="f" fillcolor="gray" strokecolor="gray" strokeweight="1.5pt"/>
                </v:group>
                <v:group id="Group 143" o:spid="_x0000_s1202" style="position:absolute;left:7841;top:13812;width:3725;height:3375" coordorigin="3321,5977" coordsize="85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oval id="Oval 144" o:spid="_x0000_s1203" style="position:absolute;left:3624;top:6255;width:251;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" fillcolor="gray" strokecolor="gray" strokeweight="1.5pt"/>
                  <v:oval id="Oval 145" o:spid="_x0000_s1204" style="position:absolute;left:3321;top:5977;width:857;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" filled="f" fillcolor="gray" strokecolor="gray" strokeweight="1.5pt"/>
                </v:group>
                <v:oval id="Oval 146" o:spid="_x0000_s1205" style="position:absolute;left:8167;top:21279;width:2691;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" fillcolor="gray" strokecolor="gray" strokeweight="1.5pt"/>
                <v:group id="Group 147" o:spid="_x0000_s1206" style="position:absolute;left:40367;top:11217;width:6734;height:6806" coordorigin="4452,6143" coordsize="84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Oval 148" o:spid="_x0000_s1207" style="position:absolute;left:4750;top:6452;width:25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" fillcolor="gray" strokecolor="gray" strokeweight="1.5pt"/>
                  <v:oval id="Oval 149" o:spid="_x0000_s1208" style="position:absolute;left:4452;top:6143;width:846;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" filled="f" fillcolor="gray" strokecolor="gray" strokeweight="1.5pt"/>
                </v:group>
                <v:group id="Group 150" o:spid="_x0000_s1209" style="position:absolute;left:39475;top:18445;width:3750;height:3360" coordorigin="3321,5977" coordsize="85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oval id="Oval 151" o:spid="_x0000_s1210" style="position:absolute;left:3624;top:6255;width:251;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" fillcolor="gray" strokecolor="gray" strokeweight="1.5pt"/>
                  <v:oval id="Oval 152" o:spid="_x0000_s1211" style="position:absolute;left:3321;top:5977;width:857;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" filled="f" fillcolor="gray" strokecolor="gray" strokeweight="1.5pt"/>
                </v:group>
                <v:oval id="Oval 153" o:spid="_x0000_s1212" style="position:absolute;left:43949;top:18668;width:269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" fillcolor="gray" strokecolor="gray" strokeweight="1.5pt"/>
                <v:oval id="Oval 154" o:spid="_x0000_s1213" style="position:absolute;left:8485;top:29033;width:1576;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" fillcolor="gray" strokecolor="gray" strokeweight="1.5pt"/>
                <v:oval id="Oval 155" o:spid="_x0000_s1214" style="position:absolute;left:39085;top:16407;width:1576;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" fillcolor="gray" strokecolor="gray" strokeweight="1.5pt"/>
                <v:shape id="Text Box 156" o:spid="_x0000_s1215" type="#_x0000_t202" style="position:absolute;left:6201;top:9919;width:7952;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" filled="f" stroked="f" strokecolor="#7030a0" strokeweight="1.5pt">
                  <v:textbox>
                    <w:txbxContent>
                      <w:p w:rsidR="005A423E" w:rsidRDefault="005A423E" w:rsidP="0019566E">
                        <w:r>
                          <w:t>Cable 1</w:t>
                        </w:r>
                      </w:p>
                    </w:txbxContent>
                  </v:textbox>
                </v:shape>
                <v:shape id="Text Box 157" o:spid="_x0000_s1216" type="#_x0000_t202" style="position:absolute;left:5914;top:17569;width:7953;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" filled="f" stroked="f" strokecolor="#7030a0" strokeweight="1.5pt">
                  <v:textbox>
                    <w:txbxContent>
                      <w:p w:rsidR="005A423E" w:rsidRDefault="005A423E" w:rsidP="0019566E">
                        <w:r>
                          <w:t>Cable 2</w:t>
                        </w:r>
                      </w:p>
                    </w:txbxContent>
                  </v:textbox>
                </v:shape>
                <v:shape id="Text Box 158" o:spid="_x0000_s1217" type="#_x0000_t202" style="position:absolute;left:5811;top:24273;width:7944;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" filled="f" stroked="f" strokecolor="#7030a0" strokeweight="1.5pt">
                  <v:textbox>
                    <w:txbxContent>
                      <w:p w:rsidR="005A423E" w:rsidRDefault="005A423E" w:rsidP="0019566E">
                        <w:r>
                          <w:t>Cable 3</w:t>
                        </w:r>
                      </w:p>
                    </w:txbxContent>
                  </v:textbox>
                </v:shape>
                <v:shape id="Text Box 159" o:spid="_x0000_s1218" type="#_x0000_t202" style="position:absolute;left:5429;top:31024;width:7952;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" filled="f" stroked="f" strokecolor="#7030a0" strokeweight="1.5pt">
                  <v:textbox>
                    <w:txbxContent>
                      <w:p w:rsidR="005A423E" w:rsidRDefault="005A423E" w:rsidP="0019566E">
                        <w:r>
                          <w:t>Cable 4</w:t>
                        </w:r>
                      </w:p>
                    </w:txbxContent>
                  </v:textbox>
                </v:shape>
                <v:shape id="AutoShape 160" o:spid="_x0000_s1219" type="#_x0000_t32" style="position:absolute;left:15268;top:6551;width:20705;height:8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" strokecolor="#7030a0" strokeweight="1.5pt">
                  <v:stroke endarrow="block"/>
                </v:shape>
                <v:shape id="AutoShape 161" o:spid="_x0000_s1220" type="#_x0000_t32" style="position:absolute;left:13110;top:15874;width:22520;height: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" strokecolor="#7030a0" strokeweight="1.5pt">
                  <v:stroke endarrow="block"/>
                </v:shape>
                <v:shape id="AutoShape 162" o:spid="_x0000_s1221" type="#_x0000_t32" style="position:absolute;left:13373;top:19154;width:22679;height:37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" strokecolor="#7030a0" strokeweight="1.5pt">
                  <v:stroke endarrow="block"/>
                </v:shape>
                <v:shape id="AutoShape 163" o:spid="_x0000_s1222" type="#_x0000_t32" style="position:absolute;left:14145;top:21821;width:22687;height:75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" strokecolor="#7030a0" strokeweight="1.5pt">
                  <v:stroke endarrow="block"/>
                </v:shape>
                <v:shape id="Text Box 164" o:spid="_x0000_s1223" type="#_x0000_t202" style="position:absolute;left:34675;top:24336;width:17776;height:6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" filled="f" stroked="f" strokecolor="#7030a0" strokeweight="1.5pt">
                  <v:textbox>
                    <w:txbxContent>
                      <w:p w:rsidR="005A423E" w:rsidRDefault="005A423E" w:rsidP="0019566E">
                        <w:r>
                          <w:t>Individual cables combine to form a bundle</w:t>
                        </w:r>
                      </w:p>
                    </w:txbxContent>
                  </v:textbox>
                </v:shape>
                <w10:anchorlock/>
              </v:group>
            </w:pict>
          </mc:Fallback>
        </mc:AlternateContent>
      </w:r>
    </w:p>
    <w:p w:rsidR="00F5383D" w:rsidRDefault="00F5383D" w:rsidP="003D6CBA">
      <w:pPr>
        <w:rPr>
          <w:i/>
        </w:rPr>
      </w:pPr>
      <w:r>
        <w:rPr>
          <w:i/>
        </w:rPr>
        <w:t xml:space="preserve">Figure </w:t>
      </w:r>
      <w:r w:rsidR="0056615C">
        <w:rPr>
          <w:i/>
        </w:rPr>
        <w:t>10</w:t>
      </w:r>
      <w:r>
        <w:rPr>
          <w:i/>
        </w:rPr>
        <w:t>.4. Individual cables are combined to form bundles.</w:t>
      </w:r>
    </w:p>
    <w:p w:rsidR="00F5383D" w:rsidRDefault="00F5383D" w:rsidP="003D6CBA"/>
    <w:p w:rsidR="00F5383D" w:rsidRDefault="00F5383D" w:rsidP="003D6CBA">
      <w:r>
        <w:lastRenderedPageBreak/>
        <w:t xml:space="preserve">The individual cable characteristics are defined in a </w:t>
      </w:r>
      <w:r w:rsidRPr="00612D06">
        <w:rPr>
          <w:b/>
        </w:rPr>
        <w:t>.cable</w:t>
      </w:r>
      <w:r>
        <w:t xml:space="preserve"> file in which the cable characteristics are defined.</w:t>
      </w:r>
    </w:p>
    <w:p w:rsidR="00F5383D" w:rsidRDefault="00F5383D" w:rsidP="003D6CBA">
      <w:r>
        <w:t>The available cable types and their required parameters are as follows:</w:t>
      </w:r>
    </w:p>
    <w:p w:rsidR="00F5383D" w:rsidRDefault="00F5383D" w:rsidP="003D6CBA">
      <w:r w:rsidRPr="00FF79DD">
        <w:rPr>
          <w:b/>
        </w:rPr>
        <w:t>Cylindrical</w:t>
      </w:r>
      <w:r>
        <w:t>: single cylindrical conductor.</w:t>
      </w:r>
    </w:p>
    <w:p w:rsidR="00F5383D" w:rsidRDefault="00F5383D" w:rsidP="003D6CBA">
      <w:r>
        <w:t xml:space="preserve">Parameters: radius of conductor, radius of </w:t>
      </w:r>
      <w:r w:rsidR="00DA4DC0">
        <w:t>insulation, relative permittivity of insulation</w:t>
      </w:r>
    </w:p>
    <w:p w:rsidR="00AD0EE3" w:rsidRDefault="00AD0EE3" w:rsidP="00AD0EE3">
      <w:r>
        <w:rPr>
          <w:b/>
        </w:rPr>
        <w:t>FD_</w:t>
      </w:r>
      <w:r w:rsidRPr="00FF79DD">
        <w:rPr>
          <w:b/>
        </w:rPr>
        <w:t>Cylindrical</w:t>
      </w:r>
      <w:r>
        <w:t xml:space="preserve">: single cylindrical conductor with frequency dependent series </w:t>
      </w:r>
      <w:r w:rsidR="00B10A11">
        <w:t>impedance.</w:t>
      </w:r>
    </w:p>
    <w:p w:rsidR="00DA4DC0" w:rsidRDefault="00AD0EE3" w:rsidP="003D6CBA">
      <w:r>
        <w:t>Parameters: radius of conductor, radius of insulation</w:t>
      </w:r>
      <w:r w:rsidR="00DA4DC0">
        <w:t>, relative permittivity of insulation</w:t>
      </w:r>
    </w:p>
    <w:p w:rsidR="00DA4DC0" w:rsidRDefault="00DA4DC0" w:rsidP="003D6CBA">
      <w:r>
        <w:t>In addition to these parameters a single filter description specifies the series impedance.</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FD_cylindrical</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conductors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PARAMETERS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 </w:t>
      </w:r>
      <w:r>
        <w:rPr>
          <w:rFonts w:ascii="Courier New" w:hAnsi="Courier New" w:cs="Courier New"/>
        </w:rPr>
        <w:tab/>
        <w:t># parameter 1: conductor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0.002 </w:t>
      </w:r>
      <w:r>
        <w:rPr>
          <w:rFonts w:ascii="Courier New" w:hAnsi="Courier New" w:cs="Courier New"/>
        </w:rPr>
        <w:tab/>
        <w:t># parameter 2: insulation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FILTERS</w:t>
      </w:r>
    </w:p>
    <w:p w:rsidR="00DA4DC0" w:rsidRPr="001757FF" w:rsidRDefault="00DA4DC0" w:rsidP="00DA4DC0">
      <w:pPr>
        <w:autoSpaceDE w:val="0"/>
        <w:autoSpaceDN w:val="0"/>
        <w:adjustRightInd w:val="0"/>
        <w:spacing w:after="0" w:line="240" w:lineRule="auto"/>
        <w:rPr>
          <w:rFonts w:ascii="Courier New" w:hAnsi="Courier New" w:cs="Courier New"/>
          <w:lang w:val="it-IT"/>
        </w:rPr>
      </w:pPr>
      <w:r w:rsidRPr="001757FF">
        <w:rPr>
          <w:rFonts w:ascii="Courier New" w:hAnsi="Courier New" w:cs="Courier New"/>
          <w:lang w:val="it-IT"/>
        </w:rPr>
        <w:t># Filter 1: Wire impedance filter</w:t>
      </w:r>
    </w:p>
    <w:p w:rsidR="00DA4DC0" w:rsidRPr="001757FF" w:rsidRDefault="00DA4DC0" w:rsidP="00DA4DC0">
      <w:pPr>
        <w:autoSpaceDE w:val="0"/>
        <w:autoSpaceDN w:val="0"/>
        <w:adjustRightInd w:val="0"/>
        <w:spacing w:after="0" w:line="240" w:lineRule="auto"/>
        <w:rPr>
          <w:rFonts w:ascii="Courier New" w:hAnsi="Courier New" w:cs="Courier New"/>
          <w:lang w:val="it-IT"/>
        </w:rPr>
      </w:pPr>
      <w:r w:rsidRPr="001757FF">
        <w:rPr>
          <w:rFonts w:ascii="Courier New" w:hAnsi="Courier New" w:cs="Courier New"/>
          <w:lang w:val="it-IT"/>
        </w:rPr>
        <w:t xml:space="preserve">1.0e8 </w:t>
      </w:r>
      <w:r w:rsidRPr="001757FF">
        <w:rPr>
          <w:rFonts w:ascii="Courier New" w:hAnsi="Courier New" w:cs="Courier New"/>
          <w:lang w:val="it-IT"/>
        </w:rPr>
        <w:tab/>
        <w:t># w normalisation constant</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2.5 </w:t>
      </w:r>
      <w:r>
        <w:rPr>
          <w:rFonts w:ascii="Courier New" w:hAnsi="Courier New" w:cs="Courier New"/>
        </w:rPr>
        <w:tab/>
      </w:r>
      <w:r>
        <w:rPr>
          <w:rFonts w:ascii="Courier New" w:hAnsi="Courier New" w:cs="Courier New"/>
        </w:rPr>
        <w:tab/>
        <w:t># a coefficients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DA4DC0" w:rsidRDefault="00DA4DC0" w:rsidP="00DA4DC0">
      <w:pPr>
        <w:autoSpaceDE w:val="0"/>
        <w:autoSpaceDN w:val="0"/>
        <w:adjustRightInd w:val="0"/>
        <w:spacing w:after="0" w:line="240" w:lineRule="auto"/>
        <w:rPr>
          <w:rFonts w:ascii="Courier New" w:hAnsi="Courier New" w:cs="Courier New"/>
        </w:rPr>
      </w:pPr>
    </w:p>
    <w:p w:rsidR="00DA4DC0" w:rsidRDefault="00DA4DC0" w:rsidP="003D6CBA"/>
    <w:p w:rsidR="00F5383D" w:rsidRDefault="00F5383D" w:rsidP="003D6CBA">
      <w:r w:rsidRPr="00FF79DD">
        <w:rPr>
          <w:b/>
        </w:rPr>
        <w:t>Coaxia</w:t>
      </w:r>
      <w:r w:rsidR="00AD0EE3">
        <w:rPr>
          <w:b/>
        </w:rPr>
        <w:t>l</w:t>
      </w:r>
      <w:r>
        <w:t xml:space="preserve">: cylindrical coaxial cable with dielectric between wire and shield, including </w:t>
      </w:r>
      <w:r w:rsidR="00B10A11">
        <w:t>Z</w:t>
      </w:r>
      <w:r w:rsidR="00B10A11" w:rsidRPr="00B10A11">
        <w:rPr>
          <w:vertAlign w:val="subscript"/>
        </w:rPr>
        <w:t>t</w:t>
      </w:r>
      <w:r w:rsidR="00B10A11">
        <w:t>=</w:t>
      </w:r>
      <w:r>
        <w:t>R</w:t>
      </w:r>
      <w:r w:rsidRPr="00B10A11">
        <w:rPr>
          <w:vertAlign w:val="subscript"/>
        </w:rPr>
        <w:t>t</w:t>
      </w:r>
      <w:r>
        <w:t>+jωL</w:t>
      </w:r>
      <w:r w:rsidRPr="00B10A11">
        <w:rPr>
          <w:vertAlign w:val="subscript"/>
        </w:rPr>
        <w:t xml:space="preserve">t </w:t>
      </w:r>
      <w:r>
        <w:t>transfer impedance model.</w:t>
      </w:r>
    </w:p>
    <w:p w:rsidR="00F5383D" w:rsidRDefault="00F5383D" w:rsidP="003D6CBA">
      <w:r>
        <w:t>Parameters: shield radius,</w:t>
      </w:r>
      <w:r w:rsidR="00DA4DC0">
        <w:t xml:space="preserve"> outer insulation radius, permittivity of outer dielectric,</w:t>
      </w:r>
      <w:r>
        <w:t xml:space="preserve"> inner radius, permittivity of </w:t>
      </w:r>
      <w:r w:rsidR="00DA4DC0">
        <w:t xml:space="preserve">inner </w:t>
      </w:r>
      <w:r>
        <w:t>dielectric,</w:t>
      </w:r>
      <w:r w:rsidR="00DA4DC0">
        <w:t xml:space="preserve"> per-unit-length</w:t>
      </w:r>
      <w:r>
        <w:t xml:space="preserve"> </w:t>
      </w:r>
      <w:r w:rsidR="00DA4DC0">
        <w:t xml:space="preserve">transfer inductance </w:t>
      </w:r>
      <w:r>
        <w:t>L</w:t>
      </w:r>
      <w:r w:rsidRPr="00B10A11">
        <w:rPr>
          <w:vertAlign w:val="subscript"/>
        </w:rPr>
        <w:t>t</w:t>
      </w:r>
      <w:r>
        <w:t>,</w:t>
      </w:r>
      <w:r w:rsidR="00DA4DC0" w:rsidRPr="00DA4DC0">
        <w:t xml:space="preserve"> </w:t>
      </w:r>
      <w:r w:rsidR="00DA4DC0">
        <w:t>per-unit-length transfer resistance,</w:t>
      </w:r>
      <w:r>
        <w:t xml:space="preserve"> R</w:t>
      </w:r>
      <w:r w:rsidRPr="00B10A11">
        <w:rPr>
          <w:vertAlign w:val="subscript"/>
        </w:rPr>
        <w:t>t</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coaxial</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number of conductors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7</w:t>
      </w:r>
      <w:r>
        <w:rPr>
          <w:rFonts w:ascii="Courier New" w:hAnsi="Courier New" w:cs="Courier New"/>
        </w:rPr>
        <w:tab/>
      </w:r>
      <w:r>
        <w:rPr>
          <w:rFonts w:ascii="Courier New" w:hAnsi="Courier New" w:cs="Courier New"/>
        </w:rPr>
        <w:tab/>
        <w:t># NUMBER OF PARAMETERS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1: shield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2: insulation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0.00042  </w:t>
      </w:r>
      <w:r>
        <w:rPr>
          <w:rFonts w:ascii="Courier New" w:hAnsi="Courier New" w:cs="Courier New"/>
        </w:rPr>
        <w:tab/>
        <w:t># parameter 4: inner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2.25   </w:t>
      </w:r>
      <w:r>
        <w:rPr>
          <w:rFonts w:ascii="Courier New" w:hAnsi="Courier New" w:cs="Courier New"/>
        </w:rPr>
        <w:tab/>
        <w:t># parameter 5: permittivity of inner dielectric</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6.59e-10  </w:t>
      </w:r>
      <w:r>
        <w:rPr>
          <w:rFonts w:ascii="Courier New" w:hAnsi="Courier New" w:cs="Courier New"/>
        </w:rPr>
        <w:tab/>
        <w:t># parameter 6: Transfer inductance, Lt</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0.0987 </w:t>
      </w:r>
      <w:r>
        <w:rPr>
          <w:rFonts w:ascii="Courier New" w:hAnsi="Courier New" w:cs="Courier New"/>
        </w:rPr>
        <w:tab/>
        <w:t xml:space="preserve"># parameter 7: Transfer resistance, Rt </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r>
      <w:r>
        <w:rPr>
          <w:rFonts w:ascii="Courier New" w:hAnsi="Courier New" w:cs="Courier New"/>
        </w:rPr>
        <w:tab/>
        <w:t># NUMBER OF FILTERS</w:t>
      </w:r>
    </w:p>
    <w:p w:rsidR="00DA4DC0" w:rsidRDefault="00DA4DC0" w:rsidP="003D6CBA"/>
    <w:p w:rsidR="00AD0EE3" w:rsidRDefault="00AD0EE3" w:rsidP="003D6CBA">
      <w:r>
        <w:rPr>
          <w:b/>
        </w:rPr>
        <w:t>FD_</w:t>
      </w:r>
      <w:r w:rsidR="00F5383D" w:rsidRPr="00FF79DD">
        <w:rPr>
          <w:b/>
        </w:rPr>
        <w:t>Coaxial</w:t>
      </w:r>
      <w:r w:rsidR="00F5383D">
        <w:t>: cylindrical coaxial cable with dielectric between wire and shield, includi</w:t>
      </w:r>
      <w:r w:rsidR="00DA4DC0">
        <w:t xml:space="preserve">ng general frequency dependent </w:t>
      </w:r>
      <w:r w:rsidR="00F5383D">
        <w:t>transfer impedance model</w:t>
      </w:r>
      <w:r>
        <w:t xml:space="preserve"> and frequency dependent impedance on both conductors</w:t>
      </w:r>
      <w:r w:rsidR="00F5383D">
        <w:t xml:space="preserve">. </w:t>
      </w:r>
    </w:p>
    <w:p w:rsidR="00F5383D" w:rsidRDefault="00F5383D" w:rsidP="003D6CBA">
      <w:r>
        <w:lastRenderedPageBreak/>
        <w:t xml:space="preserve">Parameters: </w:t>
      </w:r>
      <w:r w:rsidR="00DA4DC0">
        <w:t>shield radius, outer insulation radius, permittivity of outer dielectric, inner radius, permittivity of inner dielectric. The transfer impedance and series impedance for inner and outer conductor are specified as filter fu</w:t>
      </w:r>
      <w:r w:rsidR="002276AB">
        <w:t>n</w:t>
      </w:r>
      <w:r w:rsidR="00FD5B67">
        <w:t>ctions i.e. three filter functions in total.</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FD_coaxial</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number of conductors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5</w:t>
      </w:r>
      <w:r>
        <w:rPr>
          <w:rFonts w:ascii="Courier New" w:hAnsi="Courier New" w:cs="Courier New"/>
        </w:rPr>
        <w:tab/>
      </w:r>
      <w:r>
        <w:rPr>
          <w:rFonts w:ascii="Courier New" w:hAnsi="Courier New" w:cs="Courier New"/>
        </w:rPr>
        <w:tab/>
        <w:t># NUMBER OF PARAMETERS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1: shield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2: insulation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0.00042  </w:t>
      </w:r>
      <w:r>
        <w:rPr>
          <w:rFonts w:ascii="Courier New" w:hAnsi="Courier New" w:cs="Courier New"/>
        </w:rPr>
        <w:tab/>
        <w:t># parameter 4: inner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2.25   </w:t>
      </w:r>
      <w:r>
        <w:rPr>
          <w:rFonts w:ascii="Courier New" w:hAnsi="Courier New" w:cs="Courier New"/>
        </w:rPr>
        <w:tab/>
        <w:t># parameter 5: permittivity of inner dielectric</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FILTERS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Filter 1: Inner wire series impedance filter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 </w:t>
      </w:r>
      <w:r>
        <w:rPr>
          <w:rFonts w:ascii="Courier New" w:hAnsi="Courier New" w:cs="Courier New"/>
        </w:rPr>
        <w:tab/>
      </w:r>
      <w:r>
        <w:rPr>
          <w:rFonts w:ascii="Courier New" w:hAnsi="Courier New" w:cs="Courier New"/>
        </w:rPr>
        <w:tab/>
        <w:t># a coefficients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Filter 2: Shield series impedance filter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 </w:t>
      </w:r>
      <w:r>
        <w:rPr>
          <w:rFonts w:ascii="Courier New" w:hAnsi="Courier New" w:cs="Courier New"/>
        </w:rPr>
        <w:tab/>
      </w:r>
      <w:r>
        <w:rPr>
          <w:rFonts w:ascii="Courier New" w:hAnsi="Courier New" w:cs="Courier New"/>
        </w:rPr>
        <w:tab/>
        <w:t># a coefficients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Filter 3: Transfer impedance filter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a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0.0987 6.59e-10</w:t>
      </w:r>
      <w:r>
        <w:rPr>
          <w:rFonts w:ascii="Courier New" w:hAnsi="Courier New" w:cs="Courier New"/>
        </w:rPr>
        <w:tab/>
        <w:t># a coefficients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DA4DC0" w:rsidRDefault="00DA4DC0" w:rsidP="00DA4DC0">
      <w:pPr>
        <w:autoSpaceDE w:val="0"/>
        <w:autoSpaceDN w:val="0"/>
        <w:adjustRightInd w:val="0"/>
        <w:spacing w:after="0" w:line="240" w:lineRule="auto"/>
        <w:rPr>
          <w:rFonts w:ascii="Courier New" w:hAnsi="Courier New" w:cs="Courier New"/>
        </w:rPr>
      </w:pPr>
    </w:p>
    <w:p w:rsidR="00FD5B67" w:rsidRDefault="00FD5B67" w:rsidP="00FD5B67">
      <w:r>
        <w:rPr>
          <w:b/>
        </w:rPr>
        <w:t>Ribbon_cable</w:t>
      </w:r>
      <w:r>
        <w:t>: multiple conductor ribbon cable.</w:t>
      </w:r>
    </w:p>
    <w:p w:rsidR="00FD5B67" w:rsidRDefault="00FD5B67" w:rsidP="00FD5B67">
      <w:r>
        <w:t>Parameters: number of conductors, radius of conductor, radius of insulation, relative permittivity of insulation,conductor separation.</w:t>
      </w:r>
    </w:p>
    <w:p w:rsidR="00FD5B67" w:rsidRDefault="00FD5B67" w:rsidP="00FD5B67">
      <w:pPr>
        <w:pStyle w:val="NoSpacing"/>
      </w:pPr>
      <w:r>
        <w:t>ribbon_cable</w:t>
      </w:r>
    </w:p>
    <w:p w:rsidR="00FD5B67" w:rsidRDefault="00FD5B67" w:rsidP="00FD5B67">
      <w:pPr>
        <w:pStyle w:val="NoSpacing"/>
      </w:pPr>
      <w:r>
        <w:t>3</w:t>
      </w:r>
      <w:r>
        <w:tab/>
      </w:r>
      <w:r>
        <w:tab/>
        <w:t># number of conductors</w:t>
      </w:r>
    </w:p>
    <w:p w:rsidR="00FD5B67" w:rsidRDefault="00FD5B67" w:rsidP="00FD5B67">
      <w:pPr>
        <w:pStyle w:val="NoSpacing"/>
      </w:pPr>
      <w:r>
        <w:t>4</w:t>
      </w:r>
      <w:r>
        <w:tab/>
      </w:r>
      <w:r>
        <w:tab/>
        <w:t># NUMBER OF PARAMETERS</w:t>
      </w:r>
    </w:p>
    <w:p w:rsidR="00FD5B67" w:rsidRDefault="00FD5B67" w:rsidP="00FD5B67">
      <w:pPr>
        <w:pStyle w:val="NoSpacing"/>
      </w:pPr>
      <w:r>
        <w:t xml:space="preserve">1.905e-4  </w:t>
      </w:r>
      <w:r>
        <w:tab/>
        <w:t># parameter 1: conductor radius</w:t>
      </w:r>
    </w:p>
    <w:p w:rsidR="00FD5B67" w:rsidRDefault="00FD5B67" w:rsidP="00FD5B67">
      <w:pPr>
        <w:pStyle w:val="NoSpacing"/>
      </w:pPr>
      <w:r>
        <w:t xml:space="preserve">2.56e-4 </w:t>
      </w:r>
      <w:r>
        <w:tab/>
        <w:t># parameter 2: insulation radius</w:t>
      </w:r>
    </w:p>
    <w:p w:rsidR="00FD5B67" w:rsidRDefault="00FD5B67" w:rsidP="00FD5B67">
      <w:pPr>
        <w:pStyle w:val="NoSpacing"/>
      </w:pPr>
      <w:r>
        <w:t xml:space="preserve">3.5  </w:t>
      </w:r>
      <w:r>
        <w:tab/>
      </w:r>
      <w:r>
        <w:tab/>
        <w:t># parameter 3: permittivity of dielectric</w:t>
      </w:r>
    </w:p>
    <w:p w:rsidR="00FD5B67" w:rsidRDefault="00FD5B67" w:rsidP="00FD5B67">
      <w:pPr>
        <w:pStyle w:val="NoSpacing"/>
      </w:pPr>
      <w:r>
        <w:t xml:space="preserve">1.27e-3  </w:t>
      </w:r>
      <w:r>
        <w:tab/>
        <w:t># parameter 4: conductor separation</w:t>
      </w:r>
    </w:p>
    <w:p w:rsidR="00FD5B67" w:rsidRDefault="00FD5B67" w:rsidP="00FD5B67">
      <w:pPr>
        <w:pStyle w:val="NoSpacing"/>
      </w:pPr>
      <w:r>
        <w:t>0</w:t>
      </w:r>
      <w:r>
        <w:tab/>
      </w:r>
      <w:r>
        <w:tab/>
        <w:t># NUMBER OF FILTERS</w:t>
      </w:r>
    </w:p>
    <w:p w:rsidR="00FD5B67" w:rsidRDefault="00FD5B67" w:rsidP="00FD5B67">
      <w:pPr>
        <w:pStyle w:val="NoSpacing"/>
      </w:pPr>
    </w:p>
    <w:p w:rsidR="00FD5B67" w:rsidRDefault="00FD5B67" w:rsidP="00FD5B67">
      <w:r>
        <w:rPr>
          <w:b/>
        </w:rPr>
        <w:t>FD_Ribbon_cable</w:t>
      </w:r>
      <w:r>
        <w:t>: multiple conductor ribbon cable with frequency dependent series impedance.</w:t>
      </w:r>
    </w:p>
    <w:p w:rsidR="00FD5B67" w:rsidRDefault="00FD5B67" w:rsidP="00FD5B67">
      <w:r>
        <w:t>Parameters: number of conductors, radius of conductor, radius of insulation, relative permittivity of insulation,conductor separation.</w:t>
      </w:r>
      <w:r w:rsidRPr="00FD5B67">
        <w:t xml:space="preserve"> </w:t>
      </w:r>
      <w:r>
        <w:t xml:space="preserve"> The series impedance  of the conductors is specified as a filter function.</w:t>
      </w:r>
    </w:p>
    <w:p w:rsidR="000A6747" w:rsidRDefault="000A6747" w:rsidP="00FD5B67"/>
    <w:p w:rsidR="00FD5B67" w:rsidRDefault="00FD5B67" w:rsidP="00FD5B67">
      <w:pPr>
        <w:pStyle w:val="NoSpacing"/>
      </w:pPr>
      <w:r w:rsidRPr="00FD5B67">
        <w:lastRenderedPageBreak/>
        <w:t>FD_ribbon_cable</w:t>
      </w:r>
    </w:p>
    <w:p w:rsidR="00FD5B67" w:rsidRDefault="00FD5B67" w:rsidP="00FD5B67">
      <w:pPr>
        <w:pStyle w:val="NoSpacing"/>
      </w:pPr>
      <w:r>
        <w:t>3</w:t>
      </w:r>
      <w:r>
        <w:tab/>
      </w:r>
      <w:r>
        <w:tab/>
        <w:t># number of conductors</w:t>
      </w:r>
    </w:p>
    <w:p w:rsidR="00FD5B67" w:rsidRDefault="00FD5B67" w:rsidP="00FD5B67">
      <w:pPr>
        <w:pStyle w:val="NoSpacing"/>
      </w:pPr>
      <w:r>
        <w:t>4</w:t>
      </w:r>
      <w:r>
        <w:tab/>
      </w:r>
      <w:r>
        <w:tab/>
        <w:t># NUMBER OF PARAMETERS</w:t>
      </w:r>
    </w:p>
    <w:p w:rsidR="00FD5B67" w:rsidRDefault="00FD5B67" w:rsidP="00FD5B67">
      <w:pPr>
        <w:pStyle w:val="NoSpacing"/>
      </w:pPr>
      <w:r>
        <w:t xml:space="preserve">1.905e-4  </w:t>
      </w:r>
      <w:r>
        <w:tab/>
        <w:t># parameter 1: conductor radius</w:t>
      </w:r>
    </w:p>
    <w:p w:rsidR="00FD5B67" w:rsidRDefault="00FD5B67" w:rsidP="00FD5B67">
      <w:pPr>
        <w:pStyle w:val="NoSpacing"/>
      </w:pPr>
      <w:r>
        <w:t xml:space="preserve">2.56e-4 </w:t>
      </w:r>
      <w:r>
        <w:tab/>
        <w:t># parameter 2: insulation radius</w:t>
      </w:r>
    </w:p>
    <w:p w:rsidR="00FD5B67" w:rsidRDefault="00FD5B67" w:rsidP="00FD5B67">
      <w:pPr>
        <w:pStyle w:val="NoSpacing"/>
      </w:pPr>
      <w:r>
        <w:t xml:space="preserve">3.5  </w:t>
      </w:r>
      <w:r>
        <w:tab/>
      </w:r>
      <w:r>
        <w:tab/>
        <w:t># parameter 3: permittivity of dielectric</w:t>
      </w:r>
    </w:p>
    <w:p w:rsidR="00FD5B67" w:rsidRDefault="00FD5B67" w:rsidP="00FD5B67">
      <w:pPr>
        <w:pStyle w:val="NoSpacing"/>
      </w:pPr>
      <w:r>
        <w:t xml:space="preserve">1.27e-3  </w:t>
      </w:r>
      <w:r>
        <w:tab/>
        <w:t># parameter 4: conductor separation</w:t>
      </w:r>
    </w:p>
    <w:p w:rsidR="00FD5B67" w:rsidRDefault="00FD5B67" w:rsidP="00FD5B67">
      <w:pPr>
        <w:pStyle w:val="NoSpacing"/>
      </w:pPr>
      <w:r>
        <w:t>1</w:t>
      </w:r>
      <w:r>
        <w:tab/>
      </w:r>
      <w:r>
        <w:tab/>
        <w:t># NUMBER OF FILTERS</w:t>
      </w:r>
    </w:p>
    <w:p w:rsidR="00FD5B67" w:rsidRPr="00A9122C" w:rsidRDefault="00FD5B67" w:rsidP="00FD5B67">
      <w:pPr>
        <w:pStyle w:val="NoSpacing"/>
        <w:rPr>
          <w:lang w:val="it-IT"/>
        </w:rPr>
      </w:pPr>
      <w:r w:rsidRPr="00A9122C">
        <w:rPr>
          <w:lang w:val="it-IT"/>
        </w:rPr>
        <w:t># Filter 1: Wire impedance filter</w:t>
      </w:r>
    </w:p>
    <w:p w:rsidR="00FD5B67" w:rsidRPr="00A9122C" w:rsidRDefault="00FD5B67" w:rsidP="00FD5B67">
      <w:pPr>
        <w:pStyle w:val="NoSpacing"/>
        <w:rPr>
          <w:lang w:val="it-IT"/>
        </w:rPr>
      </w:pPr>
      <w:r w:rsidRPr="00A9122C">
        <w:rPr>
          <w:lang w:val="it-IT"/>
        </w:rPr>
        <w:t xml:space="preserve">1.0e8 </w:t>
      </w:r>
      <w:r w:rsidRPr="00A9122C">
        <w:rPr>
          <w:lang w:val="it-IT"/>
        </w:rPr>
        <w:tab/>
      </w:r>
      <w:r w:rsidRPr="00A9122C">
        <w:rPr>
          <w:lang w:val="it-IT"/>
        </w:rPr>
        <w:tab/>
        <w:t># w normalisation constant</w:t>
      </w:r>
    </w:p>
    <w:p w:rsidR="00FD5B67" w:rsidRDefault="00FD5B67" w:rsidP="00FD5B67">
      <w:pPr>
        <w:pStyle w:val="NoSpacing"/>
      </w:pPr>
      <w:r>
        <w:t xml:space="preserve">0   </w:t>
      </w:r>
      <w:r>
        <w:tab/>
      </w:r>
      <w:r>
        <w:tab/>
        <w:t># a order</w:t>
      </w:r>
    </w:p>
    <w:p w:rsidR="00FD5B67" w:rsidRDefault="00FD5B67" w:rsidP="00FD5B67">
      <w:pPr>
        <w:pStyle w:val="NoSpacing"/>
      </w:pPr>
      <w:r>
        <w:t xml:space="preserve">0.1944e0 </w:t>
      </w:r>
      <w:r>
        <w:tab/>
        <w:t># a coefficients</w:t>
      </w:r>
    </w:p>
    <w:p w:rsidR="00FD5B67" w:rsidRDefault="00FD5B67" w:rsidP="00FD5B67">
      <w:pPr>
        <w:pStyle w:val="NoSpacing"/>
      </w:pPr>
      <w:r>
        <w:t xml:space="preserve">0   </w:t>
      </w:r>
      <w:r>
        <w:tab/>
      </w:r>
      <w:r>
        <w:tab/>
        <w:t># b order</w:t>
      </w:r>
    </w:p>
    <w:p w:rsidR="00DA4DC0" w:rsidRDefault="00FD5B67" w:rsidP="00FD5B67">
      <w:pPr>
        <w:pStyle w:val="NoSpacing"/>
      </w:pPr>
      <w:r>
        <w:t xml:space="preserve">1.0 </w:t>
      </w:r>
      <w:r>
        <w:tab/>
      </w:r>
      <w:r>
        <w:tab/>
        <w:t># b coefficients</w:t>
      </w:r>
    </w:p>
    <w:p w:rsidR="00FD5B67" w:rsidRDefault="00FD5B67" w:rsidP="00FD5B67">
      <w:pPr>
        <w:pStyle w:val="NoSpacing"/>
      </w:pPr>
    </w:p>
    <w:p w:rsidR="00FD5B67" w:rsidRDefault="00FD5B67" w:rsidP="00FD5B67">
      <w:pPr>
        <w:pStyle w:val="NoSpacing"/>
      </w:pPr>
    </w:p>
    <w:p w:rsidR="00F5383D" w:rsidRDefault="00F5383D" w:rsidP="003D6CBA">
      <w:pPr>
        <w:rPr>
          <w:b/>
        </w:rPr>
      </w:pPr>
      <w:r>
        <w:rPr>
          <w:b/>
        </w:rPr>
        <w:t>Examples</w:t>
      </w:r>
    </w:p>
    <w:p w:rsidR="00F5383D" w:rsidRDefault="00F5383D" w:rsidP="003D6CBA">
      <w:pPr>
        <w:rPr>
          <w:u w:val="single"/>
        </w:rPr>
      </w:pPr>
      <w:r w:rsidRPr="000C68DF">
        <w:rPr>
          <w:u w:val="single"/>
        </w:rPr>
        <w:t>Si</w:t>
      </w:r>
      <w:r w:rsidR="00DA4DC0">
        <w:rPr>
          <w:u w:val="single"/>
        </w:rPr>
        <w:t>ngle conductor cylindrical wire</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cylindrical</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conductors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PARAMETERS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0.0005 </w:t>
      </w:r>
      <w:r>
        <w:rPr>
          <w:rFonts w:ascii="Courier New" w:hAnsi="Courier New" w:cs="Courier New"/>
        </w:rPr>
        <w:tab/>
        <w:t># parameter 1: conductor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0.0005 </w:t>
      </w:r>
      <w:r>
        <w:rPr>
          <w:rFonts w:ascii="Courier New" w:hAnsi="Courier New" w:cs="Courier New"/>
        </w:rPr>
        <w:tab/>
        <w:t># parameter 2: insulation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r>
      <w:r>
        <w:rPr>
          <w:rFonts w:ascii="Courier New" w:hAnsi="Courier New" w:cs="Courier New"/>
        </w:rPr>
        <w:tab/>
        <w:t># NUMBER OF FILTERS</w:t>
      </w:r>
    </w:p>
    <w:p w:rsidR="00DA4DC0" w:rsidRPr="000C68DF" w:rsidRDefault="00DA4DC0" w:rsidP="003D6CBA">
      <w:pPr>
        <w:rPr>
          <w:u w:val="single"/>
        </w:rPr>
      </w:pPr>
    </w:p>
    <w:p w:rsidR="00DA4DC0" w:rsidRPr="000C68DF" w:rsidRDefault="00DA4DC0" w:rsidP="00DA4DC0">
      <w:pPr>
        <w:rPr>
          <w:u w:val="single"/>
        </w:rPr>
      </w:pPr>
      <w:r>
        <w:rPr>
          <w:u w:val="single"/>
        </w:rPr>
        <w:t>Frequency dependent cylindrical wire</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FD_cylindrical</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conductors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PARAMETERS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 </w:t>
      </w:r>
      <w:r>
        <w:rPr>
          <w:rFonts w:ascii="Courier New" w:hAnsi="Courier New" w:cs="Courier New"/>
        </w:rPr>
        <w:tab/>
      </w:r>
      <w:r>
        <w:rPr>
          <w:rFonts w:ascii="Courier New" w:hAnsi="Courier New" w:cs="Courier New"/>
        </w:rPr>
        <w:tab/>
        <w:t># parameter 1: conductor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0.002 </w:t>
      </w:r>
      <w:r>
        <w:rPr>
          <w:rFonts w:ascii="Courier New" w:hAnsi="Courier New" w:cs="Courier New"/>
        </w:rPr>
        <w:tab/>
      </w:r>
      <w:r>
        <w:rPr>
          <w:rFonts w:ascii="Courier New" w:hAnsi="Courier New" w:cs="Courier New"/>
        </w:rPr>
        <w:tab/>
        <w:t># parameter 2: insulation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FILTERS</w:t>
      </w:r>
    </w:p>
    <w:p w:rsidR="002430CD" w:rsidRPr="001757FF" w:rsidRDefault="002430CD" w:rsidP="002430CD">
      <w:pPr>
        <w:autoSpaceDE w:val="0"/>
        <w:autoSpaceDN w:val="0"/>
        <w:adjustRightInd w:val="0"/>
        <w:spacing w:after="0" w:line="240" w:lineRule="auto"/>
        <w:rPr>
          <w:rFonts w:ascii="Courier New" w:hAnsi="Courier New" w:cs="Courier New"/>
          <w:lang w:val="it-IT"/>
        </w:rPr>
      </w:pPr>
      <w:r w:rsidRPr="001757FF">
        <w:rPr>
          <w:rFonts w:ascii="Courier New" w:hAnsi="Courier New" w:cs="Courier New"/>
          <w:lang w:val="it-IT"/>
        </w:rPr>
        <w:t># Filter 1: Wire impedance filter</w:t>
      </w:r>
    </w:p>
    <w:p w:rsidR="002430CD" w:rsidRPr="001757FF" w:rsidRDefault="002430CD" w:rsidP="002430CD">
      <w:pPr>
        <w:autoSpaceDE w:val="0"/>
        <w:autoSpaceDN w:val="0"/>
        <w:adjustRightInd w:val="0"/>
        <w:spacing w:after="0" w:line="240" w:lineRule="auto"/>
        <w:rPr>
          <w:rFonts w:ascii="Courier New" w:hAnsi="Courier New" w:cs="Courier New"/>
          <w:lang w:val="it-IT"/>
        </w:rPr>
      </w:pPr>
      <w:r w:rsidRPr="001757FF">
        <w:rPr>
          <w:rFonts w:ascii="Courier New" w:hAnsi="Courier New" w:cs="Courier New"/>
          <w:lang w:val="it-IT"/>
        </w:rPr>
        <w:t xml:space="preserve">1.0e8 </w:t>
      </w:r>
      <w:r w:rsidRPr="001757FF">
        <w:rPr>
          <w:rFonts w:ascii="Courier New" w:hAnsi="Courier New" w:cs="Courier New"/>
          <w:lang w:val="it-IT"/>
        </w:rPr>
        <w:tab/>
      </w:r>
      <w:r w:rsidRPr="001757FF">
        <w:rPr>
          <w:rFonts w:ascii="Courier New" w:hAnsi="Courier New" w:cs="Courier New"/>
          <w:lang w:val="it-IT"/>
        </w:rPr>
        <w:tab/>
        <w:t># w normalisation constant</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2.5 </w:t>
      </w:r>
      <w:r>
        <w:rPr>
          <w:rFonts w:ascii="Courier New" w:hAnsi="Courier New" w:cs="Courier New"/>
        </w:rPr>
        <w:tab/>
      </w:r>
      <w:r>
        <w:rPr>
          <w:rFonts w:ascii="Courier New" w:hAnsi="Courier New" w:cs="Courier New"/>
        </w:rPr>
        <w:tab/>
        <w:t># a coefficients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F5383D" w:rsidRDefault="00F5383D" w:rsidP="003D6CBA"/>
    <w:p w:rsidR="00F5383D" w:rsidRPr="000C68DF" w:rsidRDefault="00F5383D" w:rsidP="003D6CBA">
      <w:pPr>
        <w:rPr>
          <w:u w:val="single"/>
        </w:rPr>
      </w:pPr>
      <w:r w:rsidRPr="000C68DF">
        <w:rPr>
          <w:u w:val="single"/>
        </w:rPr>
        <w:t>Simple coaxial cable model with constant Rt+jωLt transfer impedance model</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coaxial</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number of conductors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7</w:t>
      </w:r>
      <w:r>
        <w:rPr>
          <w:rFonts w:ascii="Courier New" w:hAnsi="Courier New" w:cs="Courier New"/>
        </w:rPr>
        <w:tab/>
      </w:r>
      <w:r>
        <w:rPr>
          <w:rFonts w:ascii="Courier New" w:hAnsi="Courier New" w:cs="Courier New"/>
        </w:rPr>
        <w:tab/>
        <w:t># NUMBER OF PARAMETERS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1: shield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2: insulation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0.00042  </w:t>
      </w:r>
      <w:r>
        <w:rPr>
          <w:rFonts w:ascii="Courier New" w:hAnsi="Courier New" w:cs="Courier New"/>
        </w:rPr>
        <w:tab/>
        <w:t># parameter 4: inner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2.25   </w:t>
      </w:r>
      <w:r>
        <w:rPr>
          <w:rFonts w:ascii="Courier New" w:hAnsi="Courier New" w:cs="Courier New"/>
        </w:rPr>
        <w:tab/>
      </w:r>
      <w:r>
        <w:rPr>
          <w:rFonts w:ascii="Courier New" w:hAnsi="Courier New" w:cs="Courier New"/>
        </w:rPr>
        <w:tab/>
        <w:t># parameter 5: permittivity of inner dielectric</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6.59e-10  </w:t>
      </w:r>
      <w:r>
        <w:rPr>
          <w:rFonts w:ascii="Courier New" w:hAnsi="Courier New" w:cs="Courier New"/>
        </w:rPr>
        <w:tab/>
        <w:t># parameter 6: Transfer resistance, Rt</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0.0987 </w:t>
      </w:r>
      <w:r>
        <w:rPr>
          <w:rFonts w:ascii="Courier New" w:hAnsi="Courier New" w:cs="Courier New"/>
        </w:rPr>
        <w:tab/>
      </w:r>
      <w:r>
        <w:rPr>
          <w:rFonts w:ascii="Courier New" w:hAnsi="Courier New" w:cs="Courier New"/>
        </w:rPr>
        <w:tab/>
        <w:t># parameter 7: Transfer inductance, Lt</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r>
      <w:r>
        <w:rPr>
          <w:rFonts w:ascii="Courier New" w:hAnsi="Courier New" w:cs="Courier New"/>
        </w:rPr>
        <w:tab/>
        <w:t># NUMBER OF FILTERS</w:t>
      </w:r>
    </w:p>
    <w:p w:rsidR="00F5383D" w:rsidRDefault="00F5383D" w:rsidP="002430CD">
      <w:pPr>
        <w:tabs>
          <w:tab w:val="left" w:pos="3075"/>
        </w:tabs>
      </w:pPr>
    </w:p>
    <w:p w:rsidR="00F5383D" w:rsidRPr="000C68DF" w:rsidRDefault="00F5383D" w:rsidP="003D6CBA">
      <w:pPr>
        <w:rPr>
          <w:u w:val="single"/>
        </w:rPr>
      </w:pPr>
      <w:r w:rsidRPr="000C68DF">
        <w:rPr>
          <w:u w:val="single"/>
        </w:rPr>
        <w:t>Advanced coaxial cable model with transfer impedance specified by a filter function</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FD_coaxial</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number of conductors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5</w:t>
      </w:r>
      <w:r>
        <w:rPr>
          <w:rFonts w:ascii="Courier New" w:hAnsi="Courier New" w:cs="Courier New"/>
        </w:rPr>
        <w:tab/>
      </w:r>
      <w:r>
        <w:rPr>
          <w:rFonts w:ascii="Courier New" w:hAnsi="Courier New" w:cs="Courier New"/>
        </w:rPr>
        <w:tab/>
        <w:t># NUMBER OF PARAMETERS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1: shield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2: insulation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0.00042  </w:t>
      </w:r>
      <w:r>
        <w:rPr>
          <w:rFonts w:ascii="Courier New" w:hAnsi="Courier New" w:cs="Courier New"/>
        </w:rPr>
        <w:tab/>
        <w:t># parameter 4: inner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2.25   </w:t>
      </w:r>
      <w:r>
        <w:rPr>
          <w:rFonts w:ascii="Courier New" w:hAnsi="Courier New" w:cs="Courier New"/>
        </w:rPr>
        <w:tab/>
      </w:r>
      <w:r>
        <w:rPr>
          <w:rFonts w:ascii="Courier New" w:hAnsi="Courier New" w:cs="Courier New"/>
        </w:rPr>
        <w:tab/>
        <w:t># parameter 5: permittivity of inner dielectric</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FILTERS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Filter 1: Inner wire series impedance filter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 </w:t>
      </w:r>
      <w:r>
        <w:rPr>
          <w:rFonts w:ascii="Courier New" w:hAnsi="Courier New" w:cs="Courier New"/>
        </w:rPr>
        <w:tab/>
      </w:r>
      <w:r>
        <w:rPr>
          <w:rFonts w:ascii="Courier New" w:hAnsi="Courier New" w:cs="Courier New"/>
        </w:rPr>
        <w:tab/>
        <w:t># a coefficients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Filter 2: Shield series impedance filter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 </w:t>
      </w:r>
      <w:r>
        <w:rPr>
          <w:rFonts w:ascii="Courier New" w:hAnsi="Courier New" w:cs="Courier New"/>
        </w:rPr>
        <w:tab/>
      </w:r>
      <w:r>
        <w:rPr>
          <w:rFonts w:ascii="Courier New" w:hAnsi="Courier New" w:cs="Courier New"/>
        </w:rPr>
        <w:tab/>
        <w:t># a coefficients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Filter 3: Transfer impedance filter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a order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0.0987 6.59e-10</w:t>
      </w:r>
      <w:r>
        <w:rPr>
          <w:rFonts w:ascii="Courier New" w:hAnsi="Courier New" w:cs="Courier New"/>
        </w:rPr>
        <w:tab/>
        <w:t># a coefficients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F5383D" w:rsidRPr="00E63BA5" w:rsidRDefault="002430CD" w:rsidP="00E63BA5">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F5383D" w:rsidRPr="003D6CBA" w:rsidRDefault="00F5383D" w:rsidP="003D6CBA">
      <w:pPr>
        <w:pStyle w:val="Heading2"/>
      </w:pPr>
      <w:bookmarkStart w:id="30" w:name="_Toc404075716"/>
      <w:r>
        <w:t>Cable junctions</w:t>
      </w:r>
      <w:bookmarkEnd w:id="30"/>
    </w:p>
    <w:p w:rsidR="00F5383D" w:rsidRDefault="00F5383D" w:rsidP="003D6CBA">
      <w:r>
        <w:t>The connectivity of conductors at terminations and junctions can be complex. In addition, at terminations a ‘V=0’ boundary condition may be applied to indicate connection of conductors to a surface in the mesh. The connectivity of conductors is described by first setting up a number of internal connection nodes at the junction/ termination. A permutation matrix (P) then describes how individual conductors within a cable are connected to the internal connection nodes.</w:t>
      </w:r>
    </w:p>
    <w:p w:rsidR="00F5383D" w:rsidRDefault="00F5383D" w:rsidP="003D6CBA">
      <w:r>
        <w:t xml:space="preserve">The number of rows in the permutation matrix is the number of internal connection nodes, the total number of columns is the total number of conductors incident on the junction. Permutation matrices may therefore be quite large if a number of cables are connected at a junction. In order to simplify the specification of P matrices they are defined on a cable by cable basis and the full permutation matrix for a junction is built within </w:t>
      </w:r>
      <w:r>
        <w:rPr>
          <w:b/>
        </w:rPr>
        <w:t>GGI_TLM</w:t>
      </w:r>
      <w:r>
        <w:t>. The elements of a P matrix defined on a cable by cable basis are defined as:</w:t>
      </w:r>
    </w:p>
    <w:p w:rsidR="00E63BA5" w:rsidRDefault="00F5383D" w:rsidP="003D6CBA">
      <w:r>
        <w:t>P</w:t>
      </w:r>
      <w:r>
        <w:rPr>
          <w:vertAlign w:val="subscript"/>
        </w:rPr>
        <w:t>ij</w:t>
      </w:r>
      <w:r>
        <w:t>=1 if conductor j connects to internal connection node i</w:t>
      </w:r>
      <w:r w:rsidR="00E63BA5">
        <w:t>.</w:t>
      </w:r>
    </w:p>
    <w:p w:rsidR="00E63BA5" w:rsidRDefault="00F5383D" w:rsidP="003D6CBA">
      <w:r>
        <w:lastRenderedPageBreak/>
        <w:t>P</w:t>
      </w:r>
      <w:r>
        <w:rPr>
          <w:vertAlign w:val="subscript"/>
        </w:rPr>
        <w:t>ij</w:t>
      </w:r>
      <w:r>
        <w:t xml:space="preserve">=0 </w:t>
      </w:r>
      <w:r w:rsidR="00E63BA5">
        <w:t>otherwise</w:t>
      </w:r>
    </w:p>
    <w:p w:rsidR="00F5383D" w:rsidRDefault="00E71119" w:rsidP="003D6CBA">
      <w:r w:rsidRPr="00F174D8">
        <w:rPr>
          <w:noProof/>
          <w:lang w:eastAsia="en-GB"/>
        </w:rPr>
        <w:drawing>
          <wp:inline distT="0" distB="0" distL="0" distR="0">
            <wp:extent cx="5715000" cy="3905250"/>
            <wp:effectExtent l="0" t="0" r="0" b="0"/>
            <wp:docPr id="25" name="Picture 1" descr="normal_j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_junct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905250"/>
                    </a:xfrm>
                    <a:prstGeom prst="rect">
                      <a:avLst/>
                    </a:prstGeom>
                    <a:noFill/>
                    <a:ln>
                      <a:noFill/>
                    </a:ln>
                  </pic:spPr>
                </pic:pic>
              </a:graphicData>
            </a:graphic>
          </wp:inline>
        </w:drawing>
      </w:r>
    </w:p>
    <w:p w:rsidR="00F5383D" w:rsidRPr="004E5028" w:rsidRDefault="00F5383D" w:rsidP="003D6CBA">
      <w:pPr>
        <w:rPr>
          <w:i/>
        </w:rPr>
      </w:pPr>
      <w:r>
        <w:rPr>
          <w:i/>
        </w:rPr>
        <w:t xml:space="preserve">Figure </w:t>
      </w:r>
      <w:r w:rsidR="0056615C">
        <w:rPr>
          <w:i/>
        </w:rPr>
        <w:t>10</w:t>
      </w:r>
      <w:r>
        <w:rPr>
          <w:i/>
        </w:rPr>
        <w:t>.5. Normal junction</w:t>
      </w:r>
    </w:p>
    <w:p w:rsidR="00F5383D" w:rsidRDefault="00F5383D" w:rsidP="003D6CBA">
      <w:r>
        <w:t xml:space="preserve">For the junction in figure </w:t>
      </w:r>
      <w:r w:rsidR="0056615C">
        <w:t>10</w:t>
      </w:r>
      <w:r>
        <w:t>.5 above there are two P matrices one for each of the two cables.</w:t>
      </w:r>
    </w:p>
    <w:p w:rsidR="00D8716A" w:rsidRDefault="00D8716A" w:rsidP="00D8716A">
      <w:pPr>
        <w:pStyle w:val="MTDisplayEquation"/>
      </w:pPr>
      <w:r>
        <w:tab/>
      </w:r>
      <w:r w:rsidRPr="00D8716A">
        <w:rPr>
          <w:position w:val="-106"/>
        </w:rPr>
        <w:object w:dxaOrig="1520" w:dyaOrig="2240">
          <v:shape id="_x0000_i1036" type="#_x0000_t75" style="width:76pt;height:112pt" o:ole="">
            <v:imagedata r:id="rId26" o:title=""/>
          </v:shape>
          <o:OLEObject Type="Embed" ProgID="Equation.DSMT4" ShapeID="_x0000_i1036" DrawAspect="Content" ObjectID="_1632224290" r:id="rId27"/>
        </w:object>
      </w:r>
    </w:p>
    <w:p w:rsidR="00F5383D" w:rsidRDefault="00E71119" w:rsidP="003D6CBA">
      <w:r w:rsidRPr="00F174D8">
        <w:rPr>
          <w:noProof/>
          <w:lang w:eastAsia="en-GB"/>
        </w:rPr>
        <w:drawing>
          <wp:inline distT="0" distB="0" distL="0" distR="0">
            <wp:extent cx="4775200" cy="1809750"/>
            <wp:effectExtent l="0" t="0" r="0" b="0"/>
            <wp:docPr id="27" name="Picture 3" descr="coax_term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ax_terminat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5200" cy="1809750"/>
                    </a:xfrm>
                    <a:prstGeom prst="rect">
                      <a:avLst/>
                    </a:prstGeom>
                    <a:noFill/>
                    <a:ln>
                      <a:noFill/>
                    </a:ln>
                  </pic:spPr>
                </pic:pic>
              </a:graphicData>
            </a:graphic>
          </wp:inline>
        </w:drawing>
      </w:r>
    </w:p>
    <w:p w:rsidR="00F5383D" w:rsidRDefault="00F5383D" w:rsidP="003D6CBA">
      <w:pPr>
        <w:rPr>
          <w:i/>
        </w:rPr>
      </w:pPr>
      <w:r>
        <w:rPr>
          <w:i/>
        </w:rPr>
        <w:t xml:space="preserve">Figure </w:t>
      </w:r>
      <w:r w:rsidR="0056615C">
        <w:rPr>
          <w:i/>
        </w:rPr>
        <w:t>10</w:t>
      </w:r>
      <w:r>
        <w:rPr>
          <w:i/>
        </w:rPr>
        <w:t>.6 Coaxial cable termination.</w:t>
      </w:r>
    </w:p>
    <w:p w:rsidR="00F5383D" w:rsidRDefault="00F5383D" w:rsidP="003D6CBA">
      <w:r>
        <w:lastRenderedPageBreak/>
        <w:t xml:space="preserve">In figure </w:t>
      </w:r>
      <w:r w:rsidR="0056615C">
        <w:t>10</w:t>
      </w:r>
      <w:r>
        <w:t>.6 a coaxial cable is terminated by a short circuit. For this case there is a single P matrix</w:t>
      </w:r>
    </w:p>
    <w:p w:rsidR="00D8716A" w:rsidRPr="004E5028" w:rsidRDefault="00D8716A" w:rsidP="00D8716A">
      <w:pPr>
        <w:pStyle w:val="MTDisplayEquation"/>
      </w:pPr>
      <w:r>
        <w:tab/>
      </w:r>
      <w:r w:rsidR="00E63BA5" w:rsidRPr="00D8716A">
        <w:rPr>
          <w:position w:val="-14"/>
        </w:rPr>
        <w:object w:dxaOrig="1020" w:dyaOrig="400">
          <v:shape id="_x0000_i1037" type="#_x0000_t75" style="width:51pt;height:20pt" o:ole="">
            <v:imagedata r:id="rId29" o:title=""/>
          </v:shape>
          <o:OLEObject Type="Embed" ProgID="Equation.DSMT4" ShapeID="_x0000_i1037" DrawAspect="Content" ObjectID="_1632224291" r:id="rId30"/>
        </w:object>
      </w:r>
    </w:p>
    <w:p w:rsidR="00F5383D" w:rsidRDefault="00E71119" w:rsidP="003D6CBA">
      <w:r w:rsidRPr="00F174D8">
        <w:rPr>
          <w:noProof/>
          <w:lang w:eastAsia="en-GB"/>
        </w:rPr>
        <w:drawing>
          <wp:inline distT="0" distB="0" distL="0" distR="0">
            <wp:extent cx="5695950" cy="4127500"/>
            <wp:effectExtent l="0" t="0" r="0" b="0"/>
            <wp:docPr id="29" name="Picture 4" descr="coax_to_monop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ax_to_monopo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5950" cy="4127500"/>
                    </a:xfrm>
                    <a:prstGeom prst="rect">
                      <a:avLst/>
                    </a:prstGeom>
                    <a:noFill/>
                    <a:ln>
                      <a:noFill/>
                    </a:ln>
                  </pic:spPr>
                </pic:pic>
              </a:graphicData>
            </a:graphic>
          </wp:inline>
        </w:drawing>
      </w:r>
    </w:p>
    <w:p w:rsidR="00F5383D" w:rsidRDefault="00F5383D" w:rsidP="003D6CBA">
      <w:pPr>
        <w:rPr>
          <w:i/>
        </w:rPr>
      </w:pPr>
      <w:r>
        <w:rPr>
          <w:i/>
        </w:rPr>
        <w:t xml:space="preserve">Figure </w:t>
      </w:r>
      <w:r w:rsidR="0056615C">
        <w:rPr>
          <w:i/>
        </w:rPr>
        <w:t>10</w:t>
      </w:r>
      <w:r>
        <w:rPr>
          <w:i/>
        </w:rPr>
        <w:t>.7. Coax to monopole transition</w:t>
      </w:r>
    </w:p>
    <w:p w:rsidR="00F5383D" w:rsidRDefault="00F5383D" w:rsidP="003D6CBA">
      <w:r>
        <w:t xml:space="preserve">The P matrices to specify the coax to monopole transition in figure </w:t>
      </w:r>
      <w:r w:rsidR="0056615C">
        <w:t>10</w:t>
      </w:r>
      <w:r>
        <w:t>.7 are as follows</w:t>
      </w:r>
    </w:p>
    <w:p w:rsidR="00D8716A" w:rsidRPr="004E5028" w:rsidRDefault="00D8716A" w:rsidP="00D8716A">
      <w:pPr>
        <w:pStyle w:val="MTDisplayEquation"/>
      </w:pPr>
      <w:r>
        <w:tab/>
      </w:r>
      <w:r w:rsidR="00E63BA5" w:rsidRPr="00D8716A">
        <w:rPr>
          <w:position w:val="-68"/>
        </w:rPr>
        <w:object w:dxaOrig="1180" w:dyaOrig="1480">
          <v:shape id="_x0000_i1038" type="#_x0000_t75" style="width:59pt;height:74pt" o:ole="">
            <v:imagedata r:id="rId32" o:title=""/>
          </v:shape>
          <o:OLEObject Type="Embed" ProgID="Equation.DSMT4" ShapeID="_x0000_i1038" DrawAspect="Content" ObjectID="_1632224292" r:id="rId33"/>
        </w:object>
      </w:r>
    </w:p>
    <w:p w:rsidR="00F5383D" w:rsidRDefault="003D7B05" w:rsidP="003D6CBA">
      <w:r>
        <w:t xml:space="preserve">In this case the </w:t>
      </w:r>
      <w:r w:rsidR="00F5383D">
        <w:t xml:space="preserve">junction </w:t>
      </w:r>
      <w:r>
        <w:t xml:space="preserve">should be specified to be situated on a cell face </w:t>
      </w:r>
      <w:r w:rsidR="00F5383D">
        <w:t xml:space="preserve">since we are connecting to a surface. A boundary condition must also be set on internal connection node 2 as described in the </w:t>
      </w:r>
      <w:r w:rsidR="00C4556D">
        <w:t>Cable_</w:t>
      </w:r>
      <w:r>
        <w:t>junction</w:t>
      </w:r>
      <w:r w:rsidR="00F5383D">
        <w:t xml:space="preserve">_list packet data. </w:t>
      </w:r>
    </w:p>
    <w:p w:rsidR="00F5383D" w:rsidRPr="0019566E" w:rsidRDefault="00EB5479" w:rsidP="00EB5479">
      <w:pPr>
        <w:pStyle w:val="Heading1"/>
        <w:numPr>
          <w:ilvl w:val="0"/>
          <w:numId w:val="0"/>
        </w:numPr>
      </w:pPr>
      <w:r>
        <w:br w:type="page"/>
      </w:r>
    </w:p>
    <w:p w:rsidR="00F5383D" w:rsidRDefault="00F5383D" w:rsidP="004E7492">
      <w:pPr>
        <w:pStyle w:val="Heading1"/>
      </w:pPr>
      <w:bookmarkStart w:id="31" w:name="_Toc404075717"/>
      <w:r>
        <w:lastRenderedPageBreak/>
        <w:t>Geometry and mesh visualisation</w:t>
      </w:r>
      <w:bookmarkEnd w:id="31"/>
    </w:p>
    <w:p w:rsidR="00F5383D" w:rsidRPr="00A27539" w:rsidRDefault="00F5383D" w:rsidP="00A27539"/>
    <w:p w:rsidR="00F5383D" w:rsidRDefault="004E7492" w:rsidP="00891882">
      <w:r w:rsidRPr="004E7492">
        <w:t>The</w:t>
      </w:r>
      <w:r>
        <w:rPr>
          <w:b/>
        </w:rPr>
        <w:t xml:space="preserve"> </w:t>
      </w:r>
      <w:r w:rsidR="00F5383D" w:rsidRPr="004E7492">
        <w:rPr>
          <w:b/>
        </w:rPr>
        <w:t>GGI_TLM</w:t>
      </w:r>
      <w:r w:rsidR="00F5383D">
        <w:t xml:space="preserve"> </w:t>
      </w:r>
      <w:r>
        <w:t>model, cable and material check programs generate</w:t>
      </w:r>
      <w:r w:rsidR="00F5383D">
        <w:t xml:space="preserve"> files which allow the visualisation of the geometry and the mesh for a particular problem. </w:t>
      </w:r>
      <w:r>
        <w:t xml:space="preserve">The visualisation files are in vtk format which may be viewed using </w:t>
      </w:r>
      <w:r w:rsidR="00A2772A" w:rsidRPr="00A2772A">
        <w:rPr>
          <w:b/>
        </w:rPr>
        <w:t>p</w:t>
      </w:r>
      <w:r w:rsidR="00F5383D" w:rsidRPr="00A2772A">
        <w:rPr>
          <w:b/>
        </w:rPr>
        <w:t>araview</w:t>
      </w:r>
      <w:r w:rsidR="00A2772A">
        <w:t>.</w:t>
      </w:r>
      <w:r w:rsidR="00F5383D">
        <w:t xml:space="preserve"> The files generated for </w:t>
      </w:r>
      <w:r>
        <w:t>visualisation are</w:t>
      </w:r>
      <w:r w:rsidR="00F5383D">
        <w:t>:</w:t>
      </w:r>
    </w:p>
    <w:p w:rsidR="00F5383D" w:rsidRPr="002E295C" w:rsidRDefault="00F5383D" w:rsidP="002E295C">
      <w:pPr>
        <w:pStyle w:val="NoSpacing"/>
      </w:pPr>
      <w:r>
        <w:t>NAME.v_geom</w:t>
      </w:r>
      <w:r w:rsidR="004F6964">
        <w:t>.vtk.n</w:t>
      </w:r>
      <w:r>
        <w:t xml:space="preserve">: </w:t>
      </w:r>
      <w:r w:rsidR="004F6964">
        <w:t>Volume number n</w:t>
      </w:r>
      <w:r>
        <w:t xml:space="preserve"> defined in the input file</w:t>
      </w:r>
    </w:p>
    <w:p w:rsidR="00F5383D" w:rsidRPr="002E295C" w:rsidRDefault="00F5383D" w:rsidP="002E295C">
      <w:pPr>
        <w:pStyle w:val="NoSpacing"/>
      </w:pPr>
      <w:r w:rsidRPr="002E295C">
        <w:t>NAME.s_geom</w:t>
      </w:r>
      <w:r w:rsidR="004F6964">
        <w:t>.vtk.n</w:t>
      </w:r>
      <w:r>
        <w:t xml:space="preserve">: </w:t>
      </w:r>
      <w:r w:rsidR="004F6964">
        <w:t>Surface number n</w:t>
      </w:r>
      <w:r>
        <w:t xml:space="preserve"> defined in the input file</w:t>
      </w:r>
    </w:p>
    <w:p w:rsidR="00F5383D" w:rsidRDefault="00F5383D" w:rsidP="002E295C">
      <w:pPr>
        <w:pStyle w:val="NoSpacing"/>
      </w:pPr>
      <w:r>
        <w:t>NAME.l</w:t>
      </w:r>
      <w:r w:rsidRPr="002E295C">
        <w:t>_geom</w:t>
      </w:r>
      <w:r w:rsidR="004F6964">
        <w:t>.vtk.n</w:t>
      </w:r>
      <w:r>
        <w:t xml:space="preserve">: </w:t>
      </w:r>
      <w:r w:rsidR="004F6964">
        <w:t>Line number n</w:t>
      </w:r>
      <w:r>
        <w:t xml:space="preserve"> defined in the input file</w:t>
      </w:r>
    </w:p>
    <w:p w:rsidR="004F6964" w:rsidRDefault="004F6964" w:rsidP="004F6964">
      <w:pPr>
        <w:pStyle w:val="NoSpacing"/>
      </w:pPr>
      <w:r>
        <w:t>NAME.p</w:t>
      </w:r>
      <w:r w:rsidRPr="002E295C">
        <w:t>_geom</w:t>
      </w:r>
      <w:r>
        <w:t>.vtk.n: Point number n defined in the input file</w:t>
      </w:r>
    </w:p>
    <w:p w:rsidR="00F5383D" w:rsidRPr="002E295C" w:rsidRDefault="00F5383D" w:rsidP="002E295C">
      <w:pPr>
        <w:pStyle w:val="NoSpacing"/>
      </w:pPr>
    </w:p>
    <w:p w:rsidR="00F5383D" w:rsidRDefault="00F5383D" w:rsidP="002E295C">
      <w:pPr>
        <w:pStyle w:val="NoSpacing"/>
      </w:pPr>
      <w:r>
        <w:t>NAME.v_mesh</w:t>
      </w:r>
      <w:r w:rsidR="004F6964">
        <w:t>.vtk.n</w:t>
      </w:r>
      <w:r>
        <w:t xml:space="preserve">: </w:t>
      </w:r>
      <w:r w:rsidRPr="002E295C">
        <w:t>Volume</w:t>
      </w:r>
      <w:r>
        <w:t xml:space="preserve"> mesh</w:t>
      </w:r>
      <w:r w:rsidR="004F6964">
        <w:t>, volume number n</w:t>
      </w:r>
    </w:p>
    <w:p w:rsidR="00F5383D" w:rsidRPr="002E295C" w:rsidRDefault="00F5383D" w:rsidP="002E295C">
      <w:pPr>
        <w:pStyle w:val="NoSpacing"/>
      </w:pPr>
      <w:r>
        <w:t>NAME.s_mesh</w:t>
      </w:r>
      <w:r w:rsidR="004F6964">
        <w:t>.vtk.n</w:t>
      </w:r>
      <w:r>
        <w:t>: Surface mesh</w:t>
      </w:r>
      <w:r w:rsidR="004F6964">
        <w:t>, surface number n</w:t>
      </w:r>
    </w:p>
    <w:p w:rsidR="00F5383D" w:rsidRDefault="00F5383D" w:rsidP="002E295C">
      <w:pPr>
        <w:pStyle w:val="NoSpacing"/>
      </w:pPr>
      <w:r>
        <w:t>NAME.l_mesh</w:t>
      </w:r>
      <w:r w:rsidR="004F6964">
        <w:t>.vtk.n</w:t>
      </w:r>
      <w:r>
        <w:t>: line mesh</w:t>
      </w:r>
      <w:r w:rsidR="004F6964">
        <w:t>, line number n</w:t>
      </w:r>
    </w:p>
    <w:p w:rsidR="004F6964" w:rsidRDefault="004F6964" w:rsidP="004F6964">
      <w:pPr>
        <w:pStyle w:val="NoSpacing"/>
      </w:pPr>
      <w:r>
        <w:t>NAME.p_mesh.vtk.n: point mesh, point number n</w:t>
      </w:r>
    </w:p>
    <w:p w:rsidR="004F6964" w:rsidRDefault="004F6964" w:rsidP="004F6964">
      <w:pPr>
        <w:pStyle w:val="NoSpacing"/>
      </w:pPr>
    </w:p>
    <w:p w:rsidR="00B10EC5" w:rsidRDefault="00F5383D" w:rsidP="00B10EC5">
      <w:pPr>
        <w:pStyle w:val="NoSpacing"/>
      </w:pPr>
      <w:r w:rsidRPr="002E295C">
        <w:t>NAME.b_mesh</w:t>
      </w:r>
      <w:r w:rsidR="00A2772A">
        <w:t>.vtk</w:t>
      </w:r>
      <w:r>
        <w:t>: Outer Boundary mesh</w:t>
      </w:r>
    </w:p>
    <w:p w:rsidR="00B10EC5" w:rsidRDefault="00B10EC5" w:rsidP="00B10EC5">
      <w:pPr>
        <w:pStyle w:val="NoSpacing"/>
      </w:pPr>
    </w:p>
    <w:p w:rsidR="00B10EC5" w:rsidRDefault="00B10EC5" w:rsidP="00B10EC5">
      <w:pPr>
        <w:pStyle w:val="NoSpacing"/>
      </w:pPr>
      <w:r>
        <w:t>NAME.vmat</w:t>
      </w:r>
      <w:r w:rsidR="004F6964">
        <w:t xml:space="preserve">.vtk.n: </w:t>
      </w:r>
      <w:r w:rsidR="004F6964" w:rsidRPr="002E295C">
        <w:t>Volume</w:t>
      </w:r>
      <w:r w:rsidR="004F6964">
        <w:t xml:space="preserve"> material mesh, volume material number n</w:t>
      </w:r>
    </w:p>
    <w:p w:rsidR="00B10EC5" w:rsidRDefault="00B10EC5" w:rsidP="00B10EC5">
      <w:pPr>
        <w:pStyle w:val="NoSpacing"/>
      </w:pPr>
      <w:r>
        <w:t>NAME.smat</w:t>
      </w:r>
      <w:r w:rsidR="004F6964">
        <w:t>.vtk.n: Surface material mesh, surface material number n</w:t>
      </w:r>
    </w:p>
    <w:p w:rsidR="00B10EC5" w:rsidRDefault="00B10EC5" w:rsidP="00B10EC5">
      <w:pPr>
        <w:pStyle w:val="NoSpacing"/>
      </w:pPr>
    </w:p>
    <w:p w:rsidR="00F5383D" w:rsidRDefault="00B10EC5" w:rsidP="004F6964">
      <w:pPr>
        <w:pStyle w:val="NoSpacing"/>
      </w:pPr>
      <w:r>
        <w:t>NAME.c_mesh</w:t>
      </w:r>
      <w:r w:rsidR="004F6964">
        <w:t>.vtk.n</w:t>
      </w:r>
      <w:r>
        <w:t>: cable mesh</w:t>
      </w:r>
      <w:r w:rsidR="004F6964">
        <w:t>, cable number n.</w:t>
      </w:r>
    </w:p>
    <w:p w:rsidR="00A2772A" w:rsidRDefault="00A2772A" w:rsidP="004F6964">
      <w:pPr>
        <w:pStyle w:val="NoSpacing"/>
      </w:pPr>
    </w:p>
    <w:p w:rsidR="00A2772A" w:rsidRDefault="00113D2E" w:rsidP="004F6964">
      <w:pPr>
        <w:pStyle w:val="NoSpacing"/>
      </w:pPr>
      <w:r>
        <w:t>Any number of geometric entities may be viewed simultaneously. Animated results may also be visualised with the geometry</w:t>
      </w:r>
      <w:r w:rsidR="002C2DF6">
        <w:t>.</w:t>
      </w:r>
    </w:p>
    <w:p w:rsidR="001A1344" w:rsidRDefault="001A1344" w:rsidP="004F6964">
      <w:pPr>
        <w:pStyle w:val="NoSpacing"/>
      </w:pPr>
    </w:p>
    <w:p w:rsidR="001A1344" w:rsidRDefault="001A1344" w:rsidP="004F6964">
      <w:pPr>
        <w:pStyle w:val="NoSpacing"/>
      </w:pPr>
      <w:r>
        <w:t>It is not within the scope of this document to describe all the capabilities of paraview however a short overview in order to get started is provided.</w:t>
      </w:r>
    </w:p>
    <w:p w:rsidR="002C2DF6" w:rsidRDefault="002C2DF6" w:rsidP="004F6964">
      <w:pPr>
        <w:pStyle w:val="NoSpacing"/>
      </w:pPr>
    </w:p>
    <w:p w:rsidR="002C2DF6" w:rsidRDefault="002C2DF6" w:rsidP="004F6964">
      <w:pPr>
        <w:pStyle w:val="NoSpacing"/>
      </w:pPr>
      <w:r>
        <w:t>Paraview is started with the command</w:t>
      </w:r>
    </w:p>
    <w:p w:rsidR="002C2DF6" w:rsidRDefault="002C2DF6" w:rsidP="004F6964">
      <w:pPr>
        <w:pStyle w:val="NoSpacing"/>
      </w:pPr>
    </w:p>
    <w:p w:rsidR="002C2DF6" w:rsidRDefault="002C2DF6" w:rsidP="004F6964">
      <w:pPr>
        <w:pStyle w:val="NoSpacing"/>
        <w:rPr>
          <w:b/>
        </w:rPr>
      </w:pPr>
      <w:r>
        <w:rPr>
          <w:b/>
        </w:rPr>
        <w:t>Paraview</w:t>
      </w:r>
    </w:p>
    <w:p w:rsidR="002C2DF6" w:rsidRDefault="002C2DF6" w:rsidP="004F6964">
      <w:pPr>
        <w:pStyle w:val="NoSpacing"/>
        <w:rPr>
          <w:b/>
        </w:rPr>
      </w:pPr>
    </w:p>
    <w:p w:rsidR="002C2DF6" w:rsidRDefault="002C2DF6" w:rsidP="004F6964">
      <w:pPr>
        <w:pStyle w:val="NoSpacing"/>
      </w:pPr>
      <w:r>
        <w:t xml:space="preserve">This brings up the main paraview window as seen in the figure below. </w:t>
      </w:r>
    </w:p>
    <w:p w:rsidR="002C2DF6" w:rsidRDefault="00E71119" w:rsidP="004F6964">
      <w:pPr>
        <w:pStyle w:val="NoSpacing"/>
      </w:pPr>
      <w:r>
        <w:rPr>
          <w:noProof/>
          <w:lang w:eastAsia="en-GB"/>
        </w:rPr>
        <w:lastRenderedPageBreak/>
        <mc:AlternateContent>
          <mc:Choice Requires="wpc">
            <w:drawing>
              <wp:inline distT="0" distB="0" distL="0" distR="0">
                <wp:extent cx="5680710" cy="3336290"/>
                <wp:effectExtent l="0" t="0" r="0" b="0"/>
                <wp:docPr id="254" name="Canvas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44" name="Picture 188" descr="Paraview_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90411" y="89300"/>
                            <a:ext cx="5319865" cy="3067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Text Box 189"/>
                        <wps:cNvSpPr txBox="1">
                          <a:spLocks noChangeArrowheads="1"/>
                        </wps:cNvSpPr>
                        <wps:spPr bwMode="auto">
                          <a:xfrm>
                            <a:off x="4238130" y="270314"/>
                            <a:ext cx="1353769" cy="2711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1A1344">
                              <w:r>
                                <w:t>Animation controls</w:t>
                              </w:r>
                            </w:p>
                          </w:txbxContent>
                        </wps:txbx>
                        <wps:bodyPr rot="0" vert="horz" wrap="square" lIns="91440" tIns="45720" rIns="91440" bIns="45720" anchor="t" anchorCtr="0" upright="1">
                          <a:noAutofit/>
                        </wps:bodyPr>
                      </wps:wsp>
                      <wps:wsp>
                        <wps:cNvPr id="246" name="Rectangle 190"/>
                        <wps:cNvSpPr>
                          <a:spLocks noChangeArrowheads="1"/>
                        </wps:cNvSpPr>
                        <wps:spPr bwMode="auto">
                          <a:xfrm>
                            <a:off x="2073859" y="270314"/>
                            <a:ext cx="1893837" cy="27031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Rectangle 191"/>
                        <wps:cNvSpPr>
                          <a:spLocks noChangeArrowheads="1"/>
                        </wps:cNvSpPr>
                        <wps:spPr bwMode="auto">
                          <a:xfrm>
                            <a:off x="2434704" y="540629"/>
                            <a:ext cx="1442580" cy="1802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Text Box 193"/>
                        <wps:cNvSpPr txBox="1">
                          <a:spLocks noChangeArrowheads="1"/>
                        </wps:cNvSpPr>
                        <wps:spPr bwMode="auto">
                          <a:xfrm>
                            <a:off x="2344293" y="1082062"/>
                            <a:ext cx="992124" cy="630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1A1344">
                              <w:r>
                                <w:t>Visualisation window</w:t>
                              </w:r>
                            </w:p>
                          </w:txbxContent>
                        </wps:txbx>
                        <wps:bodyPr rot="0" vert="horz" wrap="square" lIns="91440" tIns="45720" rIns="91440" bIns="45720" anchor="t" anchorCtr="0" upright="1">
                          <a:noAutofit/>
                        </wps:bodyPr>
                      </wps:wsp>
                      <wps:wsp>
                        <wps:cNvPr id="250" name="Text Box 194"/>
                        <wps:cNvSpPr txBox="1">
                          <a:spLocks noChangeArrowheads="1"/>
                        </wps:cNvSpPr>
                        <wps:spPr bwMode="auto">
                          <a:xfrm>
                            <a:off x="360845" y="1082062"/>
                            <a:ext cx="991324" cy="360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1A1344">
                              <w:r>
                                <w:t>File window</w:t>
                              </w:r>
                            </w:p>
                          </w:txbxContent>
                        </wps:txbx>
                        <wps:bodyPr rot="0" vert="horz" wrap="square" lIns="91440" tIns="45720" rIns="91440" bIns="45720" anchor="t" anchorCtr="0" upright="1">
                          <a:noAutofit/>
                        </wps:bodyPr>
                      </wps:wsp>
                      <wps:wsp>
                        <wps:cNvPr id="251" name="Text Box 195"/>
                        <wps:cNvSpPr txBox="1">
                          <a:spLocks noChangeArrowheads="1"/>
                        </wps:cNvSpPr>
                        <wps:spPr bwMode="auto">
                          <a:xfrm>
                            <a:off x="4147718" y="630733"/>
                            <a:ext cx="1353769" cy="2711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1A1344">
                              <w:r>
                                <w:t>View controls</w:t>
                              </w:r>
                            </w:p>
                          </w:txbxContent>
                        </wps:txbx>
                        <wps:bodyPr rot="0" vert="horz" wrap="square" lIns="91440" tIns="45720" rIns="91440" bIns="45720" anchor="t" anchorCtr="0" upright="1">
                          <a:noAutofit/>
                        </wps:bodyPr>
                      </wps:wsp>
                      <wps:wsp>
                        <wps:cNvPr id="252" name="Line 196"/>
                        <wps:cNvCnPr>
                          <a:cxnSpLocks noChangeShapeType="1"/>
                        </wps:cNvCnPr>
                        <wps:spPr bwMode="auto">
                          <a:xfrm flipH="1">
                            <a:off x="3967696" y="360419"/>
                            <a:ext cx="270434" cy="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Line 197"/>
                        <wps:cNvCnPr>
                          <a:cxnSpLocks noChangeShapeType="1"/>
                        </wps:cNvCnPr>
                        <wps:spPr bwMode="auto">
                          <a:xfrm flipH="1" flipV="1">
                            <a:off x="3877285" y="632342"/>
                            <a:ext cx="270434" cy="884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86" o:spid="_x0000_s1224" editas="canvas" style="width:447.3pt;height:262.7pt;mso-position-horizontal-relative:char;mso-position-vertical-relative:line" coordsize="56807,33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">
                <v:shape id="_x0000_s1225" type="#_x0000_t75" style="position:absolute;width:56807;height:33362;visibility:visible;mso-wrap-style:square">
                  <v:fill o:detectmouseclick="t"/>
                  <v:path o:connecttype="none"/>
                </v:shape>
                <v:shape id="Picture 188" o:spid="_x0000_s1226" type="#_x0000_t75" alt="Paraview_1" style="position:absolute;left:904;top:893;width:53198;height:3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">
                  <v:imagedata r:id="rId35" o:title="Paraview_1"/>
                </v:shape>
                <v:shape id="Text Box 189" o:spid="_x0000_s1227" type="#_x0000_t202" style="position:absolute;left:42381;top:2703;width:13537;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" stroked="f">
                  <v:textbox>
                    <w:txbxContent>
                      <w:p w:rsidR="005A423E" w:rsidRDefault="005A423E" w:rsidP="001A1344">
                        <w:r>
                          <w:t>Animation controls</w:t>
                        </w:r>
                      </w:p>
                    </w:txbxContent>
                  </v:textbox>
                </v:shape>
                <v:rect id="Rectangle 190" o:spid="_x0000_s1228" style="position:absolute;left:20738;top:2703;width:18938;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" filled="f"/>
                <v:rect id="Rectangle 191" o:spid="_x0000_s1229" style="position:absolute;left:24347;top:5406;width:14425;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" filled="f"/>
                <v:shape id="Text Box 193" o:spid="_x0000_s1230" type="#_x0000_t202" style="position:absolute;left:23442;top:10820;width:9922;height:6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rsidR="005A423E" w:rsidRDefault="005A423E" w:rsidP="001A1344">
                        <w:r>
                          <w:t>Visualisation window</w:t>
                        </w:r>
                      </w:p>
                    </w:txbxContent>
                  </v:textbox>
                </v:shape>
                <v:shape id="Text Box 194" o:spid="_x0000_s1231" type="#_x0000_t202" style="position:absolute;left:3608;top:10820;width:9913;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" stroked="f">
                  <v:textbox>
                    <w:txbxContent>
                      <w:p w:rsidR="005A423E" w:rsidRDefault="005A423E" w:rsidP="001A1344">
                        <w:r>
                          <w:t>File window</w:t>
                        </w:r>
                      </w:p>
                    </w:txbxContent>
                  </v:textbox>
                </v:shape>
                <v:shape id="Text Box 195" o:spid="_x0000_s1232" type="#_x0000_t202" style="position:absolute;left:41477;top:6307;width:13537;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" stroked="f">
                  <v:textbox>
                    <w:txbxContent>
                      <w:p w:rsidR="005A423E" w:rsidRDefault="005A423E" w:rsidP="001A1344">
                        <w:r>
                          <w:t>View controls</w:t>
                        </w:r>
                      </w:p>
                    </w:txbxContent>
                  </v:textbox>
                </v:shape>
                <v:line id="Line 196" o:spid="_x0000_s1233" style="position:absolute;flip:x;visibility:visible;mso-wrap-style:square" from="39676,3604" to="42381,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v:line id="Line 197" o:spid="_x0000_s1234" style="position:absolute;flip:x y;visibility:visible;mso-wrap-style:square" from="38772,6323" to="41477,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">
                  <v:stroke endarrow="block"/>
                </v:line>
                <w10:anchorlock/>
              </v:group>
            </w:pict>
          </mc:Fallback>
        </mc:AlternateContent>
      </w:r>
    </w:p>
    <w:p w:rsidR="002C2DF6" w:rsidRPr="001A1344" w:rsidRDefault="001A1344" w:rsidP="004F6964">
      <w:pPr>
        <w:pStyle w:val="NoSpacing"/>
        <w:rPr>
          <w:i/>
        </w:rPr>
      </w:pPr>
      <w:r>
        <w:rPr>
          <w:i/>
        </w:rPr>
        <w:t>Figure 11.1. Main paraview screen.</w:t>
      </w:r>
    </w:p>
    <w:p w:rsidR="002C2DF6" w:rsidRDefault="002C2DF6" w:rsidP="004F6964">
      <w:pPr>
        <w:pStyle w:val="NoSpacing"/>
      </w:pPr>
    </w:p>
    <w:p w:rsidR="002C2DF6" w:rsidRDefault="007F00E4" w:rsidP="004F6964">
      <w:pPr>
        <w:pStyle w:val="NoSpacing"/>
      </w:pPr>
      <w:r>
        <w:t xml:space="preserve">Clicking on the ‘open file’ icon brings up a window showing the available files. This is seen in figure 11.2 </w:t>
      </w:r>
      <w:r w:rsidR="009D61AD">
        <w:t>f</w:t>
      </w:r>
      <w:r>
        <w:t xml:space="preserve">or the dipole example. </w:t>
      </w:r>
    </w:p>
    <w:p w:rsidR="002C2DF6" w:rsidRDefault="00E71119" w:rsidP="004F6964">
      <w:pPr>
        <w:pStyle w:val="NoSpacing"/>
      </w:pPr>
      <w:r>
        <w:rPr>
          <w:noProof/>
          <w:lang w:eastAsia="en-GB"/>
        </w:rPr>
        <mc:AlternateContent>
          <mc:Choice Requires="wpc">
            <w:drawing>
              <wp:inline distT="0" distB="0" distL="0" distR="0">
                <wp:extent cx="5680710" cy="3336290"/>
                <wp:effectExtent l="0" t="0" r="0" b="0"/>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24" name="Picture 209" descr="paraview_file_men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55511"/>
                            <a:ext cx="5590299" cy="3130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Rectangle 248"/>
                        <wps:cNvSpPr>
                          <a:spLocks noChangeArrowheads="1"/>
                        </wps:cNvSpPr>
                        <wps:spPr bwMode="auto">
                          <a:xfrm>
                            <a:off x="4242130" y="633147"/>
                            <a:ext cx="1347368" cy="227273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Text Box 206"/>
                        <wps:cNvSpPr txBox="1">
                          <a:spLocks noChangeArrowheads="1"/>
                        </wps:cNvSpPr>
                        <wps:spPr bwMode="auto">
                          <a:xfrm>
                            <a:off x="4299737" y="679808"/>
                            <a:ext cx="1212152" cy="218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Boundary mesh file </w:t>
                              </w:r>
                            </w:p>
                          </w:txbxContent>
                        </wps:txbx>
                        <wps:bodyPr rot="0" vert="horz" wrap="square" lIns="91440" tIns="45720" rIns="91440" bIns="45720" anchor="t" anchorCtr="0" upright="1">
                          <a:noAutofit/>
                        </wps:bodyPr>
                      </wps:wsp>
                      <wps:wsp>
                        <wps:cNvPr id="227" name="Line 207"/>
                        <wps:cNvCnPr>
                          <a:cxnSpLocks noChangeShapeType="1"/>
                        </wps:cNvCnPr>
                        <wps:spPr bwMode="auto">
                          <a:xfrm flipH="1">
                            <a:off x="2607526" y="777958"/>
                            <a:ext cx="1688211" cy="3563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32"/>
                        <wps:cNvCnPr>
                          <a:cxnSpLocks noChangeShapeType="1"/>
                        </wps:cNvCnPr>
                        <wps:spPr bwMode="auto">
                          <a:xfrm flipH="1">
                            <a:off x="2381098" y="1113438"/>
                            <a:ext cx="1905038" cy="820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Line 233"/>
                        <wps:cNvCnPr>
                          <a:cxnSpLocks noChangeShapeType="1"/>
                        </wps:cNvCnPr>
                        <wps:spPr bwMode="auto">
                          <a:xfrm flipH="1" flipV="1">
                            <a:off x="2528316" y="1261467"/>
                            <a:ext cx="1781823" cy="162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Line 234"/>
                        <wps:cNvCnPr>
                          <a:cxnSpLocks noChangeShapeType="1"/>
                        </wps:cNvCnPr>
                        <wps:spPr bwMode="auto">
                          <a:xfrm flipH="1" flipV="1">
                            <a:off x="2534717" y="1333872"/>
                            <a:ext cx="1780223" cy="3129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Line 235"/>
                        <wps:cNvCnPr>
                          <a:cxnSpLocks noChangeShapeType="1"/>
                        </wps:cNvCnPr>
                        <wps:spPr bwMode="auto">
                          <a:xfrm flipH="1" flipV="1">
                            <a:off x="2535517" y="1403060"/>
                            <a:ext cx="1754619" cy="432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236"/>
                        <wps:cNvCnPr>
                          <a:cxnSpLocks noChangeShapeType="1"/>
                        </wps:cNvCnPr>
                        <wps:spPr bwMode="auto">
                          <a:xfrm flipH="1" flipV="1">
                            <a:off x="2541918" y="1463398"/>
                            <a:ext cx="1764221" cy="611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Line 237"/>
                        <wps:cNvCnPr>
                          <a:cxnSpLocks noChangeShapeType="1"/>
                        </wps:cNvCnPr>
                        <wps:spPr bwMode="auto">
                          <a:xfrm flipH="1" flipV="1">
                            <a:off x="2549119" y="1523736"/>
                            <a:ext cx="1763420" cy="7843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Line 238"/>
                        <wps:cNvCnPr>
                          <a:cxnSpLocks noChangeShapeType="1"/>
                        </wps:cNvCnPr>
                        <wps:spPr bwMode="auto">
                          <a:xfrm flipH="1" flipV="1">
                            <a:off x="2531516" y="1600164"/>
                            <a:ext cx="1829829" cy="941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Line 239"/>
                        <wps:cNvCnPr>
                          <a:cxnSpLocks noChangeShapeType="1"/>
                        </wps:cNvCnPr>
                        <wps:spPr bwMode="auto">
                          <a:xfrm flipH="1" flipV="1">
                            <a:off x="2201875" y="1698314"/>
                            <a:ext cx="2137867" cy="1092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Text Box 240"/>
                        <wps:cNvSpPr txBox="1">
                          <a:spLocks noChangeArrowheads="1"/>
                        </wps:cNvSpPr>
                        <wps:spPr bwMode="auto">
                          <a:xfrm>
                            <a:off x="4273334" y="1546262"/>
                            <a:ext cx="1212152" cy="218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line mesh file </w:t>
                              </w:r>
                            </w:p>
                          </w:txbxContent>
                        </wps:txbx>
                        <wps:bodyPr rot="0" vert="horz" wrap="square" lIns="91440" tIns="45720" rIns="91440" bIns="45720" anchor="t" anchorCtr="0" upright="1">
                          <a:noAutofit/>
                        </wps:bodyPr>
                      </wps:wsp>
                      <wps:wsp>
                        <wps:cNvPr id="237" name="Text Box 241"/>
                        <wps:cNvSpPr txBox="1">
                          <a:spLocks noChangeArrowheads="1"/>
                        </wps:cNvSpPr>
                        <wps:spPr bwMode="auto">
                          <a:xfrm>
                            <a:off x="4285336" y="925183"/>
                            <a:ext cx="1233754" cy="331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pStyle w:val="NoSpacing"/>
                                <w:rPr>
                                  <w:sz w:val="16"/>
                                  <w:szCs w:val="16"/>
                                </w:rPr>
                              </w:pPr>
                              <w:r w:rsidRPr="007F00E4">
                                <w:rPr>
                                  <w:sz w:val="16"/>
                                  <w:szCs w:val="16"/>
                                </w:rPr>
                                <w:t xml:space="preserve">GGI_TLM input file </w:t>
                              </w:r>
                            </w:p>
                            <w:p w:rsidR="005A423E" w:rsidRPr="007F00E4" w:rsidRDefault="005A423E" w:rsidP="007F00E4">
                              <w:pPr>
                                <w:pStyle w:val="NoSpacing"/>
                                <w:rPr>
                                  <w:sz w:val="16"/>
                                  <w:szCs w:val="16"/>
                                </w:rPr>
                              </w:pPr>
                              <w:r w:rsidRPr="007F00E4">
                                <w:rPr>
                                  <w:sz w:val="16"/>
                                  <w:szCs w:val="16"/>
                                </w:rPr>
                                <w:t xml:space="preserve">(not for visualisation) </w:t>
                              </w:r>
                            </w:p>
                          </w:txbxContent>
                        </wps:txbx>
                        <wps:bodyPr rot="0" vert="horz" wrap="square" lIns="91440" tIns="45720" rIns="91440" bIns="45720" anchor="t" anchorCtr="0" upright="1">
                          <a:noAutofit/>
                        </wps:bodyPr>
                      </wps:wsp>
                      <wps:wsp>
                        <wps:cNvPr id="238" name="Text Box 242"/>
                        <wps:cNvSpPr txBox="1">
                          <a:spLocks noChangeArrowheads="1"/>
                        </wps:cNvSpPr>
                        <wps:spPr bwMode="auto">
                          <a:xfrm>
                            <a:off x="4330141" y="1965410"/>
                            <a:ext cx="1210551" cy="218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point mesh file </w:t>
                              </w:r>
                            </w:p>
                          </w:txbxContent>
                        </wps:txbx>
                        <wps:bodyPr rot="0" vert="horz" wrap="square" lIns="91440" tIns="45720" rIns="91440" bIns="45720" anchor="t" anchorCtr="0" upright="1">
                          <a:noAutofit/>
                        </wps:bodyPr>
                      </wps:wsp>
                      <wps:wsp>
                        <wps:cNvPr id="239" name="Text Box 243"/>
                        <wps:cNvSpPr txBox="1">
                          <a:spLocks noChangeArrowheads="1"/>
                        </wps:cNvSpPr>
                        <wps:spPr bwMode="auto">
                          <a:xfrm>
                            <a:off x="4330141" y="2198717"/>
                            <a:ext cx="1210551" cy="2188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Surface geometry file </w:t>
                              </w:r>
                            </w:p>
                          </w:txbxContent>
                        </wps:txbx>
                        <wps:bodyPr rot="0" vert="horz" wrap="square" lIns="91440" tIns="45720" rIns="91440" bIns="45720" anchor="t" anchorCtr="0" upright="1">
                          <a:noAutofit/>
                        </wps:bodyPr>
                      </wps:wsp>
                      <wps:wsp>
                        <wps:cNvPr id="240" name="Text Box 244"/>
                        <wps:cNvSpPr txBox="1">
                          <a:spLocks noChangeArrowheads="1"/>
                        </wps:cNvSpPr>
                        <wps:spPr bwMode="auto">
                          <a:xfrm>
                            <a:off x="4329341" y="2442483"/>
                            <a:ext cx="1210551" cy="2188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surface mesh file </w:t>
                              </w:r>
                            </w:p>
                          </w:txbxContent>
                        </wps:txbx>
                        <wps:bodyPr rot="0" vert="horz" wrap="square" lIns="91440" tIns="45720" rIns="91440" bIns="45720" anchor="t" anchorCtr="0" upright="1">
                          <a:noAutofit/>
                        </wps:bodyPr>
                      </wps:wsp>
                      <wps:wsp>
                        <wps:cNvPr id="241" name="Text Box 245"/>
                        <wps:cNvSpPr txBox="1">
                          <a:spLocks noChangeArrowheads="1"/>
                        </wps:cNvSpPr>
                        <wps:spPr bwMode="auto">
                          <a:xfrm>
                            <a:off x="4324541" y="2680617"/>
                            <a:ext cx="1209751" cy="218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Field animation file </w:t>
                              </w:r>
                            </w:p>
                          </w:txbxContent>
                        </wps:txbx>
                        <wps:bodyPr rot="0" vert="horz" wrap="square" lIns="91440" tIns="45720" rIns="91440" bIns="45720" anchor="t" anchorCtr="0" upright="1">
                          <a:noAutofit/>
                        </wps:bodyPr>
                      </wps:wsp>
                      <wps:wsp>
                        <wps:cNvPr id="242" name="Text Box 246"/>
                        <wps:cNvSpPr txBox="1">
                          <a:spLocks noChangeArrowheads="1"/>
                        </wps:cNvSpPr>
                        <wps:spPr bwMode="auto">
                          <a:xfrm>
                            <a:off x="4296537" y="1752216"/>
                            <a:ext cx="1211351" cy="2188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Point geometry file </w:t>
                              </w:r>
                            </w:p>
                          </w:txbxContent>
                        </wps:txbx>
                        <wps:bodyPr rot="0" vert="horz" wrap="square" lIns="91440" tIns="45720" rIns="91440" bIns="45720" anchor="t" anchorCtr="0" upright="1">
                          <a:noAutofit/>
                        </wps:bodyPr>
                      </wps:wsp>
                      <wps:wsp>
                        <wps:cNvPr id="243" name="Text Box 247"/>
                        <wps:cNvSpPr txBox="1">
                          <a:spLocks noChangeArrowheads="1"/>
                        </wps:cNvSpPr>
                        <wps:spPr bwMode="auto">
                          <a:xfrm>
                            <a:off x="4274934" y="1300083"/>
                            <a:ext cx="1210551" cy="2172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Line geometry file </w:t>
                              </w:r>
                            </w:p>
                          </w:txbxContent>
                        </wps:txbx>
                        <wps:bodyPr rot="0" vert="horz" wrap="square" lIns="91440" tIns="45720" rIns="91440" bIns="45720" anchor="t" anchorCtr="0" upright="1">
                          <a:noAutofit/>
                        </wps:bodyPr>
                      </wps:wsp>
                    </wpc:wpc>
                  </a:graphicData>
                </a:graphic>
              </wp:inline>
            </w:drawing>
          </mc:Choice>
          <mc:Fallback>
            <w:pict>
              <v:group id="Canvas 198" o:spid="_x0000_s1235" editas="canvas" style="width:447.3pt;height:262.7pt;mso-position-horizontal-relative:char;mso-position-vertical-relative:line" coordsize="56807,33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">
                <v:shape id="_x0000_s1236" type="#_x0000_t75" style="position:absolute;width:56807;height:33362;visibility:visible;mso-wrap-style:square">
                  <v:fill o:detectmouseclick="t"/>
                  <v:path o:connecttype="none"/>
                </v:shape>
                <v:shape id="Picture 209" o:spid="_x0000_s1237" type="#_x0000_t75" alt="paraview_file_menu" style="position:absolute;top:555;width:55902;height:3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">
                  <v:imagedata r:id="rId37" o:title="paraview_file_menu"/>
                </v:shape>
                <v:rect id="Rectangle 248" o:spid="_x0000_s1238" style="position:absolute;left:42421;top:6331;width:13473;height:22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EWxQAAANwAAAAPAAAAZHJzL2Rvd25yZXYueG1sRI9Ba8JA&#10;FITvBf/D8gq9NZumWG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DGSOEWxQAAANwAAAAP&#10;AAAAAAAAAAAAAAAAAAcCAABkcnMvZG93bnJldi54bWxQSwUGAAAAAAMAAwC3AAAA+QIAAAAA&#10;"/>
                <v:shape id="Text Box 206" o:spid="_x0000_s1239" type="#_x0000_t202" style="position:absolute;left:42997;top:6798;width:12121;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" stroked="f">
                  <v:textbox>
                    <w:txbxContent>
                      <w:p w:rsidR="005A423E" w:rsidRPr="007F00E4" w:rsidRDefault="005A423E" w:rsidP="007F00E4">
                        <w:pPr>
                          <w:rPr>
                            <w:sz w:val="16"/>
                            <w:szCs w:val="16"/>
                          </w:rPr>
                        </w:pPr>
                        <w:r>
                          <w:rPr>
                            <w:sz w:val="16"/>
                            <w:szCs w:val="16"/>
                          </w:rPr>
                          <w:t xml:space="preserve">Boundary mesh file </w:t>
                        </w:r>
                      </w:p>
                    </w:txbxContent>
                  </v:textbox>
                </v:shape>
                <v:line id="Line 207" o:spid="_x0000_s1240" style="position:absolute;flip:x;visibility:visible;mso-wrap-style:square" from="26075,7779" to="42957,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32" o:spid="_x0000_s1241" style="position:absolute;flip:x;visibility:visible;mso-wrap-style:square" from="23810,11134" to="42861,11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line id="Line 233" o:spid="_x0000_s1242" style="position:absolute;flip:x y;visibility:visible;mso-wrap-style:square" from="25283,12614" to="43101,1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">
                  <v:stroke endarrow="block"/>
                </v:line>
                <v:line id="Line 234" o:spid="_x0000_s1243" style="position:absolute;flip:x y;visibility:visible;mso-wrap-style:square" from="25347,13338" to="43149,1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">
                  <v:stroke endarrow="block"/>
                </v:line>
                <v:line id="Line 235" o:spid="_x0000_s1244" style="position:absolute;flip:x y;visibility:visible;mso-wrap-style:square" from="25355,14030" to="42901,18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">
                  <v:stroke endarrow="block"/>
                </v:line>
                <v:line id="Line 236" o:spid="_x0000_s1245" style="position:absolute;flip:x y;visibility:visible;mso-wrap-style:square" from="25419,14633" to="43061,20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">
                  <v:stroke endarrow="block"/>
                </v:line>
                <v:line id="Line 237" o:spid="_x0000_s1246" style="position:absolute;flip:x y;visibility:visible;mso-wrap-style:square" from="25491,15237" to="43125,23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">
                  <v:stroke endarrow="block"/>
                </v:line>
                <v:line id="Line 238" o:spid="_x0000_s1247" style="position:absolute;flip:x y;visibility:visible;mso-wrap-style:square" from="25315,16001" to="43613,25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">
                  <v:stroke endarrow="block"/>
                </v:line>
                <v:line id="Line 239" o:spid="_x0000_s1248" style="position:absolute;flip:x y;visibility:visible;mso-wrap-style:square" from="22018,16983" to="43397,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">
                  <v:stroke endarrow="block"/>
                </v:line>
                <v:shape id="Text Box 240" o:spid="_x0000_s1249" type="#_x0000_t202" style="position:absolute;left:42733;top:15462;width:12121;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rsidR="005A423E" w:rsidRPr="007F00E4" w:rsidRDefault="005A423E" w:rsidP="007F00E4">
                        <w:pPr>
                          <w:rPr>
                            <w:sz w:val="16"/>
                            <w:szCs w:val="16"/>
                          </w:rPr>
                        </w:pPr>
                        <w:r>
                          <w:rPr>
                            <w:sz w:val="16"/>
                            <w:szCs w:val="16"/>
                          </w:rPr>
                          <w:t xml:space="preserve">line mesh file </w:t>
                        </w:r>
                      </w:p>
                    </w:txbxContent>
                  </v:textbox>
                </v:shape>
                <v:shape id="Text Box 241" o:spid="_x0000_s1250" type="#_x0000_t202" style="position:absolute;left:42853;top:9251;width:12337;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" stroked="f">
                  <v:textbox>
                    <w:txbxContent>
                      <w:p w:rsidR="005A423E" w:rsidRPr="007F00E4" w:rsidRDefault="005A423E" w:rsidP="007F00E4">
                        <w:pPr>
                          <w:pStyle w:val="NoSpacing"/>
                          <w:rPr>
                            <w:sz w:val="16"/>
                            <w:szCs w:val="16"/>
                          </w:rPr>
                        </w:pPr>
                        <w:r w:rsidRPr="007F00E4">
                          <w:rPr>
                            <w:sz w:val="16"/>
                            <w:szCs w:val="16"/>
                          </w:rPr>
                          <w:t xml:space="preserve">GGI_TLM input file </w:t>
                        </w:r>
                      </w:p>
                      <w:p w:rsidR="005A423E" w:rsidRPr="007F00E4" w:rsidRDefault="005A423E" w:rsidP="007F00E4">
                        <w:pPr>
                          <w:pStyle w:val="NoSpacing"/>
                          <w:rPr>
                            <w:sz w:val="16"/>
                            <w:szCs w:val="16"/>
                          </w:rPr>
                        </w:pPr>
                        <w:r w:rsidRPr="007F00E4">
                          <w:rPr>
                            <w:sz w:val="16"/>
                            <w:szCs w:val="16"/>
                          </w:rPr>
                          <w:t xml:space="preserve">(not for visualisation) </w:t>
                        </w:r>
                      </w:p>
                    </w:txbxContent>
                  </v:textbox>
                </v:shape>
                <v:shape id="Text Box 242" o:spid="_x0000_s1251" type="#_x0000_t202" style="position:absolute;left:43301;top:19654;width:1210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rsidR="005A423E" w:rsidRPr="007F00E4" w:rsidRDefault="005A423E" w:rsidP="007F00E4">
                        <w:pPr>
                          <w:rPr>
                            <w:sz w:val="16"/>
                            <w:szCs w:val="16"/>
                          </w:rPr>
                        </w:pPr>
                        <w:r>
                          <w:rPr>
                            <w:sz w:val="16"/>
                            <w:szCs w:val="16"/>
                          </w:rPr>
                          <w:t xml:space="preserve">point mesh file </w:t>
                        </w:r>
                      </w:p>
                    </w:txbxContent>
                  </v:textbox>
                </v:shape>
                <v:shape id="Text Box 243" o:spid="_x0000_s1252" type="#_x0000_t202" style="position:absolute;left:43301;top:21987;width:12105;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rsidR="005A423E" w:rsidRPr="007F00E4" w:rsidRDefault="005A423E" w:rsidP="007F00E4">
                        <w:pPr>
                          <w:rPr>
                            <w:sz w:val="16"/>
                            <w:szCs w:val="16"/>
                          </w:rPr>
                        </w:pPr>
                        <w:r>
                          <w:rPr>
                            <w:sz w:val="16"/>
                            <w:szCs w:val="16"/>
                          </w:rPr>
                          <w:t xml:space="preserve">Surface geometry file </w:t>
                        </w:r>
                      </w:p>
                    </w:txbxContent>
                  </v:textbox>
                </v:shape>
                <v:shape id="Text Box 244" o:spid="_x0000_s1253" type="#_x0000_t202" style="position:absolute;left:43293;top:24424;width:12105;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rsidR="005A423E" w:rsidRPr="007F00E4" w:rsidRDefault="005A423E" w:rsidP="007F00E4">
                        <w:pPr>
                          <w:rPr>
                            <w:sz w:val="16"/>
                            <w:szCs w:val="16"/>
                          </w:rPr>
                        </w:pPr>
                        <w:r>
                          <w:rPr>
                            <w:sz w:val="16"/>
                            <w:szCs w:val="16"/>
                          </w:rPr>
                          <w:t xml:space="preserve">surface mesh file </w:t>
                        </w:r>
                      </w:p>
                    </w:txbxContent>
                  </v:textbox>
                </v:shape>
                <v:shape id="Text Box 245" o:spid="_x0000_s1254" type="#_x0000_t202" style="position:absolute;left:43245;top:26806;width:12097;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" stroked="f">
                  <v:textbox>
                    <w:txbxContent>
                      <w:p w:rsidR="005A423E" w:rsidRPr="007F00E4" w:rsidRDefault="005A423E" w:rsidP="007F00E4">
                        <w:pPr>
                          <w:rPr>
                            <w:sz w:val="16"/>
                            <w:szCs w:val="16"/>
                          </w:rPr>
                        </w:pPr>
                        <w:r>
                          <w:rPr>
                            <w:sz w:val="16"/>
                            <w:szCs w:val="16"/>
                          </w:rPr>
                          <w:t xml:space="preserve">Field animation file </w:t>
                        </w:r>
                      </w:p>
                    </w:txbxContent>
                  </v:textbox>
                </v:shape>
                <v:shape id="Text Box 246" o:spid="_x0000_s1255" type="#_x0000_t202" style="position:absolute;left:42965;top:17522;width:12113;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rsidR="005A423E" w:rsidRPr="007F00E4" w:rsidRDefault="005A423E" w:rsidP="007F00E4">
                        <w:pPr>
                          <w:rPr>
                            <w:sz w:val="16"/>
                            <w:szCs w:val="16"/>
                          </w:rPr>
                        </w:pPr>
                        <w:r>
                          <w:rPr>
                            <w:sz w:val="16"/>
                            <w:szCs w:val="16"/>
                          </w:rPr>
                          <w:t xml:space="preserve">Point geometry file </w:t>
                        </w:r>
                      </w:p>
                    </w:txbxContent>
                  </v:textbox>
                </v:shape>
                <v:shape id="Text Box 247" o:spid="_x0000_s1256" type="#_x0000_t202" style="position:absolute;left:42749;top:13000;width:12105;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" stroked="f">
                  <v:textbox>
                    <w:txbxContent>
                      <w:p w:rsidR="005A423E" w:rsidRPr="007F00E4" w:rsidRDefault="005A423E" w:rsidP="007F00E4">
                        <w:pPr>
                          <w:rPr>
                            <w:sz w:val="16"/>
                            <w:szCs w:val="16"/>
                          </w:rPr>
                        </w:pPr>
                        <w:r>
                          <w:rPr>
                            <w:sz w:val="16"/>
                            <w:szCs w:val="16"/>
                          </w:rPr>
                          <w:t xml:space="preserve">Line geometry file </w:t>
                        </w:r>
                      </w:p>
                    </w:txbxContent>
                  </v:textbox>
                </v:shape>
                <w10:anchorlock/>
              </v:group>
            </w:pict>
          </mc:Fallback>
        </mc:AlternateContent>
      </w:r>
    </w:p>
    <w:p w:rsidR="00F95B24" w:rsidRDefault="00F95B24" w:rsidP="00F95B24">
      <w:pPr>
        <w:pStyle w:val="NoSpacing"/>
        <w:rPr>
          <w:i/>
        </w:rPr>
      </w:pPr>
      <w:r>
        <w:rPr>
          <w:i/>
        </w:rPr>
        <w:t>Figure 11.2. Paraview ‘open file’ window.</w:t>
      </w:r>
    </w:p>
    <w:p w:rsidR="009D61AD" w:rsidRPr="001A1344" w:rsidRDefault="009D61AD" w:rsidP="00F95B24">
      <w:pPr>
        <w:pStyle w:val="NoSpacing"/>
        <w:rPr>
          <w:i/>
        </w:rPr>
      </w:pPr>
    </w:p>
    <w:p w:rsidR="00F95B24" w:rsidRDefault="009D61AD" w:rsidP="004F6964">
      <w:pPr>
        <w:pStyle w:val="NoSpacing"/>
      </w:pPr>
      <w:r>
        <w:t>Once the files to view have been opened, the options for visualisation of each object can be specified as seen in figure 11.3</w:t>
      </w:r>
      <w:r w:rsidR="00D20C77">
        <w:t xml:space="preserve"> in which the boundary of the problem space is shown as a wireframe, the line meshes constituting the dipole arms are plotted as surfaces and a frame of the vector E field animation is shown. </w:t>
      </w:r>
    </w:p>
    <w:p w:rsidR="005518AB" w:rsidRDefault="005518AB" w:rsidP="004F6964">
      <w:pPr>
        <w:pStyle w:val="NoSpacing"/>
      </w:pPr>
      <w:r>
        <w:t xml:space="preserve">Note that surface and volume visualisation files must be opened individually (click on the cross on the left hand side of the geom.vtk or mesh.vtk filename to expand the list). Animation files must be </w:t>
      </w:r>
      <w:r>
        <w:lastRenderedPageBreak/>
        <w:t xml:space="preserve">loaded together i.e. don’t click on the cross to expand the list as this will produce a list of the individual frames in the animation, rather click on the </w:t>
      </w:r>
      <w:r w:rsidR="002132EE">
        <w:t>name of the list as in figure 11.2.</w:t>
      </w:r>
    </w:p>
    <w:p w:rsidR="00F95B24" w:rsidRDefault="00F95B24" w:rsidP="004F6964">
      <w:pPr>
        <w:pStyle w:val="NoSpacing"/>
      </w:pPr>
    </w:p>
    <w:p w:rsidR="00F95B24" w:rsidRDefault="00E71119" w:rsidP="004F6964">
      <w:pPr>
        <w:pStyle w:val="NoSpacing"/>
      </w:pPr>
      <w:r>
        <w:rPr>
          <w:noProof/>
          <w:lang w:eastAsia="en-GB"/>
        </w:rPr>
        <mc:AlternateContent>
          <mc:Choice Requires="wpc">
            <w:drawing>
              <wp:inline distT="0" distB="0" distL="0" distR="0">
                <wp:extent cx="5680710" cy="3660775"/>
                <wp:effectExtent l="0" t="0" r="0" b="0"/>
                <wp:docPr id="249" name="Canvas 2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09" name="Picture 271" descr="paraview_view_opti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81610" y="117467"/>
                            <a:ext cx="5487086" cy="3084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Text Box 253"/>
                        <wps:cNvSpPr txBox="1">
                          <a:spLocks noChangeArrowheads="1"/>
                        </wps:cNvSpPr>
                        <wps:spPr bwMode="auto">
                          <a:xfrm>
                            <a:off x="4299737" y="679858"/>
                            <a:ext cx="1212152" cy="380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F95B24">
                              <w:pPr>
                                <w:rPr>
                                  <w:sz w:val="16"/>
                                  <w:szCs w:val="16"/>
                                </w:rPr>
                              </w:pPr>
                              <w:r>
                                <w:rPr>
                                  <w:sz w:val="16"/>
                                  <w:szCs w:val="16"/>
                                </w:rPr>
                                <w:t xml:space="preserve">Options for displaying the active object </w:t>
                              </w:r>
                            </w:p>
                          </w:txbxContent>
                        </wps:txbx>
                        <wps:bodyPr rot="0" vert="horz" wrap="square" lIns="91440" tIns="45720" rIns="91440" bIns="45720" anchor="t" anchorCtr="0" upright="1">
                          <a:noAutofit/>
                        </wps:bodyPr>
                      </wps:wsp>
                      <wps:wsp>
                        <wps:cNvPr id="411" name="Line 254"/>
                        <wps:cNvCnPr>
                          <a:cxnSpLocks noChangeShapeType="1"/>
                        </wps:cNvCnPr>
                        <wps:spPr bwMode="auto">
                          <a:xfrm flipH="1" flipV="1">
                            <a:off x="2077060" y="749855"/>
                            <a:ext cx="2218677" cy="28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2" name="Line 255"/>
                        <wps:cNvCnPr>
                          <a:cxnSpLocks noChangeShapeType="1"/>
                        </wps:cNvCnPr>
                        <wps:spPr bwMode="auto">
                          <a:xfrm flipH="1" flipV="1">
                            <a:off x="952119" y="1114324"/>
                            <a:ext cx="904913" cy="474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3" name="Line 262"/>
                        <wps:cNvCnPr>
                          <a:cxnSpLocks noChangeShapeType="1"/>
                        </wps:cNvCnPr>
                        <wps:spPr bwMode="auto">
                          <a:xfrm flipH="1" flipV="1">
                            <a:off x="1407376" y="2218188"/>
                            <a:ext cx="784098" cy="10322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4" name="Text Box 268"/>
                        <wps:cNvSpPr txBox="1">
                          <a:spLocks noChangeArrowheads="1"/>
                        </wps:cNvSpPr>
                        <wps:spPr bwMode="auto">
                          <a:xfrm>
                            <a:off x="2192274" y="3292284"/>
                            <a:ext cx="3136392" cy="3105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F95B24">
                              <w:pPr>
                                <w:rPr>
                                  <w:sz w:val="16"/>
                                  <w:szCs w:val="16"/>
                                </w:rPr>
                              </w:pPr>
                              <w:r>
                                <w:rPr>
                                  <w:sz w:val="16"/>
                                  <w:szCs w:val="16"/>
                                </w:rPr>
                                <w:t>Object display information: allows setting of colours, transparency etc</w:t>
                              </w:r>
                            </w:p>
                          </w:txbxContent>
                        </wps:txbx>
                        <wps:bodyPr rot="0" vert="horz" wrap="square" lIns="91440" tIns="45720" rIns="91440" bIns="45720" anchor="t" anchorCtr="0" upright="1">
                          <a:noAutofit/>
                        </wps:bodyPr>
                      </wps:wsp>
                      <wps:wsp>
                        <wps:cNvPr id="415" name="Text Box 270"/>
                        <wps:cNvSpPr txBox="1">
                          <a:spLocks noChangeArrowheads="1"/>
                        </wps:cNvSpPr>
                        <wps:spPr bwMode="auto">
                          <a:xfrm>
                            <a:off x="1889036" y="1099842"/>
                            <a:ext cx="724891" cy="2172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F95B24">
                              <w:pPr>
                                <w:rPr>
                                  <w:sz w:val="16"/>
                                  <w:szCs w:val="16"/>
                                </w:rPr>
                              </w:pPr>
                              <w:r>
                                <w:rPr>
                                  <w:sz w:val="16"/>
                                  <w:szCs w:val="16"/>
                                </w:rPr>
                                <w:t xml:space="preserve">Active object </w:t>
                              </w:r>
                            </w:p>
                          </w:txbxContent>
                        </wps:txbx>
                        <wps:bodyPr rot="0" vert="horz" wrap="square" lIns="91440" tIns="45720" rIns="91440" bIns="45720" anchor="t" anchorCtr="0" upright="1">
                          <a:noAutofit/>
                        </wps:bodyPr>
                      </wps:wsp>
                    </wpc:wpc>
                  </a:graphicData>
                </a:graphic>
              </wp:inline>
            </w:drawing>
          </mc:Choice>
          <mc:Fallback>
            <w:pict>
              <v:group id="Canvas 249" o:spid="_x0000_s1257" editas="canvas" style="width:447.3pt;height:288.25pt;mso-position-horizontal-relative:char;mso-position-vertical-relative:line" coordsize="56807,36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&#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">
                <v:shape id="_x0000_s1258" type="#_x0000_t75" style="position:absolute;width:56807;height:36607;visibility:visible;mso-wrap-style:square">
                  <v:fill o:detectmouseclick="t"/>
                  <v:path o:connecttype="none"/>
                </v:shape>
                <v:shape id="Picture 271" o:spid="_x0000_s1259" type="#_x0000_t75" alt="paraview_view_options" style="position:absolute;left:816;top:1174;width:54870;height:30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">
                  <v:imagedata r:id="rId39" o:title="paraview_view_options"/>
                </v:shape>
                <v:shape id="Text Box 253" o:spid="_x0000_s1260" type="#_x0000_t202" style="position:absolute;left:42997;top:6798;width:12121;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" stroked="f">
                  <v:textbox>
                    <w:txbxContent>
                      <w:p w:rsidR="005A423E" w:rsidRPr="007F00E4" w:rsidRDefault="005A423E" w:rsidP="00F95B24">
                        <w:pPr>
                          <w:rPr>
                            <w:sz w:val="16"/>
                            <w:szCs w:val="16"/>
                          </w:rPr>
                        </w:pPr>
                        <w:r>
                          <w:rPr>
                            <w:sz w:val="16"/>
                            <w:szCs w:val="16"/>
                          </w:rPr>
                          <w:t xml:space="preserve">Options for displaying the active object </w:t>
                        </w:r>
                      </w:p>
                    </w:txbxContent>
                  </v:textbox>
                </v:shape>
                <v:line id="Line 254" o:spid="_x0000_s1261" style="position:absolute;flip:x y;visibility:visible;mso-wrap-style:square" from="20770,7498" to="42957,7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">
                  <v:stroke endarrow="block"/>
                </v:line>
                <v:line id="Line 255" o:spid="_x0000_s1262" style="position:absolute;flip:x y;visibility:visible;mso-wrap-style:square" from="9521,11143" to="18570,1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">
                  <v:stroke endarrow="block"/>
                </v:line>
                <v:line id="Line 262" o:spid="_x0000_s1263" style="position:absolute;flip:x y;visibility:visible;mso-wrap-style:square" from="14073,22181" to="21914,32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">
                  <v:stroke endarrow="block"/>
                </v:line>
                <v:shape id="Text Box 268" o:spid="_x0000_s1264" type="#_x0000_t202" style="position:absolute;left:21922;top:32922;width:31364;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rsidR="005A423E" w:rsidRPr="007F00E4" w:rsidRDefault="005A423E" w:rsidP="00F95B24">
                        <w:pPr>
                          <w:rPr>
                            <w:sz w:val="16"/>
                            <w:szCs w:val="16"/>
                          </w:rPr>
                        </w:pPr>
                        <w:r>
                          <w:rPr>
                            <w:sz w:val="16"/>
                            <w:szCs w:val="16"/>
                          </w:rPr>
                          <w:t>Object display information: allows setting of colours, transparency etc</w:t>
                        </w:r>
                      </w:p>
                    </w:txbxContent>
                  </v:textbox>
                </v:shape>
                <v:shape id="Text Box 270" o:spid="_x0000_s1265" type="#_x0000_t202" style="position:absolute;left:18890;top:10998;width:7249;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" stroked="f">
                  <v:textbox>
                    <w:txbxContent>
                      <w:p w:rsidR="005A423E" w:rsidRPr="007F00E4" w:rsidRDefault="005A423E" w:rsidP="00F95B24">
                        <w:pPr>
                          <w:rPr>
                            <w:sz w:val="16"/>
                            <w:szCs w:val="16"/>
                          </w:rPr>
                        </w:pPr>
                        <w:r>
                          <w:rPr>
                            <w:sz w:val="16"/>
                            <w:szCs w:val="16"/>
                          </w:rPr>
                          <w:t xml:space="preserve">Active object </w:t>
                        </w:r>
                      </w:p>
                    </w:txbxContent>
                  </v:textbox>
                </v:shape>
                <w10:anchorlock/>
              </v:group>
            </w:pict>
          </mc:Fallback>
        </mc:AlternateContent>
      </w:r>
    </w:p>
    <w:p w:rsidR="009D61AD" w:rsidRDefault="009D61AD" w:rsidP="009D61AD">
      <w:pPr>
        <w:pStyle w:val="NoSpacing"/>
        <w:rPr>
          <w:i/>
        </w:rPr>
      </w:pPr>
      <w:r>
        <w:rPr>
          <w:i/>
        </w:rPr>
        <w:t>Figure 11.3. Specifying options for displaying objects.</w:t>
      </w:r>
    </w:p>
    <w:p w:rsidR="009D61AD" w:rsidRDefault="009D61AD" w:rsidP="004F6964">
      <w:pPr>
        <w:pStyle w:val="NoSpacing"/>
      </w:pPr>
    </w:p>
    <w:p w:rsidR="002132EE" w:rsidRDefault="002132EE" w:rsidP="002132EE">
      <w:pPr>
        <w:pStyle w:val="NoSpacing"/>
      </w:pPr>
    </w:p>
    <w:p w:rsidR="002132EE" w:rsidRDefault="002132EE" w:rsidP="002132EE">
      <w:pPr>
        <w:pStyle w:val="NoSpacing"/>
      </w:pPr>
      <w:r>
        <w:t xml:space="preserve">In order to see objects within or behind other objects it may be useful to use the view controls to specify ‘wire frame’ or alternatively objects may be made semi-transparent (see the Opacity control in the display information). Changing an object’s colour may also help to distinguish between parts of a complex geometry. </w:t>
      </w:r>
    </w:p>
    <w:p w:rsidR="00D20C77" w:rsidRPr="002C2DF6" w:rsidRDefault="00D20C77" w:rsidP="004F6964">
      <w:pPr>
        <w:pStyle w:val="NoSpacing"/>
      </w:pPr>
    </w:p>
    <w:p w:rsidR="00F5383D" w:rsidRDefault="0056615C" w:rsidP="004E7492">
      <w:pPr>
        <w:pStyle w:val="Heading1"/>
      </w:pPr>
      <w:r>
        <w:br w:type="page"/>
      </w:r>
      <w:bookmarkStart w:id="32" w:name="_Toc404075718"/>
      <w:r w:rsidR="00F5383D">
        <w:lastRenderedPageBreak/>
        <w:t>Parallel Implementation</w:t>
      </w:r>
      <w:bookmarkEnd w:id="32"/>
    </w:p>
    <w:p w:rsidR="00F5383D" w:rsidRDefault="00B65631" w:rsidP="00891882">
      <w:r w:rsidRPr="00B65631">
        <w:rPr>
          <w:b/>
        </w:rPr>
        <w:t>GGI_TLM</w:t>
      </w:r>
      <w:r>
        <w:t xml:space="preserve"> </w:t>
      </w:r>
      <w:r w:rsidR="00F5383D">
        <w:t xml:space="preserve"> </w:t>
      </w:r>
      <w:r>
        <w:t xml:space="preserve">may be run in </w:t>
      </w:r>
      <w:r w:rsidR="00F5383D">
        <w:t>parallel. The parallel implementation uses mpi. The strategy is simply to decompose the mesh into np equal partitions</w:t>
      </w:r>
      <w:r>
        <w:t xml:space="preserve"> in the z direction only t</w:t>
      </w:r>
      <w:r w:rsidR="00F5383D">
        <w:t>hus the parallel implementation is not optimum by an</w:t>
      </w:r>
      <w:r>
        <w:t>y means but is effective in many</w:t>
      </w:r>
      <w:r w:rsidR="00F5383D">
        <w:t xml:space="preserve"> cases</w:t>
      </w:r>
      <w:r>
        <w:t xml:space="preserve"> for moderate size problems</w:t>
      </w:r>
      <w:r w:rsidR="00F5383D">
        <w:t>. Cable and material models are included in the parallel implementation, each processor own</w:t>
      </w:r>
      <w:r w:rsidR="00125389">
        <w:t>s</w:t>
      </w:r>
      <w:r w:rsidR="00F5383D">
        <w:t xml:space="preserve"> the cable and material cells which happen to be in its domain. No attempt is made to load balance to take into account the extra work involved in the cable and material updates</w:t>
      </w:r>
      <w:r>
        <w:t xml:space="preserve"> at the moment</w:t>
      </w:r>
      <w:r w:rsidR="00F95B24">
        <w:t>. If a</w:t>
      </w:r>
      <w:r w:rsidR="00125389">
        <w:t xml:space="preserve"> </w:t>
      </w:r>
      <w:r w:rsidR="00F5383D">
        <w:t>geometry is long and thin then it will always be advantageous to define the longest dimension to be in the z direction in the mesh.</w:t>
      </w:r>
    </w:p>
    <w:p w:rsidR="00B61D8E" w:rsidRPr="00891882" w:rsidRDefault="00B61D8E" w:rsidP="00891882">
      <w:r>
        <w:t xml:space="preserve">A process manager such as mpd will have to be set up on the system </w:t>
      </w:r>
      <w:r w:rsidR="00A821BC">
        <w:t xml:space="preserve">(and started up using mpdboot for example) </w:t>
      </w:r>
      <w:r>
        <w:t>bef</w:t>
      </w:r>
      <w:r w:rsidR="00A821BC">
        <w:t xml:space="preserve">ore mpi jobs can be run. </w:t>
      </w:r>
    </w:p>
    <w:p w:rsidR="00F5383D" w:rsidRDefault="0056615C" w:rsidP="004E7492">
      <w:pPr>
        <w:pStyle w:val="Heading1"/>
      </w:pPr>
      <w:r>
        <w:br w:type="page"/>
      </w:r>
      <w:bookmarkStart w:id="33" w:name="_Toc404075719"/>
      <w:r w:rsidR="00F5383D">
        <w:lastRenderedPageBreak/>
        <w:t>Input file format</w:t>
      </w:r>
      <w:bookmarkEnd w:id="33"/>
    </w:p>
    <w:p w:rsidR="00F5383D" w:rsidRDefault="00F5383D" w:rsidP="00D939B0"/>
    <w:p w:rsidR="00F5383D" w:rsidRDefault="00F5383D" w:rsidP="00D939B0">
      <w:r>
        <w:t xml:space="preserve">The input file is packet based. Lines in the input file that are not understood as packets will be ignored. Once a packet name has been read the packet data must follow in the correct format for that packet or an error will occur. </w:t>
      </w:r>
    </w:p>
    <w:p w:rsidR="0084230B" w:rsidRDefault="0084230B" w:rsidP="00D939B0">
      <w:r>
        <w:t>The input file may start with a description of the simulation. This description should start with the line:</w:t>
      </w:r>
    </w:p>
    <w:p w:rsidR="0084230B" w:rsidRDefault="0084230B" w:rsidP="00D939B0">
      <w:r>
        <w:t>#START OF DESCRIPTION</w:t>
      </w:r>
    </w:p>
    <w:p w:rsidR="0084230B" w:rsidRDefault="0084230B" w:rsidP="00D939B0">
      <w:r>
        <w:t>and end with the line</w:t>
      </w:r>
    </w:p>
    <w:p w:rsidR="0084230B" w:rsidRDefault="0084230B" w:rsidP="00D939B0">
      <w:r>
        <w:t>#END OF DESCRIPTION</w:t>
      </w:r>
    </w:p>
    <w:p w:rsidR="0084230B" w:rsidRDefault="0084230B" w:rsidP="00D939B0">
      <w:r>
        <w:t>If the automatic documentation is used then this description will be copied into the simulation document .</w:t>
      </w:r>
    </w:p>
    <w:p w:rsidR="00F5383D" w:rsidRDefault="00F5383D" w:rsidP="00D939B0">
      <w:r>
        <w:t xml:space="preserve">There are </w:t>
      </w:r>
      <w:r w:rsidR="00B10EC5">
        <w:t>no</w:t>
      </w:r>
      <w:r>
        <w:t xml:space="preserve"> restrictions on the order in w</w:t>
      </w:r>
      <w:r w:rsidR="00B10EC5">
        <w:t>hich packets should be specified</w:t>
      </w:r>
      <w:r>
        <w:t>.</w:t>
      </w:r>
    </w:p>
    <w:p w:rsidR="00F5383D" w:rsidRDefault="00F5383D" w:rsidP="00D939B0">
      <w:r>
        <w:t xml:space="preserve">Below is a list of the available packets understood by </w:t>
      </w:r>
      <w:r>
        <w:rPr>
          <w:b/>
        </w:rPr>
        <w:t>GGI_TLM</w:t>
      </w:r>
      <w:r>
        <w:t>. Details of the information required for each packet follows in subsequent sections</w:t>
      </w:r>
      <w:r w:rsidR="00DC4F54">
        <w:t xml:space="preserve"> </w:t>
      </w:r>
      <w:r w:rsidR="00C3072F">
        <w:t>along with an example packet</w:t>
      </w:r>
      <w:r w:rsidR="00DC4F54">
        <w:t xml:space="preserve"> reference</w:t>
      </w:r>
      <w:r w:rsidR="00C3072F">
        <w:t>s</w:t>
      </w:r>
      <w:r w:rsidR="00DC4F54">
        <w:t xml:space="preserve"> to test cases in which the packet is used in practice</w:t>
      </w:r>
      <w:r>
        <w:t>.</w:t>
      </w:r>
      <w:r w:rsidR="00DC4F54">
        <w:t xml:space="preserve"> </w:t>
      </w:r>
    </w:p>
    <w:p w:rsidR="000A5C26" w:rsidRDefault="000A5C26" w:rsidP="00D939B0">
      <w:r>
        <w:t>The input file also allows some of the solution default parameters to be specified by the user. These parameters should not normally need to be specified however in some circumstances the default parameters can lead to problems such as overflow in the per-unit-length inductance and capacitance matrix calculation for very small diameter cables (compared to the cell dimension).</w:t>
      </w:r>
    </w:p>
    <w:p w:rsidR="005565EC" w:rsidRPr="005565EC" w:rsidRDefault="00F5383D" w:rsidP="005565EC">
      <w:pPr>
        <w:pStyle w:val="Heading2"/>
      </w:pPr>
      <w:bookmarkStart w:id="34" w:name="_Toc404075720"/>
      <w:r>
        <w:t>GGI_TLM Packet list:</w:t>
      </w:r>
      <w:bookmarkEnd w:id="34"/>
    </w:p>
    <w:p w:rsidR="00C3072F" w:rsidRDefault="00C3072F" w:rsidP="00055046">
      <w:pPr>
        <w:pStyle w:val="NoSpacing"/>
      </w:pPr>
    </w:p>
    <w:p w:rsidR="00F5383D" w:rsidRDefault="00F5383D" w:rsidP="00055046">
      <w:pPr>
        <w:pStyle w:val="NoSpacing"/>
      </w:pPr>
      <w:r>
        <w:t>Mesh_outer_boundary_dimension</w:t>
      </w:r>
    </w:p>
    <w:p w:rsidR="00F5383D" w:rsidRDefault="00F5383D" w:rsidP="00055046">
      <w:pPr>
        <w:pStyle w:val="NoSpacing"/>
      </w:pPr>
      <w:r>
        <w:t>Mesh_dimensions_in_cells</w:t>
      </w:r>
    </w:p>
    <w:p w:rsidR="00F5383D" w:rsidRDefault="00F5383D" w:rsidP="00055046">
      <w:pPr>
        <w:pStyle w:val="NoSpacing"/>
      </w:pPr>
      <w:r>
        <w:t>Mesh_cell_dimension</w:t>
      </w:r>
    </w:p>
    <w:p w:rsidR="00F5383D" w:rsidRDefault="00F5383D" w:rsidP="00055046">
      <w:pPr>
        <w:pStyle w:val="NoSpacing"/>
      </w:pPr>
      <w:r>
        <w:t>Outer_boundary_reflection_coefficient</w:t>
      </w:r>
    </w:p>
    <w:p w:rsidR="002B6371" w:rsidRDefault="002B6371" w:rsidP="00055046">
      <w:pPr>
        <w:pStyle w:val="NoSpacing"/>
      </w:pPr>
      <w:r>
        <w:t>PML</w:t>
      </w:r>
    </w:p>
    <w:p w:rsidR="00F5383D" w:rsidRDefault="00F5383D" w:rsidP="00055046">
      <w:pPr>
        <w:pStyle w:val="NoSpacing"/>
      </w:pPr>
      <w:r>
        <w:t>Volume_list</w:t>
      </w:r>
    </w:p>
    <w:p w:rsidR="00F5383D" w:rsidRDefault="00F5383D" w:rsidP="00055046">
      <w:pPr>
        <w:pStyle w:val="NoSpacing"/>
      </w:pPr>
      <w:r>
        <w:t>Surface_list</w:t>
      </w:r>
    </w:p>
    <w:p w:rsidR="00B10EC5" w:rsidRDefault="00F5383D" w:rsidP="00B10EC5">
      <w:pPr>
        <w:pStyle w:val="NoSpacing"/>
      </w:pPr>
      <w:r>
        <w:t>Line_list</w:t>
      </w:r>
      <w:r w:rsidR="00B10EC5" w:rsidRPr="00B10EC5">
        <w:t xml:space="preserve"> </w:t>
      </w:r>
    </w:p>
    <w:p w:rsidR="00F5383D" w:rsidRDefault="00B10EC5" w:rsidP="00055046">
      <w:pPr>
        <w:pStyle w:val="NoSpacing"/>
      </w:pPr>
      <w:r>
        <w:t>Point_list</w:t>
      </w:r>
    </w:p>
    <w:p w:rsidR="00F5383D" w:rsidRDefault="00F5383D" w:rsidP="00055046">
      <w:pPr>
        <w:pStyle w:val="NoSpacing"/>
      </w:pPr>
      <w:r>
        <w:t>Cable_geometry_list</w:t>
      </w:r>
    </w:p>
    <w:p w:rsidR="00F5383D" w:rsidRDefault="00F5383D" w:rsidP="00055046">
      <w:pPr>
        <w:pStyle w:val="NoSpacing"/>
      </w:pPr>
      <w:r>
        <w:t>Cable_list</w:t>
      </w:r>
    </w:p>
    <w:p w:rsidR="00F5383D" w:rsidRDefault="00F5383D" w:rsidP="00055046">
      <w:pPr>
        <w:pStyle w:val="NoSpacing"/>
      </w:pPr>
      <w:r>
        <w:t>Cable_junction_list</w:t>
      </w:r>
    </w:p>
    <w:p w:rsidR="00F5383D" w:rsidRDefault="00F5383D" w:rsidP="00055046">
      <w:pPr>
        <w:pStyle w:val="NoSpacing"/>
      </w:pPr>
      <w:r>
        <w:t>Cable_output_list</w:t>
      </w:r>
    </w:p>
    <w:p w:rsidR="00F5383D" w:rsidRDefault="00415E4F" w:rsidP="00055046">
      <w:pPr>
        <w:pStyle w:val="NoSpacing"/>
      </w:pPr>
      <w:r>
        <w:t>V</w:t>
      </w:r>
      <w:r w:rsidR="00F5383D">
        <w:t>olume_material_list</w:t>
      </w:r>
    </w:p>
    <w:p w:rsidR="00F5383D" w:rsidRDefault="00415E4F" w:rsidP="00055046">
      <w:pPr>
        <w:pStyle w:val="NoSpacing"/>
      </w:pPr>
      <w:r>
        <w:t>S</w:t>
      </w:r>
      <w:r w:rsidR="00F5383D">
        <w:t>urface_material_list</w:t>
      </w:r>
    </w:p>
    <w:p w:rsidR="00F5383D" w:rsidRDefault="00415E4F" w:rsidP="00055046">
      <w:pPr>
        <w:pStyle w:val="NoSpacing"/>
      </w:pPr>
      <w:r>
        <w:t>E</w:t>
      </w:r>
      <w:r w:rsidR="00F5383D">
        <w:t>xcitation_function_list</w:t>
      </w:r>
    </w:p>
    <w:p w:rsidR="007E383A" w:rsidRDefault="00415E4F" w:rsidP="007E383A">
      <w:pPr>
        <w:pStyle w:val="NoSpacing"/>
      </w:pPr>
      <w:r>
        <w:t>E</w:t>
      </w:r>
      <w:r w:rsidR="00F5383D">
        <w:t>xcitation_point_list</w:t>
      </w:r>
      <w:r w:rsidR="007E383A" w:rsidRPr="007E383A">
        <w:t xml:space="preserve"> </w:t>
      </w:r>
    </w:p>
    <w:p w:rsidR="00F5383D" w:rsidRDefault="007E383A" w:rsidP="00055046">
      <w:pPr>
        <w:pStyle w:val="NoSpacing"/>
      </w:pPr>
      <w:r>
        <w:t>Excitation_surface_list</w:t>
      </w:r>
    </w:p>
    <w:p w:rsidR="00F5383D" w:rsidRDefault="007E383A" w:rsidP="00F00E8B">
      <w:pPr>
        <w:pStyle w:val="NoSpacing"/>
      </w:pPr>
      <w:r>
        <w:lastRenderedPageBreak/>
        <w:t>E</w:t>
      </w:r>
      <w:r w:rsidR="00F5383D">
        <w:t>xcitation_mode_list</w:t>
      </w:r>
    </w:p>
    <w:p w:rsidR="00F5383D" w:rsidRDefault="00F5383D" w:rsidP="00055046">
      <w:pPr>
        <w:pStyle w:val="NoSpacing"/>
      </w:pPr>
      <w:r>
        <w:t>Huygens_surface</w:t>
      </w:r>
    </w:p>
    <w:p w:rsidR="00B10EC5" w:rsidRDefault="007E383A" w:rsidP="00055046">
      <w:pPr>
        <w:pStyle w:val="NoSpacing"/>
      </w:pPr>
      <w:r>
        <w:t>F</w:t>
      </w:r>
      <w:r w:rsidR="00F5383D">
        <w:t>ar_field_surface</w:t>
      </w:r>
    </w:p>
    <w:p w:rsidR="00F5383D" w:rsidRDefault="007E383A" w:rsidP="00055046">
      <w:pPr>
        <w:pStyle w:val="NoSpacing"/>
      </w:pPr>
      <w:r>
        <w:t>RCS</w:t>
      </w:r>
      <w:r w:rsidR="00F5383D">
        <w:t>_surface</w:t>
      </w:r>
    </w:p>
    <w:p w:rsidR="007E383A" w:rsidRDefault="00415E4F" w:rsidP="007E383A">
      <w:pPr>
        <w:pStyle w:val="NoSpacing"/>
      </w:pPr>
      <w:r>
        <w:t>O</w:t>
      </w:r>
      <w:r w:rsidR="00F5383D">
        <w:t>utput_point_list</w:t>
      </w:r>
      <w:r w:rsidR="007E383A" w:rsidRPr="007E383A">
        <w:t xml:space="preserve"> </w:t>
      </w:r>
    </w:p>
    <w:p w:rsidR="00F5383D" w:rsidRDefault="007E383A" w:rsidP="00055046">
      <w:pPr>
        <w:pStyle w:val="NoSpacing"/>
      </w:pPr>
      <w:r>
        <w:t>Frequency_domain_power_surface_list</w:t>
      </w:r>
    </w:p>
    <w:p w:rsidR="007E383A" w:rsidRDefault="007E383A" w:rsidP="007E383A">
      <w:pPr>
        <w:pStyle w:val="NoSpacing"/>
      </w:pPr>
      <w:r>
        <w:t>Frequency_output_surface_list</w:t>
      </w:r>
    </w:p>
    <w:p w:rsidR="00E138B3" w:rsidRDefault="00E138B3" w:rsidP="00E138B3">
      <w:pPr>
        <w:pStyle w:val="NoSpacing"/>
      </w:pPr>
      <w:r>
        <w:t>Frequency_output_volume_list</w:t>
      </w:r>
    </w:p>
    <w:p w:rsidR="0056615C" w:rsidRDefault="0056615C" w:rsidP="007E383A">
      <w:pPr>
        <w:pStyle w:val="NoSpacing"/>
      </w:pPr>
      <w:r>
        <w:t>New_mesh_generation</w:t>
      </w:r>
    </w:p>
    <w:p w:rsidR="00F5383D" w:rsidRDefault="007E383A" w:rsidP="00055046">
      <w:pPr>
        <w:pStyle w:val="NoSpacing"/>
      </w:pPr>
      <w:r>
        <w:t>O</w:t>
      </w:r>
      <w:r w:rsidR="00F5383D">
        <w:t>utput_surface_list</w:t>
      </w:r>
    </w:p>
    <w:p w:rsidR="00314387" w:rsidRDefault="00314387" w:rsidP="00055046">
      <w:pPr>
        <w:pStyle w:val="NoSpacing"/>
      </w:pPr>
      <w:r>
        <w:t>Output_volume_list</w:t>
      </w:r>
    </w:p>
    <w:p w:rsidR="007E6479" w:rsidRDefault="007E6479" w:rsidP="007E6479">
      <w:pPr>
        <w:pStyle w:val="NoSpacing"/>
      </w:pPr>
      <w:r>
        <w:t>Output_volume_average_list</w:t>
      </w:r>
    </w:p>
    <w:p w:rsidR="000A5C26" w:rsidRDefault="007E383A" w:rsidP="00F00E8B">
      <w:pPr>
        <w:pStyle w:val="NoSpacing"/>
      </w:pPr>
      <w:r>
        <w:t>O</w:t>
      </w:r>
      <w:r w:rsidR="00F5383D">
        <w:t>utput_mode_list</w:t>
      </w:r>
    </w:p>
    <w:p w:rsidR="00314387" w:rsidRDefault="00314387" w:rsidP="00055046">
      <w:pPr>
        <w:pStyle w:val="NoSpacing"/>
      </w:pPr>
      <w:r>
        <w:t>SAR_volume_list</w:t>
      </w:r>
    </w:p>
    <w:p w:rsidR="00F5383D" w:rsidRDefault="00415E4F" w:rsidP="00055046">
      <w:pPr>
        <w:pStyle w:val="NoSpacing"/>
      </w:pPr>
      <w:r>
        <w:t>S</w:t>
      </w:r>
      <w:r w:rsidR="00F5383D">
        <w:t>imulation_time</w:t>
      </w:r>
    </w:p>
    <w:p w:rsidR="00314387" w:rsidRDefault="00314387" w:rsidP="00055046">
      <w:pPr>
        <w:pStyle w:val="NoSpacing"/>
      </w:pPr>
      <w:r>
        <w:t>Mode_stir_surface_list</w:t>
      </w:r>
    </w:p>
    <w:p w:rsidR="00E138B3" w:rsidRDefault="00E138B3" w:rsidP="00055046">
      <w:pPr>
        <w:pStyle w:val="NoSpacing"/>
      </w:pPr>
      <w:r>
        <w:t>Random_number_seed</w:t>
      </w:r>
    </w:p>
    <w:p w:rsidR="00F5383D" w:rsidRDefault="00314387" w:rsidP="00314387">
      <w:pPr>
        <w:pStyle w:val="NoSpacing"/>
      </w:pPr>
      <w:r>
        <w:t>Frequency_scale_flag</w:t>
      </w:r>
    </w:p>
    <w:p w:rsidR="00E138B3" w:rsidRDefault="00E138B3" w:rsidP="00314387">
      <w:pPr>
        <w:pStyle w:val="NoSpacing"/>
      </w:pPr>
      <w:r>
        <w:t>Bicubic_warp_flag</w:t>
      </w:r>
    </w:p>
    <w:p w:rsidR="005565EC" w:rsidRDefault="005565EC" w:rsidP="00314387">
      <w:pPr>
        <w:pStyle w:val="NoSpacing"/>
      </w:pPr>
      <w:r>
        <w:t>Wrapping_boundary_conditions</w:t>
      </w:r>
    </w:p>
    <w:p w:rsidR="00E138B3" w:rsidRDefault="00E138B3" w:rsidP="00314387">
      <w:pPr>
        <w:pStyle w:val="NoSpacing"/>
      </w:pPr>
      <w:r>
        <w:t>Periodic_boundary</w:t>
      </w:r>
    </w:p>
    <w:p w:rsidR="00E138B3" w:rsidRDefault="00E138B3" w:rsidP="00314387">
      <w:pPr>
        <w:pStyle w:val="NoSpacing"/>
      </w:pPr>
      <w:r>
        <w:t>Periodic_boundary_far_field_surface</w:t>
      </w:r>
    </w:p>
    <w:p w:rsidR="00C84BE5" w:rsidRDefault="00C84BE5" w:rsidP="00314387">
      <w:pPr>
        <w:pStyle w:val="NoSpacing"/>
      </w:pPr>
      <w:r>
        <w:t>LC_correction_type_subtract_cell_inductance</w:t>
      </w:r>
    </w:p>
    <w:p w:rsidR="00C84BE5" w:rsidRDefault="00C84BE5" w:rsidP="00C84BE5">
      <w:pPr>
        <w:pStyle w:val="NoSpacing"/>
      </w:pPr>
      <w:r>
        <w:t>LC_correction_type_geometry_scale</w:t>
      </w:r>
    </w:p>
    <w:p w:rsidR="00E138B3" w:rsidRDefault="00E138B3" w:rsidP="00C84BE5">
      <w:pPr>
        <w:pStyle w:val="NoSpacing"/>
      </w:pPr>
      <w:r>
        <w:t>No_geometry_vtk_files</w:t>
      </w:r>
    </w:p>
    <w:p w:rsidR="0041552C" w:rsidRDefault="0041552C" w:rsidP="00C84BE5">
      <w:pPr>
        <w:pStyle w:val="NoSpacing"/>
      </w:pPr>
      <w:r w:rsidRPr="0041552C">
        <w:t>compress_output_files</w:t>
      </w:r>
    </w:p>
    <w:p w:rsidR="0041552C" w:rsidRDefault="0041552C" w:rsidP="00C84BE5">
      <w:pPr>
        <w:pStyle w:val="NoSpacing"/>
      </w:pPr>
      <w:r w:rsidRPr="0041552C">
        <w:t>reduced_c_factor</w:t>
      </w:r>
    </w:p>
    <w:p w:rsidR="00C84BE5" w:rsidRDefault="00C84BE5" w:rsidP="00314387">
      <w:pPr>
        <w:pStyle w:val="NoSpacing"/>
      </w:pPr>
    </w:p>
    <w:p w:rsidR="000A5C26" w:rsidRPr="005565EC" w:rsidRDefault="000A5C26" w:rsidP="000A5C26">
      <w:pPr>
        <w:pStyle w:val="Heading2"/>
      </w:pPr>
      <w:bookmarkStart w:id="35" w:name="_Toc404075721"/>
      <w:r>
        <w:t>GGI_TLM Parameter list:</w:t>
      </w:r>
      <w:bookmarkEnd w:id="35"/>
    </w:p>
    <w:p w:rsidR="000A5C26" w:rsidRDefault="000A5C26" w:rsidP="000A5C26">
      <w:pPr>
        <w:pStyle w:val="NoSpacing"/>
      </w:pPr>
    </w:p>
    <w:p w:rsidR="000A5C26" w:rsidRPr="007F3C17" w:rsidRDefault="000A5C26" w:rsidP="000A5C26">
      <w:pPr>
        <w:pStyle w:val="NoSpacing"/>
      </w:pPr>
      <w:r w:rsidRPr="007F3C17">
        <w:t>Number_of_fourier_terms_in_pul_lc_calc</w:t>
      </w:r>
    </w:p>
    <w:p w:rsidR="000A5C26" w:rsidRPr="007F3C17" w:rsidRDefault="000A5C26" w:rsidP="000A5C26">
      <w:pPr>
        <w:pStyle w:val="NoSpacing"/>
      </w:pPr>
      <w:r w:rsidRPr="007F3C17">
        <w:t>TLM_equivalent_radius_factor</w:t>
      </w:r>
    </w:p>
    <w:p w:rsidR="000A5C26" w:rsidRPr="007F3C17" w:rsidRDefault="000A5C26" w:rsidP="000A5C26">
      <w:pPr>
        <w:pStyle w:val="NoSpacing"/>
      </w:pPr>
      <w:r w:rsidRPr="007F3C17">
        <w:t>Capacitance_ equivalent_radius_factor</w:t>
      </w:r>
    </w:p>
    <w:p w:rsidR="000A5C26" w:rsidRPr="007F3C17" w:rsidRDefault="000A5C26" w:rsidP="000A5C26">
      <w:pPr>
        <w:pStyle w:val="NoSpacing"/>
      </w:pPr>
      <w:r w:rsidRPr="007F3C17">
        <w:t>Inductance_ equivalent_radius_factor</w:t>
      </w:r>
    </w:p>
    <w:p w:rsidR="000A5C26" w:rsidRPr="007F3C17" w:rsidRDefault="000A5C26" w:rsidP="000A5C26">
      <w:pPr>
        <w:pStyle w:val="NoSpacing"/>
      </w:pPr>
      <w:r w:rsidRPr="007F3C17">
        <w:t>Max_cable_bundle_diameter_factor</w:t>
      </w:r>
    </w:p>
    <w:p w:rsidR="000A5C26" w:rsidRDefault="000A5C26" w:rsidP="00314387">
      <w:pPr>
        <w:pStyle w:val="NoSpacing"/>
      </w:pPr>
    </w:p>
    <w:p w:rsidR="00F5383D" w:rsidRDefault="00F5383D" w:rsidP="00F36BFD">
      <w:pPr>
        <w:pStyle w:val="Heading2"/>
      </w:pPr>
      <w:bookmarkStart w:id="36" w:name="_Toc404075722"/>
      <w:r>
        <w:t>Mesh_outer_boundary_dimension</w:t>
      </w:r>
      <w:bookmarkEnd w:id="36"/>
    </w:p>
    <w:p w:rsidR="00F5383D" w:rsidRPr="00F36BFD" w:rsidRDefault="00F5383D" w:rsidP="00F36BFD">
      <w:r>
        <w:t>Defines the problem space dimensions. The packet requires the minimum and maximum coordinates in each of the coordinate directions i.e.</w:t>
      </w:r>
    </w:p>
    <w:p w:rsidR="00F5383D" w:rsidRDefault="00F5383D" w:rsidP="001B7B0F">
      <w:pPr>
        <w:pStyle w:val="NoSpacing"/>
      </w:pPr>
      <w:r>
        <w:t xml:space="preserve">xmin xmax </w:t>
      </w:r>
      <w:r w:rsidR="00415E4F">
        <w:t xml:space="preserve">  </w:t>
      </w:r>
      <w:r>
        <w:t xml:space="preserve">ymin ymax </w:t>
      </w:r>
      <w:r w:rsidR="00415E4F">
        <w:t xml:space="preserve">  </w:t>
      </w:r>
      <w:r>
        <w:t>zmin zmax</w:t>
      </w:r>
    </w:p>
    <w:p w:rsidR="00F5383D" w:rsidRDefault="00F5383D" w:rsidP="001B7B0F">
      <w:pPr>
        <w:pStyle w:val="NoSpacing"/>
      </w:pPr>
    </w:p>
    <w:p w:rsidR="00F5383D" w:rsidRPr="00F36BFD" w:rsidRDefault="00F5383D" w:rsidP="001B7B0F">
      <w:pPr>
        <w:pStyle w:val="NoSpacing"/>
        <w:rPr>
          <w:b/>
          <w:u w:val="single"/>
        </w:rPr>
      </w:pPr>
      <w:r w:rsidRPr="00F36BFD">
        <w:rPr>
          <w:b/>
          <w:u w:val="single"/>
        </w:rPr>
        <w:t>example</w:t>
      </w:r>
    </w:p>
    <w:p w:rsidR="00F5383D" w:rsidRDefault="00F5383D" w:rsidP="001B7B0F">
      <w:pPr>
        <w:pStyle w:val="NoSpacing"/>
      </w:pPr>
    </w:p>
    <w:p w:rsidR="00F5383D" w:rsidRDefault="00F5383D" w:rsidP="00F36BFD">
      <w:pPr>
        <w:pStyle w:val="NoSpacing"/>
      </w:pPr>
      <w:r>
        <w:t>Mesh_outer_boundary_dimension</w:t>
      </w:r>
    </w:p>
    <w:p w:rsidR="00F5383D" w:rsidRDefault="00F5383D" w:rsidP="00F36BFD">
      <w:pPr>
        <w:pStyle w:val="NoSpacing"/>
      </w:pPr>
      <w:r>
        <w:t>-4.0 4.0 -4.0 4.0 -4.0 4.0</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1B652E" w:rsidP="00CC3D9B">
      <w:pPr>
        <w:pStyle w:val="NoSpacing"/>
      </w:pPr>
      <w:r>
        <w:t>All test cases.</w:t>
      </w:r>
    </w:p>
    <w:p w:rsidR="00F5383D" w:rsidRDefault="00F5383D" w:rsidP="001B7B0F">
      <w:pPr>
        <w:pStyle w:val="NoSpacing"/>
      </w:pPr>
    </w:p>
    <w:p w:rsidR="00F5383D" w:rsidRDefault="00F5383D" w:rsidP="00415E4F">
      <w:pPr>
        <w:pStyle w:val="Heading2"/>
      </w:pPr>
      <w:bookmarkStart w:id="37" w:name="_Toc404075723"/>
      <w:r>
        <w:t>Mesh_dimensions_in_cells</w:t>
      </w:r>
      <w:bookmarkEnd w:id="37"/>
      <w:r w:rsidRPr="00F36BFD">
        <w:t xml:space="preserve"> </w:t>
      </w:r>
    </w:p>
    <w:p w:rsidR="00415E4F" w:rsidRPr="00415E4F" w:rsidRDefault="00415E4F" w:rsidP="00415E4F"/>
    <w:p w:rsidR="00F5383D" w:rsidRPr="00F36BFD" w:rsidRDefault="00F5383D" w:rsidP="00F36BFD">
      <w:r>
        <w:t xml:space="preserve">Defines the problem dimensions in terms of number of Cartesian cells in the x, y and z directions i.e.nx ny nz. This is an alternative to setting the mesh cell dimension. </w:t>
      </w:r>
    </w:p>
    <w:p w:rsidR="00F5383D" w:rsidRPr="00F36BFD" w:rsidRDefault="00F5383D" w:rsidP="00F36BFD">
      <w:pPr>
        <w:pStyle w:val="NoSpacing"/>
        <w:rPr>
          <w:b/>
          <w:u w:val="single"/>
        </w:rPr>
      </w:pPr>
      <w:r w:rsidRPr="00F36BFD">
        <w:rPr>
          <w:b/>
          <w:u w:val="single"/>
        </w:rPr>
        <w:t>example</w:t>
      </w:r>
    </w:p>
    <w:p w:rsidR="00F5383D" w:rsidRDefault="00F5383D" w:rsidP="00F36BFD">
      <w:pPr>
        <w:pStyle w:val="NoSpacing"/>
      </w:pPr>
    </w:p>
    <w:p w:rsidR="00F5383D" w:rsidRDefault="00F5383D" w:rsidP="001B7B0F">
      <w:pPr>
        <w:pStyle w:val="NoSpacing"/>
      </w:pPr>
      <w:r>
        <w:t>Mesh_dimensions_in_cells</w:t>
      </w:r>
    </w:p>
    <w:p w:rsidR="00F5383D" w:rsidRDefault="00F5383D" w:rsidP="001B7B0F">
      <w:pPr>
        <w:pStyle w:val="NoSpacing"/>
      </w:pPr>
      <w:r>
        <w:t>64 64 64  ( 3*integer)</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1B652E" w:rsidRPr="001B652E" w:rsidRDefault="001B652E" w:rsidP="001B652E">
      <w:pPr>
        <w:autoSpaceDE w:val="0"/>
        <w:autoSpaceDN w:val="0"/>
        <w:adjustRightInd w:val="0"/>
        <w:spacing w:after="0" w:line="240" w:lineRule="auto"/>
        <w:rPr>
          <w:rFonts w:cs="Courier New"/>
        </w:rPr>
      </w:pPr>
      <w:r w:rsidRPr="001B652E">
        <w:rPr>
          <w:rFonts w:cs="Courier New"/>
        </w:rPr>
        <w:t xml:space="preserve">CAVITY_FREE_SPACE </w:t>
      </w:r>
    </w:p>
    <w:p w:rsidR="001B652E" w:rsidRPr="001B652E" w:rsidRDefault="001B652E" w:rsidP="001B652E">
      <w:pPr>
        <w:autoSpaceDE w:val="0"/>
        <w:autoSpaceDN w:val="0"/>
        <w:adjustRightInd w:val="0"/>
        <w:spacing w:after="0" w:line="240" w:lineRule="auto"/>
        <w:rPr>
          <w:rFonts w:cs="Courier New"/>
        </w:rPr>
      </w:pPr>
      <w:r w:rsidRPr="001B652E">
        <w:rPr>
          <w:rFonts w:cs="Courier New"/>
        </w:rPr>
        <w:t xml:space="preserve">COAX_COUPLING </w:t>
      </w:r>
    </w:p>
    <w:p w:rsidR="00CC3D9B" w:rsidRDefault="00CC3D9B" w:rsidP="001B7B0F">
      <w:pPr>
        <w:pStyle w:val="NoSpacing"/>
      </w:pPr>
    </w:p>
    <w:p w:rsidR="003274BC" w:rsidRDefault="003274BC" w:rsidP="003274BC">
      <w:pPr>
        <w:pStyle w:val="Heading2"/>
      </w:pPr>
      <w:bookmarkStart w:id="38" w:name="_Toc404075724"/>
      <w:r>
        <w:t>Mesh_cell_dimension</w:t>
      </w:r>
      <w:bookmarkEnd w:id="38"/>
    </w:p>
    <w:p w:rsidR="003274BC" w:rsidRDefault="003274BC" w:rsidP="003274BC">
      <w:r>
        <w:t>Set the mesh cell dimension in metres. This is an alternative to setting the mesh dimension in cells.</w:t>
      </w:r>
    </w:p>
    <w:p w:rsidR="003274BC" w:rsidRPr="001B652E" w:rsidRDefault="003274BC" w:rsidP="001B652E">
      <w:pPr>
        <w:pStyle w:val="NoSpacing"/>
      </w:pPr>
      <w:r w:rsidRPr="001B652E">
        <w:t>Example</w:t>
      </w:r>
    </w:p>
    <w:p w:rsidR="001B652E" w:rsidRPr="001C7FDD" w:rsidRDefault="003274BC" w:rsidP="001B652E">
      <w:pPr>
        <w:pStyle w:val="NoSpacing"/>
      </w:pPr>
      <w:r>
        <w:t>To set a 1cm grid:</w:t>
      </w:r>
    </w:p>
    <w:p w:rsidR="003274BC" w:rsidRDefault="003274BC" w:rsidP="003274BC">
      <w:pPr>
        <w:pStyle w:val="NoSpacing"/>
      </w:pPr>
      <w:r>
        <w:t>Mesh_cell_dimension</w:t>
      </w:r>
    </w:p>
    <w:p w:rsidR="00F5383D" w:rsidRDefault="003274BC" w:rsidP="003274BC">
      <w:pPr>
        <w:pStyle w:val="NoSpacing"/>
      </w:pPr>
      <w:r>
        <w:t>0.01</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Pr="001B652E" w:rsidRDefault="001B652E" w:rsidP="003274BC">
      <w:pPr>
        <w:pStyle w:val="NoSpacing"/>
        <w:rPr>
          <w:rFonts w:cs="Courier New"/>
        </w:rPr>
      </w:pPr>
      <w:r w:rsidRPr="001B652E">
        <w:rPr>
          <w:rFonts w:cs="Courier New"/>
        </w:rPr>
        <w:t>AIRCRAFT_SURFACE_CURRENT</w:t>
      </w:r>
    </w:p>
    <w:p w:rsidR="001B652E" w:rsidRPr="001B652E" w:rsidRDefault="001B652E" w:rsidP="001B652E">
      <w:pPr>
        <w:autoSpaceDE w:val="0"/>
        <w:autoSpaceDN w:val="0"/>
        <w:adjustRightInd w:val="0"/>
        <w:spacing w:after="0" w:line="240" w:lineRule="auto"/>
        <w:rPr>
          <w:rFonts w:cs="Courier New"/>
        </w:rPr>
      </w:pPr>
      <w:r w:rsidRPr="001B652E">
        <w:rPr>
          <w:rFonts w:cs="Courier New"/>
        </w:rPr>
        <w:t xml:space="preserve">DIELECTRIC_FILTER </w:t>
      </w:r>
    </w:p>
    <w:p w:rsidR="001B652E" w:rsidRDefault="001B652E" w:rsidP="003274BC">
      <w:pPr>
        <w:pStyle w:val="NoSpacing"/>
      </w:pPr>
    </w:p>
    <w:p w:rsidR="00F5383D" w:rsidRDefault="00F5383D" w:rsidP="00055046">
      <w:pPr>
        <w:pStyle w:val="Heading2"/>
      </w:pPr>
      <w:bookmarkStart w:id="39" w:name="_Toc404075725"/>
      <w:r>
        <w:t>Outer_boundary_reflection_coefficient</w:t>
      </w:r>
      <w:bookmarkEnd w:id="39"/>
      <w:r w:rsidRPr="00055046">
        <w:t xml:space="preserve"> </w:t>
      </w:r>
    </w:p>
    <w:p w:rsidR="00F5383D" w:rsidRDefault="00F5383D" w:rsidP="00055046">
      <w:r>
        <w:t>Specify the reflection coefficients to be applied on the xmin, xmax, ymin, ymax, zmin and zmax boundaries. Each reflection coefficient should be a real number between -1 and 1.</w:t>
      </w:r>
    </w:p>
    <w:p w:rsidR="00F5383D" w:rsidRDefault="00F5383D" w:rsidP="00055046">
      <w:pPr>
        <w:pStyle w:val="NoSpacing"/>
        <w:rPr>
          <w:b/>
          <w:u w:val="single"/>
        </w:rPr>
      </w:pPr>
      <w:r w:rsidRPr="00F36BFD">
        <w:rPr>
          <w:b/>
          <w:u w:val="single"/>
        </w:rPr>
        <w:t>Example</w:t>
      </w:r>
      <w:r>
        <w:rPr>
          <w:b/>
          <w:u w:val="single"/>
        </w:rPr>
        <w:t>s</w:t>
      </w:r>
    </w:p>
    <w:p w:rsidR="00F5383D" w:rsidRPr="00055046" w:rsidRDefault="00F5383D" w:rsidP="00055046">
      <w:pPr>
        <w:pStyle w:val="NoSpacing"/>
        <w:rPr>
          <w:b/>
          <w:u w:val="single"/>
        </w:rPr>
      </w:pPr>
    </w:p>
    <w:p w:rsidR="00F5383D" w:rsidRDefault="00F5383D" w:rsidP="001B7B0F">
      <w:pPr>
        <w:pStyle w:val="NoSpacing"/>
      </w:pPr>
      <w:r>
        <w:t>Outer_boundary_reflection_coefficient</w:t>
      </w:r>
    </w:p>
    <w:p w:rsidR="00F5383D" w:rsidRDefault="00F5383D" w:rsidP="00055046">
      <w:pPr>
        <w:pStyle w:val="NoSpacing"/>
        <w:numPr>
          <w:ilvl w:val="0"/>
          <w:numId w:val="1"/>
        </w:numPr>
      </w:pPr>
      <w:r>
        <w:t>0.0 0.0 0.0 0.0 0.0  ! absorbing boundaries everywhere</w:t>
      </w:r>
    </w:p>
    <w:p w:rsidR="00F5383D" w:rsidRDefault="00F5383D" w:rsidP="00055046">
      <w:pPr>
        <w:pStyle w:val="NoSpacing"/>
        <w:ind w:left="360"/>
      </w:pPr>
    </w:p>
    <w:p w:rsidR="00F5383D" w:rsidRDefault="00F5383D" w:rsidP="00055046">
      <w:pPr>
        <w:pStyle w:val="NoSpacing"/>
      </w:pPr>
      <w:r>
        <w:t>Outer_boundary_reflection_coefficient</w:t>
      </w:r>
    </w:p>
    <w:p w:rsidR="00F5383D" w:rsidRDefault="00F5383D" w:rsidP="00055046">
      <w:pPr>
        <w:pStyle w:val="NoSpacing"/>
        <w:ind w:left="2880" w:hanging="2880"/>
      </w:pPr>
      <w:r>
        <w:t>-1.0 -1.0 +1.0 +1.0 0.0 0.0</w:t>
      </w:r>
      <w:r>
        <w:tab/>
        <w:t>! Electric walls on xmin and xmax, Magnetic walls on ymin and ymax, ! absorbing boundaries on zmin and zmax</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F5383D" w:rsidRDefault="001B652E" w:rsidP="001B7B0F">
      <w:pPr>
        <w:pStyle w:val="NoSpacing"/>
      </w:pPr>
      <w:r>
        <w:t>TEM_MATERIAL_TEST</w:t>
      </w:r>
    </w:p>
    <w:p w:rsidR="001B652E" w:rsidRDefault="001B652E" w:rsidP="001B7B0F">
      <w:pPr>
        <w:pStyle w:val="NoSpacing"/>
      </w:pPr>
      <w:r>
        <w:t>RESONANT_ABSORBER</w:t>
      </w:r>
    </w:p>
    <w:p w:rsidR="002B6371" w:rsidRDefault="002B6371" w:rsidP="001B7B0F">
      <w:pPr>
        <w:pStyle w:val="NoSpacing"/>
      </w:pPr>
    </w:p>
    <w:p w:rsidR="002B6371" w:rsidRDefault="002B6371" w:rsidP="002B6371">
      <w:pPr>
        <w:pStyle w:val="Heading2"/>
      </w:pPr>
      <w:r>
        <w:t>PML</w:t>
      </w:r>
    </w:p>
    <w:p w:rsidR="00724DCB" w:rsidRDefault="00724DCB" w:rsidP="002B6371">
      <w:r>
        <w:lastRenderedPageBreak/>
        <w:t>The perfectly matched layer is an absorbing boundary volume which is designed to absorb outgoing waves irrespective of angle of incidence and polarisation. It out-performs the usual TLM matched boundary. A PML consists of layers of TLM cells which run a variation of the normal scattering process which provides the wide angle matching and loss. Normally the PML is specified by the thickness of the layer, t, the order of the loss grading profile, o, and a parameter which controls the reflection coefficient of the PML, r.</w:t>
      </w:r>
    </w:p>
    <w:p w:rsidR="00724DCB" w:rsidRDefault="00724DCB" w:rsidP="002B6371">
      <w:r>
        <w:t>The order of the loss profile is an integer where 1 indicates a linear increase of loss into the layer, 2 indicates a quadratic loss profile etc. The reflection coefficient parameter provides an estimate of the reflection coefficient of the layer when backed with a perfect conductor.</w:t>
      </w:r>
    </w:p>
    <w:p w:rsidR="00545A33" w:rsidRDefault="00724DCB" w:rsidP="002B6371">
      <w:r>
        <w:t xml:space="preserve">The choice of </w:t>
      </w:r>
      <w:r w:rsidR="00545A33">
        <w:t>t, o and r are a compromise between performance and simulation overhead (memory, runtime). Typically 5 or more layers would be used (t</w:t>
      </w:r>
      <w:r w:rsidR="00545A33">
        <w:rPr>
          <w:rFonts w:cs="Calibri"/>
        </w:rPr>
        <w:t>≥</w:t>
      </w:r>
      <w:r w:rsidR="00545A33">
        <w:t>5</w:t>
      </w:r>
      <w:r w:rsidR="00545A33">
        <w:rPr>
          <w:rFonts w:cs="Calibri"/>
        </w:rPr>
        <w:t>Δ</w:t>
      </w:r>
      <w:r w:rsidR="00545A33">
        <w:t>l), a second order conductivity profile is found to be effective (o=2), and the reflection coefficient r=0.0001 is also a good starting point for optimising a PML.</w:t>
      </w:r>
    </w:p>
    <w:p w:rsidR="00724DCB" w:rsidRDefault="00545A33" w:rsidP="00545A33">
      <w:pPr>
        <w:pStyle w:val="NoSpacing"/>
      </w:pPr>
      <w:r>
        <w:t>In GGI_TLM a PML layer is built within the defined outer boundary as defined by the Mesh_outer_boundary_dimension packet so increasing the thickness of the PML may require the outer boundary dimension to be increased. PML layers may be placed on any or all of the outer boundaries of the mesh (</w:t>
      </w:r>
      <w:r w:rsidRPr="00545A33">
        <w:t>xmin,xmax,ymin,ymax,zmin,zmax</w:t>
      </w:r>
      <w:r>
        <w:t>) and the parameters may be specified individually for each boundary as in example 1 below or for all boundary surfaces together as in example 2. Setting a thickness of zero on a surface indicates that no PML should be placed on that surface.</w:t>
      </w:r>
    </w:p>
    <w:p w:rsidR="00545A33" w:rsidRDefault="00545A33" w:rsidP="00545A33">
      <w:pPr>
        <w:pStyle w:val="NoSpacing"/>
      </w:pPr>
    </w:p>
    <w:p w:rsidR="002B6371" w:rsidRPr="00545A33" w:rsidRDefault="00545A33" w:rsidP="002B6371">
      <w:pPr>
        <w:rPr>
          <w:b/>
        </w:rPr>
      </w:pPr>
      <w:r w:rsidRPr="00545A33">
        <w:rPr>
          <w:b/>
        </w:rPr>
        <w:t>Examples</w:t>
      </w:r>
    </w:p>
    <w:p w:rsidR="002B6371" w:rsidRPr="00545A33" w:rsidRDefault="002B6371" w:rsidP="00724DCB">
      <w:pPr>
        <w:pStyle w:val="NoSpacing"/>
        <w:rPr>
          <w:sz w:val="20"/>
          <w:szCs w:val="20"/>
        </w:rPr>
      </w:pPr>
      <w:r w:rsidRPr="00545A33">
        <w:rPr>
          <w:sz w:val="20"/>
          <w:szCs w:val="20"/>
        </w:rPr>
        <w:t>PML</w:t>
      </w:r>
    </w:p>
    <w:p w:rsidR="002B6371" w:rsidRPr="00545A33" w:rsidRDefault="002B6371" w:rsidP="00724DCB">
      <w:pPr>
        <w:pStyle w:val="NoSpacing"/>
        <w:rPr>
          <w:sz w:val="20"/>
          <w:szCs w:val="20"/>
        </w:rPr>
      </w:pPr>
      <w:r w:rsidRPr="00545A33">
        <w:rPr>
          <w:sz w:val="20"/>
          <w:szCs w:val="20"/>
        </w:rPr>
        <w:t>4.0  4.0   4.0  4.0   4.0 4.0   ! PML thickness on each outer boundary surface</w:t>
      </w:r>
      <w:r w:rsidR="00545A33" w:rsidRPr="00545A33">
        <w:rPr>
          <w:sz w:val="20"/>
          <w:szCs w:val="20"/>
        </w:rPr>
        <w:t>s</w:t>
      </w:r>
      <w:r w:rsidRPr="00545A33">
        <w:rPr>
          <w:sz w:val="20"/>
          <w:szCs w:val="20"/>
        </w:rPr>
        <w:t>: xmin,xmax,ymin,ymax,zmin,zmax</w:t>
      </w:r>
    </w:p>
    <w:p w:rsidR="00545A33" w:rsidRDefault="002B6371" w:rsidP="00724DCB">
      <w:pPr>
        <w:pStyle w:val="NoSpacing"/>
        <w:rPr>
          <w:sz w:val="20"/>
          <w:szCs w:val="20"/>
        </w:rPr>
      </w:pPr>
      <w:r w:rsidRPr="00545A33">
        <w:rPr>
          <w:sz w:val="20"/>
          <w:szCs w:val="20"/>
        </w:rPr>
        <w:t xml:space="preserve">1e-4 1e-4  1e-4 1e-4  1e-4 1e-4 ! PML reflection_coefficient on each outer boundary surface: </w:t>
      </w:r>
    </w:p>
    <w:p w:rsidR="002B6371" w:rsidRPr="00545A33" w:rsidRDefault="002B6371" w:rsidP="00724DCB">
      <w:pPr>
        <w:pStyle w:val="NoSpacing"/>
        <w:rPr>
          <w:sz w:val="20"/>
          <w:szCs w:val="20"/>
        </w:rPr>
      </w:pPr>
      <w:r w:rsidRPr="00545A33">
        <w:rPr>
          <w:sz w:val="20"/>
          <w:szCs w:val="20"/>
        </w:rPr>
        <w:t xml:space="preserve">2                               </w:t>
      </w:r>
      <w:r w:rsidR="00545A33">
        <w:rPr>
          <w:sz w:val="20"/>
          <w:szCs w:val="20"/>
        </w:rPr>
        <w:t xml:space="preserve">                       </w:t>
      </w:r>
      <w:r w:rsidRPr="00545A33">
        <w:rPr>
          <w:sz w:val="20"/>
          <w:szCs w:val="20"/>
        </w:rPr>
        <w:t>! PML order</w:t>
      </w:r>
    </w:p>
    <w:p w:rsidR="002B6371" w:rsidRPr="00545A33" w:rsidRDefault="002B6371" w:rsidP="00724DCB">
      <w:pPr>
        <w:pStyle w:val="NoSpacing"/>
        <w:rPr>
          <w:sz w:val="20"/>
          <w:szCs w:val="20"/>
        </w:rPr>
      </w:pPr>
    </w:p>
    <w:p w:rsidR="002B6371" w:rsidRPr="00545A33" w:rsidRDefault="002B6371" w:rsidP="00724DCB">
      <w:pPr>
        <w:pStyle w:val="NoSpacing"/>
        <w:rPr>
          <w:sz w:val="20"/>
          <w:szCs w:val="20"/>
        </w:rPr>
      </w:pPr>
    </w:p>
    <w:p w:rsidR="002B6371" w:rsidRPr="00545A33" w:rsidRDefault="002B6371" w:rsidP="00724DCB">
      <w:pPr>
        <w:pStyle w:val="NoSpacing"/>
        <w:rPr>
          <w:sz w:val="20"/>
          <w:szCs w:val="20"/>
        </w:rPr>
      </w:pPr>
      <w:r w:rsidRPr="00545A33">
        <w:rPr>
          <w:sz w:val="20"/>
          <w:szCs w:val="20"/>
        </w:rPr>
        <w:t>PML</w:t>
      </w:r>
    </w:p>
    <w:p w:rsidR="002B6371" w:rsidRPr="00545A33" w:rsidRDefault="002B6371" w:rsidP="00724DCB">
      <w:pPr>
        <w:pStyle w:val="NoSpacing"/>
        <w:rPr>
          <w:sz w:val="20"/>
          <w:szCs w:val="20"/>
        </w:rPr>
      </w:pPr>
      <w:r w:rsidRPr="00545A33">
        <w:rPr>
          <w:sz w:val="20"/>
          <w:szCs w:val="20"/>
        </w:rPr>
        <w:t>4.0   ! PML thickness on all outer boundary surfaces</w:t>
      </w:r>
    </w:p>
    <w:p w:rsidR="002B6371" w:rsidRPr="00545A33" w:rsidRDefault="002B6371" w:rsidP="00724DCB">
      <w:pPr>
        <w:pStyle w:val="NoSpacing"/>
        <w:rPr>
          <w:sz w:val="20"/>
          <w:szCs w:val="20"/>
        </w:rPr>
      </w:pPr>
      <w:r w:rsidRPr="00545A33">
        <w:rPr>
          <w:sz w:val="20"/>
          <w:szCs w:val="20"/>
        </w:rPr>
        <w:t>1e-4  ! PML reflection_coefficient on all outer boundary surfaces</w:t>
      </w:r>
    </w:p>
    <w:p w:rsidR="002B6371" w:rsidRDefault="002B6371" w:rsidP="00724DCB">
      <w:pPr>
        <w:pStyle w:val="NoSpacing"/>
      </w:pPr>
      <w:r w:rsidRPr="00545A33">
        <w:rPr>
          <w:sz w:val="20"/>
          <w:szCs w:val="20"/>
        </w:rPr>
        <w:t xml:space="preserve">2    </w:t>
      </w:r>
      <w:r w:rsidR="00545A33">
        <w:rPr>
          <w:sz w:val="20"/>
          <w:szCs w:val="20"/>
        </w:rPr>
        <w:t xml:space="preserve">   </w:t>
      </w:r>
      <w:r w:rsidRPr="00545A33">
        <w:rPr>
          <w:sz w:val="20"/>
          <w:szCs w:val="20"/>
        </w:rPr>
        <w:t xml:space="preserve"> ! PML order</w:t>
      </w:r>
    </w:p>
    <w:p w:rsidR="00724DCB" w:rsidRDefault="00724DCB" w:rsidP="00724DCB">
      <w:pPr>
        <w:pStyle w:val="NoSpacing"/>
      </w:pPr>
    </w:p>
    <w:p w:rsidR="00724DCB" w:rsidRPr="00CC3D9B" w:rsidRDefault="00724DCB" w:rsidP="00724DCB">
      <w:pPr>
        <w:pStyle w:val="NoSpacing"/>
        <w:rPr>
          <w:b/>
          <w:u w:val="single"/>
        </w:rPr>
      </w:pPr>
      <w:r w:rsidRPr="00CC3D9B">
        <w:rPr>
          <w:b/>
          <w:u w:val="single"/>
        </w:rPr>
        <w:t>Example test cases:</w:t>
      </w:r>
    </w:p>
    <w:p w:rsidR="00724DCB" w:rsidRDefault="00724DCB" w:rsidP="00724DCB">
      <w:pPr>
        <w:pStyle w:val="NoSpacing"/>
      </w:pPr>
      <w:r>
        <w:t>WAVEGUIDE_PML</w:t>
      </w:r>
    </w:p>
    <w:p w:rsidR="00724DCB" w:rsidRPr="002B6371" w:rsidRDefault="00724DCB" w:rsidP="00724DCB">
      <w:pPr>
        <w:pStyle w:val="NoSpacing"/>
      </w:pPr>
    </w:p>
    <w:p w:rsidR="00F5383D" w:rsidRDefault="00F5383D" w:rsidP="00055046">
      <w:pPr>
        <w:pStyle w:val="Heading2"/>
      </w:pPr>
      <w:bookmarkStart w:id="40" w:name="_Toc404075726"/>
      <w:r>
        <w:t>Volume_list</w:t>
      </w:r>
      <w:bookmarkEnd w:id="40"/>
    </w:p>
    <w:p w:rsidR="00F5383D" w:rsidRDefault="00F5383D" w:rsidP="00055046">
      <w:pPr>
        <w:pStyle w:val="NoSpacing"/>
      </w:pPr>
      <w:r>
        <w:t>Volumes within the problem space are specified in the volume_list packet. A number of simple geometric volumes such as rectangular blocks or spheres may be specified by appropriate parameters or alternatively a file with a volume tetrahedral mesh may be specified.</w:t>
      </w:r>
    </w:p>
    <w:p w:rsidR="00F5383D" w:rsidRDefault="00F5383D" w:rsidP="00055046">
      <w:pPr>
        <w:pStyle w:val="NoSpacing"/>
      </w:pPr>
      <w:r>
        <w:t xml:space="preserve">Each volume has a transformation associated with it which allows rotation and translation of the specified volume as described in section 3. The translation is described by six parameters in two sets of three on separate lines of the file. </w:t>
      </w:r>
    </w:p>
    <w:p w:rsidR="00F5383D" w:rsidRDefault="00F5383D" w:rsidP="00055046">
      <w:pPr>
        <w:pStyle w:val="NoSpacing"/>
      </w:pPr>
    </w:p>
    <w:p w:rsidR="00F5383D" w:rsidRDefault="00F5383D" w:rsidP="001C39C0">
      <w:pPr>
        <w:pStyle w:val="NoSpacing"/>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1C39C0">
      <w:pPr>
        <w:pStyle w:val="NoSpacing"/>
      </w:pPr>
      <w:r>
        <w:t>ox, oy, oz</w:t>
      </w:r>
    </w:p>
    <w:p w:rsidR="00F5383D" w:rsidRDefault="00F5383D" w:rsidP="00055046">
      <w:pPr>
        <w:pStyle w:val="NoSpacing"/>
      </w:pPr>
    </w:p>
    <w:p w:rsidR="00F5383D" w:rsidRDefault="00F5383D" w:rsidP="00055046">
      <w:pPr>
        <w:pStyle w:val="NoSpacing"/>
      </w:pPr>
      <w:r>
        <w:t>The available volume types and their parameters are as follows:</w:t>
      </w:r>
    </w:p>
    <w:p w:rsidR="00F5383D" w:rsidRDefault="00F5383D" w:rsidP="00CA5201">
      <w:pPr>
        <w:pStyle w:val="NoSpacing"/>
      </w:pPr>
    </w:p>
    <w:p w:rsidR="00F5383D" w:rsidRDefault="00F5383D" w:rsidP="00CA5201">
      <w:pPr>
        <w:pStyle w:val="NoSpacing"/>
      </w:pPr>
      <w:r>
        <w:t>Name:</w:t>
      </w:r>
    </w:p>
    <w:p w:rsidR="00F5383D" w:rsidRDefault="00F5383D" w:rsidP="001C39C0">
      <w:pPr>
        <w:pStyle w:val="NoSpacing"/>
        <w:ind w:firstLine="720"/>
      </w:pPr>
      <w:r>
        <w:t>Rectangular_block</w:t>
      </w:r>
    </w:p>
    <w:p w:rsidR="00F5383D" w:rsidRDefault="00F5383D" w:rsidP="00CA5201">
      <w:pPr>
        <w:pStyle w:val="NoSpacing"/>
      </w:pPr>
      <w:r>
        <w:t>Description:</w:t>
      </w:r>
    </w:p>
    <w:p w:rsidR="00F5383D" w:rsidRDefault="00F5383D" w:rsidP="00CA5201">
      <w:pPr>
        <w:pStyle w:val="NoSpacing"/>
      </w:pPr>
      <w:r>
        <w:tab/>
        <w:t>Rectangular block centred on the origin</w:t>
      </w:r>
    </w:p>
    <w:p w:rsidR="00F5383D" w:rsidRDefault="00F5383D" w:rsidP="00CA5201">
      <w:pPr>
        <w:pStyle w:val="NoSpacing"/>
      </w:pPr>
      <w:r>
        <w:t>Parameters:</w:t>
      </w:r>
    </w:p>
    <w:p w:rsidR="00F5383D" w:rsidRDefault="00F5383D" w:rsidP="001C39C0">
      <w:pPr>
        <w:pStyle w:val="NoSpacing"/>
        <w:ind w:firstLine="720"/>
      </w:pPr>
      <w:r>
        <w:t>Length in x, length in y, length in z</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ind w:firstLine="720"/>
      </w:pPr>
      <w:r>
        <w:t>ox, oy, oz</w:t>
      </w:r>
    </w:p>
    <w:p w:rsidR="00F5383D" w:rsidRPr="00F36BFD" w:rsidRDefault="00F5383D" w:rsidP="001C39C0">
      <w:pPr>
        <w:pStyle w:val="NoSpacing"/>
        <w:ind w:firstLine="720"/>
      </w:pPr>
    </w:p>
    <w:p w:rsidR="00F5383D" w:rsidRDefault="00F5383D" w:rsidP="008011C3">
      <w:pPr>
        <w:pStyle w:val="NoSpacing"/>
      </w:pPr>
      <w:r>
        <w:t>Name:</w:t>
      </w:r>
    </w:p>
    <w:p w:rsidR="00F5383D" w:rsidRDefault="00F5383D" w:rsidP="008011C3">
      <w:pPr>
        <w:pStyle w:val="NoSpacing"/>
        <w:ind w:firstLine="720"/>
      </w:pPr>
      <w:r>
        <w:t>Rectangular_block2</w:t>
      </w:r>
    </w:p>
    <w:p w:rsidR="00F5383D" w:rsidRDefault="00F5383D" w:rsidP="008011C3">
      <w:pPr>
        <w:pStyle w:val="NoSpacing"/>
      </w:pPr>
      <w:r>
        <w:t>Description:</w:t>
      </w:r>
    </w:p>
    <w:p w:rsidR="00F5383D" w:rsidRDefault="00F5383D" w:rsidP="008011C3">
      <w:pPr>
        <w:pStyle w:val="NoSpacing"/>
      </w:pPr>
      <w:r>
        <w:tab/>
        <w:t>Rectangular block specified by its xmin, ymin, zmin and xmax, ymax and zmax coordinates</w:t>
      </w:r>
    </w:p>
    <w:p w:rsidR="00F5383D" w:rsidRDefault="00F5383D" w:rsidP="008011C3">
      <w:pPr>
        <w:pStyle w:val="NoSpacing"/>
      </w:pPr>
      <w:r>
        <w:t>Parameters:</w:t>
      </w:r>
    </w:p>
    <w:p w:rsidR="00F5383D" w:rsidRDefault="00F5383D" w:rsidP="008011C3">
      <w:pPr>
        <w:pStyle w:val="NoSpacing"/>
        <w:ind w:firstLine="720"/>
      </w:pPr>
      <w:r>
        <w:t>Xmin ymin zmin xmax ymax zmax</w:t>
      </w:r>
    </w:p>
    <w:p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8011C3">
      <w:pPr>
        <w:pStyle w:val="NoSpacing"/>
        <w:ind w:firstLine="720"/>
      </w:pPr>
      <w:r>
        <w:t>ox, oy, oz</w:t>
      </w:r>
    </w:p>
    <w:p w:rsidR="00F5383D" w:rsidRDefault="00F5383D" w:rsidP="001C39C0">
      <w:pPr>
        <w:pStyle w:val="NoSpacing"/>
        <w:ind w:firstLine="720"/>
      </w:pPr>
    </w:p>
    <w:p w:rsidR="00F5383D" w:rsidRDefault="00F5383D" w:rsidP="001C39C0">
      <w:pPr>
        <w:pStyle w:val="NoSpacing"/>
      </w:pPr>
      <w:r>
        <w:t>Name:</w:t>
      </w:r>
    </w:p>
    <w:p w:rsidR="00F5383D" w:rsidRDefault="00F5383D" w:rsidP="001C39C0">
      <w:pPr>
        <w:pStyle w:val="NoSpacing"/>
        <w:ind w:firstLine="720"/>
      </w:pPr>
      <w:r>
        <w:t>cylinder</w:t>
      </w:r>
    </w:p>
    <w:p w:rsidR="00F5383D" w:rsidRDefault="00F5383D" w:rsidP="001C39C0">
      <w:pPr>
        <w:pStyle w:val="NoSpacing"/>
      </w:pPr>
      <w:r>
        <w:t>Description:</w:t>
      </w:r>
    </w:p>
    <w:p w:rsidR="00F5383D" w:rsidRDefault="00F5383D" w:rsidP="001C39C0">
      <w:pPr>
        <w:pStyle w:val="NoSpacing"/>
      </w:pPr>
      <w:r>
        <w:tab/>
        <w:t>Circular cylinder centred on the origin. The cylinder is circular in the xy plane and extruded in the ±z direction to the total length specified.</w:t>
      </w:r>
    </w:p>
    <w:p w:rsidR="00F5383D" w:rsidRDefault="00F5383D" w:rsidP="001C39C0">
      <w:pPr>
        <w:pStyle w:val="NoSpacing"/>
      </w:pPr>
      <w:r>
        <w:t>Parameters:</w:t>
      </w:r>
    </w:p>
    <w:p w:rsidR="00F5383D" w:rsidRDefault="00F5383D" w:rsidP="001C39C0">
      <w:pPr>
        <w:pStyle w:val="NoSpacing"/>
        <w:ind w:firstLine="720"/>
      </w:pPr>
      <w:r>
        <w:t>Radius, length (in z direction)</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ind w:firstLine="720"/>
      </w:pPr>
      <w:r>
        <w:t>ox, oy, oz</w:t>
      </w:r>
    </w:p>
    <w:p w:rsidR="00F5383D" w:rsidRPr="00F36BFD" w:rsidRDefault="00F5383D" w:rsidP="001C39C0">
      <w:pPr>
        <w:pStyle w:val="NoSpacing"/>
        <w:ind w:firstLine="720"/>
      </w:pPr>
    </w:p>
    <w:p w:rsidR="00F5383D" w:rsidRDefault="00F5383D" w:rsidP="001C39C0">
      <w:pPr>
        <w:pStyle w:val="NoSpacing"/>
      </w:pPr>
      <w:r>
        <w:t>Name:</w:t>
      </w:r>
    </w:p>
    <w:p w:rsidR="00F5383D" w:rsidRDefault="00F5383D" w:rsidP="001C39C0">
      <w:pPr>
        <w:pStyle w:val="NoSpacing"/>
        <w:ind w:firstLine="720"/>
      </w:pPr>
      <w:r>
        <w:t>sphere</w:t>
      </w:r>
    </w:p>
    <w:p w:rsidR="00F5383D" w:rsidRDefault="00F5383D" w:rsidP="001C39C0">
      <w:pPr>
        <w:pStyle w:val="NoSpacing"/>
      </w:pPr>
      <w:r>
        <w:t>Description:</w:t>
      </w:r>
    </w:p>
    <w:p w:rsidR="00F5383D" w:rsidRDefault="00F5383D" w:rsidP="001C39C0">
      <w:pPr>
        <w:pStyle w:val="NoSpacing"/>
      </w:pPr>
      <w:r>
        <w:tab/>
        <w:t>Sphere centred on the origin</w:t>
      </w:r>
    </w:p>
    <w:p w:rsidR="00F5383D" w:rsidRDefault="00F5383D" w:rsidP="001C39C0">
      <w:pPr>
        <w:pStyle w:val="NoSpacing"/>
      </w:pPr>
      <w:r>
        <w:t>Parameters:</w:t>
      </w:r>
    </w:p>
    <w:p w:rsidR="00F5383D" w:rsidRDefault="00F5383D" w:rsidP="001C39C0">
      <w:pPr>
        <w:pStyle w:val="NoSpacing"/>
        <w:ind w:firstLine="720"/>
      </w:pPr>
      <w:r>
        <w:t>Radius</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ind w:firstLine="720"/>
      </w:pPr>
      <w:r>
        <w:t>ox, oy, oz</w:t>
      </w:r>
    </w:p>
    <w:p w:rsidR="00BC3A1C" w:rsidRPr="00F36BFD" w:rsidRDefault="00BC3A1C" w:rsidP="001C39C0">
      <w:pPr>
        <w:pStyle w:val="NoSpacing"/>
        <w:ind w:firstLine="720"/>
      </w:pPr>
    </w:p>
    <w:p w:rsidR="00415E4F" w:rsidRDefault="00415E4F" w:rsidP="00415E4F">
      <w:pPr>
        <w:pStyle w:val="NoSpacing"/>
      </w:pPr>
      <w:r>
        <w:t>Name:</w:t>
      </w:r>
    </w:p>
    <w:p w:rsidR="00415E4F" w:rsidRDefault="00BC3A1C" w:rsidP="00415E4F">
      <w:pPr>
        <w:pStyle w:val="NoSpacing"/>
        <w:ind w:firstLine="720"/>
      </w:pPr>
      <w:r>
        <w:t>tet</w:t>
      </w:r>
    </w:p>
    <w:p w:rsidR="00415E4F" w:rsidRDefault="00415E4F" w:rsidP="00415E4F">
      <w:pPr>
        <w:pStyle w:val="NoSpacing"/>
      </w:pPr>
      <w:r>
        <w:t>Description:</w:t>
      </w:r>
    </w:p>
    <w:p w:rsidR="00415E4F" w:rsidRDefault="00415E4F" w:rsidP="00415E4F">
      <w:pPr>
        <w:pStyle w:val="NoSpacing"/>
      </w:pPr>
      <w:r>
        <w:tab/>
      </w:r>
      <w:r w:rsidR="00BC3A1C">
        <w:t>Tetrahedron defined by 4 points in 3-D space</w:t>
      </w:r>
    </w:p>
    <w:p w:rsidR="00415E4F" w:rsidRDefault="00415E4F" w:rsidP="00415E4F">
      <w:pPr>
        <w:pStyle w:val="NoSpacing"/>
      </w:pPr>
      <w:r>
        <w:t>Parameters:</w:t>
      </w:r>
    </w:p>
    <w:p w:rsidR="00415E4F" w:rsidRDefault="00BC3A1C" w:rsidP="00415E4F">
      <w:pPr>
        <w:pStyle w:val="NoSpacing"/>
        <w:ind w:firstLine="720"/>
      </w:pPr>
      <w:r>
        <w:t>x1 y1 z1   x2 y1 z2   x3 y3 z3   x4 y4 z4</w:t>
      </w:r>
    </w:p>
    <w:p w:rsidR="00415E4F" w:rsidRDefault="00415E4F" w:rsidP="00415E4F">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415E4F" w:rsidRPr="00F36BFD" w:rsidRDefault="00415E4F" w:rsidP="00415E4F">
      <w:pPr>
        <w:pStyle w:val="NoSpacing"/>
        <w:ind w:firstLine="720"/>
      </w:pPr>
      <w:r>
        <w:t>ox, oy, oz</w:t>
      </w:r>
    </w:p>
    <w:p w:rsidR="006E727A" w:rsidRDefault="006E727A" w:rsidP="006E727A">
      <w:pPr>
        <w:pStyle w:val="NoSpacing"/>
      </w:pPr>
      <w:r>
        <w:t>Name:</w:t>
      </w:r>
    </w:p>
    <w:p w:rsidR="006E727A" w:rsidRDefault="006E727A" w:rsidP="006E727A">
      <w:pPr>
        <w:pStyle w:val="NoSpacing"/>
        <w:ind w:firstLine="720"/>
      </w:pPr>
      <w:r>
        <w:t>Pyramid</w:t>
      </w:r>
    </w:p>
    <w:p w:rsidR="006E727A" w:rsidRDefault="006E727A" w:rsidP="006E727A">
      <w:pPr>
        <w:pStyle w:val="NoSpacing"/>
      </w:pPr>
      <w:r>
        <w:t>Description:</w:t>
      </w:r>
    </w:p>
    <w:p w:rsidR="006E727A" w:rsidRDefault="006E727A" w:rsidP="006E727A">
      <w:pPr>
        <w:pStyle w:val="NoSpacing"/>
      </w:pPr>
      <w:r>
        <w:lastRenderedPageBreak/>
        <w:tab/>
        <w:t xml:space="preserve">Square pyramid </w:t>
      </w:r>
    </w:p>
    <w:p w:rsidR="006E727A" w:rsidRDefault="006E727A" w:rsidP="006E727A">
      <w:pPr>
        <w:pStyle w:val="NoSpacing"/>
      </w:pPr>
      <w:r>
        <w:t>Parameters:</w:t>
      </w:r>
    </w:p>
    <w:p w:rsidR="006E727A" w:rsidRDefault="006E727A" w:rsidP="006E727A">
      <w:pPr>
        <w:pStyle w:val="NoSpacing"/>
        <w:ind w:firstLine="720"/>
      </w:pPr>
      <w:r>
        <w:t>half_side_length of base (m),</w:t>
      </w:r>
      <w:r w:rsidRPr="006E727A">
        <w:t xml:space="preserve"> </w:t>
      </w:r>
      <w:r>
        <w:t>Height (m)</w:t>
      </w:r>
    </w:p>
    <w:p w:rsidR="006E727A" w:rsidRDefault="006E727A" w:rsidP="006E727A">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6E727A" w:rsidRPr="00F36BFD" w:rsidRDefault="006E727A" w:rsidP="006E727A">
      <w:pPr>
        <w:pStyle w:val="NoSpacing"/>
        <w:ind w:firstLine="720"/>
      </w:pPr>
      <w:r>
        <w:t>ox, oy, oz</w:t>
      </w:r>
    </w:p>
    <w:p w:rsidR="006E727A" w:rsidRPr="00F36BFD" w:rsidRDefault="006E727A" w:rsidP="006E727A">
      <w:pPr>
        <w:pStyle w:val="NoSpacing"/>
      </w:pPr>
    </w:p>
    <w:p w:rsidR="00F5383D" w:rsidRDefault="00F5383D" w:rsidP="001C39C0">
      <w:pPr>
        <w:pStyle w:val="NoSpacing"/>
      </w:pPr>
    </w:p>
    <w:p w:rsidR="008C790D" w:rsidRDefault="008C790D" w:rsidP="008C790D">
      <w:pPr>
        <w:pStyle w:val="NoSpacing"/>
      </w:pPr>
      <w:r>
        <w:t>Name:</w:t>
      </w:r>
    </w:p>
    <w:p w:rsidR="008C790D" w:rsidRDefault="008C790D" w:rsidP="008C790D">
      <w:pPr>
        <w:pStyle w:val="NoSpacing"/>
        <w:ind w:firstLine="720"/>
      </w:pPr>
      <w:r>
        <w:t>Pyramid_ram</w:t>
      </w:r>
    </w:p>
    <w:p w:rsidR="008C790D" w:rsidRDefault="008C790D" w:rsidP="008C790D">
      <w:pPr>
        <w:pStyle w:val="NoSpacing"/>
      </w:pPr>
      <w:r>
        <w:t>Description:</w:t>
      </w:r>
    </w:p>
    <w:p w:rsidR="008C790D" w:rsidRDefault="008C790D" w:rsidP="008C790D">
      <w:pPr>
        <w:pStyle w:val="NoSpacing"/>
      </w:pPr>
      <w:r>
        <w:tab/>
        <w:t>Square pyramid with square base as used in pyramid RAM material</w:t>
      </w:r>
    </w:p>
    <w:p w:rsidR="008C790D" w:rsidRDefault="008C790D" w:rsidP="008C790D">
      <w:pPr>
        <w:pStyle w:val="NoSpacing"/>
      </w:pPr>
      <w:r>
        <w:t>Parameters:</w:t>
      </w:r>
    </w:p>
    <w:p w:rsidR="006E727A" w:rsidRDefault="006E727A" w:rsidP="006E727A">
      <w:pPr>
        <w:pStyle w:val="NoSpacing"/>
        <w:ind w:firstLine="720"/>
      </w:pPr>
      <w:r>
        <w:t>half_side_length of base (m),</w:t>
      </w:r>
      <w:r w:rsidRPr="006E727A">
        <w:t xml:space="preserve"> </w:t>
      </w:r>
      <w:r>
        <w:t>Height (m), base height (m)</w:t>
      </w:r>
    </w:p>
    <w:p w:rsidR="008C790D" w:rsidRDefault="008C790D" w:rsidP="008C790D">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8C790D" w:rsidRDefault="008C790D" w:rsidP="008C790D">
      <w:pPr>
        <w:pStyle w:val="NoSpacing"/>
        <w:ind w:firstLine="720"/>
      </w:pPr>
      <w:r>
        <w:t>ox, oy, oz</w:t>
      </w:r>
    </w:p>
    <w:p w:rsidR="008C790D" w:rsidRPr="00F36BFD" w:rsidRDefault="008C790D" w:rsidP="008C790D">
      <w:pPr>
        <w:pStyle w:val="NoSpacing"/>
        <w:ind w:firstLine="720"/>
      </w:pPr>
    </w:p>
    <w:p w:rsidR="008C790D" w:rsidRDefault="008C790D" w:rsidP="008C790D">
      <w:pPr>
        <w:pStyle w:val="NoSpacing"/>
      </w:pPr>
      <w:r>
        <w:t>Name:</w:t>
      </w:r>
    </w:p>
    <w:p w:rsidR="008C790D" w:rsidRDefault="008C790D" w:rsidP="008C790D">
      <w:pPr>
        <w:pStyle w:val="NoSpacing"/>
        <w:ind w:firstLine="720"/>
      </w:pPr>
      <w:r>
        <w:t>Tet_volume_mesh</w:t>
      </w:r>
    </w:p>
    <w:p w:rsidR="008C790D" w:rsidRDefault="008C790D" w:rsidP="008C790D">
      <w:pPr>
        <w:pStyle w:val="NoSpacing"/>
      </w:pPr>
      <w:r>
        <w:t>Description:</w:t>
      </w:r>
    </w:p>
    <w:p w:rsidR="008C790D" w:rsidRDefault="008C790D" w:rsidP="008C790D">
      <w:pPr>
        <w:pStyle w:val="NoSpacing"/>
      </w:pPr>
      <w:r>
        <w:tab/>
        <w:t xml:space="preserve">Tetrahedral volume mesh </w:t>
      </w:r>
    </w:p>
    <w:p w:rsidR="008C790D" w:rsidRDefault="008C790D" w:rsidP="008C790D">
      <w:pPr>
        <w:pStyle w:val="NoSpacing"/>
      </w:pPr>
      <w:r>
        <w:t>Parameters:</w:t>
      </w:r>
    </w:p>
    <w:p w:rsidR="00B618CC" w:rsidRDefault="00B618CC" w:rsidP="00B618CC">
      <w:pPr>
        <w:pStyle w:val="NoSpacing"/>
        <w:ind w:firstLine="720"/>
      </w:pPr>
      <w:r>
        <w:t>Volume_filename</w:t>
      </w:r>
    </w:p>
    <w:p w:rsidR="00B618CC" w:rsidRDefault="00B618CC" w:rsidP="00B618CC">
      <w:pPr>
        <w:pStyle w:val="NoSpacing"/>
        <w:ind w:firstLine="720"/>
      </w:pPr>
      <w:r>
        <w:t xml:space="preserve">Scale_factor  </w:t>
      </w:r>
    </w:p>
    <w:p w:rsidR="008C790D" w:rsidRDefault="008C790D" w:rsidP="008C790D">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8C790D" w:rsidRPr="00F36BFD" w:rsidRDefault="008C790D" w:rsidP="008C790D">
      <w:pPr>
        <w:pStyle w:val="NoSpacing"/>
        <w:ind w:firstLine="720"/>
      </w:pPr>
      <w:r>
        <w:t>ox, oy, oz</w:t>
      </w:r>
    </w:p>
    <w:p w:rsidR="008C790D" w:rsidRPr="00F36BFD" w:rsidRDefault="008C790D" w:rsidP="008C790D">
      <w:pPr>
        <w:pStyle w:val="NoSpacing"/>
      </w:pPr>
    </w:p>
    <w:p w:rsidR="008C790D" w:rsidRDefault="008C790D" w:rsidP="008C790D">
      <w:pPr>
        <w:pStyle w:val="NoSpacing"/>
      </w:pPr>
      <w:r>
        <w:t>Name:</w:t>
      </w:r>
    </w:p>
    <w:p w:rsidR="008C790D" w:rsidRDefault="008C790D" w:rsidP="008C790D">
      <w:pPr>
        <w:pStyle w:val="NoSpacing"/>
        <w:ind w:firstLine="720"/>
      </w:pPr>
      <w:r>
        <w:t>Fill_surface</w:t>
      </w:r>
    </w:p>
    <w:p w:rsidR="008C790D" w:rsidRDefault="008C790D" w:rsidP="008C790D">
      <w:pPr>
        <w:pStyle w:val="NoSpacing"/>
      </w:pPr>
      <w:r>
        <w:t>Description:</w:t>
      </w:r>
    </w:p>
    <w:p w:rsidR="008C790D" w:rsidRDefault="008C790D" w:rsidP="008C790D">
      <w:pPr>
        <w:pStyle w:val="NoSpacing"/>
      </w:pPr>
      <w:r>
        <w:tab/>
        <w:t>Volume created by filling a surface</w:t>
      </w:r>
      <w:r w:rsidR="00B618CC">
        <w:t>. The surface should be defined in the surface_list packet.</w:t>
      </w:r>
    </w:p>
    <w:p w:rsidR="008C790D" w:rsidRDefault="008C790D" w:rsidP="008C790D">
      <w:pPr>
        <w:pStyle w:val="NoSpacing"/>
      </w:pPr>
      <w:r>
        <w:t>Parameters:</w:t>
      </w:r>
    </w:p>
    <w:p w:rsidR="006E727A" w:rsidRDefault="006E727A" w:rsidP="006E727A">
      <w:pPr>
        <w:pStyle w:val="NoSpacing"/>
        <w:ind w:firstLine="720"/>
      </w:pPr>
      <w:r>
        <w:t>Surface_</w:t>
      </w:r>
      <w:r w:rsidR="00B618CC">
        <w:t>number (integer)</w:t>
      </w:r>
    </w:p>
    <w:p w:rsidR="008C790D" w:rsidRDefault="008C790D" w:rsidP="008C790D">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8C790D" w:rsidRPr="00F36BFD" w:rsidRDefault="008C790D" w:rsidP="008C790D">
      <w:pPr>
        <w:pStyle w:val="NoSpacing"/>
        <w:ind w:firstLine="720"/>
      </w:pPr>
      <w:r>
        <w:t>ox, oy, oz</w:t>
      </w:r>
    </w:p>
    <w:p w:rsidR="008C790D" w:rsidRDefault="008C790D" w:rsidP="008C790D">
      <w:pPr>
        <w:pStyle w:val="NoSpacing"/>
      </w:pPr>
    </w:p>
    <w:p w:rsidR="00F5383D" w:rsidRDefault="00F5383D" w:rsidP="00CA5201">
      <w:pPr>
        <w:pStyle w:val="NoSpacing"/>
      </w:pPr>
    </w:p>
    <w:p w:rsidR="00F5383D" w:rsidRPr="003274BC" w:rsidRDefault="00F5383D" w:rsidP="00CA5201">
      <w:pPr>
        <w:pStyle w:val="NoSpacing"/>
        <w:rPr>
          <w:b/>
          <w:u w:val="single"/>
        </w:rPr>
      </w:pPr>
      <w:r w:rsidRPr="00F36BFD">
        <w:rPr>
          <w:b/>
          <w:u w:val="single"/>
        </w:rPr>
        <w:t>example</w:t>
      </w:r>
    </w:p>
    <w:p w:rsidR="00F5383D" w:rsidRDefault="00F5383D" w:rsidP="00AC07C0">
      <w:pPr>
        <w:pStyle w:val="NoSpacing"/>
      </w:pPr>
    </w:p>
    <w:p w:rsidR="00F5383D" w:rsidRDefault="00F5383D" w:rsidP="00AC07C0">
      <w:pPr>
        <w:pStyle w:val="NoSpacing"/>
      </w:pPr>
      <w:r>
        <w:t>volume_list</w:t>
      </w:r>
    </w:p>
    <w:p w:rsidR="00415E4F" w:rsidRDefault="00F5383D" w:rsidP="00AC07C0">
      <w:pPr>
        <w:pStyle w:val="NoSpacing"/>
      </w:pPr>
      <w:r>
        <w:t xml:space="preserve">1   Number of volumes </w:t>
      </w:r>
    </w:p>
    <w:p w:rsidR="00F5383D" w:rsidRDefault="00415E4F" w:rsidP="00AC07C0">
      <w:pPr>
        <w:pStyle w:val="NoSpacing"/>
      </w:pPr>
      <w:r>
        <w:t xml:space="preserve">1       volume_number </w:t>
      </w:r>
    </w:p>
    <w:p w:rsidR="00F5383D" w:rsidRDefault="00F5383D" w:rsidP="00AC07C0">
      <w:pPr>
        <w:pStyle w:val="NoSpacing"/>
      </w:pPr>
      <w:r>
        <w:t>rectangular_block</w:t>
      </w:r>
    </w:p>
    <w:p w:rsidR="00F5383D" w:rsidRDefault="00F5383D" w:rsidP="00AC07C0">
      <w:pPr>
        <w:pStyle w:val="NoSpacing"/>
      </w:pPr>
      <w:r>
        <w:t xml:space="preserve">0.3e-3 </w:t>
      </w:r>
      <w:r w:rsidR="00415E4F">
        <w:t xml:space="preserve">  </w:t>
      </w:r>
      <w:r>
        <w:t>10.0e-3</w:t>
      </w:r>
      <w:r w:rsidR="00415E4F">
        <w:t xml:space="preserve">  </w:t>
      </w:r>
      <w:r>
        <w:t xml:space="preserve"> 0.3e-3   !</w:t>
      </w:r>
      <w:r w:rsidR="00415E4F">
        <w:t xml:space="preserve"> </w:t>
      </w:r>
      <w:r>
        <w:t xml:space="preserve">volume parameters </w:t>
      </w:r>
    </w:p>
    <w:p w:rsidR="00F5383D" w:rsidRDefault="00F5383D" w:rsidP="00AC07C0">
      <w:pPr>
        <w:pStyle w:val="NoSpacing"/>
      </w:pPr>
      <w:r>
        <w:t xml:space="preserve">0.0 0.0 0.0           </w:t>
      </w:r>
      <w:r>
        <w:tab/>
        <w:t>! Euler angles</w:t>
      </w:r>
    </w:p>
    <w:p w:rsidR="00F5383D" w:rsidRDefault="00F5383D" w:rsidP="00AC07C0">
      <w:pPr>
        <w:pStyle w:val="NoSpacing"/>
      </w:pPr>
      <w:r>
        <w:t>0.0 0.0 10.15e-3</w:t>
      </w:r>
      <w:r>
        <w:tab/>
        <w:t>! offset translation</w:t>
      </w:r>
    </w:p>
    <w:p w:rsidR="00F5383D" w:rsidRDefault="00415E4F" w:rsidP="000E5739">
      <w:pPr>
        <w:pStyle w:val="NoSpacing"/>
      </w:pPr>
      <w:r>
        <w:t xml:space="preserve">2      volume_number </w:t>
      </w:r>
    </w:p>
    <w:p w:rsidR="00F5383D" w:rsidRDefault="00F5383D" w:rsidP="000E5739">
      <w:pPr>
        <w:pStyle w:val="NoSpacing"/>
      </w:pPr>
      <w:r>
        <w:t xml:space="preserve">sphere </w:t>
      </w:r>
    </w:p>
    <w:p w:rsidR="00F5383D" w:rsidRDefault="00F5383D" w:rsidP="000E5739">
      <w:pPr>
        <w:pStyle w:val="NoSpacing"/>
      </w:pPr>
      <w:r>
        <w:t xml:space="preserve">1.0   </w:t>
      </w:r>
      <w:r w:rsidR="00415E4F">
        <w:t xml:space="preserve">    volume parameter: </w:t>
      </w:r>
      <w:r>
        <w:t xml:space="preserve"> radius</w:t>
      </w:r>
    </w:p>
    <w:p w:rsidR="00F5383D" w:rsidRDefault="00F5383D" w:rsidP="000E5739">
      <w:pPr>
        <w:pStyle w:val="NoSpacing"/>
      </w:pPr>
      <w:r>
        <w:t>0.0 0.0 0.0</w:t>
      </w:r>
    </w:p>
    <w:p w:rsidR="00F5383D" w:rsidRDefault="00F5383D" w:rsidP="000E5739">
      <w:pPr>
        <w:pStyle w:val="NoSpacing"/>
      </w:pPr>
      <w:r>
        <w:t>0.0 0.0 0.0</w:t>
      </w:r>
    </w:p>
    <w:p w:rsidR="00F5383D" w:rsidRDefault="00F5383D" w:rsidP="000E5739">
      <w:pPr>
        <w:pStyle w:val="NoSpacing"/>
      </w:pPr>
      <w:r>
        <w:t>3       Volume_number (integer)</w:t>
      </w:r>
    </w:p>
    <w:p w:rsidR="00F5383D" w:rsidRDefault="00F5383D" w:rsidP="000E5739">
      <w:pPr>
        <w:pStyle w:val="NoSpacing"/>
      </w:pPr>
      <w:r>
        <w:lastRenderedPageBreak/>
        <w:t>cylinder</w:t>
      </w:r>
    </w:p>
    <w:p w:rsidR="00F5383D" w:rsidRDefault="00F5383D" w:rsidP="000E5739">
      <w:pPr>
        <w:pStyle w:val="NoSpacing"/>
      </w:pPr>
      <w:r>
        <w:t>1.0  2.</w:t>
      </w:r>
      <w:r w:rsidR="00415E4F">
        <w:t>0     Volume parameters</w:t>
      </w:r>
      <w:r>
        <w:t>, radius and height</w:t>
      </w:r>
    </w:p>
    <w:p w:rsidR="00F5383D" w:rsidRDefault="00F5383D" w:rsidP="000E5739">
      <w:pPr>
        <w:pStyle w:val="NoSpacing"/>
      </w:pPr>
      <w:r>
        <w:t>0.0 0.0 0.0</w:t>
      </w:r>
    </w:p>
    <w:p w:rsidR="00F5383D" w:rsidRDefault="00F5383D" w:rsidP="000E5739">
      <w:pPr>
        <w:pStyle w:val="NoSpacing"/>
      </w:pPr>
      <w:r>
        <w:t>-0.5 0.3 0.25</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1B652E" w:rsidP="000E5739">
      <w:pPr>
        <w:pStyle w:val="NoSpacing"/>
      </w:pPr>
      <w:r>
        <w:t>DIELECTRIC_FILTER</w:t>
      </w:r>
    </w:p>
    <w:p w:rsidR="001B652E" w:rsidRDefault="001B652E" w:rsidP="000E5739">
      <w:pPr>
        <w:pStyle w:val="NoSpacing"/>
      </w:pPr>
      <w:r>
        <w:t>SAR_TEM_CELL</w:t>
      </w:r>
    </w:p>
    <w:p w:rsidR="00F5383D" w:rsidRDefault="00F5383D" w:rsidP="00055046">
      <w:pPr>
        <w:pStyle w:val="Heading2"/>
      </w:pPr>
      <w:bookmarkStart w:id="41" w:name="_Toc404075727"/>
      <w:r>
        <w:t>Surface_list</w:t>
      </w:r>
      <w:bookmarkEnd w:id="41"/>
    </w:p>
    <w:p w:rsidR="00F5383D" w:rsidRDefault="00F5383D" w:rsidP="001C39C0">
      <w:pPr>
        <w:pStyle w:val="NoSpacing"/>
      </w:pPr>
      <w:r>
        <w:t>Surfaces within the problem space are specified in the surface_list packet. A number of simple geometric surfaces such as rectangular blocks or spheres may be specified by appropriate parameters or alternatively a file with a surface triangulated mesh may be specified.</w:t>
      </w:r>
    </w:p>
    <w:p w:rsidR="00F5383D" w:rsidRDefault="00F5383D" w:rsidP="001C39C0">
      <w:pPr>
        <w:pStyle w:val="NoSpacing"/>
      </w:pPr>
      <w:r>
        <w:t xml:space="preserve">Each surface has a transformation associated with it which allows rotation and translation of the specified surface as described in section 3. The translation is described by six parameters in two sets of three on separate lines of the file. </w:t>
      </w:r>
    </w:p>
    <w:p w:rsidR="00F5383D" w:rsidRDefault="00F5383D" w:rsidP="001C39C0">
      <w:pPr>
        <w:pStyle w:val="NoSpacing"/>
      </w:pPr>
    </w:p>
    <w:p w:rsidR="00F5383D" w:rsidRDefault="00F5383D" w:rsidP="001C39C0">
      <w:pPr>
        <w:pStyle w:val="NoSpacing"/>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pPr>
      <w:r>
        <w:t>ox, oy, oz</w:t>
      </w:r>
    </w:p>
    <w:p w:rsidR="00C12E2C" w:rsidRDefault="00C12E2C" w:rsidP="001C39C0">
      <w:pPr>
        <w:pStyle w:val="NoSpacing"/>
      </w:pPr>
    </w:p>
    <w:p w:rsidR="00C12E2C" w:rsidRDefault="00C12E2C" w:rsidP="001C39C0">
      <w:pPr>
        <w:pStyle w:val="NoSpacing"/>
      </w:pPr>
      <w:r>
        <w:t>Spherical surfaces and rectangular surfaces may have a surface roughness applied. This is achieved by moving points of the surface triangulation a random distance in the surface normal direction.</w:t>
      </w:r>
    </w:p>
    <w:p w:rsidR="00C12E2C" w:rsidRDefault="00C12E2C" w:rsidP="001C39C0">
      <w:pPr>
        <w:pStyle w:val="NoSpacing"/>
      </w:pPr>
      <w:r>
        <w:t>To include a surface roughness the following lines should be places between the surface parameters and the transformation parameters:</w:t>
      </w:r>
    </w:p>
    <w:p w:rsidR="00C12E2C" w:rsidRDefault="00C12E2C" w:rsidP="001C39C0">
      <w:pPr>
        <w:pStyle w:val="NoSpacing"/>
      </w:pPr>
    </w:p>
    <w:p w:rsidR="00C12E2C" w:rsidRDefault="00C12E2C" w:rsidP="001C39C0">
      <w:pPr>
        <w:pStyle w:val="NoSpacing"/>
      </w:pPr>
      <w:r>
        <w:t>Surface_roughness</w:t>
      </w:r>
    </w:p>
    <w:p w:rsidR="00C12E2C" w:rsidRPr="00F36BFD" w:rsidRDefault="00C12E2C" w:rsidP="001C39C0">
      <w:pPr>
        <w:pStyle w:val="NoSpacing"/>
      </w:pPr>
      <w:r>
        <w:t>P1 P2</w:t>
      </w:r>
    </w:p>
    <w:p w:rsidR="00F5383D" w:rsidRDefault="00F5383D" w:rsidP="001C39C0">
      <w:pPr>
        <w:pStyle w:val="NoSpacing"/>
      </w:pPr>
    </w:p>
    <w:p w:rsidR="00C12E2C" w:rsidRDefault="00C12E2C" w:rsidP="001C39C0">
      <w:pPr>
        <w:pStyle w:val="NoSpacing"/>
      </w:pPr>
      <w:r>
        <w:t xml:space="preserve">Where P1 and P2 are the parameters of the surface roughness. P1 is a required parameter and specifies the amplitude of the surface roughness applied. For a rectangular surfaces a second parameter, P2 may be specified. This parameter specifies the surface triangulation edge length and is related to the surface roughness correlation length. Examples will be given for the sphere and rectangle surface specifications at the end of this section. </w:t>
      </w:r>
    </w:p>
    <w:p w:rsidR="00C12E2C" w:rsidRDefault="00C12E2C" w:rsidP="001C39C0">
      <w:pPr>
        <w:pStyle w:val="NoSpacing"/>
      </w:pPr>
    </w:p>
    <w:p w:rsidR="00C12E2C" w:rsidRDefault="00C12E2C" w:rsidP="001C39C0">
      <w:pPr>
        <w:pStyle w:val="NoSpacing"/>
      </w:pPr>
    </w:p>
    <w:p w:rsidR="00F5383D" w:rsidRDefault="00F5383D" w:rsidP="001C39C0">
      <w:pPr>
        <w:pStyle w:val="NoSpacing"/>
      </w:pPr>
      <w:r>
        <w:t>The available surface types and their parameters are as follows:</w:t>
      </w:r>
    </w:p>
    <w:p w:rsidR="00F5383D" w:rsidRDefault="00F5383D" w:rsidP="001C39C0">
      <w:pPr>
        <w:pStyle w:val="NoSpacing"/>
      </w:pPr>
    </w:p>
    <w:p w:rsidR="00F5383D" w:rsidRDefault="00F5383D" w:rsidP="001C39C0">
      <w:pPr>
        <w:pStyle w:val="NoSpacing"/>
      </w:pPr>
      <w:r>
        <w:t>Name:</w:t>
      </w:r>
    </w:p>
    <w:p w:rsidR="00F5383D" w:rsidRDefault="00F5383D" w:rsidP="001C39C0">
      <w:pPr>
        <w:pStyle w:val="NoSpacing"/>
        <w:ind w:firstLine="720"/>
      </w:pPr>
      <w:r>
        <w:t>Rectangle</w:t>
      </w:r>
    </w:p>
    <w:p w:rsidR="00F5383D" w:rsidRDefault="00F5383D" w:rsidP="001C39C0">
      <w:pPr>
        <w:pStyle w:val="NoSpacing"/>
      </w:pPr>
      <w:r>
        <w:t>Description:</w:t>
      </w:r>
    </w:p>
    <w:p w:rsidR="00F5383D" w:rsidRDefault="00F5383D" w:rsidP="001C39C0">
      <w:pPr>
        <w:pStyle w:val="NoSpacing"/>
      </w:pPr>
      <w:r>
        <w:tab/>
        <w:t>Rectangle in the xy plane centred on the origin</w:t>
      </w:r>
      <w:r w:rsidR="003274BC">
        <w:t xml:space="preserve">. Surface normal direction is +z. </w:t>
      </w:r>
    </w:p>
    <w:p w:rsidR="00F5383D" w:rsidRDefault="00F5383D" w:rsidP="001C39C0">
      <w:pPr>
        <w:pStyle w:val="NoSpacing"/>
      </w:pPr>
      <w:r>
        <w:t>Parameters:</w:t>
      </w:r>
    </w:p>
    <w:p w:rsidR="00F5383D" w:rsidRDefault="00F5383D" w:rsidP="001C39C0">
      <w:pPr>
        <w:pStyle w:val="NoSpacing"/>
        <w:ind w:firstLine="720"/>
      </w:pPr>
      <w:r>
        <w:t>Length in x, length in y</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ind w:firstLine="720"/>
      </w:pPr>
      <w:r>
        <w:t>ox, oy, oz</w:t>
      </w:r>
    </w:p>
    <w:p w:rsidR="00F5383D" w:rsidRPr="00F36BFD" w:rsidRDefault="00F5383D" w:rsidP="001C39C0">
      <w:pPr>
        <w:pStyle w:val="NoSpacing"/>
        <w:ind w:firstLine="720"/>
      </w:pPr>
    </w:p>
    <w:p w:rsidR="00F5383D" w:rsidRDefault="00F5383D" w:rsidP="001C39C0">
      <w:pPr>
        <w:pStyle w:val="NoSpacing"/>
      </w:pPr>
      <w:r>
        <w:t>Name:</w:t>
      </w:r>
    </w:p>
    <w:p w:rsidR="00F5383D" w:rsidRDefault="00F5383D" w:rsidP="001C39C0">
      <w:pPr>
        <w:pStyle w:val="NoSpacing"/>
        <w:ind w:firstLine="720"/>
      </w:pPr>
      <w:r>
        <w:t>circle</w:t>
      </w:r>
    </w:p>
    <w:p w:rsidR="00F5383D" w:rsidRDefault="00F5383D" w:rsidP="001C39C0">
      <w:pPr>
        <w:pStyle w:val="NoSpacing"/>
      </w:pPr>
      <w:r>
        <w:t>Description:</w:t>
      </w:r>
    </w:p>
    <w:p w:rsidR="00F5383D" w:rsidRDefault="00F5383D" w:rsidP="001C39C0">
      <w:pPr>
        <w:pStyle w:val="NoSpacing"/>
      </w:pPr>
      <w:r>
        <w:tab/>
        <w:t>Circle in the xy plane centred on the origin</w:t>
      </w:r>
      <w:r w:rsidR="003274BC">
        <w:t>.</w:t>
      </w:r>
      <w:r w:rsidR="003274BC" w:rsidRPr="003274BC">
        <w:t xml:space="preserve"> </w:t>
      </w:r>
      <w:r w:rsidR="003274BC">
        <w:t>Surface normal direction is +z.</w:t>
      </w:r>
    </w:p>
    <w:p w:rsidR="00F5383D" w:rsidRDefault="00F5383D" w:rsidP="001C39C0">
      <w:pPr>
        <w:pStyle w:val="NoSpacing"/>
      </w:pPr>
      <w:r>
        <w:t>Parameters:</w:t>
      </w:r>
    </w:p>
    <w:p w:rsidR="00F5383D" w:rsidRDefault="00F5383D" w:rsidP="001C39C0">
      <w:pPr>
        <w:pStyle w:val="NoSpacing"/>
        <w:ind w:firstLine="720"/>
      </w:pPr>
      <w:r>
        <w:lastRenderedPageBreak/>
        <w:t>radius</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ind w:firstLine="720"/>
      </w:pPr>
      <w:r>
        <w:t>ox, oy, oz</w:t>
      </w:r>
    </w:p>
    <w:p w:rsidR="00F5383D" w:rsidRPr="00F36BFD" w:rsidRDefault="00F5383D" w:rsidP="001C39C0">
      <w:pPr>
        <w:pStyle w:val="NoSpacing"/>
        <w:ind w:firstLine="720"/>
      </w:pPr>
    </w:p>
    <w:p w:rsidR="00F5383D" w:rsidRDefault="00F5383D" w:rsidP="001C39C0">
      <w:pPr>
        <w:pStyle w:val="NoSpacing"/>
      </w:pPr>
      <w:r>
        <w:t>Name:</w:t>
      </w:r>
    </w:p>
    <w:p w:rsidR="00F5383D" w:rsidRDefault="00F5383D" w:rsidP="001C39C0">
      <w:pPr>
        <w:pStyle w:val="NoSpacing"/>
        <w:ind w:firstLine="720"/>
      </w:pPr>
      <w:r>
        <w:t>Rectangular_block</w:t>
      </w:r>
    </w:p>
    <w:p w:rsidR="00F5383D" w:rsidRDefault="00F5383D" w:rsidP="001C39C0">
      <w:pPr>
        <w:pStyle w:val="NoSpacing"/>
      </w:pPr>
      <w:r>
        <w:t>Description:</w:t>
      </w:r>
    </w:p>
    <w:p w:rsidR="003274BC" w:rsidRDefault="00F5383D" w:rsidP="003274BC">
      <w:pPr>
        <w:pStyle w:val="NoSpacing"/>
      </w:pPr>
      <w:r>
        <w:tab/>
        <w:t>Surface of a rectangular block centred on the origin</w:t>
      </w:r>
      <w:r w:rsidR="003274BC">
        <w:t>.</w:t>
      </w:r>
      <w:r w:rsidR="003274BC" w:rsidRPr="003274BC">
        <w:t xml:space="preserve"> </w:t>
      </w:r>
      <w:r w:rsidR="003274BC">
        <w:t>Surface normal direction is outwards.</w:t>
      </w:r>
    </w:p>
    <w:p w:rsidR="00F5383D" w:rsidRDefault="00F5383D" w:rsidP="001C39C0">
      <w:pPr>
        <w:pStyle w:val="NoSpacing"/>
      </w:pPr>
    </w:p>
    <w:p w:rsidR="00F5383D" w:rsidRDefault="00F5383D" w:rsidP="001C39C0">
      <w:pPr>
        <w:pStyle w:val="NoSpacing"/>
      </w:pPr>
      <w:r>
        <w:t>Parameters:</w:t>
      </w:r>
    </w:p>
    <w:p w:rsidR="00F5383D" w:rsidRDefault="00F5383D" w:rsidP="001C39C0">
      <w:pPr>
        <w:pStyle w:val="NoSpacing"/>
        <w:ind w:firstLine="720"/>
      </w:pPr>
      <w:r>
        <w:t>Length in x, length in y, length in z</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ind w:firstLine="720"/>
      </w:pPr>
      <w:r>
        <w:t>ox, oy, oz</w:t>
      </w:r>
    </w:p>
    <w:p w:rsidR="00F5383D" w:rsidRPr="00F36BFD" w:rsidRDefault="00F5383D" w:rsidP="001C39C0">
      <w:pPr>
        <w:pStyle w:val="NoSpacing"/>
        <w:ind w:firstLine="720"/>
      </w:pPr>
    </w:p>
    <w:p w:rsidR="00F5383D" w:rsidRDefault="00F5383D" w:rsidP="008011C3">
      <w:pPr>
        <w:pStyle w:val="NoSpacing"/>
      </w:pPr>
      <w:r>
        <w:t>Name:</w:t>
      </w:r>
    </w:p>
    <w:p w:rsidR="00F5383D" w:rsidRDefault="00F5383D" w:rsidP="008011C3">
      <w:pPr>
        <w:pStyle w:val="NoSpacing"/>
        <w:ind w:firstLine="720"/>
      </w:pPr>
      <w:r>
        <w:t>Rectangular_block2</w:t>
      </w:r>
    </w:p>
    <w:p w:rsidR="00F5383D" w:rsidRDefault="00F5383D" w:rsidP="008011C3">
      <w:pPr>
        <w:pStyle w:val="NoSpacing"/>
      </w:pPr>
      <w:r>
        <w:t>Description:</w:t>
      </w:r>
    </w:p>
    <w:p w:rsidR="003274BC" w:rsidRDefault="00F5383D" w:rsidP="003274BC">
      <w:pPr>
        <w:pStyle w:val="NoSpacing"/>
        <w:ind w:left="720"/>
      </w:pPr>
      <w:r>
        <w:t>Surface of a rectangular block specified by its xmin, ymi</w:t>
      </w:r>
      <w:r w:rsidR="003274BC">
        <w:t>n, zmin and xmax, ymax and zmax.</w:t>
      </w:r>
      <w:r w:rsidR="003274BC" w:rsidRPr="003274BC">
        <w:t xml:space="preserve"> </w:t>
      </w:r>
      <w:r w:rsidR="003274BC">
        <w:t xml:space="preserve">       Surface normal direction is outwards.</w:t>
      </w:r>
    </w:p>
    <w:p w:rsidR="00F5383D" w:rsidRDefault="00F5383D" w:rsidP="008011C3">
      <w:pPr>
        <w:pStyle w:val="NoSpacing"/>
      </w:pPr>
      <w:r>
        <w:t>coordinates</w:t>
      </w:r>
    </w:p>
    <w:p w:rsidR="00F5383D" w:rsidRDefault="00F5383D" w:rsidP="008011C3">
      <w:pPr>
        <w:pStyle w:val="NoSpacing"/>
      </w:pPr>
      <w:r>
        <w:t>Parameters:</w:t>
      </w:r>
    </w:p>
    <w:p w:rsidR="00F5383D" w:rsidRDefault="00F5383D" w:rsidP="008011C3">
      <w:pPr>
        <w:pStyle w:val="NoSpacing"/>
        <w:ind w:firstLine="720"/>
      </w:pPr>
      <w:r>
        <w:t>Xmin ymin zmin xmax ymax zmax</w:t>
      </w:r>
    </w:p>
    <w:p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8011C3">
      <w:pPr>
        <w:pStyle w:val="NoSpacing"/>
        <w:ind w:firstLine="720"/>
      </w:pPr>
      <w:r>
        <w:t>ox, oy, oz</w:t>
      </w:r>
    </w:p>
    <w:p w:rsidR="00F5383D" w:rsidRDefault="00F5383D" w:rsidP="001C39C0">
      <w:pPr>
        <w:pStyle w:val="NoSpacing"/>
        <w:ind w:firstLine="720"/>
      </w:pPr>
    </w:p>
    <w:p w:rsidR="00F5383D" w:rsidRDefault="00F5383D" w:rsidP="001C39C0">
      <w:pPr>
        <w:pStyle w:val="NoSpacing"/>
      </w:pPr>
      <w:r>
        <w:t>Name:</w:t>
      </w:r>
    </w:p>
    <w:p w:rsidR="00F5383D" w:rsidRDefault="00F5383D" w:rsidP="001C39C0">
      <w:pPr>
        <w:pStyle w:val="NoSpacing"/>
        <w:ind w:firstLine="720"/>
      </w:pPr>
      <w:r>
        <w:t>cylinder</w:t>
      </w:r>
    </w:p>
    <w:p w:rsidR="00F5383D" w:rsidRDefault="00F5383D" w:rsidP="001C39C0">
      <w:pPr>
        <w:pStyle w:val="NoSpacing"/>
      </w:pPr>
      <w:r>
        <w:t>Description:</w:t>
      </w:r>
    </w:p>
    <w:p w:rsidR="003274BC" w:rsidRDefault="00F5383D" w:rsidP="003274BC">
      <w:pPr>
        <w:pStyle w:val="NoSpacing"/>
      </w:pPr>
      <w:r>
        <w:t>Surface of a circular cylinder centred on the origin. The cylinder is circular in the xy plane and extruded in the ±z direction to the total length specified.</w:t>
      </w:r>
      <w:r w:rsidR="003274BC">
        <w:t>.</w:t>
      </w:r>
      <w:r w:rsidR="003274BC" w:rsidRPr="003274BC">
        <w:t xml:space="preserve"> </w:t>
      </w:r>
      <w:r w:rsidR="003274BC">
        <w:t>Surface normal direction is outwards.</w:t>
      </w:r>
    </w:p>
    <w:p w:rsidR="00F5383D" w:rsidRDefault="00F5383D" w:rsidP="003274BC">
      <w:pPr>
        <w:pStyle w:val="NoSpacing"/>
        <w:ind w:left="720"/>
      </w:pPr>
    </w:p>
    <w:p w:rsidR="00F5383D" w:rsidRDefault="00F5383D" w:rsidP="001C39C0">
      <w:pPr>
        <w:pStyle w:val="NoSpacing"/>
      </w:pPr>
      <w:r>
        <w:t>Parameters:</w:t>
      </w:r>
    </w:p>
    <w:p w:rsidR="00F5383D" w:rsidRDefault="00F5383D" w:rsidP="001C39C0">
      <w:pPr>
        <w:pStyle w:val="NoSpacing"/>
        <w:ind w:firstLine="720"/>
      </w:pPr>
      <w:r>
        <w:t>Radius, length (in z direction)</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ind w:firstLine="720"/>
      </w:pPr>
      <w:r>
        <w:t>ox, oy, oz</w:t>
      </w:r>
    </w:p>
    <w:p w:rsidR="00F5383D" w:rsidRPr="00F36BFD" w:rsidRDefault="00F5383D" w:rsidP="001C39C0">
      <w:pPr>
        <w:pStyle w:val="NoSpacing"/>
        <w:ind w:firstLine="720"/>
      </w:pPr>
    </w:p>
    <w:p w:rsidR="00F5383D" w:rsidRDefault="00F5383D" w:rsidP="001C39C0">
      <w:pPr>
        <w:pStyle w:val="NoSpacing"/>
      </w:pPr>
      <w:r>
        <w:t>Name:</w:t>
      </w:r>
    </w:p>
    <w:p w:rsidR="00F5383D" w:rsidRDefault="00F5383D" w:rsidP="001C39C0">
      <w:pPr>
        <w:pStyle w:val="NoSpacing"/>
        <w:ind w:firstLine="720"/>
      </w:pPr>
      <w:r>
        <w:t>sphere</w:t>
      </w:r>
    </w:p>
    <w:p w:rsidR="00F5383D" w:rsidRDefault="00F5383D" w:rsidP="001C39C0">
      <w:pPr>
        <w:pStyle w:val="NoSpacing"/>
      </w:pPr>
      <w:r>
        <w:t>Description:</w:t>
      </w:r>
    </w:p>
    <w:p w:rsidR="003274BC" w:rsidRDefault="00F5383D" w:rsidP="003274BC">
      <w:pPr>
        <w:pStyle w:val="NoSpacing"/>
      </w:pPr>
      <w:r>
        <w:tab/>
        <w:t>Spherical surface centred on the origin</w:t>
      </w:r>
      <w:r w:rsidR="003274BC">
        <w:t>.</w:t>
      </w:r>
      <w:r w:rsidR="003274BC" w:rsidRPr="003274BC">
        <w:t xml:space="preserve"> </w:t>
      </w:r>
      <w:r w:rsidR="003274BC">
        <w:t>Surface normal direction is outwards.</w:t>
      </w:r>
    </w:p>
    <w:p w:rsidR="00F5383D" w:rsidRDefault="00F5383D" w:rsidP="001C39C0">
      <w:pPr>
        <w:pStyle w:val="NoSpacing"/>
      </w:pPr>
    </w:p>
    <w:p w:rsidR="00F5383D" w:rsidRDefault="00F5383D" w:rsidP="001C39C0">
      <w:pPr>
        <w:pStyle w:val="NoSpacing"/>
      </w:pPr>
      <w:r>
        <w:t>Parameters:</w:t>
      </w:r>
    </w:p>
    <w:p w:rsidR="00F5383D" w:rsidRDefault="00F5383D" w:rsidP="001C39C0">
      <w:pPr>
        <w:pStyle w:val="NoSpacing"/>
        <w:ind w:firstLine="720"/>
      </w:pPr>
      <w:r>
        <w:t>Radius</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1C39C0">
      <w:pPr>
        <w:pStyle w:val="NoSpacing"/>
        <w:ind w:firstLine="720"/>
      </w:pPr>
      <w:r>
        <w:t>ox, oy, oz</w:t>
      </w:r>
    </w:p>
    <w:p w:rsidR="00606811" w:rsidRPr="00F36BFD" w:rsidRDefault="00606811" w:rsidP="00606811">
      <w:pPr>
        <w:pStyle w:val="NoSpacing"/>
        <w:ind w:firstLine="720"/>
      </w:pPr>
    </w:p>
    <w:p w:rsidR="00606811" w:rsidRDefault="00606811" w:rsidP="00606811">
      <w:pPr>
        <w:pStyle w:val="NoSpacing"/>
      </w:pPr>
      <w:r>
        <w:t>Name:</w:t>
      </w:r>
    </w:p>
    <w:p w:rsidR="00606811" w:rsidRDefault="00606811" w:rsidP="00606811">
      <w:pPr>
        <w:pStyle w:val="NoSpacing"/>
        <w:ind w:firstLine="720"/>
      </w:pPr>
      <w:r>
        <w:t>hemisphere</w:t>
      </w:r>
    </w:p>
    <w:p w:rsidR="00606811" w:rsidRDefault="00606811" w:rsidP="00606811">
      <w:pPr>
        <w:pStyle w:val="NoSpacing"/>
      </w:pPr>
      <w:r>
        <w:t>Description:</w:t>
      </w:r>
    </w:p>
    <w:p w:rsidR="00606811" w:rsidRDefault="00606811" w:rsidP="00606811">
      <w:pPr>
        <w:pStyle w:val="NoSpacing"/>
      </w:pPr>
      <w:r>
        <w:tab/>
        <w:t>Hemispherical surface centred on the origin.</w:t>
      </w:r>
      <w:r w:rsidRPr="003274BC">
        <w:t xml:space="preserve"> </w:t>
      </w:r>
      <w:r>
        <w:t>Surface normal direction is outwards.</w:t>
      </w:r>
    </w:p>
    <w:p w:rsidR="00606811" w:rsidRDefault="00606811" w:rsidP="00606811">
      <w:pPr>
        <w:pStyle w:val="NoSpacing"/>
      </w:pPr>
    </w:p>
    <w:p w:rsidR="00606811" w:rsidRDefault="00606811" w:rsidP="00606811">
      <w:pPr>
        <w:pStyle w:val="NoSpacing"/>
      </w:pPr>
      <w:r>
        <w:lastRenderedPageBreak/>
        <w:t>Parameters:</w:t>
      </w:r>
    </w:p>
    <w:p w:rsidR="00606811" w:rsidRDefault="00606811" w:rsidP="00606811">
      <w:pPr>
        <w:pStyle w:val="NoSpacing"/>
        <w:ind w:firstLine="720"/>
      </w:pPr>
      <w:r>
        <w:t>Radius</w:t>
      </w:r>
    </w:p>
    <w:p w:rsidR="00606811" w:rsidRDefault="00606811" w:rsidP="00606811">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606811" w:rsidRPr="00F36BFD" w:rsidRDefault="00606811" w:rsidP="00606811">
      <w:pPr>
        <w:pStyle w:val="NoSpacing"/>
        <w:ind w:firstLine="720"/>
      </w:pPr>
      <w:r>
        <w:t>ox, oy, oz</w:t>
      </w:r>
    </w:p>
    <w:p w:rsidR="00606811" w:rsidRPr="00F36BFD" w:rsidRDefault="00606811" w:rsidP="00606811">
      <w:pPr>
        <w:pStyle w:val="NoSpacing"/>
        <w:ind w:firstLine="720"/>
      </w:pPr>
    </w:p>
    <w:p w:rsidR="00606811" w:rsidRDefault="00606811" w:rsidP="00606811">
      <w:pPr>
        <w:pStyle w:val="NoSpacing"/>
      </w:pPr>
      <w:r>
        <w:t>Name:</w:t>
      </w:r>
    </w:p>
    <w:p w:rsidR="00606811" w:rsidRDefault="00606811" w:rsidP="00606811">
      <w:pPr>
        <w:pStyle w:val="NoSpacing"/>
        <w:ind w:firstLine="720"/>
      </w:pPr>
      <w:r>
        <w:t>annulus</w:t>
      </w:r>
    </w:p>
    <w:p w:rsidR="00606811" w:rsidRDefault="00606811" w:rsidP="00606811">
      <w:pPr>
        <w:pStyle w:val="NoSpacing"/>
      </w:pPr>
      <w:r>
        <w:t>Description:</w:t>
      </w:r>
    </w:p>
    <w:p w:rsidR="00606811" w:rsidRDefault="00606811" w:rsidP="00606811">
      <w:pPr>
        <w:pStyle w:val="NoSpacing"/>
      </w:pPr>
      <w:r>
        <w:tab/>
        <w:t>Annulus normal to z</w:t>
      </w:r>
    </w:p>
    <w:p w:rsidR="00606811" w:rsidRDefault="00606811" w:rsidP="00606811">
      <w:pPr>
        <w:pStyle w:val="NoSpacing"/>
      </w:pPr>
    </w:p>
    <w:p w:rsidR="00606811" w:rsidRDefault="00606811" w:rsidP="00606811">
      <w:pPr>
        <w:pStyle w:val="NoSpacing"/>
      </w:pPr>
      <w:r>
        <w:t>Parameters:</w:t>
      </w:r>
    </w:p>
    <w:p w:rsidR="00606811" w:rsidRDefault="00606811" w:rsidP="00606811">
      <w:pPr>
        <w:pStyle w:val="NoSpacing"/>
        <w:ind w:firstLine="720"/>
      </w:pPr>
      <w:r>
        <w:t>Inner_radius (m), outer_radius (m)</w:t>
      </w:r>
    </w:p>
    <w:p w:rsidR="00606811" w:rsidRDefault="00606811" w:rsidP="00606811">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606811" w:rsidRPr="00F36BFD" w:rsidRDefault="00606811" w:rsidP="00606811">
      <w:pPr>
        <w:pStyle w:val="NoSpacing"/>
        <w:ind w:firstLine="720"/>
      </w:pPr>
      <w:r>
        <w:t>ox, oy, oz</w:t>
      </w:r>
    </w:p>
    <w:p w:rsidR="006D50D1" w:rsidRPr="00F36BFD" w:rsidRDefault="006D50D1" w:rsidP="006D50D1">
      <w:pPr>
        <w:pStyle w:val="NoSpacing"/>
        <w:ind w:firstLine="720"/>
      </w:pPr>
    </w:p>
    <w:p w:rsidR="006D50D1" w:rsidRDefault="006D50D1" w:rsidP="006D50D1">
      <w:pPr>
        <w:pStyle w:val="NoSpacing"/>
      </w:pPr>
    </w:p>
    <w:p w:rsidR="006D50D1" w:rsidRDefault="006D50D1" w:rsidP="006D50D1">
      <w:pPr>
        <w:pStyle w:val="NoSpacing"/>
      </w:pPr>
      <w:r>
        <w:t>Name:</w:t>
      </w:r>
    </w:p>
    <w:p w:rsidR="006D50D1" w:rsidRDefault="006D50D1" w:rsidP="006D50D1">
      <w:pPr>
        <w:pStyle w:val="NoSpacing"/>
        <w:ind w:firstLine="720"/>
      </w:pPr>
      <w:r>
        <w:t>Split_ring</w:t>
      </w:r>
    </w:p>
    <w:p w:rsidR="006D50D1" w:rsidRDefault="006D50D1" w:rsidP="006D50D1">
      <w:pPr>
        <w:pStyle w:val="NoSpacing"/>
      </w:pPr>
      <w:r>
        <w:t>Description:</w:t>
      </w:r>
    </w:p>
    <w:p w:rsidR="006D50D1" w:rsidRDefault="006D50D1" w:rsidP="006D50D1">
      <w:pPr>
        <w:pStyle w:val="NoSpacing"/>
      </w:pPr>
      <w:r>
        <w:tab/>
        <w:t>Annulus with a gap as used in split ring resonators</w:t>
      </w:r>
    </w:p>
    <w:p w:rsidR="006D50D1" w:rsidRDefault="006D50D1" w:rsidP="006D50D1">
      <w:pPr>
        <w:pStyle w:val="NoSpacing"/>
      </w:pPr>
    </w:p>
    <w:p w:rsidR="006D50D1" w:rsidRDefault="006D50D1" w:rsidP="006D50D1">
      <w:pPr>
        <w:pStyle w:val="NoSpacing"/>
      </w:pPr>
      <w:r>
        <w:t>Parameters:</w:t>
      </w:r>
    </w:p>
    <w:p w:rsidR="006D50D1" w:rsidRDefault="006D50D1" w:rsidP="006D50D1">
      <w:pPr>
        <w:pStyle w:val="NoSpacing"/>
        <w:ind w:firstLine="720"/>
      </w:pPr>
      <w:r>
        <w:t>Inner_radius (m), outer_radius (m), gap_angle (degrees)</w:t>
      </w:r>
    </w:p>
    <w:p w:rsidR="006D50D1" w:rsidRDefault="006D50D1" w:rsidP="006D50D1">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6D50D1" w:rsidRDefault="006D50D1" w:rsidP="006D50D1">
      <w:pPr>
        <w:pStyle w:val="NoSpacing"/>
        <w:ind w:firstLine="720"/>
      </w:pPr>
      <w:r>
        <w:t>ox, oy, oz</w:t>
      </w:r>
    </w:p>
    <w:p w:rsidR="006D50D1" w:rsidRPr="00F36BFD" w:rsidRDefault="006D50D1" w:rsidP="006D50D1">
      <w:pPr>
        <w:pStyle w:val="NoSpacing"/>
        <w:ind w:firstLine="720"/>
      </w:pPr>
    </w:p>
    <w:p w:rsidR="006D50D1" w:rsidRDefault="006D50D1" w:rsidP="006D50D1">
      <w:pPr>
        <w:pStyle w:val="NoSpacing"/>
      </w:pPr>
      <w:r>
        <w:t>Name:</w:t>
      </w:r>
    </w:p>
    <w:p w:rsidR="006D50D1" w:rsidRDefault="006D50D1" w:rsidP="006D50D1">
      <w:pPr>
        <w:pStyle w:val="NoSpacing"/>
        <w:ind w:firstLine="720"/>
      </w:pPr>
      <w:r>
        <w:t>Helix</w:t>
      </w:r>
    </w:p>
    <w:p w:rsidR="006D50D1" w:rsidRDefault="006D50D1" w:rsidP="006D50D1">
      <w:pPr>
        <w:pStyle w:val="NoSpacing"/>
      </w:pPr>
      <w:r>
        <w:t>Description:</w:t>
      </w:r>
    </w:p>
    <w:p w:rsidR="006D50D1" w:rsidRDefault="006D50D1" w:rsidP="006D50D1">
      <w:pPr>
        <w:pStyle w:val="NoSpacing"/>
      </w:pPr>
      <w:r>
        <w:tab/>
        <w:t>Helical surface formed by wrapping a strip around a cylinder from a starting angle to a finishing angle. For multiple turns the finishing angle may be a larger than 360 degrees.</w:t>
      </w:r>
    </w:p>
    <w:p w:rsidR="006D50D1" w:rsidRDefault="006D50D1" w:rsidP="006D50D1">
      <w:pPr>
        <w:pStyle w:val="NoSpacing"/>
      </w:pPr>
    </w:p>
    <w:p w:rsidR="006D50D1" w:rsidRDefault="006D50D1" w:rsidP="006D50D1">
      <w:pPr>
        <w:pStyle w:val="NoSpacing"/>
      </w:pPr>
      <w:r>
        <w:t>Parameters:</w:t>
      </w:r>
    </w:p>
    <w:p w:rsidR="006D50D1" w:rsidRDefault="006D50D1" w:rsidP="004262A2">
      <w:pPr>
        <w:pStyle w:val="NoSpacing"/>
        <w:ind w:firstLine="720"/>
      </w:pPr>
      <w:r>
        <w:t>radius (m), height(m), angle1 (degrees), angle2 (degrees), pitch (m), direction (+1 or -1)</w:t>
      </w:r>
    </w:p>
    <w:p w:rsidR="006D50D1" w:rsidRDefault="006D50D1" w:rsidP="006D50D1">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6D50D1" w:rsidRPr="00F36BFD" w:rsidRDefault="006D50D1" w:rsidP="006D50D1">
      <w:pPr>
        <w:pStyle w:val="NoSpacing"/>
        <w:ind w:firstLine="720"/>
      </w:pPr>
      <w:r>
        <w:t>ox, oy, oz</w:t>
      </w:r>
    </w:p>
    <w:p w:rsidR="006D50D1" w:rsidRDefault="006D50D1" w:rsidP="006D50D1">
      <w:pPr>
        <w:pStyle w:val="NoSpacing"/>
      </w:pPr>
    </w:p>
    <w:p w:rsidR="00F5383D" w:rsidRDefault="00F5383D" w:rsidP="001C39C0">
      <w:pPr>
        <w:pStyle w:val="NoSpacing"/>
      </w:pPr>
    </w:p>
    <w:p w:rsidR="00BC3A1C" w:rsidRDefault="00BC3A1C" w:rsidP="00BC3A1C">
      <w:pPr>
        <w:pStyle w:val="NoSpacing"/>
      </w:pPr>
      <w:r>
        <w:t>Name:</w:t>
      </w:r>
    </w:p>
    <w:p w:rsidR="00BC3A1C" w:rsidRDefault="00BC3A1C" w:rsidP="00BC3A1C">
      <w:pPr>
        <w:pStyle w:val="NoSpacing"/>
        <w:ind w:firstLine="720"/>
      </w:pPr>
      <w:r>
        <w:t>quad</w:t>
      </w:r>
    </w:p>
    <w:p w:rsidR="00BC3A1C" w:rsidRDefault="00BC3A1C" w:rsidP="00BC3A1C">
      <w:pPr>
        <w:pStyle w:val="NoSpacing"/>
      </w:pPr>
      <w:r>
        <w:t>Description:</w:t>
      </w:r>
    </w:p>
    <w:p w:rsidR="003274BC" w:rsidRDefault="00BC3A1C" w:rsidP="003274BC">
      <w:pPr>
        <w:pStyle w:val="NoSpacing"/>
        <w:ind w:left="720"/>
      </w:pPr>
      <w:r>
        <w:t>Quadrilateral defined by 4 points in 3-D space</w:t>
      </w:r>
      <w:r w:rsidR="003274BC">
        <w:t>.</w:t>
      </w:r>
      <w:r w:rsidR="003274BC" w:rsidRPr="003274BC">
        <w:t xml:space="preserve"> </w:t>
      </w:r>
    </w:p>
    <w:p w:rsidR="00BC3A1C" w:rsidRDefault="00BC3A1C" w:rsidP="00BC3A1C">
      <w:pPr>
        <w:pStyle w:val="NoSpacing"/>
      </w:pPr>
    </w:p>
    <w:p w:rsidR="00BC3A1C" w:rsidRDefault="00BC3A1C" w:rsidP="00BC3A1C">
      <w:pPr>
        <w:pStyle w:val="NoSpacing"/>
      </w:pPr>
      <w:r>
        <w:t>Parameters:</w:t>
      </w:r>
    </w:p>
    <w:p w:rsidR="00BC3A1C" w:rsidRDefault="00BC3A1C" w:rsidP="00BC3A1C">
      <w:pPr>
        <w:pStyle w:val="NoSpacing"/>
        <w:ind w:firstLine="720"/>
      </w:pPr>
      <w:r>
        <w:t>x1 y1 z1   x2 y1 z2   x3 y3 z3   x4 y4 z4</w:t>
      </w:r>
    </w:p>
    <w:p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BC3A1C" w:rsidRPr="00F36BFD" w:rsidRDefault="00BC3A1C" w:rsidP="00BC3A1C">
      <w:pPr>
        <w:pStyle w:val="NoSpacing"/>
        <w:ind w:firstLine="720"/>
      </w:pPr>
      <w:r>
        <w:t>ox, oy, oz</w:t>
      </w:r>
    </w:p>
    <w:p w:rsidR="00BC3A1C" w:rsidRDefault="00BC3A1C" w:rsidP="00BC3A1C">
      <w:pPr>
        <w:pStyle w:val="NoSpacing"/>
      </w:pPr>
    </w:p>
    <w:p w:rsidR="00BC3A1C" w:rsidRDefault="00BC3A1C" w:rsidP="00BC3A1C">
      <w:pPr>
        <w:pStyle w:val="NoSpacing"/>
      </w:pPr>
      <w:r>
        <w:t>Name:</w:t>
      </w:r>
    </w:p>
    <w:p w:rsidR="00BC3A1C" w:rsidRDefault="00BC3A1C" w:rsidP="00BC3A1C">
      <w:pPr>
        <w:pStyle w:val="NoSpacing"/>
        <w:ind w:firstLine="720"/>
      </w:pPr>
      <w:r>
        <w:t>xplane</w:t>
      </w:r>
    </w:p>
    <w:p w:rsidR="00BC3A1C" w:rsidRDefault="00BC3A1C" w:rsidP="00BC3A1C">
      <w:pPr>
        <w:pStyle w:val="NoSpacing"/>
      </w:pPr>
      <w:r>
        <w:t>Description:</w:t>
      </w:r>
    </w:p>
    <w:p w:rsidR="00BC3A1C" w:rsidRDefault="00BC3A1C" w:rsidP="00BC3A1C">
      <w:pPr>
        <w:pStyle w:val="NoSpacing"/>
      </w:pPr>
      <w:r>
        <w:lastRenderedPageBreak/>
        <w:tab/>
        <w:t>Rectangular plane normal to x defined by 2 opposite diagonal points in 3-D space</w:t>
      </w:r>
    </w:p>
    <w:p w:rsidR="00BC3A1C" w:rsidRDefault="00BC3A1C" w:rsidP="00BC3A1C">
      <w:pPr>
        <w:pStyle w:val="NoSpacing"/>
      </w:pPr>
      <w:r>
        <w:t>Parameters:</w:t>
      </w:r>
    </w:p>
    <w:p w:rsidR="00BC3A1C" w:rsidRDefault="00BC3A1C" w:rsidP="00BC3A1C">
      <w:pPr>
        <w:pStyle w:val="NoSpacing"/>
        <w:ind w:firstLine="720"/>
      </w:pPr>
      <w:r>
        <w:t xml:space="preserve">x1 y1 z1   x2 y1 z2   </w:t>
      </w:r>
    </w:p>
    <w:p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BC3A1C" w:rsidRPr="00F36BFD" w:rsidRDefault="00BC3A1C" w:rsidP="00BC3A1C">
      <w:pPr>
        <w:pStyle w:val="NoSpacing"/>
        <w:ind w:firstLine="720"/>
      </w:pPr>
      <w:r>
        <w:t>ox, oy, oz</w:t>
      </w:r>
    </w:p>
    <w:p w:rsidR="00BC3A1C" w:rsidRDefault="00BC3A1C" w:rsidP="00BC3A1C">
      <w:pPr>
        <w:pStyle w:val="NoSpacing"/>
      </w:pPr>
    </w:p>
    <w:p w:rsidR="00BC3A1C" w:rsidRDefault="00BC3A1C" w:rsidP="00BC3A1C">
      <w:pPr>
        <w:pStyle w:val="NoSpacing"/>
      </w:pPr>
      <w:r>
        <w:t>Name:</w:t>
      </w:r>
    </w:p>
    <w:p w:rsidR="00BC3A1C" w:rsidRDefault="00BC3A1C" w:rsidP="00BC3A1C">
      <w:pPr>
        <w:pStyle w:val="NoSpacing"/>
        <w:ind w:firstLine="720"/>
      </w:pPr>
      <w:r>
        <w:t>yplane</w:t>
      </w:r>
    </w:p>
    <w:p w:rsidR="00BC3A1C" w:rsidRDefault="00BC3A1C" w:rsidP="00BC3A1C">
      <w:pPr>
        <w:pStyle w:val="NoSpacing"/>
      </w:pPr>
      <w:r>
        <w:t>Description:</w:t>
      </w:r>
    </w:p>
    <w:p w:rsidR="00BC3A1C" w:rsidRDefault="00BC3A1C" w:rsidP="00BC3A1C">
      <w:pPr>
        <w:pStyle w:val="NoSpacing"/>
      </w:pPr>
      <w:r>
        <w:tab/>
        <w:t>Rectangular plane normal to y defined by 2 opposite diagonal points in 3-D space</w:t>
      </w:r>
    </w:p>
    <w:p w:rsidR="00BC3A1C" w:rsidRDefault="00BC3A1C" w:rsidP="00BC3A1C">
      <w:pPr>
        <w:pStyle w:val="NoSpacing"/>
      </w:pPr>
      <w:r>
        <w:t>Parameters:</w:t>
      </w:r>
    </w:p>
    <w:p w:rsidR="00BC3A1C" w:rsidRDefault="00BC3A1C" w:rsidP="00BC3A1C">
      <w:pPr>
        <w:pStyle w:val="NoSpacing"/>
        <w:ind w:firstLine="720"/>
      </w:pPr>
      <w:r>
        <w:t xml:space="preserve">x1 y1 z1   x2 y1 z2   </w:t>
      </w:r>
    </w:p>
    <w:p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BC3A1C" w:rsidRPr="00F36BFD" w:rsidRDefault="00BC3A1C" w:rsidP="00BC3A1C">
      <w:pPr>
        <w:pStyle w:val="NoSpacing"/>
        <w:ind w:firstLine="720"/>
      </w:pPr>
      <w:r>
        <w:t>ox, oy, oz</w:t>
      </w:r>
    </w:p>
    <w:p w:rsidR="00BC3A1C" w:rsidRDefault="00BC3A1C" w:rsidP="00BC3A1C">
      <w:pPr>
        <w:pStyle w:val="NoSpacing"/>
      </w:pPr>
    </w:p>
    <w:p w:rsidR="00BC3A1C" w:rsidRDefault="00BC3A1C" w:rsidP="00BC3A1C">
      <w:pPr>
        <w:pStyle w:val="NoSpacing"/>
      </w:pPr>
      <w:r>
        <w:t>Name:</w:t>
      </w:r>
    </w:p>
    <w:p w:rsidR="00BC3A1C" w:rsidRDefault="00BC3A1C" w:rsidP="00BC3A1C">
      <w:pPr>
        <w:pStyle w:val="NoSpacing"/>
        <w:ind w:firstLine="720"/>
      </w:pPr>
      <w:r>
        <w:t>zplane</w:t>
      </w:r>
    </w:p>
    <w:p w:rsidR="00BC3A1C" w:rsidRDefault="00BC3A1C" w:rsidP="00BC3A1C">
      <w:pPr>
        <w:pStyle w:val="NoSpacing"/>
      </w:pPr>
      <w:r>
        <w:t>Description:</w:t>
      </w:r>
    </w:p>
    <w:p w:rsidR="00BC3A1C" w:rsidRDefault="00BC3A1C" w:rsidP="00BC3A1C">
      <w:pPr>
        <w:pStyle w:val="NoSpacing"/>
      </w:pPr>
      <w:r>
        <w:tab/>
        <w:t>Rectangular plane normal to z defined by 2 opposite diagonal points in 3-D space</w:t>
      </w:r>
    </w:p>
    <w:p w:rsidR="00BC3A1C" w:rsidRDefault="00BC3A1C" w:rsidP="00BC3A1C">
      <w:pPr>
        <w:pStyle w:val="NoSpacing"/>
      </w:pPr>
      <w:r>
        <w:t>Parameters:</w:t>
      </w:r>
    </w:p>
    <w:p w:rsidR="00BC3A1C" w:rsidRDefault="00BC3A1C" w:rsidP="00BC3A1C">
      <w:pPr>
        <w:pStyle w:val="NoSpacing"/>
        <w:ind w:firstLine="720"/>
      </w:pPr>
      <w:r>
        <w:t xml:space="preserve">x1 y1 z1   x2 y1 z2   </w:t>
      </w:r>
    </w:p>
    <w:p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BC3A1C" w:rsidRPr="00F36BFD" w:rsidRDefault="00BC3A1C" w:rsidP="00BC3A1C">
      <w:pPr>
        <w:pStyle w:val="NoSpacing"/>
        <w:ind w:firstLine="720"/>
      </w:pPr>
      <w:r>
        <w:t>ox, oy, oz</w:t>
      </w:r>
    </w:p>
    <w:p w:rsidR="00BC3A1C" w:rsidRDefault="00BC3A1C" w:rsidP="001C39C0">
      <w:pPr>
        <w:pStyle w:val="NoSpacing"/>
      </w:pPr>
    </w:p>
    <w:p w:rsidR="00BC3A1C" w:rsidRPr="00F36BFD" w:rsidRDefault="00BC3A1C" w:rsidP="00BC3A1C">
      <w:pPr>
        <w:pStyle w:val="NoSpacing"/>
        <w:ind w:firstLine="720"/>
      </w:pPr>
    </w:p>
    <w:p w:rsidR="00BC3A1C" w:rsidRDefault="00BC3A1C" w:rsidP="00BC3A1C">
      <w:pPr>
        <w:pStyle w:val="NoSpacing"/>
      </w:pPr>
      <w:r>
        <w:t>Name:</w:t>
      </w:r>
    </w:p>
    <w:p w:rsidR="00BC3A1C" w:rsidRDefault="00BC3A1C" w:rsidP="00BC3A1C">
      <w:pPr>
        <w:pStyle w:val="NoSpacing"/>
        <w:ind w:firstLine="720"/>
      </w:pPr>
      <w:r>
        <w:t>triangle</w:t>
      </w:r>
    </w:p>
    <w:p w:rsidR="00BC3A1C" w:rsidRDefault="00BC3A1C" w:rsidP="00BC3A1C">
      <w:pPr>
        <w:pStyle w:val="NoSpacing"/>
      </w:pPr>
      <w:r>
        <w:t>Description:</w:t>
      </w:r>
    </w:p>
    <w:p w:rsidR="007E383A" w:rsidRDefault="00BC3A1C" w:rsidP="007E383A">
      <w:pPr>
        <w:pStyle w:val="NoSpacing"/>
        <w:ind w:left="720"/>
      </w:pPr>
      <w:r>
        <w:t>Triangle defined by 3 points in 3-D space</w:t>
      </w:r>
      <w:r w:rsidR="007E383A">
        <w:t>.</w:t>
      </w:r>
      <w:r w:rsidR="007E383A" w:rsidRPr="003274BC">
        <w:t xml:space="preserve"> </w:t>
      </w:r>
      <w:r w:rsidR="007E383A">
        <w:t>Surface normal direction is defined by the ordering of the points 1-2-3.</w:t>
      </w:r>
    </w:p>
    <w:p w:rsidR="00BC3A1C" w:rsidRDefault="00BC3A1C" w:rsidP="00BC3A1C">
      <w:pPr>
        <w:pStyle w:val="NoSpacing"/>
      </w:pPr>
    </w:p>
    <w:p w:rsidR="00BC3A1C" w:rsidRDefault="00BC3A1C" w:rsidP="00BC3A1C">
      <w:pPr>
        <w:pStyle w:val="NoSpacing"/>
      </w:pPr>
      <w:r>
        <w:t>Parameters:</w:t>
      </w:r>
    </w:p>
    <w:p w:rsidR="00BC3A1C" w:rsidRDefault="00A232CA" w:rsidP="00BC3A1C">
      <w:pPr>
        <w:pStyle w:val="NoSpacing"/>
        <w:ind w:firstLine="720"/>
      </w:pPr>
      <w:r>
        <w:t>x1 y1 z1   x2 y2</w:t>
      </w:r>
      <w:r w:rsidR="00BC3A1C">
        <w:t xml:space="preserve"> z2   x3 y3 z3   </w:t>
      </w:r>
    </w:p>
    <w:p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BC3A1C" w:rsidRPr="00F36BFD" w:rsidRDefault="00BC3A1C" w:rsidP="00BC3A1C">
      <w:pPr>
        <w:pStyle w:val="NoSpacing"/>
        <w:ind w:firstLine="720"/>
      </w:pPr>
      <w:r>
        <w:t>ox, oy, oz</w:t>
      </w:r>
    </w:p>
    <w:p w:rsidR="00BC3A1C" w:rsidRDefault="00BC3A1C" w:rsidP="001C39C0">
      <w:pPr>
        <w:pStyle w:val="NoSpacing"/>
      </w:pPr>
    </w:p>
    <w:p w:rsidR="00BC3A1C" w:rsidRDefault="00BC3A1C" w:rsidP="00BC3A1C">
      <w:pPr>
        <w:pStyle w:val="NoSpacing"/>
      </w:pPr>
      <w:r>
        <w:t>Name:</w:t>
      </w:r>
    </w:p>
    <w:p w:rsidR="00BC3A1C" w:rsidRDefault="00BC3A1C" w:rsidP="00BC3A1C">
      <w:pPr>
        <w:pStyle w:val="NoSpacing"/>
        <w:ind w:firstLine="720"/>
      </w:pPr>
      <w:r>
        <w:t>Triangulated_surface</w:t>
      </w:r>
    </w:p>
    <w:p w:rsidR="00BC3A1C" w:rsidRDefault="00BC3A1C" w:rsidP="00BC3A1C">
      <w:pPr>
        <w:pStyle w:val="NoSpacing"/>
      </w:pPr>
      <w:r>
        <w:t>Description:</w:t>
      </w:r>
    </w:p>
    <w:p w:rsidR="00BC3A1C" w:rsidRDefault="00BC3A1C" w:rsidP="00BC3A1C">
      <w:pPr>
        <w:pStyle w:val="NoSpacing"/>
      </w:pPr>
      <w:r>
        <w:tab/>
        <w:t>Triangulated surface defined in a separate file</w:t>
      </w:r>
    </w:p>
    <w:p w:rsidR="00BC3A1C" w:rsidRDefault="00BC3A1C" w:rsidP="00E50DFA">
      <w:pPr>
        <w:pStyle w:val="NoSpacing"/>
        <w:ind w:left="720"/>
      </w:pPr>
      <w:r>
        <w:t>The surface can be scaled by a scale_factor once it is read in and a parameter (value +1 or -1) allows the surface normal to be reversed if required (reverse_surface_normal =-1)</w:t>
      </w:r>
    </w:p>
    <w:p w:rsidR="007E383A" w:rsidRDefault="007E383A" w:rsidP="007E383A">
      <w:pPr>
        <w:pStyle w:val="NoSpacing"/>
        <w:ind w:left="720"/>
      </w:pPr>
      <w:r>
        <w:t>The surface normal direction is defined by the ordering of the points 1-2-3 on each triangle.</w:t>
      </w:r>
    </w:p>
    <w:p w:rsidR="007E383A" w:rsidRDefault="007E383A" w:rsidP="00E50DFA">
      <w:pPr>
        <w:pStyle w:val="NoSpacing"/>
        <w:ind w:left="720"/>
      </w:pPr>
    </w:p>
    <w:p w:rsidR="00BC3A1C" w:rsidRDefault="00BC3A1C" w:rsidP="00BC3A1C">
      <w:pPr>
        <w:pStyle w:val="NoSpacing"/>
      </w:pPr>
      <w:r>
        <w:t>Parameters:</w:t>
      </w:r>
    </w:p>
    <w:p w:rsidR="00BC3A1C" w:rsidRDefault="00BC3A1C" w:rsidP="00BC3A1C">
      <w:pPr>
        <w:pStyle w:val="NoSpacing"/>
        <w:ind w:firstLine="720"/>
      </w:pPr>
      <w:r>
        <w:t>Surface_filename</w:t>
      </w:r>
    </w:p>
    <w:p w:rsidR="00BC3A1C" w:rsidRDefault="00BC3A1C" w:rsidP="00BC3A1C">
      <w:pPr>
        <w:pStyle w:val="NoSpacing"/>
        <w:ind w:firstLine="720"/>
      </w:pPr>
      <w:r>
        <w:t>Scale_factor   reverse_surface_normal</w:t>
      </w:r>
    </w:p>
    <w:p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BC3A1C" w:rsidRPr="00F36BFD" w:rsidRDefault="00BC3A1C" w:rsidP="00BC3A1C">
      <w:pPr>
        <w:pStyle w:val="NoSpacing"/>
        <w:ind w:firstLine="720"/>
      </w:pPr>
      <w:r>
        <w:t>ox, oy, oz</w:t>
      </w:r>
    </w:p>
    <w:p w:rsidR="004262A2" w:rsidRDefault="004262A2" w:rsidP="004262A2">
      <w:pPr>
        <w:pStyle w:val="NoSpacing"/>
      </w:pPr>
    </w:p>
    <w:p w:rsidR="004262A2" w:rsidRDefault="004262A2" w:rsidP="004262A2">
      <w:pPr>
        <w:pStyle w:val="NoSpacing"/>
      </w:pPr>
      <w:r>
        <w:t>Name:</w:t>
      </w:r>
    </w:p>
    <w:p w:rsidR="004262A2" w:rsidRDefault="004262A2" w:rsidP="004262A2">
      <w:pPr>
        <w:pStyle w:val="NoSpacing"/>
        <w:ind w:firstLine="720"/>
      </w:pPr>
      <w:r>
        <w:lastRenderedPageBreak/>
        <w:t>Vtk_triangulated_surface</w:t>
      </w:r>
    </w:p>
    <w:p w:rsidR="004262A2" w:rsidRDefault="004262A2" w:rsidP="004262A2">
      <w:pPr>
        <w:pStyle w:val="NoSpacing"/>
      </w:pPr>
      <w:r>
        <w:t>Description:</w:t>
      </w:r>
    </w:p>
    <w:p w:rsidR="004262A2" w:rsidRDefault="004262A2" w:rsidP="004262A2">
      <w:pPr>
        <w:pStyle w:val="NoSpacing"/>
      </w:pPr>
      <w:r>
        <w:tab/>
        <w:t>Triangulated surface in vtk format defined in a separate file</w:t>
      </w:r>
    </w:p>
    <w:p w:rsidR="004262A2" w:rsidRDefault="004262A2" w:rsidP="004262A2">
      <w:pPr>
        <w:pStyle w:val="NoSpacing"/>
        <w:ind w:left="720"/>
      </w:pPr>
      <w:r>
        <w:t>The surface can be scaled by a scale_factor once it is read in and a parameter (value +1 or -1) allows the surface normal to be reversed if required (reverse_surface_normal =-1)</w:t>
      </w:r>
    </w:p>
    <w:p w:rsidR="004262A2" w:rsidRDefault="004262A2" w:rsidP="004262A2">
      <w:pPr>
        <w:pStyle w:val="NoSpacing"/>
        <w:ind w:left="720"/>
      </w:pPr>
      <w:r>
        <w:t>The surface normal direction is defined by the ordering of the points 1-2-3 on each triangle.</w:t>
      </w:r>
    </w:p>
    <w:p w:rsidR="004262A2" w:rsidRDefault="004262A2" w:rsidP="004262A2">
      <w:pPr>
        <w:pStyle w:val="NoSpacing"/>
        <w:ind w:left="720"/>
      </w:pPr>
    </w:p>
    <w:p w:rsidR="004262A2" w:rsidRDefault="004262A2" w:rsidP="004262A2">
      <w:pPr>
        <w:pStyle w:val="NoSpacing"/>
      </w:pPr>
      <w:r>
        <w:t>Parameters:</w:t>
      </w:r>
    </w:p>
    <w:p w:rsidR="004262A2" w:rsidRDefault="004262A2" w:rsidP="004262A2">
      <w:pPr>
        <w:pStyle w:val="NoSpacing"/>
        <w:ind w:firstLine="720"/>
      </w:pPr>
      <w:r>
        <w:t>Surface_filename</w:t>
      </w:r>
    </w:p>
    <w:p w:rsidR="004262A2" w:rsidRDefault="004262A2" w:rsidP="004262A2">
      <w:pPr>
        <w:pStyle w:val="NoSpacing"/>
        <w:ind w:firstLine="720"/>
      </w:pPr>
      <w:r>
        <w:t>Scale_factor   reverse_surface_normal</w:t>
      </w:r>
    </w:p>
    <w:p w:rsidR="004262A2" w:rsidRDefault="004262A2" w:rsidP="004262A2">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4262A2" w:rsidRPr="00F36BFD" w:rsidRDefault="004262A2" w:rsidP="004262A2">
      <w:pPr>
        <w:pStyle w:val="NoSpacing"/>
        <w:ind w:firstLine="720"/>
      </w:pPr>
      <w:r>
        <w:t>ox, oy, oz</w:t>
      </w:r>
    </w:p>
    <w:p w:rsidR="004262A2" w:rsidRDefault="004262A2" w:rsidP="004262A2">
      <w:pPr>
        <w:pStyle w:val="NoSpacing"/>
      </w:pPr>
    </w:p>
    <w:p w:rsidR="004262A2" w:rsidRDefault="004262A2" w:rsidP="004262A2">
      <w:pPr>
        <w:pStyle w:val="NoSpacing"/>
      </w:pPr>
      <w:r>
        <w:t>Name:</w:t>
      </w:r>
    </w:p>
    <w:p w:rsidR="004262A2" w:rsidRDefault="004262A2" w:rsidP="004262A2">
      <w:pPr>
        <w:pStyle w:val="NoSpacing"/>
        <w:ind w:firstLine="720"/>
      </w:pPr>
      <w:r>
        <w:t>Stl_triangulated_surface</w:t>
      </w:r>
    </w:p>
    <w:p w:rsidR="004262A2" w:rsidRDefault="004262A2" w:rsidP="004262A2">
      <w:pPr>
        <w:pStyle w:val="NoSpacing"/>
      </w:pPr>
      <w:r>
        <w:t>Description:</w:t>
      </w:r>
    </w:p>
    <w:p w:rsidR="004262A2" w:rsidRDefault="004262A2" w:rsidP="004262A2">
      <w:pPr>
        <w:pStyle w:val="NoSpacing"/>
      </w:pPr>
      <w:r>
        <w:tab/>
        <w:t>Triangulated surface in stl format defined in a separate file</w:t>
      </w:r>
    </w:p>
    <w:p w:rsidR="004262A2" w:rsidRDefault="004262A2" w:rsidP="004262A2">
      <w:pPr>
        <w:pStyle w:val="NoSpacing"/>
        <w:ind w:left="720"/>
      </w:pPr>
      <w:r>
        <w:t>The surface can be scaled by a scale_factor once it is read in and a parameter (value +1 or -1) allows the surface normal to be reversed if required (reverse_surface_normal =-1)</w:t>
      </w:r>
    </w:p>
    <w:p w:rsidR="004262A2" w:rsidRDefault="004262A2" w:rsidP="004262A2">
      <w:pPr>
        <w:pStyle w:val="NoSpacing"/>
        <w:ind w:left="720"/>
      </w:pPr>
      <w:r>
        <w:t>The surface normal direction is defined by the ordering of the points 1-2-3 on each triangle.</w:t>
      </w:r>
    </w:p>
    <w:p w:rsidR="004262A2" w:rsidRDefault="004262A2" w:rsidP="004262A2">
      <w:pPr>
        <w:pStyle w:val="NoSpacing"/>
        <w:ind w:left="720"/>
      </w:pPr>
    </w:p>
    <w:p w:rsidR="004262A2" w:rsidRDefault="004262A2" w:rsidP="004262A2">
      <w:pPr>
        <w:pStyle w:val="NoSpacing"/>
      </w:pPr>
      <w:r>
        <w:t>Parameters:</w:t>
      </w:r>
    </w:p>
    <w:p w:rsidR="004262A2" w:rsidRDefault="004262A2" w:rsidP="004262A2">
      <w:pPr>
        <w:pStyle w:val="NoSpacing"/>
        <w:ind w:firstLine="720"/>
      </w:pPr>
      <w:r>
        <w:t>Surface_filename</w:t>
      </w:r>
    </w:p>
    <w:p w:rsidR="004262A2" w:rsidRDefault="004262A2" w:rsidP="004262A2">
      <w:pPr>
        <w:pStyle w:val="NoSpacing"/>
        <w:ind w:firstLine="720"/>
      </w:pPr>
      <w:r>
        <w:t>Scale_factor   reverse_surface_normal</w:t>
      </w:r>
    </w:p>
    <w:p w:rsidR="004262A2" w:rsidRDefault="004262A2" w:rsidP="004262A2">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4262A2" w:rsidRPr="00F36BFD" w:rsidRDefault="004262A2" w:rsidP="004262A2">
      <w:pPr>
        <w:pStyle w:val="NoSpacing"/>
        <w:ind w:firstLine="720"/>
      </w:pPr>
      <w:r>
        <w:t>ox, oy, oz</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AC07C0">
      <w:pPr>
        <w:pStyle w:val="NoSpacing"/>
      </w:pPr>
      <w:r>
        <w:t>Surface_list</w:t>
      </w:r>
    </w:p>
    <w:p w:rsidR="00F5383D" w:rsidRDefault="00C12E2C" w:rsidP="00AC07C0">
      <w:pPr>
        <w:pStyle w:val="NoSpacing"/>
      </w:pPr>
      <w:r>
        <w:t>7</w:t>
      </w:r>
      <w:r w:rsidR="00F5383D">
        <w:t xml:space="preserve">   Number of surfaces (integer)</w:t>
      </w:r>
    </w:p>
    <w:p w:rsidR="00F5383D" w:rsidRDefault="00F5383D" w:rsidP="00AC07C0">
      <w:pPr>
        <w:pStyle w:val="NoSpacing"/>
      </w:pPr>
      <w:r>
        <w:t>1       surface_number (integer)</w:t>
      </w:r>
    </w:p>
    <w:p w:rsidR="00F5383D" w:rsidRDefault="00F5383D" w:rsidP="00AC07C0">
      <w:pPr>
        <w:pStyle w:val="NoSpacing"/>
      </w:pPr>
      <w:r>
        <w:t xml:space="preserve">sphere </w:t>
      </w:r>
    </w:p>
    <w:p w:rsidR="00F5383D" w:rsidRDefault="00F5383D" w:rsidP="00AC07C0">
      <w:pPr>
        <w:pStyle w:val="NoSpacing"/>
      </w:pPr>
      <w:r>
        <w:t>1.0       surface parameters (n*real)</w:t>
      </w:r>
    </w:p>
    <w:p w:rsidR="00F5383D" w:rsidRDefault="00F5383D" w:rsidP="00AC07C0">
      <w:pPr>
        <w:pStyle w:val="NoSpacing"/>
      </w:pPr>
      <w:r>
        <w:t>0.0 0.0 0.0</w:t>
      </w:r>
    </w:p>
    <w:p w:rsidR="00F5383D" w:rsidRDefault="00F5383D" w:rsidP="00AC07C0">
      <w:pPr>
        <w:pStyle w:val="NoSpacing"/>
      </w:pPr>
      <w:r>
        <w:t>0.0 0.0 0.0</w:t>
      </w:r>
    </w:p>
    <w:p w:rsidR="00F5383D" w:rsidRDefault="00F5383D" w:rsidP="000E5739">
      <w:pPr>
        <w:pStyle w:val="NoSpacing"/>
      </w:pPr>
      <w:r>
        <w:t>2      surface_number (integer)</w:t>
      </w:r>
    </w:p>
    <w:p w:rsidR="00F5383D" w:rsidRDefault="00F5383D" w:rsidP="000E5739">
      <w:pPr>
        <w:pStyle w:val="NoSpacing"/>
      </w:pPr>
      <w:r>
        <w:t>cylinder</w:t>
      </w:r>
    </w:p>
    <w:p w:rsidR="00F5383D" w:rsidRDefault="00F5383D" w:rsidP="000E5739">
      <w:pPr>
        <w:pStyle w:val="NoSpacing"/>
      </w:pPr>
      <w:r>
        <w:t>1.0  0.5     surface parameters (n*real)</w:t>
      </w:r>
    </w:p>
    <w:p w:rsidR="00F5383D" w:rsidRDefault="00F5383D" w:rsidP="000E5739">
      <w:pPr>
        <w:pStyle w:val="NoSpacing"/>
      </w:pPr>
      <w:r>
        <w:t>0.0 0.0 0.0</w:t>
      </w:r>
    </w:p>
    <w:p w:rsidR="00F5383D" w:rsidRDefault="00F5383D" w:rsidP="000E5739">
      <w:pPr>
        <w:pStyle w:val="NoSpacing"/>
      </w:pPr>
      <w:r>
        <w:t>0.0 0.0 0.0</w:t>
      </w:r>
    </w:p>
    <w:p w:rsidR="00F5383D" w:rsidRDefault="00F5383D" w:rsidP="000E5739">
      <w:pPr>
        <w:pStyle w:val="NoSpacing"/>
      </w:pPr>
      <w:r>
        <w:t>3      surface_number (integer)</w:t>
      </w:r>
    </w:p>
    <w:p w:rsidR="00F5383D" w:rsidRDefault="00F5383D" w:rsidP="000E5739">
      <w:pPr>
        <w:pStyle w:val="NoSpacing"/>
      </w:pPr>
      <w:r>
        <w:t>circle</w:t>
      </w:r>
    </w:p>
    <w:p w:rsidR="00F5383D" w:rsidRDefault="00F5383D" w:rsidP="000E5739">
      <w:pPr>
        <w:pStyle w:val="NoSpacing"/>
      </w:pPr>
      <w:r>
        <w:t>1.0       surface parameters (n*real)</w:t>
      </w:r>
    </w:p>
    <w:p w:rsidR="00F5383D" w:rsidRDefault="00F5383D" w:rsidP="000E5739">
      <w:pPr>
        <w:pStyle w:val="NoSpacing"/>
      </w:pPr>
      <w:r>
        <w:t>0.0 0.0 0.0</w:t>
      </w:r>
    </w:p>
    <w:p w:rsidR="00F5383D" w:rsidRDefault="00F5383D" w:rsidP="000E5739">
      <w:pPr>
        <w:pStyle w:val="NoSpacing"/>
      </w:pPr>
      <w:r>
        <w:t>0.0 0.0 0.0</w:t>
      </w:r>
    </w:p>
    <w:p w:rsidR="00F5383D" w:rsidRDefault="00F5383D" w:rsidP="000E5739">
      <w:pPr>
        <w:pStyle w:val="NoSpacing"/>
      </w:pPr>
      <w:r>
        <w:t>4      surface_number (integer)</w:t>
      </w:r>
    </w:p>
    <w:p w:rsidR="00F5383D" w:rsidRDefault="00F5383D" w:rsidP="000E5739">
      <w:pPr>
        <w:pStyle w:val="NoSpacing"/>
      </w:pPr>
      <w:r>
        <w:t>rectangle</w:t>
      </w:r>
    </w:p>
    <w:p w:rsidR="00F5383D" w:rsidRDefault="00F5383D" w:rsidP="000E5739">
      <w:pPr>
        <w:pStyle w:val="NoSpacing"/>
      </w:pPr>
      <w:r>
        <w:t>1.0     2.0  surface parameters (n*real)</w:t>
      </w:r>
    </w:p>
    <w:p w:rsidR="00F5383D" w:rsidRDefault="00F5383D" w:rsidP="000E5739">
      <w:pPr>
        <w:pStyle w:val="NoSpacing"/>
      </w:pPr>
      <w:r>
        <w:t>0.0 0.0 0.0</w:t>
      </w:r>
    </w:p>
    <w:p w:rsidR="00F5383D" w:rsidRDefault="00F5383D" w:rsidP="000E5739">
      <w:pPr>
        <w:pStyle w:val="NoSpacing"/>
      </w:pPr>
      <w:r>
        <w:t>0.0 0.0 0.0</w:t>
      </w:r>
    </w:p>
    <w:p w:rsidR="00F5383D" w:rsidRDefault="00F5383D" w:rsidP="000E5739">
      <w:pPr>
        <w:pStyle w:val="NoSpacing"/>
      </w:pPr>
      <w:r>
        <w:lastRenderedPageBreak/>
        <w:t>5      surface_number (integer)</w:t>
      </w:r>
    </w:p>
    <w:p w:rsidR="00F5383D" w:rsidRDefault="00F5383D" w:rsidP="000E5739">
      <w:pPr>
        <w:pStyle w:val="NoSpacing"/>
      </w:pPr>
      <w:r>
        <w:t>Rectangular_block</w:t>
      </w:r>
    </w:p>
    <w:p w:rsidR="00F5383D" w:rsidRDefault="00F5383D" w:rsidP="000E5739">
      <w:pPr>
        <w:pStyle w:val="NoSpacing"/>
      </w:pPr>
      <w:r>
        <w:t>1.0     2.0  3.0 surface parameters (n*real)</w:t>
      </w:r>
    </w:p>
    <w:p w:rsidR="00F5383D" w:rsidRDefault="00F5383D" w:rsidP="000E5739">
      <w:pPr>
        <w:pStyle w:val="NoSpacing"/>
      </w:pPr>
      <w:r>
        <w:t>0.0 0.0 0.0</w:t>
      </w:r>
    </w:p>
    <w:p w:rsidR="00F5383D" w:rsidRDefault="00F5383D" w:rsidP="00E50DFA">
      <w:pPr>
        <w:pStyle w:val="NoSpacing"/>
      </w:pPr>
      <w:r>
        <w:t>0.0 0.0 0.0</w:t>
      </w:r>
    </w:p>
    <w:p w:rsidR="00C12E2C" w:rsidRDefault="00C12E2C" w:rsidP="00C12E2C">
      <w:pPr>
        <w:pStyle w:val="NoSpacing"/>
      </w:pPr>
      <w:r>
        <w:t>6      surface_number (integer)</w:t>
      </w:r>
    </w:p>
    <w:p w:rsidR="00C12E2C" w:rsidRDefault="00C12E2C" w:rsidP="00C12E2C">
      <w:pPr>
        <w:pStyle w:val="NoSpacing"/>
      </w:pPr>
      <w:r>
        <w:t>rectangle</w:t>
      </w:r>
    </w:p>
    <w:p w:rsidR="00C12E2C" w:rsidRDefault="00C12E2C" w:rsidP="00C12E2C">
      <w:pPr>
        <w:pStyle w:val="NoSpacing"/>
      </w:pPr>
      <w:r>
        <w:t>0.25 0.25    surface parameters (n*real)</w:t>
      </w:r>
    </w:p>
    <w:p w:rsidR="00C12E2C" w:rsidRDefault="00C12E2C" w:rsidP="00C12E2C">
      <w:pPr>
        <w:pStyle w:val="NoSpacing"/>
      </w:pPr>
      <w:r>
        <w:t xml:space="preserve">surface_roughness </w:t>
      </w:r>
    </w:p>
    <w:p w:rsidR="00C12E2C" w:rsidRDefault="00C12E2C" w:rsidP="00C12E2C">
      <w:pPr>
        <w:pStyle w:val="NoSpacing"/>
      </w:pPr>
      <w:r>
        <w:t>0.02 0.025</w:t>
      </w:r>
    </w:p>
    <w:p w:rsidR="00C12E2C" w:rsidRDefault="00C12E2C" w:rsidP="00C12E2C">
      <w:pPr>
        <w:pStyle w:val="NoSpacing"/>
      </w:pPr>
      <w:r>
        <w:t>0.0 0.0 0.0</w:t>
      </w:r>
    </w:p>
    <w:p w:rsidR="00C12E2C" w:rsidRDefault="00C12E2C" w:rsidP="00C12E2C">
      <w:pPr>
        <w:pStyle w:val="NoSpacing"/>
      </w:pPr>
      <w:r>
        <w:t>0.0 0.0 0.0</w:t>
      </w:r>
    </w:p>
    <w:p w:rsidR="00C12E2C" w:rsidRDefault="00C12E2C" w:rsidP="00C12E2C">
      <w:pPr>
        <w:pStyle w:val="NoSpacing"/>
      </w:pPr>
      <w:r>
        <w:t>7       surface_number (integer)</w:t>
      </w:r>
    </w:p>
    <w:p w:rsidR="00C12E2C" w:rsidRDefault="00C12E2C" w:rsidP="00C12E2C">
      <w:pPr>
        <w:pStyle w:val="NoSpacing"/>
      </w:pPr>
      <w:r>
        <w:t xml:space="preserve">sphere </w:t>
      </w:r>
    </w:p>
    <w:p w:rsidR="00C12E2C" w:rsidRDefault="00C12E2C" w:rsidP="00C12E2C">
      <w:pPr>
        <w:pStyle w:val="NoSpacing"/>
      </w:pPr>
      <w:r>
        <w:t>1.0       surface parameters (n*real)</w:t>
      </w:r>
    </w:p>
    <w:p w:rsidR="00C12E2C" w:rsidRDefault="00C12E2C" w:rsidP="00C12E2C">
      <w:pPr>
        <w:pStyle w:val="NoSpacing"/>
      </w:pPr>
      <w:r>
        <w:t xml:space="preserve">surface_roughness </w:t>
      </w:r>
    </w:p>
    <w:p w:rsidR="00C12E2C" w:rsidRDefault="00C12E2C" w:rsidP="00C12E2C">
      <w:pPr>
        <w:pStyle w:val="NoSpacing"/>
      </w:pPr>
      <w:r>
        <w:t>0.05</w:t>
      </w:r>
    </w:p>
    <w:p w:rsidR="00C12E2C" w:rsidRDefault="00C12E2C" w:rsidP="00C12E2C">
      <w:pPr>
        <w:pStyle w:val="NoSpacing"/>
      </w:pPr>
      <w:r>
        <w:t>0.0 0.0 0.0</w:t>
      </w:r>
    </w:p>
    <w:p w:rsidR="00C12E2C" w:rsidRDefault="00C12E2C" w:rsidP="00C12E2C">
      <w:pPr>
        <w:pStyle w:val="NoSpacing"/>
      </w:pPr>
      <w:r>
        <w:t>0.0 0.0 0.0</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1B652E" w:rsidP="00E50DFA">
      <w:pPr>
        <w:pStyle w:val="NoSpacing"/>
      </w:pPr>
      <w:r>
        <w:t>SAR_TEM_CELL</w:t>
      </w:r>
    </w:p>
    <w:p w:rsidR="00B036FA" w:rsidRDefault="00B036FA" w:rsidP="00E50DFA">
      <w:pPr>
        <w:pStyle w:val="NoSpacing"/>
      </w:pPr>
      <w:r>
        <w:t>SHIELDING_EFFECTIVENESS_BOX_SLOT</w:t>
      </w:r>
    </w:p>
    <w:p w:rsidR="00F5383D" w:rsidRDefault="00F5383D" w:rsidP="00055046">
      <w:pPr>
        <w:pStyle w:val="Heading2"/>
      </w:pPr>
      <w:bookmarkStart w:id="42" w:name="_Toc404075728"/>
      <w:r>
        <w:t>Line_list</w:t>
      </w:r>
      <w:bookmarkEnd w:id="42"/>
    </w:p>
    <w:p w:rsidR="00E50DFA" w:rsidRDefault="00F5383D" w:rsidP="008011C3">
      <w:pPr>
        <w:pStyle w:val="NoSpacing"/>
      </w:pPr>
      <w:r>
        <w:t xml:space="preserve">Lines within the problem space are specified in the line_list packet. A number of simple geometric lines such as straight lines or arcs may be specified by appropriate parameters </w:t>
      </w:r>
      <w:r w:rsidR="00E50DFA">
        <w:t xml:space="preserve">. </w:t>
      </w:r>
      <w:r>
        <w:t xml:space="preserve">Lines are used to specify cable routes and multiple lines may be used to generate a cable route. </w:t>
      </w:r>
    </w:p>
    <w:p w:rsidR="00F5383D" w:rsidRDefault="00E50DFA" w:rsidP="008011C3">
      <w:pPr>
        <w:pStyle w:val="NoSpacing"/>
      </w:pPr>
      <w:r>
        <w:t xml:space="preserve">Each line </w:t>
      </w:r>
      <w:r w:rsidR="00F5383D">
        <w:t xml:space="preserve">has a transformation associated with it which allows rotation and translation of the specified line as described in section 3. The translation is described by six parameters in two sets of three on separate lines of the file. </w:t>
      </w:r>
    </w:p>
    <w:p w:rsidR="00F5383D" w:rsidRDefault="00F5383D" w:rsidP="008011C3">
      <w:pPr>
        <w:pStyle w:val="NoSpacing"/>
      </w:pPr>
    </w:p>
    <w:p w:rsidR="00F5383D" w:rsidRDefault="00F5383D" w:rsidP="008011C3">
      <w:pPr>
        <w:pStyle w:val="NoSpacing"/>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8011C3">
      <w:pPr>
        <w:pStyle w:val="NoSpacing"/>
      </w:pPr>
      <w:r>
        <w:t>ox, oy, oz</w:t>
      </w:r>
    </w:p>
    <w:p w:rsidR="00F5383D" w:rsidRDefault="00F5383D" w:rsidP="008011C3">
      <w:pPr>
        <w:pStyle w:val="NoSpacing"/>
      </w:pPr>
    </w:p>
    <w:p w:rsidR="00F5383D" w:rsidRDefault="00F5383D" w:rsidP="008011C3">
      <w:pPr>
        <w:pStyle w:val="NoSpacing"/>
      </w:pPr>
      <w:r>
        <w:t>The available line types and their parameters are as follows:</w:t>
      </w:r>
    </w:p>
    <w:p w:rsidR="00F5383D" w:rsidRDefault="00F5383D" w:rsidP="00055046">
      <w:pPr>
        <w:pStyle w:val="NoSpacing"/>
      </w:pPr>
    </w:p>
    <w:p w:rsidR="00F5383D" w:rsidRDefault="00F5383D" w:rsidP="008011C3">
      <w:pPr>
        <w:pStyle w:val="NoSpacing"/>
      </w:pPr>
      <w:r>
        <w:t>Name:</w:t>
      </w:r>
    </w:p>
    <w:p w:rsidR="00F5383D" w:rsidRDefault="00F5383D" w:rsidP="008011C3">
      <w:pPr>
        <w:pStyle w:val="NoSpacing"/>
        <w:ind w:firstLine="720"/>
      </w:pPr>
      <w:r>
        <w:t>Straight_line</w:t>
      </w:r>
    </w:p>
    <w:p w:rsidR="00F5383D" w:rsidRDefault="00F5383D" w:rsidP="008011C3">
      <w:pPr>
        <w:pStyle w:val="NoSpacing"/>
      </w:pPr>
      <w:r>
        <w:t>Description:</w:t>
      </w:r>
    </w:p>
    <w:p w:rsidR="00F5383D" w:rsidRDefault="00F5383D" w:rsidP="008011C3">
      <w:pPr>
        <w:pStyle w:val="NoSpacing"/>
      </w:pPr>
      <w:r>
        <w:tab/>
        <w:t>Straight line in the x direction, centred at the origin.</w:t>
      </w:r>
    </w:p>
    <w:p w:rsidR="00F5383D" w:rsidRDefault="00F5383D" w:rsidP="008011C3">
      <w:pPr>
        <w:pStyle w:val="NoSpacing"/>
      </w:pPr>
      <w:r>
        <w:t>Parameters:</w:t>
      </w:r>
    </w:p>
    <w:p w:rsidR="00F5383D" w:rsidRDefault="00F5383D" w:rsidP="008011C3">
      <w:pPr>
        <w:pStyle w:val="NoSpacing"/>
        <w:ind w:firstLine="720"/>
      </w:pPr>
      <w:r>
        <w:t>Length (in the x direction)</w:t>
      </w:r>
    </w:p>
    <w:p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8011C3">
      <w:pPr>
        <w:pStyle w:val="NoSpacing"/>
        <w:ind w:firstLine="720"/>
      </w:pPr>
      <w:r>
        <w:t>ox, oy, oz</w:t>
      </w:r>
    </w:p>
    <w:p w:rsidR="00F5383D" w:rsidRDefault="00F5383D" w:rsidP="008011C3">
      <w:pPr>
        <w:pStyle w:val="NoSpacing"/>
      </w:pPr>
    </w:p>
    <w:p w:rsidR="00F5383D" w:rsidRDefault="00F5383D" w:rsidP="008011C3">
      <w:pPr>
        <w:pStyle w:val="NoSpacing"/>
      </w:pPr>
      <w:r>
        <w:t>Name:</w:t>
      </w:r>
    </w:p>
    <w:p w:rsidR="00F5383D" w:rsidRDefault="00F5383D" w:rsidP="008011C3">
      <w:pPr>
        <w:pStyle w:val="NoSpacing"/>
        <w:ind w:firstLine="720"/>
      </w:pPr>
      <w:r>
        <w:t>Straight_line2</w:t>
      </w:r>
    </w:p>
    <w:p w:rsidR="00F5383D" w:rsidRDefault="00F5383D" w:rsidP="008011C3">
      <w:pPr>
        <w:pStyle w:val="NoSpacing"/>
      </w:pPr>
      <w:r>
        <w:t>Description:</w:t>
      </w:r>
    </w:p>
    <w:p w:rsidR="00F5383D" w:rsidRDefault="00F5383D" w:rsidP="008011C3">
      <w:pPr>
        <w:pStyle w:val="NoSpacing"/>
      </w:pPr>
      <w:r>
        <w:tab/>
        <w:t>Straight line specified by its end points</w:t>
      </w:r>
    </w:p>
    <w:p w:rsidR="00F5383D" w:rsidRDefault="00F5383D" w:rsidP="008011C3">
      <w:pPr>
        <w:pStyle w:val="NoSpacing"/>
      </w:pPr>
      <w:r>
        <w:t>Parameters:</w:t>
      </w:r>
    </w:p>
    <w:p w:rsidR="00F5383D" w:rsidRDefault="00F5383D" w:rsidP="008011C3">
      <w:pPr>
        <w:pStyle w:val="NoSpacing"/>
        <w:ind w:firstLine="720"/>
      </w:pPr>
      <w:r>
        <w:lastRenderedPageBreak/>
        <w:t>Xmin ymin zmin xmax ymax zmax</w:t>
      </w:r>
    </w:p>
    <w:p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8011C3">
      <w:pPr>
        <w:pStyle w:val="NoSpacing"/>
        <w:ind w:firstLine="720"/>
      </w:pPr>
      <w:r>
        <w:t>ox, oy, oz</w:t>
      </w:r>
    </w:p>
    <w:p w:rsidR="00F5383D" w:rsidRDefault="00F5383D" w:rsidP="008011C3">
      <w:pPr>
        <w:pStyle w:val="NoSpacing"/>
      </w:pPr>
    </w:p>
    <w:p w:rsidR="00F5383D" w:rsidRDefault="00F5383D" w:rsidP="008011C3">
      <w:pPr>
        <w:pStyle w:val="NoSpacing"/>
      </w:pPr>
      <w:r>
        <w:t>Name:</w:t>
      </w:r>
    </w:p>
    <w:p w:rsidR="00F5383D" w:rsidRDefault="00F5383D" w:rsidP="008011C3">
      <w:pPr>
        <w:pStyle w:val="NoSpacing"/>
        <w:ind w:firstLine="720"/>
      </w:pPr>
      <w:r>
        <w:t>circle</w:t>
      </w:r>
    </w:p>
    <w:p w:rsidR="00F5383D" w:rsidRDefault="00F5383D" w:rsidP="008011C3">
      <w:pPr>
        <w:pStyle w:val="NoSpacing"/>
      </w:pPr>
      <w:r>
        <w:t>Description:</w:t>
      </w:r>
    </w:p>
    <w:p w:rsidR="00F5383D" w:rsidRDefault="00F5383D" w:rsidP="008011C3">
      <w:pPr>
        <w:pStyle w:val="NoSpacing"/>
      </w:pPr>
      <w:r>
        <w:tab/>
        <w:t>Circle in the xy plane centred at the origin</w:t>
      </w:r>
    </w:p>
    <w:p w:rsidR="00F5383D" w:rsidRDefault="00F5383D" w:rsidP="008011C3">
      <w:pPr>
        <w:pStyle w:val="NoSpacing"/>
      </w:pPr>
      <w:r>
        <w:t>Parameters:</w:t>
      </w:r>
    </w:p>
    <w:p w:rsidR="00F5383D" w:rsidRDefault="00F5383D" w:rsidP="008011C3">
      <w:pPr>
        <w:pStyle w:val="NoSpacing"/>
        <w:ind w:firstLine="720"/>
      </w:pPr>
      <w:r>
        <w:t>radius</w:t>
      </w:r>
    </w:p>
    <w:p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8011C3">
      <w:pPr>
        <w:pStyle w:val="NoSpacing"/>
        <w:ind w:firstLine="720"/>
      </w:pPr>
      <w:r>
        <w:t>ox, oy, oz</w:t>
      </w:r>
    </w:p>
    <w:p w:rsidR="00F5383D" w:rsidRPr="00F36BFD" w:rsidRDefault="00F5383D" w:rsidP="008011C3">
      <w:pPr>
        <w:pStyle w:val="NoSpacing"/>
        <w:ind w:firstLine="720"/>
      </w:pPr>
    </w:p>
    <w:p w:rsidR="00F5383D" w:rsidRDefault="00F5383D" w:rsidP="008011C3">
      <w:pPr>
        <w:pStyle w:val="NoSpacing"/>
      </w:pPr>
      <w:r>
        <w:t>Name:</w:t>
      </w:r>
    </w:p>
    <w:p w:rsidR="00F5383D" w:rsidRDefault="00F5383D" w:rsidP="008011C3">
      <w:pPr>
        <w:pStyle w:val="NoSpacing"/>
        <w:ind w:firstLine="720"/>
      </w:pPr>
      <w:r>
        <w:t>arc</w:t>
      </w:r>
    </w:p>
    <w:p w:rsidR="00F5383D" w:rsidRDefault="00F5383D" w:rsidP="008011C3">
      <w:pPr>
        <w:pStyle w:val="NoSpacing"/>
      </w:pPr>
      <w:r>
        <w:t>Description:</w:t>
      </w:r>
    </w:p>
    <w:p w:rsidR="00F5383D" w:rsidRDefault="00F5383D" w:rsidP="008011C3">
      <w:pPr>
        <w:pStyle w:val="NoSpacing"/>
      </w:pPr>
      <w:r>
        <w:tab/>
        <w:t xml:space="preserve">Arc of a circle in the xy plane centred at the origin. The arc extends from </w:t>
      </w:r>
      <w:r>
        <w:sym w:font="Symbol" w:char="F071"/>
      </w:r>
      <w:r>
        <w:t xml:space="preserve">1 to </w:t>
      </w:r>
      <w:r>
        <w:sym w:font="Symbol" w:char="F071"/>
      </w:r>
      <w:r>
        <w:t xml:space="preserve">2 where </w:t>
      </w:r>
      <w:r>
        <w:sym w:font="Symbol" w:char="F071"/>
      </w:r>
      <w:r>
        <w:t xml:space="preserve"> is measured in the anticlockwise direction from the x axis</w:t>
      </w:r>
    </w:p>
    <w:p w:rsidR="00F5383D" w:rsidRDefault="00F5383D" w:rsidP="008011C3">
      <w:pPr>
        <w:pStyle w:val="NoSpacing"/>
      </w:pPr>
      <w:r>
        <w:t>Parameters:</w:t>
      </w:r>
    </w:p>
    <w:p w:rsidR="00F5383D" w:rsidRDefault="00F5383D" w:rsidP="008011C3">
      <w:pPr>
        <w:pStyle w:val="NoSpacing"/>
        <w:ind w:firstLine="720"/>
      </w:pPr>
      <w:r>
        <w:t xml:space="preserve">Radius, </w:t>
      </w:r>
      <w:r>
        <w:sym w:font="Symbol" w:char="F071"/>
      </w:r>
      <w:r>
        <w:t xml:space="preserve">1, </w:t>
      </w:r>
      <w:r>
        <w:sym w:font="Symbol" w:char="F071"/>
      </w:r>
      <w:r>
        <w:t>2</w:t>
      </w:r>
    </w:p>
    <w:p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8011C3">
      <w:pPr>
        <w:pStyle w:val="NoSpacing"/>
        <w:ind w:firstLine="720"/>
      </w:pPr>
      <w:r>
        <w:t>ox, oy, oz</w:t>
      </w:r>
    </w:p>
    <w:p w:rsidR="00F5383D" w:rsidRPr="00F36BFD" w:rsidRDefault="00F5383D" w:rsidP="008011C3">
      <w:pPr>
        <w:pStyle w:val="NoSpacing"/>
        <w:ind w:firstLine="720"/>
      </w:pPr>
    </w:p>
    <w:p w:rsidR="00F5383D" w:rsidRDefault="00F5383D" w:rsidP="008011C3">
      <w:pPr>
        <w:pStyle w:val="NoSpacing"/>
      </w:pPr>
      <w:r>
        <w:t>Name:</w:t>
      </w:r>
    </w:p>
    <w:p w:rsidR="00F5383D" w:rsidRDefault="00F5383D" w:rsidP="008011C3">
      <w:pPr>
        <w:pStyle w:val="NoSpacing"/>
        <w:ind w:firstLine="720"/>
      </w:pPr>
      <w:r>
        <w:t>rectangle</w:t>
      </w:r>
    </w:p>
    <w:p w:rsidR="00F5383D" w:rsidRDefault="00F5383D" w:rsidP="008011C3">
      <w:pPr>
        <w:pStyle w:val="NoSpacing"/>
      </w:pPr>
      <w:r>
        <w:t>Description:</w:t>
      </w:r>
    </w:p>
    <w:p w:rsidR="00F5383D" w:rsidRDefault="00F5383D" w:rsidP="008011C3">
      <w:pPr>
        <w:pStyle w:val="NoSpacing"/>
      </w:pPr>
      <w:r>
        <w:tab/>
        <w:t>Rectangle in the xy plane centred at the origin. The rectangle is specified by its length in the x and y directions respectively</w:t>
      </w:r>
    </w:p>
    <w:p w:rsidR="00F5383D" w:rsidRDefault="00F5383D" w:rsidP="008011C3">
      <w:pPr>
        <w:pStyle w:val="NoSpacing"/>
      </w:pPr>
      <w:r>
        <w:t>Parameters:</w:t>
      </w:r>
    </w:p>
    <w:p w:rsidR="00F5383D" w:rsidRDefault="00F5383D" w:rsidP="008011C3">
      <w:pPr>
        <w:pStyle w:val="NoSpacing"/>
        <w:ind w:firstLine="720"/>
      </w:pPr>
      <w:r>
        <w:t>Length in x, length in y.</w:t>
      </w:r>
    </w:p>
    <w:p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8011C3">
      <w:pPr>
        <w:pStyle w:val="NoSpacing"/>
        <w:ind w:firstLine="720"/>
      </w:pPr>
      <w:r>
        <w:t>ox, oy, oz</w:t>
      </w:r>
    </w:p>
    <w:p w:rsidR="00F5383D" w:rsidRDefault="00F5383D" w:rsidP="008011C3">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AC07C0">
      <w:pPr>
        <w:pStyle w:val="NoSpacing"/>
      </w:pPr>
      <w:r>
        <w:t>Line_list</w:t>
      </w:r>
    </w:p>
    <w:p w:rsidR="00F5383D" w:rsidRDefault="00E50DFA" w:rsidP="00AC07C0">
      <w:pPr>
        <w:pStyle w:val="NoSpacing"/>
      </w:pPr>
      <w:r>
        <w:t>4</w:t>
      </w:r>
      <w:r w:rsidR="00F5383D">
        <w:t xml:space="preserve">   Number of lines (integer)</w:t>
      </w:r>
    </w:p>
    <w:p w:rsidR="00F5383D" w:rsidRDefault="00F5383D" w:rsidP="00AC07C0">
      <w:pPr>
        <w:pStyle w:val="NoSpacing"/>
      </w:pPr>
      <w:r>
        <w:t xml:space="preserve">1       line_number (integer)  </w:t>
      </w:r>
    </w:p>
    <w:p w:rsidR="00F5383D" w:rsidRDefault="00F5383D" w:rsidP="00AC07C0">
      <w:pPr>
        <w:pStyle w:val="NoSpacing"/>
      </w:pPr>
      <w:r>
        <w:t>straight_line</w:t>
      </w:r>
    </w:p>
    <w:p w:rsidR="00F5383D" w:rsidRDefault="00F5383D" w:rsidP="00AC07C0">
      <w:pPr>
        <w:pStyle w:val="NoSpacing"/>
      </w:pPr>
      <w:r>
        <w:t>0.042     line parameters (n*real)</w:t>
      </w:r>
    </w:p>
    <w:p w:rsidR="00F5383D" w:rsidRDefault="00F5383D" w:rsidP="00AC07C0">
      <w:pPr>
        <w:pStyle w:val="NoSpacing"/>
      </w:pPr>
      <w:r>
        <w:t>90.0 0.0 -90.0</w:t>
      </w:r>
    </w:p>
    <w:p w:rsidR="00F5383D" w:rsidRDefault="00F5383D" w:rsidP="00AC07C0">
      <w:pPr>
        <w:pStyle w:val="NoSpacing"/>
      </w:pPr>
      <w:r>
        <w:t>0.375 0.185 0.2789</w:t>
      </w:r>
    </w:p>
    <w:p w:rsidR="00F5383D" w:rsidRDefault="00F5383D" w:rsidP="00AC07C0">
      <w:pPr>
        <w:pStyle w:val="NoSpacing"/>
      </w:pPr>
      <w:r>
        <w:t>2       line_number (integer)</w:t>
      </w:r>
    </w:p>
    <w:p w:rsidR="00F5383D" w:rsidRDefault="00F5383D" w:rsidP="00AC07C0">
      <w:pPr>
        <w:pStyle w:val="NoSpacing"/>
      </w:pPr>
      <w:r>
        <w:t>arc</w:t>
      </w:r>
    </w:p>
    <w:p w:rsidR="00F5383D" w:rsidRDefault="00F5383D" w:rsidP="00AC07C0">
      <w:pPr>
        <w:pStyle w:val="NoSpacing"/>
      </w:pPr>
      <w:r>
        <w:t>0.056 1.0 175.0    line parameters (3*real: radius, theta1, theta2)</w:t>
      </w:r>
    </w:p>
    <w:p w:rsidR="00F5383D" w:rsidRDefault="00F5383D" w:rsidP="00AC07C0">
      <w:pPr>
        <w:pStyle w:val="NoSpacing"/>
      </w:pPr>
      <w:r>
        <w:t>90.0 180.0 0.0</w:t>
      </w:r>
    </w:p>
    <w:p w:rsidR="00F5383D" w:rsidRDefault="00F5383D" w:rsidP="00AC07C0">
      <w:pPr>
        <w:pStyle w:val="NoSpacing"/>
      </w:pPr>
      <w:r>
        <w:t>0.222 0.2505 0.240</w:t>
      </w:r>
    </w:p>
    <w:p w:rsidR="00F5383D" w:rsidRDefault="00F5383D" w:rsidP="00AC07C0">
      <w:pPr>
        <w:pStyle w:val="NoSpacing"/>
      </w:pPr>
      <w:r>
        <w:t>3       line_number (integer)</w:t>
      </w:r>
    </w:p>
    <w:p w:rsidR="00F5383D" w:rsidRDefault="00F5383D" w:rsidP="00AC07C0">
      <w:pPr>
        <w:pStyle w:val="NoSpacing"/>
      </w:pPr>
      <w:r>
        <w:t>circle</w:t>
      </w:r>
    </w:p>
    <w:p w:rsidR="00F5383D" w:rsidRDefault="00F5383D" w:rsidP="00AC07C0">
      <w:pPr>
        <w:pStyle w:val="NoSpacing"/>
      </w:pPr>
      <w:r>
        <w:t>0.056 line parameters (real: radius)</w:t>
      </w:r>
    </w:p>
    <w:p w:rsidR="00F5383D" w:rsidRDefault="00F5383D" w:rsidP="00AC07C0">
      <w:pPr>
        <w:pStyle w:val="NoSpacing"/>
      </w:pPr>
      <w:r>
        <w:t>0.0 0.0 0.0</w:t>
      </w:r>
    </w:p>
    <w:p w:rsidR="00F5383D" w:rsidRDefault="00F5383D" w:rsidP="00AC07C0">
      <w:pPr>
        <w:pStyle w:val="NoSpacing"/>
      </w:pPr>
      <w:r>
        <w:lastRenderedPageBreak/>
        <w:t>0.5 0.1 0.2</w:t>
      </w:r>
    </w:p>
    <w:p w:rsidR="00F5383D" w:rsidRDefault="00F5383D" w:rsidP="00AC07C0">
      <w:pPr>
        <w:pStyle w:val="NoSpacing"/>
      </w:pPr>
      <w:r>
        <w:t xml:space="preserve"> 4       line_number (integer)</w:t>
      </w:r>
    </w:p>
    <w:p w:rsidR="00F5383D" w:rsidRDefault="00F5383D" w:rsidP="00AC07C0">
      <w:pPr>
        <w:pStyle w:val="NoSpacing"/>
      </w:pPr>
      <w:r>
        <w:t>Straight_line2</w:t>
      </w:r>
    </w:p>
    <w:p w:rsidR="00F5383D" w:rsidRDefault="00F5383D" w:rsidP="00AC07C0">
      <w:pPr>
        <w:pStyle w:val="NoSpacing"/>
      </w:pPr>
      <w:r>
        <w:t>0.056 0.0 179.0   0.056 0.4 179.0     line parameters (6*real: xmin, ymin, zmin, xmax, ymax, zmax)</w:t>
      </w:r>
    </w:p>
    <w:p w:rsidR="00F5383D" w:rsidRDefault="00F5383D" w:rsidP="00AC07C0">
      <w:pPr>
        <w:pStyle w:val="NoSpacing"/>
      </w:pPr>
      <w:r>
        <w:t>90.0 180.0 0.0</w:t>
      </w:r>
    </w:p>
    <w:p w:rsidR="00F5383D" w:rsidRDefault="00F5383D" w:rsidP="00AC07C0">
      <w:pPr>
        <w:pStyle w:val="NoSpacing"/>
      </w:pPr>
      <w:r>
        <w:t>0.0 0.0 0.0</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B036FA" w:rsidP="00CC3D9B">
      <w:pPr>
        <w:pStyle w:val="NoSpacing"/>
      </w:pPr>
      <w:r>
        <w:t>YORK_BOX_STRAIGHT_WIRE</w:t>
      </w:r>
    </w:p>
    <w:p w:rsidR="00B036FA" w:rsidRDefault="00B036FA" w:rsidP="00CC3D9B">
      <w:pPr>
        <w:pStyle w:val="NoSpacing"/>
      </w:pPr>
      <w:r>
        <w:t>WIRE_OVER_LOSSY_GROUND</w:t>
      </w:r>
    </w:p>
    <w:p w:rsidR="00CC3D9B" w:rsidRDefault="00CC3D9B" w:rsidP="00AC07C0">
      <w:pPr>
        <w:pStyle w:val="NoSpacing"/>
      </w:pPr>
    </w:p>
    <w:p w:rsidR="007E383A" w:rsidRDefault="007E383A" w:rsidP="007E383A">
      <w:pPr>
        <w:pStyle w:val="Heading2"/>
      </w:pPr>
      <w:bookmarkStart w:id="43" w:name="_Toc404075729"/>
      <w:r>
        <w:t>Point_list</w:t>
      </w:r>
      <w:bookmarkEnd w:id="43"/>
    </w:p>
    <w:p w:rsidR="007E383A" w:rsidRDefault="007E383A" w:rsidP="007E383A"/>
    <w:p w:rsidR="007E383A" w:rsidRPr="007E383A" w:rsidRDefault="007E383A" w:rsidP="007E383A">
      <w:r>
        <w:t>A point is defined simply by its coordinates in 3D space, plus the usual geometric transformation.</w:t>
      </w:r>
    </w:p>
    <w:p w:rsidR="007E383A" w:rsidRPr="00F36BFD" w:rsidRDefault="007E383A" w:rsidP="007E383A">
      <w:pPr>
        <w:pStyle w:val="NoSpacing"/>
        <w:rPr>
          <w:b/>
          <w:u w:val="single"/>
        </w:rPr>
      </w:pPr>
      <w:r w:rsidRPr="00F36BFD">
        <w:rPr>
          <w:b/>
          <w:u w:val="single"/>
        </w:rPr>
        <w:t>example</w:t>
      </w:r>
    </w:p>
    <w:p w:rsidR="007E383A" w:rsidRPr="007E383A" w:rsidRDefault="007E383A" w:rsidP="007E383A"/>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 xml:space="preserve">Point_list </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4   Number of points (integer)</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1       POINT_NUMBER (integer)</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0.0 -5.0    point coordinates (n*real)</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2       POINT_NUMBER (integer)</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    point coordinates (n*real)</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3       POINT_NUMBER (integer)</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5.0    point coordinates (n*real)</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4       POINT_NUMBER (integer)</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1.0 1.0    point coordinates (n*real)</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B036FA" w:rsidRDefault="00B036FA" w:rsidP="00B036FA">
      <w:pPr>
        <w:pStyle w:val="NoSpacing"/>
      </w:pPr>
      <w:r>
        <w:t>YORK_BOX_STRAIGHT_WIRE</w:t>
      </w:r>
    </w:p>
    <w:p w:rsidR="00B036FA" w:rsidRPr="007E383A" w:rsidRDefault="00B036FA" w:rsidP="00B036FA">
      <w:pPr>
        <w:pStyle w:val="NoSpacing"/>
      </w:pPr>
      <w:r>
        <w:t>DIPOLE</w:t>
      </w:r>
    </w:p>
    <w:p w:rsidR="00F5383D" w:rsidRDefault="00F5383D" w:rsidP="00055046">
      <w:pPr>
        <w:pStyle w:val="Heading2"/>
      </w:pPr>
      <w:bookmarkStart w:id="44" w:name="_Toc404075730"/>
      <w:r>
        <w:t>Cable_geometry_list</w:t>
      </w:r>
      <w:bookmarkEnd w:id="44"/>
    </w:p>
    <w:p w:rsidR="00F5383D" w:rsidRPr="00E50DFA" w:rsidRDefault="00F5383D" w:rsidP="00E04307">
      <w:r>
        <w:t>The cable_geometry_list packet creates a numbered list of the cable geometries required in the problem. The number of cable geometries is spec</w:t>
      </w:r>
      <w:r w:rsidR="00E50DFA">
        <w:t>ified followed by a list of the</w:t>
      </w:r>
      <w:r>
        <w:t xml:space="preserve"> files specifying the cable geometries.</w:t>
      </w:r>
      <w:r w:rsidR="00E50DFA">
        <w:t xml:space="preserve"> The file specifying the cable geometry should have the extension </w:t>
      </w:r>
      <w:r w:rsidR="00E50DFA" w:rsidRPr="00E50DFA">
        <w:rPr>
          <w:b/>
        </w:rPr>
        <w:t>.cable</w:t>
      </w:r>
      <w:r w:rsidR="00E50DFA">
        <w:rPr>
          <w:b/>
        </w:rPr>
        <w:t xml:space="preserve"> </w:t>
      </w:r>
      <w:r w:rsidR="00E50DFA">
        <w:t>but this extension should be left off the filename.</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AC07C0">
      <w:pPr>
        <w:pStyle w:val="NoSpacing"/>
      </w:pPr>
    </w:p>
    <w:p w:rsidR="00F5383D" w:rsidRDefault="00F5383D" w:rsidP="00AC07C0">
      <w:pPr>
        <w:pStyle w:val="NoSpacing"/>
      </w:pPr>
      <w:r>
        <w:t>Cable_geometry_list_packet_data</w:t>
      </w:r>
    </w:p>
    <w:p w:rsidR="00F5383D" w:rsidRDefault="00F5383D" w:rsidP="00AC07C0">
      <w:pPr>
        <w:pStyle w:val="NoSpacing"/>
      </w:pPr>
      <w:r>
        <w:lastRenderedPageBreak/>
        <w:t>2  number of cable geometries</w:t>
      </w:r>
    </w:p>
    <w:p w:rsidR="00F5383D" w:rsidRDefault="00F5383D" w:rsidP="00AC07C0">
      <w:pPr>
        <w:pStyle w:val="NoSpacing"/>
      </w:pPr>
      <w:r>
        <w:t>1  cable geometry number, Cable geometry type (file name) follows:</w:t>
      </w:r>
    </w:p>
    <w:p w:rsidR="00F5383D" w:rsidRDefault="00F5383D" w:rsidP="00AC07C0">
      <w:pPr>
        <w:pStyle w:val="NoSpacing"/>
      </w:pPr>
      <w:r w:rsidRPr="00AC07C0">
        <w:t>1.5mm_single_wire</w:t>
      </w:r>
    </w:p>
    <w:p w:rsidR="00F5383D" w:rsidRDefault="00F5383D" w:rsidP="000E5739">
      <w:pPr>
        <w:pStyle w:val="NoSpacing"/>
      </w:pPr>
      <w:r>
        <w:t>2  cable geometry number, Cable geometry type (file name) follows:</w:t>
      </w:r>
    </w:p>
    <w:p w:rsidR="00F5383D" w:rsidRDefault="00E50DFA" w:rsidP="000E5739">
      <w:pPr>
        <w:pStyle w:val="NoSpacing"/>
      </w:pPr>
      <w:r>
        <w:t>RG58</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B036FA" w:rsidP="00CC3D9B">
      <w:pPr>
        <w:pStyle w:val="NoSpacing"/>
      </w:pPr>
      <w:r>
        <w:t>DIPOLE</w:t>
      </w:r>
    </w:p>
    <w:p w:rsidR="00CC3D9B" w:rsidRDefault="00B036FA" w:rsidP="00CC3D9B">
      <w:pPr>
        <w:pStyle w:val="NoSpacing"/>
      </w:pPr>
      <w:r>
        <w:t>COAX_MONOPOLE</w:t>
      </w:r>
    </w:p>
    <w:p w:rsidR="00F5383D" w:rsidRDefault="00F5383D" w:rsidP="00AC07C0">
      <w:pPr>
        <w:pStyle w:val="NoSpacing"/>
      </w:pPr>
    </w:p>
    <w:p w:rsidR="00F5383D" w:rsidRDefault="00F5383D" w:rsidP="00055046">
      <w:pPr>
        <w:pStyle w:val="Heading2"/>
      </w:pPr>
      <w:bookmarkStart w:id="45" w:name="_Toc404075731"/>
      <w:r>
        <w:t>Cable_list</w:t>
      </w:r>
      <w:bookmarkEnd w:id="45"/>
    </w:p>
    <w:p w:rsidR="00F5383D" w:rsidRDefault="00F5383D" w:rsidP="00E50DFA">
      <w:pPr>
        <w:pStyle w:val="NoSpacing"/>
      </w:pPr>
      <w:r>
        <w:t xml:space="preserve">The cable list creates cable routes from lists of line segments defined in the line_list packet. The cable end </w:t>
      </w:r>
      <w:r w:rsidR="00E50DFA">
        <w:t>junction</w:t>
      </w:r>
      <w:r>
        <w:t xml:space="preserve">s are specified i.e. a cable must end on a specified junction. </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AC07C0">
      <w:pPr>
        <w:pStyle w:val="NoSpacing"/>
      </w:pPr>
      <w:r>
        <w:t>cable_list</w:t>
      </w:r>
    </w:p>
    <w:p w:rsidR="00F5383D" w:rsidRDefault="00F5383D" w:rsidP="00AC07C0">
      <w:pPr>
        <w:pStyle w:val="NoSpacing"/>
      </w:pPr>
      <w:r>
        <w:t>2  number of cables</w:t>
      </w:r>
    </w:p>
    <w:p w:rsidR="00F5383D" w:rsidRDefault="00F5383D" w:rsidP="00AC07C0">
      <w:pPr>
        <w:pStyle w:val="NoSpacing"/>
      </w:pPr>
      <w:r>
        <w:t xml:space="preserve">1  CABLE_NUMBER, </w:t>
      </w:r>
    </w:p>
    <w:p w:rsidR="00F5383D" w:rsidRDefault="00F5383D" w:rsidP="00AC07C0">
      <w:pPr>
        <w:pStyle w:val="NoSpacing"/>
      </w:pPr>
      <w:r>
        <w:t>1 cable geometry number</w:t>
      </w:r>
    </w:p>
    <w:p w:rsidR="00F5383D" w:rsidRDefault="00F5383D" w:rsidP="00AC07C0">
      <w:pPr>
        <w:pStyle w:val="NoSpacing"/>
      </w:pPr>
      <w:r>
        <w:t>1 number of lines on cable route</w:t>
      </w:r>
    </w:p>
    <w:p w:rsidR="00F5383D" w:rsidRDefault="00F5383D" w:rsidP="00AC07C0">
      <w:pPr>
        <w:pStyle w:val="NoSpacing"/>
      </w:pPr>
      <w:r>
        <w:t>1 cable line list</w:t>
      </w:r>
    </w:p>
    <w:p w:rsidR="00F5383D" w:rsidRDefault="00E50DFA" w:rsidP="00AC07C0">
      <w:pPr>
        <w:pStyle w:val="NoSpacing"/>
      </w:pPr>
      <w:r>
        <w:t>2</w:t>
      </w:r>
      <w:r w:rsidR="00F5383D">
        <w:t xml:space="preserve">  end 1 junction number</w:t>
      </w:r>
    </w:p>
    <w:p w:rsidR="00F5383D" w:rsidRDefault="00F5383D" w:rsidP="00AC07C0">
      <w:pPr>
        <w:pStyle w:val="NoSpacing"/>
      </w:pPr>
      <w:r>
        <w:t>1   end 2 junction number</w:t>
      </w:r>
    </w:p>
    <w:p w:rsidR="00F5383D" w:rsidRDefault="00F5383D" w:rsidP="00AC07C0">
      <w:pPr>
        <w:pStyle w:val="NoSpacing"/>
      </w:pPr>
      <w:r>
        <w:t xml:space="preserve">2  CABLE_NUMBER, </w:t>
      </w:r>
    </w:p>
    <w:p w:rsidR="00F5383D" w:rsidRDefault="00E50DFA" w:rsidP="00AC07C0">
      <w:pPr>
        <w:pStyle w:val="NoSpacing"/>
      </w:pPr>
      <w:r>
        <w:t>2</w:t>
      </w:r>
      <w:r w:rsidR="00F5383D">
        <w:t xml:space="preserve"> cable geometry number</w:t>
      </w:r>
    </w:p>
    <w:p w:rsidR="00F5383D" w:rsidRDefault="00F5383D" w:rsidP="00AC07C0">
      <w:pPr>
        <w:pStyle w:val="NoSpacing"/>
      </w:pPr>
      <w:r>
        <w:t xml:space="preserve">5 number of lines on cable route </w:t>
      </w:r>
    </w:p>
    <w:p w:rsidR="00F5383D" w:rsidRDefault="00F5383D" w:rsidP="00AC07C0">
      <w:pPr>
        <w:pStyle w:val="NoSpacing"/>
      </w:pPr>
      <w:r>
        <w:t>2 3 4 5 6 cable line list</w:t>
      </w:r>
    </w:p>
    <w:p w:rsidR="00F5383D" w:rsidRDefault="00E50DFA" w:rsidP="00AC07C0">
      <w:pPr>
        <w:pStyle w:val="NoSpacing"/>
      </w:pPr>
      <w:r>
        <w:t xml:space="preserve">3 </w:t>
      </w:r>
      <w:r w:rsidR="00F5383D">
        <w:t>end 1 junction number</w:t>
      </w:r>
    </w:p>
    <w:p w:rsidR="00F5383D" w:rsidRDefault="00E50DFA" w:rsidP="00AC07C0">
      <w:pPr>
        <w:pStyle w:val="NoSpacing"/>
      </w:pPr>
      <w:r>
        <w:t>4  end 2 junction</w:t>
      </w:r>
      <w:r w:rsidR="00F5383D">
        <w:t xml:space="preserve"> number</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B036FA" w:rsidP="00CC3D9B">
      <w:pPr>
        <w:pStyle w:val="NoSpacing"/>
      </w:pPr>
      <w:r>
        <w:t>YORK_BOX_STRAIGHT_WIRE</w:t>
      </w:r>
    </w:p>
    <w:p w:rsidR="00B036FA" w:rsidRDefault="00B036FA" w:rsidP="00CC3D9B">
      <w:pPr>
        <w:pStyle w:val="NoSpacing"/>
      </w:pPr>
      <w:r>
        <w:t>MTL_CROSSTALK</w:t>
      </w:r>
    </w:p>
    <w:p w:rsidR="00CC3D9B" w:rsidRDefault="00CC3D9B" w:rsidP="00AC07C0">
      <w:pPr>
        <w:pStyle w:val="NoSpacing"/>
      </w:pPr>
    </w:p>
    <w:p w:rsidR="00F5383D" w:rsidRDefault="00F5383D" w:rsidP="00055046">
      <w:pPr>
        <w:pStyle w:val="Heading2"/>
      </w:pPr>
      <w:bookmarkStart w:id="46" w:name="_Toc404075732"/>
      <w:r>
        <w:t>Cable_</w:t>
      </w:r>
      <w:r w:rsidR="0084564E">
        <w:t>junction</w:t>
      </w:r>
      <w:r>
        <w:t>_list</w:t>
      </w:r>
      <w:bookmarkEnd w:id="46"/>
    </w:p>
    <w:p w:rsidR="00F5383D" w:rsidRDefault="00F5383D" w:rsidP="00055046">
      <w:pPr>
        <w:pStyle w:val="NoSpacing"/>
      </w:pPr>
    </w:p>
    <w:p w:rsidR="0084564E" w:rsidRDefault="00F5383D" w:rsidP="00055046">
      <w:pPr>
        <w:pStyle w:val="NoSpacing"/>
      </w:pPr>
      <w:r>
        <w:t xml:space="preserve">Cable </w:t>
      </w:r>
      <w:r w:rsidR="0084564E">
        <w:t>junction</w:t>
      </w:r>
      <w:r>
        <w:t xml:space="preserve">s i.e. where cables </w:t>
      </w:r>
      <w:r w:rsidR="0084564E">
        <w:t xml:space="preserve">connect together or </w:t>
      </w:r>
      <w:r>
        <w:t xml:space="preserve">terminate to cell faces are specified here. </w:t>
      </w:r>
    </w:p>
    <w:p w:rsidR="00F5383D" w:rsidRDefault="0084564E" w:rsidP="00055046">
      <w:pPr>
        <w:pStyle w:val="NoSpacing"/>
      </w:pPr>
      <w:r>
        <w:t>The junction specification starts with</w:t>
      </w:r>
      <w:r w:rsidR="00F5383D">
        <w:t xml:space="preserve"> the </w:t>
      </w:r>
      <w:r>
        <w:t>point in space where the junction is situated is specified from the point list</w:t>
      </w:r>
      <w:r w:rsidR="00F5383D">
        <w:t>.</w:t>
      </w:r>
      <w:r>
        <w:t xml:space="preserve"> The number of internal connection nodes is then specified, followed by t</w:t>
      </w:r>
      <w:r w:rsidR="00F5383D">
        <w:t>he list of cable</w:t>
      </w:r>
      <w:r>
        <w:t>s connecting to the junction</w:t>
      </w:r>
      <w:r w:rsidR="00F5383D">
        <w:t xml:space="preserve"> and correspon</w:t>
      </w:r>
      <w:r>
        <w:t>ding cable end numbers.</w:t>
      </w:r>
    </w:p>
    <w:p w:rsidR="0084564E" w:rsidRDefault="0084564E" w:rsidP="00055046">
      <w:pPr>
        <w:pStyle w:val="NoSpacing"/>
      </w:pPr>
    </w:p>
    <w:p w:rsidR="00F5383D" w:rsidRDefault="0084564E" w:rsidP="00055046">
      <w:pPr>
        <w:pStyle w:val="NoSpacing"/>
      </w:pPr>
      <w:r>
        <w:t>For each cable connecting to the junction, t</w:t>
      </w:r>
      <w:r w:rsidR="00F5383D">
        <w:t>he topology of the individual cable c</w:t>
      </w:r>
      <w:r>
        <w:t xml:space="preserve">onnectivity is defined by </w:t>
      </w:r>
      <w:r w:rsidR="00F5383D">
        <w:t xml:space="preserve">a P matrix </w:t>
      </w:r>
      <w:r>
        <w:t>for each cable. This</w:t>
      </w:r>
      <w:r w:rsidR="00F5383D">
        <w:t xml:space="preserve"> specifies how the conductors of the cable connect to the internal connection nodes. The number of rows in the P matrix for each cable is N_internal_connection_nodes  and the number of columns is N_cable_conductors.</w:t>
      </w:r>
    </w:p>
    <w:p w:rsidR="0084564E" w:rsidRDefault="0084564E" w:rsidP="00055046">
      <w:pPr>
        <w:pStyle w:val="NoSpacing"/>
      </w:pPr>
      <w:r>
        <w:t>Following the connection P matrix, voltage source functions</w:t>
      </w:r>
      <w:r w:rsidR="00B0420C">
        <w:t xml:space="preserve"> (one for each conductor, zero for no source)</w:t>
      </w:r>
      <w:r>
        <w:t xml:space="preserve"> are specified followed by any resistances</w:t>
      </w:r>
      <w:r w:rsidR="00B0420C">
        <w:t xml:space="preserve"> (again, one value for each conductor in the cable</w:t>
      </w:r>
      <w:r>
        <w:t>.</w:t>
      </w:r>
      <w:r w:rsidR="00B0420C">
        <w:t>)</w:t>
      </w:r>
      <w:r>
        <w:t xml:space="preserve"> </w:t>
      </w:r>
    </w:p>
    <w:p w:rsidR="00B0420C" w:rsidRDefault="00B0420C" w:rsidP="00055046">
      <w:pPr>
        <w:pStyle w:val="NoSpacing"/>
      </w:pPr>
    </w:p>
    <w:p w:rsidR="00B0420C" w:rsidRDefault="00B0420C" w:rsidP="00055046">
      <w:pPr>
        <w:pStyle w:val="NoSpacing"/>
      </w:pPr>
      <w:r>
        <w:lastRenderedPageBreak/>
        <w:t>Following the individual cable data we can specify any internal impedances to be connected between the internal connection nodes at the junction. This allows the creation of simple termination networks. Internal impedances are specified by the internal connection nodes between which they are connected followed by the impedance defined in the usual frequency dependent rational function form.</w:t>
      </w:r>
    </w:p>
    <w:p w:rsidR="00B0420C" w:rsidRDefault="00B0420C" w:rsidP="00055046">
      <w:pPr>
        <w:pStyle w:val="NoSpacing"/>
      </w:pPr>
    </w:p>
    <w:p w:rsidR="00B0420C" w:rsidRDefault="00B0420C" w:rsidP="00055046">
      <w:pPr>
        <w:pStyle w:val="NoSpacing"/>
      </w:pPr>
      <w:r>
        <w:t>Finally there is an option to force a junction onto a TLM cell face (FACE) and furthermore to allow a V=0 boundary condition to be applied to one of the internal connection nodes. This models a connection to a surface in the mesh and allows</w:t>
      </w:r>
      <w:r w:rsidRPr="00B0420C">
        <w:t xml:space="preserve"> </w:t>
      </w:r>
      <w:r>
        <w:t>current to flow from the cables and onto the surface.</w:t>
      </w:r>
    </w:p>
    <w:p w:rsidR="00F5383D" w:rsidRDefault="00F5383D" w:rsidP="00055046">
      <w:pPr>
        <w:pStyle w:val="NoSpacing"/>
      </w:pPr>
      <w:r>
        <w:t xml:space="preserve">There is a boundary condition on each internal connection node, setting this to -1 connects the corresponding internal connection node to the surface. Note: for this to work there must be a conducting surface at the position of the termination face in the mesh. Also if boundary conditions are being applied then it is only strictly necessary to have a single internal connection node with boundary condition -1 as multiple internal connection nodes with boundary condition -1 will effectively be joined together anyway. </w:t>
      </w:r>
    </w:p>
    <w:p w:rsidR="00F5383D" w:rsidRDefault="00F5383D" w:rsidP="00055046">
      <w:pPr>
        <w:pStyle w:val="NoSpacing"/>
      </w:pPr>
    </w:p>
    <w:p w:rsidR="00F5383D" w:rsidRDefault="00F5383D" w:rsidP="00055046">
      <w:pPr>
        <w:pStyle w:val="NoSpacing"/>
      </w:pPr>
    </w:p>
    <w:p w:rsidR="00F5383D" w:rsidRDefault="00B0420C" w:rsidP="00055046">
      <w:pPr>
        <w:pStyle w:val="NoSpacing"/>
      </w:pPr>
      <w:r>
        <w:t xml:space="preserve">Note that a junction on a surface </w:t>
      </w:r>
      <w:r w:rsidR="00F5383D">
        <w:t xml:space="preserve">may have cables incident upon it from </w:t>
      </w:r>
      <w:r>
        <w:t xml:space="preserve">two </w:t>
      </w:r>
      <w:r w:rsidR="00F5383D">
        <w:t xml:space="preserve">opposite directions. The connectivity and boundary conditions may be set such that signals on cables can be transmitted through surfaces e.g. a coax feed through a ground plane. </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B0420C" w:rsidRDefault="00B0420C" w:rsidP="0063355F">
      <w:pPr>
        <w:pStyle w:val="NoSpacing"/>
      </w:pP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number of junctions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JUNCTION NUMBER</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junction point number</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number of internal connection nodes (n_int)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number of cables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2   cable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1   corresponding cable end number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number of external conductors (n_ext)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P matrix: matrix (n_int rows* n_ext columns)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voltage source function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25.0 </w:t>
      </w:r>
      <w:r>
        <w:rPr>
          <w:rFonts w:ascii="Courier New" w:hAnsi="Courier New" w:cs="Courier New"/>
        </w:rPr>
        <w:tab/>
        <w:t>Cable 1 impedance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number of external conductors (n_ext)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P matrix: matrix (n_int rows* n_ext columns)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voltage source function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25.0 </w:t>
      </w:r>
      <w:r>
        <w:rPr>
          <w:rFonts w:ascii="Courier New" w:hAnsi="Courier New" w:cs="Courier New"/>
        </w:rPr>
        <w:tab/>
        <w:t>Cable 2 impedance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number of internal impedances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JUNCTION NUMBER</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3    junction point number</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number of internal connection nodes (n_int)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number of cables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3   cable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1   corresponding cable end number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number of external conductors (n_ext)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P matrix: matrix (n_int rows* n_ext columns)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voltage source function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5.0 </w:t>
      </w:r>
      <w:r>
        <w:rPr>
          <w:rFonts w:ascii="Courier New" w:hAnsi="Courier New" w:cs="Courier New"/>
        </w:rPr>
        <w:tab/>
        <w:t>Cable 1 impedance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number of external conductors (n_ext)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t>Cable 2 P matrix: matrix (n_int rows* n_ext columns)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voltage source function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0.0 </w:t>
      </w:r>
      <w:r>
        <w:rPr>
          <w:rFonts w:ascii="Courier New" w:hAnsi="Courier New" w:cs="Courier New"/>
        </w:rPr>
        <w:tab/>
        <w:t>Cable 2 impedance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number of internal impedances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Internal impedance number</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2 ! between internal conection nodes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Impedance filter function</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a order</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0.0987 6.59e-10</w:t>
      </w:r>
      <w:r>
        <w:rPr>
          <w:rFonts w:ascii="Courier New" w:hAnsi="Courier New" w:cs="Courier New"/>
        </w:rPr>
        <w:tab/>
        <w:t># a coefficients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FACE</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boundary condition (-1 indicates V=0 i.e. </w:t>
      </w:r>
      <w:r w:rsidR="0090660F">
        <w:rPr>
          <w:rFonts w:ascii="Courier New" w:hAnsi="Courier New" w:cs="Courier New"/>
        </w:rPr>
        <w:t xml:space="preserve">surface </w:t>
      </w:r>
      <w:r>
        <w:rPr>
          <w:rFonts w:ascii="Courier New" w:hAnsi="Courier New" w:cs="Courier New"/>
        </w:rPr>
        <w:t>connection</w:t>
      </w:r>
      <w:r w:rsidR="0090660F">
        <w:rPr>
          <w:rFonts w:ascii="Courier New" w:hAnsi="Courier New" w:cs="Courier New"/>
        </w:rPr>
        <w:t>)</w:t>
      </w:r>
      <w:r>
        <w:rPr>
          <w:rFonts w:ascii="Courier New" w:hAnsi="Courier New" w:cs="Courier New"/>
        </w:rPr>
        <w:t xml:space="preserve"> </w:t>
      </w:r>
    </w:p>
    <w:p w:rsidR="00B0420C" w:rsidRDefault="00B0420C" w:rsidP="0063355F">
      <w:pPr>
        <w:pStyle w:val="NoSpacing"/>
      </w:pPr>
    </w:p>
    <w:p w:rsidR="00F5383D" w:rsidRDefault="00F5383D" w:rsidP="0063355F">
      <w:pPr>
        <w:pStyle w:val="NoSpacing"/>
      </w:pPr>
      <w:r>
        <w:t>Coax feeding a monopole through a ground plane. Cable 1 is the coaxial cable with two conductions, the screen being conductor 1, cable 2 is the single conductor monopole. The termination below specifies a c</w:t>
      </w:r>
      <w:r w:rsidR="0090660F">
        <w:t>o</w:t>
      </w:r>
      <w:r>
        <w:t xml:space="preserve">ax to monopole feed through a ground plane where the screen is connected to the ground plane and the inner conductor feeds the monopole.   </w:t>
      </w:r>
    </w:p>
    <w:p w:rsidR="0090660F" w:rsidRDefault="0090660F" w:rsidP="0063355F">
      <w:pPr>
        <w:pStyle w:val="NoSpacing"/>
      </w:pP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number of junctions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JUNCTION NUMBER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junction point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internal connection nodes (n_int)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cables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2   cable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1   corresponding cable end number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2   </w:t>
      </w:r>
      <w:r>
        <w:rPr>
          <w:rFonts w:ascii="Courier New" w:hAnsi="Courier New" w:cs="Courier New"/>
        </w:rPr>
        <w:tab/>
        <w:t>Cable 1 number of external conductors (n_ext)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 1 0  </w:t>
      </w:r>
      <w:r>
        <w:rPr>
          <w:rFonts w:ascii="Courier New" w:hAnsi="Courier New" w:cs="Courier New"/>
        </w:rPr>
        <w:tab/>
        <w:t>Cable 1 P matrix: matrix (n_int rows* n_ext columns)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-1 1</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0    0</w:t>
      </w:r>
      <w:r>
        <w:rPr>
          <w:rFonts w:ascii="Courier New" w:hAnsi="Courier New" w:cs="Courier New"/>
        </w:rPr>
        <w:tab/>
        <w:t>Cable 1 voltage source function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0.0 0.0</w:t>
      </w:r>
      <w:r>
        <w:rPr>
          <w:rFonts w:ascii="Courier New" w:hAnsi="Courier New" w:cs="Courier New"/>
        </w:rPr>
        <w:tab/>
        <w:t>Cable 1 impedance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number of external conductors (n_ext)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P matrix: matrix (n_int rows* n_ext columns)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t>Cable 2 voltage source function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0.0</w:t>
      </w:r>
      <w:r>
        <w:rPr>
          <w:rFonts w:ascii="Courier New" w:hAnsi="Courier New" w:cs="Courier New"/>
        </w:rPr>
        <w:tab/>
        <w:t>Cable 2 impedance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Number of internal impedances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FACE</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0 -1  boundary condition (-1 indicates V=0 i.e. surface connection) </w:t>
      </w:r>
    </w:p>
    <w:p w:rsidR="00CC3D9B" w:rsidRDefault="00CC3D9B" w:rsidP="00CC3D9B">
      <w:pPr>
        <w:pStyle w:val="NoSpacing"/>
      </w:pPr>
    </w:p>
    <w:p w:rsidR="00CC3D9B" w:rsidRDefault="00CC3D9B" w:rsidP="00CC3D9B">
      <w:pPr>
        <w:pStyle w:val="NoSpacing"/>
        <w:rPr>
          <w:b/>
          <w:u w:val="single"/>
        </w:rPr>
      </w:pPr>
      <w:r w:rsidRPr="00CC3D9B">
        <w:rPr>
          <w:b/>
          <w:u w:val="single"/>
        </w:rPr>
        <w:t>Example test cases:</w:t>
      </w:r>
    </w:p>
    <w:p w:rsidR="00B036FA" w:rsidRPr="00CC3D9B" w:rsidRDefault="00B036FA" w:rsidP="00CC3D9B">
      <w:pPr>
        <w:pStyle w:val="NoSpacing"/>
        <w:rPr>
          <w:b/>
          <w:u w:val="single"/>
        </w:rPr>
      </w:pPr>
    </w:p>
    <w:p w:rsidR="00B036FA" w:rsidRDefault="00B036FA" w:rsidP="00CC3D9B">
      <w:pPr>
        <w:pStyle w:val="NoSpacing"/>
      </w:pPr>
      <w:r>
        <w:t>CABLE_TEST</w:t>
      </w:r>
    </w:p>
    <w:p w:rsidR="00CC3D9B" w:rsidRDefault="00B036FA" w:rsidP="00CC3D9B">
      <w:pPr>
        <w:pStyle w:val="NoSpacing"/>
      </w:pPr>
      <w:r>
        <w:t>YORK_BOX_STRAIGHT_WIRE</w:t>
      </w:r>
    </w:p>
    <w:p w:rsidR="00F5383D" w:rsidRDefault="00B036FA" w:rsidP="0063355F">
      <w:pPr>
        <w:pStyle w:val="NoSpacing"/>
      </w:pPr>
      <w:r>
        <w:t>COAX_MONOPOLE</w:t>
      </w:r>
    </w:p>
    <w:p w:rsidR="00B036FA" w:rsidRPr="00B036FA" w:rsidRDefault="00B036FA" w:rsidP="00B036FA">
      <w:pPr>
        <w:autoSpaceDE w:val="0"/>
        <w:autoSpaceDN w:val="0"/>
        <w:adjustRightInd w:val="0"/>
        <w:spacing w:after="0" w:line="240" w:lineRule="auto"/>
        <w:rPr>
          <w:rFonts w:cs="Courier New"/>
        </w:rPr>
      </w:pPr>
      <w:r w:rsidRPr="00B036FA">
        <w:rPr>
          <w:rFonts w:cs="Courier New"/>
        </w:rPr>
        <w:t>AIRCRAFT_DIRECT_CURRENT_INJECTION</w:t>
      </w:r>
    </w:p>
    <w:p w:rsidR="00B036FA" w:rsidRDefault="00B036FA" w:rsidP="0063355F">
      <w:pPr>
        <w:pStyle w:val="NoSpacing"/>
      </w:pPr>
    </w:p>
    <w:p w:rsidR="00F5383D" w:rsidRDefault="00F5383D" w:rsidP="00055046">
      <w:pPr>
        <w:pStyle w:val="Heading2"/>
      </w:pPr>
      <w:bookmarkStart w:id="47" w:name="_Toc404075733"/>
      <w:r>
        <w:t>Cable_output_list</w:t>
      </w:r>
      <w:bookmarkEnd w:id="47"/>
    </w:p>
    <w:p w:rsidR="00F5383D" w:rsidRDefault="00F5383D" w:rsidP="00055046">
      <w:pPr>
        <w:pStyle w:val="NoSpacing"/>
      </w:pPr>
    </w:p>
    <w:p w:rsidR="00F5383D" w:rsidRPr="0063355F" w:rsidRDefault="00F5383D" w:rsidP="00612D06">
      <w:pPr>
        <w:pStyle w:val="NoSpacing"/>
      </w:pPr>
      <w:r>
        <w:t>Cable outputs are defined in the cable_list packet</w:t>
      </w:r>
      <w:r w:rsidRPr="00612D06">
        <w:t xml:space="preserve"> </w:t>
      </w:r>
      <w:r w:rsidR="0090660F">
        <w:t>using the cable number and also specifying a point number from the point_list packet. The cable current at the cable node closest to the specified point will be written to a file with extension</w:t>
      </w:r>
      <w:r>
        <w:t xml:space="preserve"> </w:t>
      </w:r>
      <w:r w:rsidRPr="00612D06">
        <w:rPr>
          <w:b/>
        </w:rPr>
        <w:t>.cable_current.tout</w:t>
      </w:r>
      <w:r w:rsidR="0090660F">
        <w:t>.</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Pr="00CC3D9B" w:rsidRDefault="00F5383D" w:rsidP="00CC3D9B">
      <w:pPr>
        <w:pStyle w:val="NoSpacing"/>
        <w:rPr>
          <w:rFonts w:ascii="Courier New" w:hAnsi="Courier New" w:cs="Courier New"/>
        </w:rPr>
      </w:pPr>
      <w:r w:rsidRPr="00CC3D9B">
        <w:rPr>
          <w:rFonts w:ascii="Courier New" w:hAnsi="Courier New" w:cs="Courier New"/>
        </w:rPr>
        <w:t>cable_output_list</w:t>
      </w:r>
    </w:p>
    <w:p w:rsidR="00F5383D" w:rsidRPr="00CC3D9B" w:rsidRDefault="00F5383D" w:rsidP="00CC3D9B">
      <w:pPr>
        <w:pStyle w:val="NoSpacing"/>
        <w:rPr>
          <w:rFonts w:ascii="Courier New" w:hAnsi="Courier New" w:cs="Courier New"/>
        </w:rPr>
      </w:pPr>
      <w:r w:rsidRPr="00CC3D9B">
        <w:rPr>
          <w:rFonts w:ascii="Courier New" w:hAnsi="Courier New" w:cs="Courier New"/>
        </w:rPr>
        <w:t>3  number of cable_outputs</w:t>
      </w:r>
    </w:p>
    <w:p w:rsidR="00F5383D" w:rsidRPr="00CC3D9B" w:rsidRDefault="00F5383D" w:rsidP="00CC3D9B">
      <w:pPr>
        <w:pStyle w:val="NoSpacing"/>
        <w:rPr>
          <w:rFonts w:ascii="Courier New" w:hAnsi="Courier New" w:cs="Courier New"/>
        </w:rPr>
      </w:pPr>
      <w:r w:rsidRPr="00CC3D9B">
        <w:rPr>
          <w:rFonts w:ascii="Courier New" w:hAnsi="Courier New" w:cs="Courier New"/>
        </w:rPr>
        <w:t>1  cable output number</w:t>
      </w:r>
    </w:p>
    <w:p w:rsidR="00F5383D" w:rsidRPr="00CC3D9B" w:rsidRDefault="00F5383D" w:rsidP="00CC3D9B">
      <w:pPr>
        <w:pStyle w:val="NoSpacing"/>
        <w:rPr>
          <w:rFonts w:ascii="Courier New" w:hAnsi="Courier New" w:cs="Courier New"/>
        </w:rPr>
      </w:pPr>
      <w:r w:rsidRPr="00CC3D9B">
        <w:rPr>
          <w:rFonts w:ascii="Courier New" w:hAnsi="Courier New" w:cs="Courier New"/>
        </w:rPr>
        <w:t xml:space="preserve">1 </w:t>
      </w:r>
      <w:r w:rsidR="0090660F" w:rsidRPr="00CC3D9B">
        <w:rPr>
          <w:rFonts w:ascii="Courier New" w:hAnsi="Courier New" w:cs="Courier New"/>
        </w:rPr>
        <w:t>closest point number</w:t>
      </w:r>
    </w:p>
    <w:p w:rsidR="00F5383D" w:rsidRPr="00CC3D9B" w:rsidRDefault="00F5383D" w:rsidP="00CC3D9B">
      <w:pPr>
        <w:pStyle w:val="NoSpacing"/>
        <w:rPr>
          <w:rFonts w:ascii="Courier New" w:hAnsi="Courier New" w:cs="Courier New"/>
        </w:rPr>
      </w:pPr>
      <w:r w:rsidRPr="00CC3D9B">
        <w:rPr>
          <w:rFonts w:ascii="Courier New" w:hAnsi="Courier New" w:cs="Courier New"/>
        </w:rPr>
        <w:t>1 cable end number</w:t>
      </w:r>
    </w:p>
    <w:p w:rsidR="00F5383D" w:rsidRPr="00CC3D9B" w:rsidRDefault="00F5383D" w:rsidP="00CC3D9B">
      <w:pPr>
        <w:pStyle w:val="NoSpacing"/>
        <w:rPr>
          <w:rFonts w:ascii="Courier New" w:hAnsi="Courier New" w:cs="Courier New"/>
        </w:rPr>
      </w:pPr>
      <w:r w:rsidRPr="00CC3D9B">
        <w:rPr>
          <w:rFonts w:ascii="Courier New" w:hAnsi="Courier New" w:cs="Courier New"/>
        </w:rPr>
        <w:t>2 cable output number</w:t>
      </w:r>
    </w:p>
    <w:p w:rsidR="00F5383D" w:rsidRPr="00CC3D9B" w:rsidRDefault="00F5383D" w:rsidP="00CC3D9B">
      <w:pPr>
        <w:pStyle w:val="NoSpacing"/>
        <w:rPr>
          <w:rFonts w:ascii="Courier New" w:hAnsi="Courier New" w:cs="Courier New"/>
        </w:rPr>
      </w:pPr>
      <w:r w:rsidRPr="00CC3D9B">
        <w:rPr>
          <w:rFonts w:ascii="Courier New" w:hAnsi="Courier New" w:cs="Courier New"/>
        </w:rPr>
        <w:t>2 cable number</w:t>
      </w:r>
    </w:p>
    <w:p w:rsidR="0090660F" w:rsidRPr="00CC3D9B" w:rsidRDefault="0090660F" w:rsidP="00CC3D9B">
      <w:pPr>
        <w:pStyle w:val="NoSpacing"/>
        <w:rPr>
          <w:rFonts w:ascii="Courier New" w:hAnsi="Courier New" w:cs="Courier New"/>
        </w:rPr>
      </w:pPr>
      <w:r w:rsidRPr="00CC3D9B">
        <w:rPr>
          <w:rFonts w:ascii="Courier New" w:hAnsi="Courier New" w:cs="Courier New"/>
        </w:rPr>
        <w:t>5 closest point number</w:t>
      </w:r>
    </w:p>
    <w:p w:rsidR="00F5383D" w:rsidRPr="00CC3D9B" w:rsidRDefault="00F5383D" w:rsidP="00CC3D9B">
      <w:pPr>
        <w:pStyle w:val="NoSpacing"/>
        <w:rPr>
          <w:rFonts w:ascii="Courier New" w:hAnsi="Courier New" w:cs="Courier New"/>
        </w:rPr>
      </w:pPr>
      <w:r w:rsidRPr="00CC3D9B">
        <w:rPr>
          <w:rFonts w:ascii="Courier New" w:hAnsi="Courier New" w:cs="Courier New"/>
        </w:rPr>
        <w:t>3 cable output number</w:t>
      </w:r>
    </w:p>
    <w:p w:rsidR="00F5383D" w:rsidRPr="00CC3D9B" w:rsidRDefault="00F5383D" w:rsidP="00CC3D9B">
      <w:pPr>
        <w:pStyle w:val="NoSpacing"/>
        <w:rPr>
          <w:rFonts w:ascii="Courier New" w:hAnsi="Courier New" w:cs="Courier New"/>
        </w:rPr>
      </w:pPr>
      <w:r w:rsidRPr="00CC3D9B">
        <w:rPr>
          <w:rFonts w:ascii="Courier New" w:hAnsi="Courier New" w:cs="Courier New"/>
        </w:rPr>
        <w:t>2 cable number</w:t>
      </w:r>
    </w:p>
    <w:p w:rsidR="0090660F" w:rsidRPr="00CC3D9B" w:rsidRDefault="0090660F" w:rsidP="00CC3D9B">
      <w:pPr>
        <w:pStyle w:val="NoSpacing"/>
        <w:rPr>
          <w:rFonts w:ascii="Courier New" w:hAnsi="Courier New" w:cs="Courier New"/>
        </w:rPr>
      </w:pPr>
      <w:r w:rsidRPr="00CC3D9B">
        <w:rPr>
          <w:rFonts w:ascii="Courier New" w:hAnsi="Courier New" w:cs="Courier New"/>
        </w:rPr>
        <w:t>4 closest point number</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B036FA" w:rsidRDefault="00B036FA" w:rsidP="00B036FA">
      <w:pPr>
        <w:pStyle w:val="NoSpacing"/>
      </w:pPr>
      <w:r>
        <w:t>YORK_BOX_STRAIGHT_WIRE</w:t>
      </w:r>
    </w:p>
    <w:p w:rsidR="00CC3D9B" w:rsidRDefault="00B036FA" w:rsidP="0090660F">
      <w:pPr>
        <w:pStyle w:val="NoSpacing"/>
      </w:pPr>
      <w:r>
        <w:t>COAX_MONOPOLE</w:t>
      </w:r>
    </w:p>
    <w:p w:rsidR="00F5383D" w:rsidRDefault="00F5383D" w:rsidP="00AC07C0">
      <w:pPr>
        <w:pStyle w:val="Heading2"/>
      </w:pPr>
      <w:bookmarkStart w:id="48" w:name="_Toc404075734"/>
      <w:r>
        <w:t>Volume_material_list</w:t>
      </w:r>
      <w:bookmarkEnd w:id="48"/>
    </w:p>
    <w:p w:rsidR="0090660F" w:rsidRDefault="00F5383D" w:rsidP="00CA5201">
      <w:pPr>
        <w:pStyle w:val="NoSpacing"/>
      </w:pPr>
      <w:r>
        <w:t xml:space="preserve">The volume_material_list associates numbered volumes defined in the volume_list packet with material properties. The volume material properties are </w:t>
      </w:r>
      <w:r w:rsidR="0090660F">
        <w:t xml:space="preserve">either defined as PEC, PMC or are DISPERSIVE materials with properties </w:t>
      </w:r>
      <w:r>
        <w:t>defined in a file which specifies the frequency dependent relative permittivity and permeability parameters of the volume. The</w:t>
      </w:r>
      <w:r w:rsidR="0090660F">
        <w:t xml:space="preserve"> dispersive material</w:t>
      </w:r>
      <w:r>
        <w:t xml:space="preserve"> file name specified does not include the </w:t>
      </w:r>
      <w:r w:rsidRPr="00A3160F">
        <w:rPr>
          <w:b/>
        </w:rPr>
        <w:t>.</w:t>
      </w:r>
      <w:r w:rsidR="0090660F">
        <w:rPr>
          <w:b/>
        </w:rPr>
        <w:t>v</w:t>
      </w:r>
      <w:r w:rsidRPr="00A3160F">
        <w:rPr>
          <w:b/>
        </w:rPr>
        <w:t>mat</w:t>
      </w:r>
      <w:r>
        <w:t xml:space="preserve"> extension used for </w:t>
      </w:r>
      <w:r w:rsidR="0090660F">
        <w:t xml:space="preserve">volume </w:t>
      </w:r>
      <w:r>
        <w:t xml:space="preserve">material properties. More than one </w:t>
      </w:r>
      <w:r w:rsidR="0090660F">
        <w:t xml:space="preserve">geometric </w:t>
      </w:r>
      <w:r>
        <w:t>v</w:t>
      </w:r>
      <w:r w:rsidR="0090660F">
        <w:t>o</w:t>
      </w:r>
      <w:r>
        <w:t xml:space="preserve">lume may be given the same property in each entry of the list therefore it is only required to have a single entry for each material type in the problem </w:t>
      </w:r>
    </w:p>
    <w:p w:rsidR="0090660F" w:rsidRDefault="0090660F" w:rsidP="00CA5201">
      <w:pPr>
        <w:pStyle w:val="NoSpacing"/>
      </w:pPr>
    </w:p>
    <w:p w:rsidR="00F5383D" w:rsidRDefault="0090660F" w:rsidP="00CA5201">
      <w:pPr>
        <w:pStyle w:val="NoSpacing"/>
        <w:rPr>
          <w:b/>
          <w:u w:val="single"/>
        </w:rPr>
      </w:pPr>
      <w:r w:rsidRPr="00F36BFD">
        <w:rPr>
          <w:b/>
          <w:u w:val="single"/>
        </w:rPr>
        <w:t>E</w:t>
      </w:r>
      <w:r w:rsidR="00F5383D" w:rsidRPr="00F36BFD">
        <w:rPr>
          <w:b/>
          <w:u w:val="single"/>
        </w:rPr>
        <w:t>xample</w:t>
      </w:r>
    </w:p>
    <w:p w:rsidR="0090660F" w:rsidRPr="00F36BFD" w:rsidRDefault="0090660F" w:rsidP="00CA5201">
      <w:pPr>
        <w:pStyle w:val="NoSpacing"/>
        <w:rPr>
          <w:b/>
          <w:u w:val="single"/>
        </w:rPr>
      </w:pP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volume_material_list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4   Number of volume materials (integer)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volume MATERIAL NUMBER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Dispersive</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MATERIAL_DIRECTORY/epsr=1.5</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volumes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3       volume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volume MATERIAL NUMBER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Dispersive</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MATERIAL_DIRECTORY/debye_1</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volumes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4       volume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3   volume MATERIAL NUMBER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PEC</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volumes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5 6       volume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4   volume MATERIAL NUMBER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PMC</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number of volumes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7       volume list</w:t>
      </w:r>
    </w:p>
    <w:p w:rsidR="00F5383D" w:rsidRDefault="00F5383D" w:rsidP="00AC07C0">
      <w:pPr>
        <w:pStyle w:val="NoSpacing"/>
      </w:pP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B036FA" w:rsidRPr="00B036FA" w:rsidRDefault="00B036FA" w:rsidP="00B036FA">
      <w:pPr>
        <w:autoSpaceDE w:val="0"/>
        <w:autoSpaceDN w:val="0"/>
        <w:adjustRightInd w:val="0"/>
        <w:spacing w:after="0" w:line="240" w:lineRule="auto"/>
        <w:rPr>
          <w:rFonts w:cs="Courier New"/>
        </w:rPr>
      </w:pPr>
      <w:r w:rsidRPr="00B036FA">
        <w:rPr>
          <w:rFonts w:cs="Courier New"/>
        </w:rPr>
        <w:t>RCS_DIELECTRIC_IBC_SPHERE</w:t>
      </w:r>
    </w:p>
    <w:p w:rsidR="00B036FA" w:rsidRPr="00B036FA" w:rsidRDefault="00B036FA" w:rsidP="00B036FA">
      <w:pPr>
        <w:autoSpaceDE w:val="0"/>
        <w:autoSpaceDN w:val="0"/>
        <w:adjustRightInd w:val="0"/>
        <w:spacing w:after="0" w:line="240" w:lineRule="auto"/>
        <w:rPr>
          <w:rFonts w:cs="Courier New"/>
        </w:rPr>
      </w:pPr>
      <w:r w:rsidRPr="00B036FA">
        <w:rPr>
          <w:rFonts w:cs="Courier New"/>
        </w:rPr>
        <w:t xml:space="preserve">DIELECTRIC_FILTER </w:t>
      </w:r>
    </w:p>
    <w:p w:rsidR="00B036FA" w:rsidRDefault="00B036FA" w:rsidP="00B036FA">
      <w:pPr>
        <w:autoSpaceDE w:val="0"/>
        <w:autoSpaceDN w:val="0"/>
        <w:adjustRightInd w:val="0"/>
        <w:spacing w:after="0" w:line="240" w:lineRule="auto"/>
        <w:rPr>
          <w:rFonts w:ascii="Courier New" w:hAnsi="Courier New" w:cs="Courier New"/>
          <w:sz w:val="20"/>
          <w:szCs w:val="20"/>
        </w:rPr>
      </w:pPr>
      <w:r w:rsidRPr="00B036FA">
        <w:rPr>
          <w:rFonts w:cs="Courier New"/>
        </w:rPr>
        <w:t>SAR_TEM_CELL</w:t>
      </w:r>
      <w:r>
        <w:rPr>
          <w:rFonts w:ascii="Courier New" w:hAnsi="Courier New" w:cs="Courier New"/>
          <w:sz w:val="20"/>
          <w:szCs w:val="20"/>
        </w:rPr>
        <w:t xml:space="preserve"> </w:t>
      </w:r>
    </w:p>
    <w:p w:rsidR="00B036FA" w:rsidRDefault="00B036FA" w:rsidP="00B036FA">
      <w:pPr>
        <w:autoSpaceDE w:val="0"/>
        <w:autoSpaceDN w:val="0"/>
        <w:adjustRightInd w:val="0"/>
        <w:spacing w:after="0" w:line="240" w:lineRule="auto"/>
        <w:rPr>
          <w:rFonts w:ascii="Courier New" w:hAnsi="Courier New" w:cs="Courier New"/>
          <w:sz w:val="20"/>
          <w:szCs w:val="20"/>
        </w:rPr>
      </w:pPr>
    </w:p>
    <w:p w:rsidR="00F5383D" w:rsidRDefault="00F5383D" w:rsidP="00055046">
      <w:pPr>
        <w:pStyle w:val="NoSpacing"/>
      </w:pPr>
    </w:p>
    <w:p w:rsidR="00F5383D" w:rsidRDefault="00F5383D" w:rsidP="00055046">
      <w:pPr>
        <w:pStyle w:val="Heading2"/>
      </w:pPr>
      <w:bookmarkStart w:id="49" w:name="_Toc404075735"/>
      <w:r>
        <w:t>Surface_material_list</w:t>
      </w:r>
      <w:bookmarkEnd w:id="49"/>
    </w:p>
    <w:p w:rsidR="00F5383D" w:rsidRDefault="00F5383D" w:rsidP="00055046">
      <w:pPr>
        <w:pStyle w:val="NoSpacing"/>
      </w:pPr>
    </w:p>
    <w:p w:rsidR="00437C58" w:rsidRDefault="00F5383D" w:rsidP="00055046">
      <w:pPr>
        <w:pStyle w:val="NoSpacing"/>
      </w:pPr>
      <w:r>
        <w:t xml:space="preserve">The surface_material_list associates numbered surfaces defined in the surface_list packet with material properties. The surface material properties are </w:t>
      </w:r>
      <w:r w:rsidR="00437C58">
        <w:t xml:space="preserve">either PEC, PMC, FREE_SPACE, DISPERSIVE, ANISOTROPIC DISPERSIVE or DIODE types. </w:t>
      </w:r>
    </w:p>
    <w:p w:rsidR="00437C58" w:rsidRDefault="00437C58" w:rsidP="00055046">
      <w:pPr>
        <w:pStyle w:val="NoSpacing"/>
      </w:pPr>
    </w:p>
    <w:p w:rsidR="00437C58" w:rsidRDefault="00437C58" w:rsidP="00055046">
      <w:pPr>
        <w:pStyle w:val="NoSpacing"/>
      </w:pPr>
      <w:r>
        <w:t>DISPERSIVE and ANIOTROPIC_DISPERSIVE types have properties which are</w:t>
      </w:r>
      <w:r w:rsidR="0090660F">
        <w:t xml:space="preserve"> </w:t>
      </w:r>
      <w:r>
        <w:t>defined in a file specifying</w:t>
      </w:r>
      <w:r w:rsidR="00F5383D">
        <w:t xml:space="preserve"> the frequency dependent impedance (Z) parameters of the surface. The file name specified does not include the </w:t>
      </w:r>
      <w:r w:rsidR="0090660F">
        <w:rPr>
          <w:b/>
        </w:rPr>
        <w:t>.s</w:t>
      </w:r>
      <w:r w:rsidR="00F5383D" w:rsidRPr="00A3160F">
        <w:rPr>
          <w:b/>
        </w:rPr>
        <w:t>mat</w:t>
      </w:r>
      <w:r w:rsidR="00F5383D">
        <w:t xml:space="preserve"> extension used for impedance boundary properties. </w:t>
      </w:r>
    </w:p>
    <w:p w:rsidR="00437C58" w:rsidRDefault="00437C58" w:rsidP="00055046">
      <w:pPr>
        <w:pStyle w:val="NoSpacing"/>
      </w:pPr>
    </w:p>
    <w:p w:rsidR="00437C58" w:rsidRDefault="00437C58" w:rsidP="00055046">
      <w:pPr>
        <w:pStyle w:val="NoSpacing"/>
      </w:pPr>
      <w:r>
        <w:t xml:space="preserve">The DIODE type is specified by the diode model parameters, Is, nVt, Rs and Cj plus the diode forward (conducting) direction.  </w:t>
      </w:r>
    </w:p>
    <w:p w:rsidR="00437C58" w:rsidRDefault="00437C58" w:rsidP="00055046">
      <w:pPr>
        <w:pStyle w:val="NoSpacing"/>
      </w:pPr>
    </w:p>
    <w:p w:rsidR="00F5383D" w:rsidRDefault="00F5383D" w:rsidP="00055046">
      <w:pPr>
        <w:pStyle w:val="NoSpacing"/>
      </w:pPr>
      <w:r>
        <w:t>More than one surface may be given the same property in each entry of the list therefore it is only required to have a single entry for each surfa</w:t>
      </w:r>
      <w:r w:rsidR="0090660F">
        <w:t>ce material type in the problem.</w:t>
      </w:r>
    </w:p>
    <w:p w:rsidR="0090660F" w:rsidRDefault="0090660F" w:rsidP="00055046">
      <w:pPr>
        <w:pStyle w:val="NoSpacing"/>
      </w:pPr>
      <w:r>
        <w:t>Thin material sheet properties may not be symmetrical so the surface orientation must be specified for each surface. A</w:t>
      </w:r>
      <w:r w:rsidR="00040A0B">
        <w:t xml:space="preserve"> surface orientation</w:t>
      </w:r>
      <w:r>
        <w:t xml:space="preserve"> value </w:t>
      </w:r>
      <w:r w:rsidR="00040A0B">
        <w:t>of 1</w:t>
      </w:r>
      <w:r>
        <w:t xml:space="preserve"> puts side 1 of the material on the</w:t>
      </w:r>
      <w:r w:rsidR="00040A0B">
        <w:t xml:space="preserve"> outward normal whereas a value of -1 sets side 1 of the material on the opposite side to the outward normal. </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Surface_material_list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surface materials (integer)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SURFACE MATERIAL NUMBER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PEC</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number of surfaces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3       surface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surface orientation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SURFACE MATERIAL NUMBER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Dispersive</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MATERIAL_DIRECTORY/Dispersive_sheet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3       number of surfaces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2 4       surface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1 1      surface orientation list</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2   SURFACE MATERIAL NUMBER</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Anisotropic_Dispersive</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MATERIAL_DIRECTORY/Aniostropic_dispersive_sheet</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       number of surfaces</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5       surface list</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      surface orientation list</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2   SURFACE MATERIAL NUMBER</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DIODE</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1e-12 0.026 6.0 0.2e-12 ! parameters Is nVt Rs and Cj</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-z      diode forward (conducting) direction</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       number of surfaces</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6       surface list</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       surface orientation list</w:t>
      </w:r>
    </w:p>
    <w:p w:rsidR="0090660F" w:rsidRDefault="0090660F" w:rsidP="0090660F">
      <w:pPr>
        <w:autoSpaceDE w:val="0"/>
        <w:autoSpaceDN w:val="0"/>
        <w:adjustRightInd w:val="0"/>
        <w:spacing w:after="0" w:line="240" w:lineRule="auto"/>
        <w:rPr>
          <w:rFonts w:ascii="Courier New" w:hAnsi="Courier New" w:cs="Courier New"/>
        </w:rPr>
      </w:pP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B036FA" w:rsidRPr="00BC3233" w:rsidRDefault="00B036FA" w:rsidP="00B036FA">
      <w:pPr>
        <w:autoSpaceDE w:val="0"/>
        <w:autoSpaceDN w:val="0"/>
        <w:adjustRightInd w:val="0"/>
        <w:spacing w:after="0" w:line="240" w:lineRule="auto"/>
        <w:rPr>
          <w:rFonts w:cs="Courier New"/>
        </w:rPr>
      </w:pPr>
      <w:r w:rsidRPr="00BC3233">
        <w:rPr>
          <w:rFonts w:cs="Courier New"/>
        </w:rPr>
        <w:t>RCS_COATED_IBC_SPHERE</w:t>
      </w:r>
    </w:p>
    <w:p w:rsidR="00BC3233" w:rsidRPr="00BC3233" w:rsidRDefault="00BC3233" w:rsidP="00BC3233">
      <w:pPr>
        <w:autoSpaceDE w:val="0"/>
        <w:autoSpaceDN w:val="0"/>
        <w:adjustRightInd w:val="0"/>
        <w:spacing w:after="0" w:line="240" w:lineRule="auto"/>
        <w:rPr>
          <w:rFonts w:cs="Courier New"/>
        </w:rPr>
      </w:pPr>
      <w:r w:rsidRPr="00BC3233">
        <w:rPr>
          <w:rFonts w:cs="Courier New"/>
        </w:rPr>
        <w:lastRenderedPageBreak/>
        <w:t xml:space="preserve">YORK_BOX_STRAIGHT_WIRE </w:t>
      </w:r>
    </w:p>
    <w:p w:rsidR="00F5383D" w:rsidRDefault="00BC3233" w:rsidP="00AC07C0">
      <w:pPr>
        <w:pStyle w:val="NoSpacing"/>
      </w:pPr>
      <w:r>
        <w:t>SHIELDING_EFFECTIVENESS_BOX_SLOT</w:t>
      </w:r>
    </w:p>
    <w:p w:rsidR="00437C58" w:rsidRDefault="00437C58" w:rsidP="00AC07C0">
      <w:pPr>
        <w:pStyle w:val="NoSpacing"/>
      </w:pPr>
      <w:r>
        <w:t>TEMX_ANISOTROPIC_THIN_LAYER_Y_POL_TEST</w:t>
      </w:r>
    </w:p>
    <w:p w:rsidR="00437C58" w:rsidRDefault="00437C58" w:rsidP="00AC07C0">
      <w:pPr>
        <w:pStyle w:val="NoSpacing"/>
      </w:pPr>
      <w:r>
        <w:t>DIODE</w:t>
      </w:r>
    </w:p>
    <w:p w:rsidR="00F5383D" w:rsidRDefault="00F5383D" w:rsidP="00055046">
      <w:pPr>
        <w:pStyle w:val="Heading2"/>
      </w:pPr>
      <w:bookmarkStart w:id="50" w:name="_Toc404075736"/>
      <w:r>
        <w:t>Excitation_function_list</w:t>
      </w:r>
      <w:bookmarkEnd w:id="50"/>
    </w:p>
    <w:p w:rsidR="00F5383D" w:rsidRDefault="00F5383D" w:rsidP="00055046">
      <w:pPr>
        <w:pStyle w:val="NoSpacing"/>
      </w:pPr>
    </w:p>
    <w:p w:rsidR="00F5383D" w:rsidRDefault="00F5383D" w:rsidP="00CA5201">
      <w:pPr>
        <w:pStyle w:val="NoSpacing"/>
      </w:pPr>
      <w:r>
        <w:t xml:space="preserve">The excitation functions to be used in the simulation are defined as a numbered list in this packet. </w:t>
      </w:r>
      <w:r w:rsidR="0070663A">
        <w:t xml:space="preserve">An excitation function may be chosen from a set of analytic functions or be defined in a file. </w:t>
      </w:r>
      <w:r>
        <w:t xml:space="preserve">The </w:t>
      </w:r>
      <w:r w:rsidR="0070663A">
        <w:t xml:space="preserve">analytic </w:t>
      </w:r>
      <w:r>
        <w:t xml:space="preserve">excitation functions </w:t>
      </w:r>
      <w:r w:rsidR="0070663A">
        <w:t xml:space="preserve">available </w:t>
      </w:r>
      <w:r>
        <w:t>and their parameters are as follows:</w:t>
      </w:r>
    </w:p>
    <w:p w:rsidR="00C1562A" w:rsidRDefault="00C1562A" w:rsidP="00CA5201">
      <w:pPr>
        <w:pStyle w:val="NoSpacing"/>
      </w:pPr>
    </w:p>
    <w:p w:rsidR="00C1562A" w:rsidRDefault="00C1562A" w:rsidP="00C1562A">
      <w:pPr>
        <w:pStyle w:val="NoSpacing"/>
      </w:pPr>
      <w:r>
        <w:t xml:space="preserve">Impulse: Amplitude, delay (seconds) </w:t>
      </w:r>
    </w:p>
    <w:p w:rsidR="00C1562A" w:rsidRDefault="00C1562A" w:rsidP="00C1562A">
      <w:pPr>
        <w:pStyle w:val="MTDisplayEquation"/>
      </w:pPr>
      <w:r>
        <w:tab/>
      </w:r>
      <w:r w:rsidRPr="00A4173C">
        <w:rPr>
          <w:position w:val="-14"/>
        </w:rPr>
        <w:object w:dxaOrig="3100" w:dyaOrig="400">
          <v:shape id="_x0000_i1039" type="#_x0000_t75" style="width:155pt;height:20pt" o:ole="">
            <v:imagedata r:id="rId40" o:title=""/>
          </v:shape>
          <o:OLEObject Type="Embed" ProgID="Equation.DSMT4" ShapeID="_x0000_i1039" DrawAspect="Content" ObjectID="_1632224293" r:id="rId41"/>
        </w:object>
      </w:r>
    </w:p>
    <w:p w:rsidR="00C1562A" w:rsidRDefault="00C1562A" w:rsidP="00C1562A">
      <w:pPr>
        <w:pStyle w:val="NoSpacing"/>
      </w:pPr>
      <w:r>
        <w:t>Step: Amplitude, delay (seconds)</w:t>
      </w:r>
    </w:p>
    <w:p w:rsidR="00F5383D" w:rsidRDefault="00C1562A" w:rsidP="00C1562A">
      <w:pPr>
        <w:pStyle w:val="MTDisplayEquation"/>
      </w:pPr>
      <w:r>
        <w:tab/>
      </w:r>
      <w:r w:rsidRPr="00A4173C">
        <w:rPr>
          <w:position w:val="-14"/>
        </w:rPr>
        <w:object w:dxaOrig="3159" w:dyaOrig="400">
          <v:shape id="_x0000_i1040" type="#_x0000_t75" style="width:158pt;height:20pt" o:ole="">
            <v:imagedata r:id="rId42" o:title=""/>
          </v:shape>
          <o:OLEObject Type="Embed" ProgID="Equation.DSMT4" ShapeID="_x0000_i1040" DrawAspect="Content" ObjectID="_1632224294" r:id="rId43"/>
        </w:object>
      </w:r>
    </w:p>
    <w:p w:rsidR="00F5383D" w:rsidRDefault="00F5383D" w:rsidP="00CA5201">
      <w:pPr>
        <w:pStyle w:val="NoSpacing"/>
      </w:pPr>
      <w:r>
        <w:t xml:space="preserve">Gaussian: </w:t>
      </w:r>
      <w:r w:rsidR="00040A0B">
        <w:t xml:space="preserve">Amplitude, </w:t>
      </w:r>
      <w:r>
        <w:t>width (seconds) delay (seconds)</w:t>
      </w:r>
    </w:p>
    <w:p w:rsidR="00F5383D" w:rsidRDefault="00A4173C" w:rsidP="00A4173C">
      <w:pPr>
        <w:pStyle w:val="MTDisplayEquation"/>
      </w:pPr>
      <w:r>
        <w:tab/>
      </w:r>
      <w:r w:rsidRPr="00A4173C">
        <w:rPr>
          <w:position w:val="-14"/>
        </w:rPr>
        <w:object w:dxaOrig="3379" w:dyaOrig="460">
          <v:shape id="_x0000_i1041" type="#_x0000_t75" style="width:169pt;height:23pt" o:ole="">
            <v:imagedata r:id="rId44" o:title=""/>
          </v:shape>
          <o:OLEObject Type="Embed" ProgID="Equation.DSMT4" ShapeID="_x0000_i1041" DrawAspect="Content" ObjectID="_1632224295" r:id="rId45"/>
        </w:object>
      </w:r>
    </w:p>
    <w:p w:rsidR="00C1562A" w:rsidRDefault="00C1562A" w:rsidP="00C1562A">
      <w:pPr>
        <w:pStyle w:val="NoSpacing"/>
      </w:pPr>
      <w:r>
        <w:t>Gaussian_step: Amplitude, width (seconds) delay (seconds)</w:t>
      </w:r>
    </w:p>
    <w:p w:rsidR="00C1562A" w:rsidRDefault="00C1562A" w:rsidP="00C1562A">
      <w:pPr>
        <w:pStyle w:val="MTDisplayEquation"/>
      </w:pPr>
      <w:r>
        <w:tab/>
      </w:r>
      <w:r w:rsidRPr="00C1562A">
        <w:rPr>
          <w:position w:val="-34"/>
        </w:rPr>
        <w:object w:dxaOrig="4280" w:dyaOrig="800">
          <v:shape id="_x0000_i1042" type="#_x0000_t75" style="width:214pt;height:40pt" o:ole="">
            <v:imagedata r:id="rId46" o:title=""/>
          </v:shape>
          <o:OLEObject Type="Embed" ProgID="Equation.DSMT4" ShapeID="_x0000_i1042" DrawAspect="Content" ObjectID="_1632224296" r:id="rId47"/>
        </w:object>
      </w:r>
    </w:p>
    <w:p w:rsidR="00BB25E5" w:rsidRDefault="00BB25E5" w:rsidP="00BB25E5">
      <w:pPr>
        <w:pStyle w:val="NoSpacing"/>
      </w:pPr>
      <w:r>
        <w:t>Differential_gaussian: Amplitude, width (seconds) delay (seconds)</w:t>
      </w:r>
    </w:p>
    <w:p w:rsidR="00BB25E5" w:rsidRDefault="00BB25E5" w:rsidP="00BB25E5">
      <w:pPr>
        <w:pStyle w:val="MTDisplayEquation"/>
      </w:pPr>
      <w:r>
        <w:tab/>
      </w:r>
      <w:r w:rsidRPr="00BB25E5">
        <w:rPr>
          <w:position w:val="-110"/>
        </w:rPr>
        <w:object w:dxaOrig="5000" w:dyaOrig="2220">
          <v:shape id="_x0000_i1043" type="#_x0000_t75" style="width:250pt;height:111pt" o:ole="">
            <v:imagedata r:id="rId48" o:title=""/>
          </v:shape>
          <o:OLEObject Type="Embed" ProgID="Equation.DSMT4" ShapeID="_x0000_i1043" DrawAspect="Content" ObjectID="_1632224297" r:id="rId49"/>
        </w:object>
      </w:r>
    </w:p>
    <w:p w:rsidR="00BB25E5" w:rsidRPr="00BB25E5" w:rsidRDefault="00BB25E5" w:rsidP="00BB25E5"/>
    <w:p w:rsidR="00F5383D" w:rsidRDefault="00F5383D" w:rsidP="00CA5201">
      <w:pPr>
        <w:pStyle w:val="NoSpacing"/>
      </w:pPr>
      <w:r>
        <w:t xml:space="preserve">Sinusoid: </w:t>
      </w:r>
      <w:r w:rsidR="00040A0B">
        <w:t xml:space="preserve">Amplitude, </w:t>
      </w:r>
      <w:r>
        <w:t>frequency, f  (Hz) phase (degrees)</w:t>
      </w:r>
    </w:p>
    <w:p w:rsidR="00F5383D" w:rsidRDefault="00A4173C" w:rsidP="00D8716A">
      <w:pPr>
        <w:pStyle w:val="MTDisplayEquation"/>
      </w:pPr>
      <w:r>
        <w:tab/>
      </w:r>
      <w:r w:rsidRPr="00A4173C">
        <w:rPr>
          <w:position w:val="-24"/>
        </w:rPr>
        <w:object w:dxaOrig="4080" w:dyaOrig="620">
          <v:shape id="_x0000_i1044" type="#_x0000_t75" style="width:204pt;height:31pt" o:ole="">
            <v:imagedata r:id="rId50" o:title=""/>
          </v:shape>
          <o:OLEObject Type="Embed" ProgID="Equation.DSMT4" ShapeID="_x0000_i1044" DrawAspect="Content" ObjectID="_1632224298" r:id="rId51"/>
        </w:object>
      </w:r>
    </w:p>
    <w:p w:rsidR="00F5383D" w:rsidRDefault="00F5383D" w:rsidP="00456027">
      <w:pPr>
        <w:pStyle w:val="NoSpacing"/>
      </w:pPr>
      <w:r>
        <w:t xml:space="preserve">Gaussian_sinusoid: </w:t>
      </w:r>
      <w:r w:rsidR="00040A0B">
        <w:t xml:space="preserve">Amplitude, </w:t>
      </w:r>
      <w:r>
        <w:t>width (seconds) delay (seconds)</w:t>
      </w:r>
      <w:r w:rsidRPr="00456027">
        <w:t xml:space="preserve"> </w:t>
      </w:r>
      <w:r>
        <w:t>frequency, f  (Hz) phase (degrees)</w:t>
      </w:r>
    </w:p>
    <w:p w:rsidR="00F5383D" w:rsidRDefault="00F5383D" w:rsidP="00456027">
      <w:pPr>
        <w:pStyle w:val="NoSpacing"/>
      </w:pPr>
    </w:p>
    <w:p w:rsidR="00D8716A" w:rsidRDefault="00D8716A" w:rsidP="00D8716A">
      <w:pPr>
        <w:pStyle w:val="MTDisplayEquation"/>
      </w:pPr>
      <w:r>
        <w:tab/>
      </w:r>
      <w:r w:rsidRPr="00D8716A">
        <w:rPr>
          <w:position w:val="-24"/>
        </w:rPr>
        <w:object w:dxaOrig="6440" w:dyaOrig="620">
          <v:shape id="_x0000_i1045" type="#_x0000_t75" style="width:322pt;height:31pt" o:ole="">
            <v:imagedata r:id="rId52" o:title=""/>
          </v:shape>
          <o:OLEObject Type="Embed" ProgID="Equation.DSMT4" ShapeID="_x0000_i1045" DrawAspect="Content" ObjectID="_1632224299" r:id="rId53"/>
        </w:object>
      </w:r>
    </w:p>
    <w:p w:rsidR="00C1562A" w:rsidRDefault="00C1562A" w:rsidP="00C1562A">
      <w:pPr>
        <w:pStyle w:val="NoSpacing"/>
      </w:pPr>
      <w:r>
        <w:t>Gaussian_step_sinusoid: Amplitude, width (seconds) delay (seconds)</w:t>
      </w:r>
      <w:r w:rsidR="00036721" w:rsidRPr="00036721">
        <w:t xml:space="preserve"> </w:t>
      </w:r>
      <w:r w:rsidR="00036721">
        <w:t>frequency, f  (Hz) phase (degrees)</w:t>
      </w:r>
    </w:p>
    <w:p w:rsidR="00C1562A" w:rsidRPr="00C1562A" w:rsidRDefault="00C1562A" w:rsidP="00C1562A">
      <w:pPr>
        <w:pStyle w:val="MTDisplayEquation"/>
      </w:pPr>
      <w:r>
        <w:lastRenderedPageBreak/>
        <w:tab/>
      </w:r>
      <w:r w:rsidR="00036721" w:rsidRPr="00036721">
        <w:rPr>
          <w:position w:val="-58"/>
        </w:rPr>
        <w:object w:dxaOrig="7520" w:dyaOrig="1280">
          <v:shape id="_x0000_i1046" type="#_x0000_t75" style="width:376pt;height:64pt" o:ole="">
            <v:imagedata r:id="rId54" o:title=""/>
          </v:shape>
          <o:OLEObject Type="Embed" ProgID="Equation.DSMT4" ShapeID="_x0000_i1046" DrawAspect="Content" ObjectID="_1632224300" r:id="rId55"/>
        </w:object>
      </w:r>
    </w:p>
    <w:p w:rsidR="00036721" w:rsidRDefault="00036721" w:rsidP="00036721">
      <w:pPr>
        <w:pStyle w:val="NoSpacing"/>
      </w:pPr>
      <w:r>
        <w:t>Double_exponential: Amplitude, rise time constant, τ</w:t>
      </w:r>
      <w:r>
        <w:rPr>
          <w:vertAlign w:val="subscript"/>
        </w:rPr>
        <w:t>1</w:t>
      </w:r>
      <w:r>
        <w:t>,(seconds) fall time constant, τ</w:t>
      </w:r>
      <w:r>
        <w:rPr>
          <w:vertAlign w:val="subscript"/>
        </w:rPr>
        <w:t>2</w:t>
      </w:r>
      <w:r>
        <w:t>,(seconds) delay (seconds)</w:t>
      </w:r>
      <w:r w:rsidRPr="00456027">
        <w:t xml:space="preserve"> </w:t>
      </w:r>
      <w:r>
        <w:t>frequency, f  (Hz) phase (degrees)</w:t>
      </w:r>
    </w:p>
    <w:p w:rsidR="00036721" w:rsidRDefault="00036721" w:rsidP="00036721">
      <w:pPr>
        <w:pStyle w:val="NoSpacing"/>
      </w:pPr>
    </w:p>
    <w:p w:rsidR="00036721" w:rsidRDefault="00036721" w:rsidP="00036721">
      <w:pPr>
        <w:pStyle w:val="MTDisplayEquation"/>
      </w:pPr>
      <w:r>
        <w:tab/>
      </w:r>
      <w:r w:rsidR="00094EB6" w:rsidRPr="00094EB6">
        <w:rPr>
          <w:position w:val="-66"/>
        </w:rPr>
        <w:object w:dxaOrig="3820" w:dyaOrig="2320">
          <v:shape id="_x0000_i1047" type="#_x0000_t75" style="width:191pt;height:116pt" o:ole="">
            <v:imagedata r:id="rId56" o:title=""/>
          </v:shape>
          <o:OLEObject Type="Embed" ProgID="Equation.DSMT4" ShapeID="_x0000_i1047" DrawAspect="Content" ObjectID="_1632224301" r:id="rId57"/>
        </w:object>
      </w:r>
    </w:p>
    <w:p w:rsidR="00407B13" w:rsidRDefault="00407B13" w:rsidP="00C1562A">
      <w:r>
        <w:t>Sinusoidal_pulse: amplitude, frequency (Hz), phase (degrees) , t1 (seconds), t2(seconds), t3(seconds), t4(seconds).</w:t>
      </w:r>
    </w:p>
    <w:p w:rsidR="00054ED6" w:rsidRDefault="00054ED6" w:rsidP="00C1562A">
      <w:r>
        <w:t>This is a sinusoid multiplied by a trapezoidal pulse:</w:t>
      </w:r>
    </w:p>
    <w:p w:rsidR="00407B13" w:rsidRDefault="00407B13" w:rsidP="00407B13">
      <w:pPr>
        <w:pStyle w:val="NoSpacing"/>
      </w:pPr>
      <w:r>
        <w:t>0≤ time &lt; t1: A=0</w:t>
      </w:r>
    </w:p>
    <w:p w:rsidR="00407B13" w:rsidRDefault="00407B13" w:rsidP="00407B13">
      <w:pPr>
        <w:pStyle w:val="NoSpacing"/>
      </w:pPr>
      <w:r>
        <w:t>t1 ≤ time &lt; t2: A=amplitude*(time-t1)/(t2-t1)</w:t>
      </w:r>
    </w:p>
    <w:p w:rsidR="00407B13" w:rsidRDefault="00407B13" w:rsidP="00407B13">
      <w:pPr>
        <w:pStyle w:val="NoSpacing"/>
      </w:pPr>
      <w:r>
        <w:t>t2 ≤ time &lt; t3: A=amplitude</w:t>
      </w:r>
    </w:p>
    <w:p w:rsidR="00407B13" w:rsidRDefault="00407B13" w:rsidP="00407B13">
      <w:pPr>
        <w:pStyle w:val="NoSpacing"/>
      </w:pPr>
      <w:r>
        <w:t>t3 ≤ time &lt; t4: A=amplitude*(t4-time)/(t4-t3)</w:t>
      </w:r>
    </w:p>
    <w:p w:rsidR="00407B13" w:rsidRDefault="00407B13" w:rsidP="00407B13">
      <w:pPr>
        <w:rPr>
          <w:rFonts w:cs="Calibri"/>
        </w:rPr>
      </w:pPr>
      <w:r>
        <w:t xml:space="preserve">time </w:t>
      </w:r>
      <w:r>
        <w:rPr>
          <w:rFonts w:cs="Calibri"/>
        </w:rPr>
        <w:t>≥ t4: A=0</w:t>
      </w:r>
    </w:p>
    <w:p w:rsidR="00407B13" w:rsidRDefault="00E71119" w:rsidP="00407B13">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sin⁡</m:t>
          </m:r>
          <m:r>
            <w:rPr>
              <w:rFonts w:ascii="Cambria Math" w:hAnsi="Cambria Math"/>
            </w:rPr>
            <m:t>(2πft-π×</m:t>
          </m:r>
          <m:f>
            <m:fPr>
              <m:ctrlPr>
                <w:rPr>
                  <w:rFonts w:ascii="Cambria Math" w:hAnsi="Cambria Math"/>
                  <w:i/>
                </w:rPr>
              </m:ctrlPr>
            </m:fPr>
            <m:num>
              <m:r>
                <w:rPr>
                  <w:rFonts w:ascii="Cambria Math" w:hAnsi="Cambria Math"/>
                </w:rPr>
                <m:t>phase</m:t>
              </m:r>
            </m:num>
            <m:den>
              <m:r>
                <w:rPr>
                  <w:rFonts w:ascii="Cambria Math" w:hAnsi="Cambria Math"/>
                </w:rPr>
                <m:t>180</m:t>
              </m:r>
            </m:den>
          </m:f>
          <m:r>
            <w:rPr>
              <w:rFonts w:ascii="Cambria Math" w:hAnsi="Cambria Math"/>
            </w:rPr>
            <m:t>)</m:t>
          </m:r>
        </m:oMath>
      </m:oMathPara>
    </w:p>
    <w:p w:rsidR="00C1562A" w:rsidRDefault="00054ED6" w:rsidP="00054ED6">
      <w:pPr>
        <w:pStyle w:val="NoSpacing"/>
      </w:pPr>
      <w:r>
        <w:t>N</w:t>
      </w:r>
      <w:r w:rsidR="00BB25E5">
        <w:t>oise: Amplitude</w:t>
      </w:r>
    </w:p>
    <w:p w:rsidR="00054ED6" w:rsidRDefault="00054ED6" w:rsidP="00054ED6">
      <w:pPr>
        <w:pStyle w:val="NoSpacing"/>
      </w:pPr>
    </w:p>
    <w:p w:rsidR="00BB25E5" w:rsidRDefault="00BB25E5" w:rsidP="00C1562A">
      <w:r>
        <w:t>This function</w:t>
      </w:r>
      <w:r w:rsidR="00DF757C">
        <w:t xml:space="preserve"> sets the source time series as a sequence of random real numbers between </w:t>
      </w:r>
      <w:r w:rsidR="00DF757C" w:rsidRPr="00DF757C">
        <w:rPr>
          <w:position w:val="-24"/>
        </w:rPr>
        <w:object w:dxaOrig="1280" w:dyaOrig="620">
          <v:shape id="_x0000_i1048" type="#_x0000_t75" style="width:64pt;height:31pt" o:ole="">
            <v:imagedata r:id="rId58" o:title=""/>
          </v:shape>
          <o:OLEObject Type="Embed" ProgID="Equation.DSMT4" ShapeID="_x0000_i1048" DrawAspect="Content" ObjectID="_1632224302" r:id="rId59"/>
        </w:object>
      </w:r>
      <w:r w:rsidR="00DF757C">
        <w:t xml:space="preserve"> and </w:t>
      </w:r>
      <w:r w:rsidR="00DF757C" w:rsidRPr="00DF757C">
        <w:rPr>
          <w:position w:val="-24"/>
        </w:rPr>
        <w:object w:dxaOrig="1120" w:dyaOrig="620">
          <v:shape id="_x0000_i1049" type="#_x0000_t75" style="width:56pt;height:31pt" o:ole="">
            <v:imagedata r:id="rId60" o:title=""/>
          </v:shape>
          <o:OLEObject Type="Embed" ProgID="Equation.DSMT4" ShapeID="_x0000_i1049" DrawAspect="Content" ObjectID="_1632224303" r:id="rId61"/>
        </w:object>
      </w:r>
      <w:r w:rsidR="00DF757C">
        <w:t>. The random numbers are chosen to have a uniform distribution in this range.</w:t>
      </w:r>
    </w:p>
    <w:p w:rsidR="00DF757C" w:rsidRDefault="00DF757C" w:rsidP="00C1562A">
      <w:r>
        <w:t>The final excitation specification allows the user to specify a filename for time domain sample data. The additional parameters are an amplitude and delay. The file must be in the format of two columns, the first containing time v</w:t>
      </w:r>
      <w:r w:rsidR="00BA7882">
        <w:t>alues and the second containing</w:t>
      </w:r>
      <w:r>
        <w:t xml:space="preserve"> th</w:t>
      </w:r>
      <w:r w:rsidR="00BA7882">
        <w:t>e corresponding function values i.e.</w:t>
      </w:r>
    </w:p>
    <w:p w:rsidR="00BA7882" w:rsidRDefault="00BA7882" w:rsidP="00C1562A">
      <w:pPr>
        <w:rPr>
          <w:b/>
        </w:rPr>
      </w:pPr>
      <w:r>
        <w:rPr>
          <w:b/>
        </w:rPr>
        <w:t>Function_filename.dat</w:t>
      </w:r>
    </w:p>
    <w:p w:rsidR="00BA7882" w:rsidRDefault="00BA7882" w:rsidP="00BA7882">
      <w:pPr>
        <w:pStyle w:val="NoSpacing"/>
      </w:pPr>
      <w:r>
        <w:t>t0</w:t>
      </w:r>
      <w:r>
        <w:tab/>
      </w:r>
      <w:r>
        <w:tab/>
        <w:t>f0</w:t>
      </w:r>
    </w:p>
    <w:p w:rsidR="00BA7882" w:rsidRDefault="00BA7882" w:rsidP="00BA7882">
      <w:pPr>
        <w:pStyle w:val="NoSpacing"/>
      </w:pPr>
      <w:r>
        <w:t>t1</w:t>
      </w:r>
      <w:r>
        <w:tab/>
      </w:r>
      <w:r>
        <w:tab/>
        <w:t>f1</w:t>
      </w:r>
    </w:p>
    <w:p w:rsidR="00BA7882" w:rsidRDefault="00BA7882" w:rsidP="00BA7882">
      <w:pPr>
        <w:pStyle w:val="NoSpacing"/>
      </w:pPr>
      <w:r>
        <w:t>t2</w:t>
      </w:r>
      <w:r>
        <w:tab/>
      </w:r>
      <w:r>
        <w:tab/>
        <w:t>f2</w:t>
      </w:r>
    </w:p>
    <w:p w:rsidR="00BA7882" w:rsidRDefault="00BA7882" w:rsidP="00BA7882">
      <w:pPr>
        <w:pStyle w:val="NoSpacing"/>
      </w:pPr>
      <w:r>
        <w:t>t3</w:t>
      </w:r>
      <w:r>
        <w:tab/>
      </w:r>
      <w:r>
        <w:tab/>
        <w:t>f3</w:t>
      </w:r>
    </w:p>
    <w:p w:rsidR="00BA7882" w:rsidRDefault="00BA7882" w:rsidP="00BA7882">
      <w:pPr>
        <w:pStyle w:val="NoSpacing"/>
      </w:pPr>
      <w:r>
        <w:t>.</w:t>
      </w:r>
    </w:p>
    <w:p w:rsidR="00BA7882" w:rsidRDefault="00BA7882" w:rsidP="00BA7882">
      <w:pPr>
        <w:pStyle w:val="NoSpacing"/>
      </w:pPr>
      <w:r>
        <w:lastRenderedPageBreak/>
        <w:t>.</w:t>
      </w:r>
    </w:p>
    <w:p w:rsidR="00BA7882" w:rsidRDefault="00BA7882" w:rsidP="00BA7882">
      <w:pPr>
        <w:pStyle w:val="NoSpacing"/>
      </w:pPr>
      <w:r>
        <w:t>.</w:t>
      </w:r>
    </w:p>
    <w:p w:rsidR="00BA7882" w:rsidRDefault="00BA7882" w:rsidP="00BA7882">
      <w:pPr>
        <w:pStyle w:val="NoSpacing"/>
      </w:pPr>
      <w:r>
        <w:t>tn</w:t>
      </w:r>
      <w:r>
        <w:tab/>
      </w:r>
      <w:r>
        <w:tab/>
        <w:t>fn</w:t>
      </w:r>
    </w:p>
    <w:p w:rsidR="00BA7882" w:rsidRDefault="00BA7882" w:rsidP="00BA7882">
      <w:pPr>
        <w:pStyle w:val="NoSpacing"/>
      </w:pPr>
    </w:p>
    <w:p w:rsidR="00BA7882" w:rsidRDefault="00BA7882" w:rsidP="00BA7882">
      <w:pPr>
        <w:pStyle w:val="NoSpacing"/>
      </w:pPr>
      <w:r>
        <w:t>for times t&lt;t0 the function is assumed to take the value f0 and for times t&gt;tn the function takes the value fn.</w:t>
      </w:r>
    </w:p>
    <w:p w:rsidR="00BA7882" w:rsidRPr="00BA7882" w:rsidRDefault="00BA7882" w:rsidP="00BA7882"/>
    <w:p w:rsidR="00F5383D" w:rsidRPr="00A3160F" w:rsidRDefault="00F5383D" w:rsidP="00CA5201">
      <w:pPr>
        <w:pStyle w:val="NoSpacing"/>
      </w:pPr>
      <w:r>
        <w:t xml:space="preserve">All the excitation functions are written to the </w:t>
      </w:r>
      <w:r w:rsidRPr="00A3160F">
        <w:rPr>
          <w:b/>
        </w:rPr>
        <w:t>.excitation.tout</w:t>
      </w:r>
      <w:r>
        <w:rPr>
          <w:b/>
        </w:rPr>
        <w:t xml:space="preserve"> </w:t>
      </w:r>
      <w:r>
        <w:t>file when the simulation is run.</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891882">
      <w:pPr>
        <w:pStyle w:val="NoSpacing"/>
      </w:pPr>
      <w:r>
        <w:t>Excitation_function_list</w:t>
      </w:r>
    </w:p>
    <w:p w:rsidR="00F5383D" w:rsidRDefault="00BA7882" w:rsidP="00891882">
      <w:pPr>
        <w:pStyle w:val="NoSpacing"/>
      </w:pPr>
      <w:r>
        <w:t>3</w:t>
      </w:r>
      <w:r w:rsidR="00040A0B">
        <w:tab/>
      </w:r>
      <w:r w:rsidR="00040A0B">
        <w:tab/>
      </w:r>
      <w:r w:rsidR="00040A0B">
        <w:tab/>
        <w:t>! Number of excitation functions</w:t>
      </w:r>
    </w:p>
    <w:p w:rsidR="00040A0B" w:rsidRPr="00040A0B" w:rsidRDefault="00040A0B" w:rsidP="00040A0B">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 EXCITATION NUMBER</w:t>
      </w:r>
    </w:p>
    <w:p w:rsidR="00F5383D" w:rsidRDefault="00F5383D" w:rsidP="00891882">
      <w:pPr>
        <w:pStyle w:val="NoSpacing"/>
      </w:pPr>
      <w:r>
        <w:t>gaussian</w:t>
      </w:r>
    </w:p>
    <w:p w:rsidR="00F5383D" w:rsidRDefault="00040A0B" w:rsidP="00891882">
      <w:pPr>
        <w:pStyle w:val="NoSpacing"/>
      </w:pPr>
      <w:r>
        <w:t xml:space="preserve">1.0 </w:t>
      </w:r>
      <w:r w:rsidR="00F5383D">
        <w:t>2.5e-9 10e-9</w:t>
      </w:r>
    </w:p>
    <w:p w:rsidR="00040A0B" w:rsidRPr="00040A0B" w:rsidRDefault="00040A0B" w:rsidP="00040A0B">
      <w:pPr>
        <w:autoSpaceDE w:val="0"/>
        <w:autoSpaceDN w:val="0"/>
        <w:adjustRightInd w:val="0"/>
        <w:spacing w:after="0" w:line="240" w:lineRule="auto"/>
        <w:rPr>
          <w:rFonts w:ascii="Courier New" w:hAnsi="Courier New" w:cs="Courier New"/>
        </w:rPr>
      </w:pPr>
      <w:r>
        <w:rPr>
          <w:rFonts w:ascii="Courier New" w:hAnsi="Courier New" w:cs="Courier New"/>
        </w:rPr>
        <w:t xml:space="preserve">2            </w:t>
      </w:r>
      <w:r>
        <w:rPr>
          <w:rFonts w:ascii="Courier New" w:hAnsi="Courier New" w:cs="Courier New"/>
        </w:rPr>
        <w:tab/>
        <w:t>! EXCITATION NUMBER</w:t>
      </w:r>
    </w:p>
    <w:p w:rsidR="00F5383D" w:rsidRDefault="00F5383D" w:rsidP="00891882">
      <w:pPr>
        <w:pStyle w:val="NoSpacing"/>
      </w:pPr>
      <w:r>
        <w:t>Step</w:t>
      </w:r>
    </w:p>
    <w:p w:rsidR="00F5383D" w:rsidRDefault="00040A0B" w:rsidP="00891882">
      <w:pPr>
        <w:pStyle w:val="NoSpacing"/>
      </w:pPr>
      <w:r>
        <w:t xml:space="preserve">1.0 </w:t>
      </w:r>
      <w:r w:rsidR="00F5383D">
        <w:t>0.0</w:t>
      </w:r>
    </w:p>
    <w:p w:rsidR="00BA7882" w:rsidRPr="00040A0B" w:rsidRDefault="00BA7882" w:rsidP="00BA7882">
      <w:pPr>
        <w:autoSpaceDE w:val="0"/>
        <w:autoSpaceDN w:val="0"/>
        <w:adjustRightInd w:val="0"/>
        <w:spacing w:after="0" w:line="240" w:lineRule="auto"/>
        <w:rPr>
          <w:rFonts w:ascii="Courier New" w:hAnsi="Courier New" w:cs="Courier New"/>
        </w:rPr>
      </w:pPr>
      <w:r>
        <w:rPr>
          <w:rFonts w:ascii="Courier New" w:hAnsi="Courier New" w:cs="Courier New"/>
        </w:rPr>
        <w:t xml:space="preserve">3            </w:t>
      </w:r>
      <w:r>
        <w:rPr>
          <w:rFonts w:ascii="Courier New" w:hAnsi="Courier New" w:cs="Courier New"/>
        </w:rPr>
        <w:tab/>
        <w:t>! EXCITATION NUMBER</w:t>
      </w:r>
    </w:p>
    <w:p w:rsidR="00BA7882" w:rsidRDefault="00BA7882" w:rsidP="00BA7882">
      <w:pPr>
        <w:pStyle w:val="NoSpacing"/>
      </w:pPr>
      <w:r>
        <w:t>Function_filename.dat</w:t>
      </w:r>
    </w:p>
    <w:p w:rsidR="00BA7882" w:rsidRDefault="00BA7882" w:rsidP="00BA7882">
      <w:pPr>
        <w:pStyle w:val="NoSpacing"/>
      </w:pPr>
      <w:r>
        <w:t>12.0 1e-9</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BC3233" w:rsidP="00891882">
      <w:pPr>
        <w:pStyle w:val="NoSpacing"/>
        <w:rPr>
          <w:rFonts w:cs="Courier New"/>
        </w:rPr>
      </w:pPr>
      <w:r w:rsidRPr="00034B4B">
        <w:rPr>
          <w:rFonts w:cs="Courier New"/>
        </w:rPr>
        <w:t>DIPOLE</w:t>
      </w:r>
    </w:p>
    <w:p w:rsidR="00BC3233" w:rsidRDefault="00BC3233" w:rsidP="00891882">
      <w:pPr>
        <w:pStyle w:val="NoSpacing"/>
        <w:rPr>
          <w:rFonts w:cs="Courier New"/>
        </w:rPr>
      </w:pPr>
      <w:r w:rsidRPr="00034B4B">
        <w:rPr>
          <w:rFonts w:cs="Courier New"/>
        </w:rPr>
        <w:t>COAX_PROPAGATION</w:t>
      </w:r>
    </w:p>
    <w:p w:rsidR="00BC3233" w:rsidRDefault="00BC3233" w:rsidP="00891882">
      <w:pPr>
        <w:pStyle w:val="NoSpacing"/>
      </w:pPr>
      <w:r>
        <w:rPr>
          <w:rFonts w:cs="Courier New"/>
        </w:rPr>
        <w:t>WAVEGUIDE_IRIS</w:t>
      </w:r>
    </w:p>
    <w:p w:rsidR="00F5383D" w:rsidRPr="00A3160F" w:rsidRDefault="00F5383D" w:rsidP="00A3160F">
      <w:pPr>
        <w:pStyle w:val="Heading2"/>
      </w:pPr>
      <w:bookmarkStart w:id="51" w:name="_Toc404075737"/>
      <w:r>
        <w:t>Excitation_point_list</w:t>
      </w:r>
      <w:bookmarkEnd w:id="51"/>
    </w:p>
    <w:p w:rsidR="00F5383D" w:rsidRDefault="00F5383D" w:rsidP="00055046">
      <w:pPr>
        <w:pStyle w:val="NoSpacing"/>
      </w:pPr>
      <w:r>
        <w:t xml:space="preserve">This packet excites the given field component on </w:t>
      </w:r>
      <w:r w:rsidR="00B426C2">
        <w:t xml:space="preserve">a </w:t>
      </w:r>
      <w:r>
        <w:t>point</w:t>
      </w:r>
      <w:r w:rsidR="00B426C2">
        <w:t xml:space="preserve"> specified from the point_list</w:t>
      </w:r>
      <w:r>
        <w:t xml:space="preserve">. The excitation function is set from the numbered list defined in the Excitation_function packet. A soft </w:t>
      </w:r>
      <w:r w:rsidR="00B426C2">
        <w:t>source m</w:t>
      </w:r>
      <w:r w:rsidR="0070663A">
        <w:t>ust</w:t>
      </w:r>
      <w:r w:rsidR="00B426C2">
        <w:t xml:space="preserve"> be chosen </w:t>
      </w:r>
      <w:r w:rsidR="0070663A">
        <w:t xml:space="preserve">(hard sources will come in the future if required) </w:t>
      </w:r>
      <w:r w:rsidR="00B426C2">
        <w:t>and it may be applied either at the centre of a cell or on a specified face (xmin xmax ymin ymax zmin or zmax.)</w:t>
      </w:r>
      <w:r w:rsidR="0070663A">
        <w:t xml:space="preserve"> More than one source may be specified at a particular point and the source applied will be the sum of the specified sources.</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AC07C0">
      <w:pPr>
        <w:pStyle w:val="NoSpacing"/>
      </w:pP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Excitation_point_list</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number of output points</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POINT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function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t xml:space="preserve">       ! excitation point</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Ex</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centre</w:t>
      </w:r>
    </w:p>
    <w:p w:rsidR="00F5383D" w:rsidRDefault="00B426C2" w:rsidP="00AC07C0">
      <w:pPr>
        <w:pStyle w:val="NoSpacing"/>
        <w:rPr>
          <w:rFonts w:ascii="Courier New" w:hAnsi="Courier New" w:cs="Courier New"/>
        </w:rPr>
      </w:pPr>
      <w:r>
        <w:rPr>
          <w:rFonts w:ascii="Courier New" w:hAnsi="Courier New" w:cs="Courier New"/>
        </w:rPr>
        <w:t>soft</w:t>
      </w:r>
    </w:p>
    <w:p w:rsidR="00CC3D9B" w:rsidRDefault="00CC3D9B" w:rsidP="00AC07C0">
      <w:pPr>
        <w:pStyle w:val="NoSpacing"/>
        <w:rPr>
          <w:rFonts w:ascii="Courier New" w:hAnsi="Courier New" w:cs="Courier New"/>
        </w:rPr>
      </w:pP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BC3233" w:rsidRPr="00034B4B" w:rsidRDefault="00BC3233" w:rsidP="00BC3233">
      <w:pPr>
        <w:autoSpaceDE w:val="0"/>
        <w:autoSpaceDN w:val="0"/>
        <w:adjustRightInd w:val="0"/>
        <w:spacing w:after="0" w:line="240" w:lineRule="auto"/>
        <w:rPr>
          <w:rFonts w:cs="Courier New"/>
        </w:rPr>
      </w:pPr>
      <w:r w:rsidRPr="00034B4B">
        <w:rPr>
          <w:rFonts w:cs="Courier New"/>
        </w:rPr>
        <w:t xml:space="preserve">CAVITY_FREE_SPACE </w:t>
      </w:r>
    </w:p>
    <w:p w:rsidR="00CC3D9B" w:rsidRDefault="00BC3233" w:rsidP="00AC07C0">
      <w:pPr>
        <w:pStyle w:val="NoSpacing"/>
      </w:pPr>
      <w:r>
        <w:lastRenderedPageBreak/>
        <w:t>MATERIAL_TEST</w:t>
      </w:r>
    </w:p>
    <w:p w:rsidR="00BC3233" w:rsidRDefault="00BC3233" w:rsidP="00AC07C0">
      <w:pPr>
        <w:pStyle w:val="NoSpacing"/>
        <w:rPr>
          <w:rFonts w:ascii="Courier New" w:hAnsi="Courier New" w:cs="Courier New"/>
        </w:rPr>
      </w:pPr>
    </w:p>
    <w:p w:rsidR="00314387" w:rsidRDefault="00314387" w:rsidP="00314387">
      <w:pPr>
        <w:pStyle w:val="Heading2"/>
      </w:pPr>
      <w:bookmarkStart w:id="52" w:name="_Toc404075738"/>
      <w:r>
        <w:t>Excitation_surface_list</w:t>
      </w:r>
      <w:bookmarkEnd w:id="52"/>
    </w:p>
    <w:p w:rsidR="00314387" w:rsidRPr="00A3160F" w:rsidRDefault="00314387" w:rsidP="00314387"/>
    <w:p w:rsidR="0070663A" w:rsidRDefault="00314387" w:rsidP="0070663A">
      <w:pPr>
        <w:pStyle w:val="NoSpacing"/>
      </w:pPr>
      <w:r>
        <w:t xml:space="preserve">This packet excites the given field component on a surface specified from the surface_list. The excitation function is set from the numbered list defined in the Excitation_function packet. </w:t>
      </w:r>
      <w:r w:rsidR="0070663A">
        <w:t xml:space="preserve">A soft </w:t>
      </w:r>
      <w:r w:rsidR="00C64FB2">
        <w:t xml:space="preserve">or a </w:t>
      </w:r>
      <w:r w:rsidR="0070663A">
        <w:t xml:space="preserve">hard </w:t>
      </w:r>
      <w:r w:rsidR="00C64FB2">
        <w:t>source may be chosen</w:t>
      </w:r>
      <w:r w:rsidR="0070663A">
        <w:t>. More than one source may be specified at a particular surface and the source applied will be the sum of the specified sources.</w:t>
      </w:r>
    </w:p>
    <w:p w:rsidR="00EE7FF0" w:rsidRDefault="00C64FB2" w:rsidP="0070663A">
      <w:pPr>
        <w:pStyle w:val="NoSpacing"/>
      </w:pPr>
      <w:r>
        <w:t>The side of the surface for the excitation can be specified. If the s</w:t>
      </w:r>
      <w:r w:rsidR="006275EA">
        <w:t>ide of the surface is -1 then a field is added onto the –ve side of the surface, if the side of the surface is +1 then it is added onto the +ve side of the surface and if it is zero, the source is added to both sides of the surface. A value of 0 is the usual value for this parameter.</w:t>
      </w:r>
      <w:r w:rsidR="00EE7FF0">
        <w:t xml:space="preserve"> </w:t>
      </w:r>
    </w:p>
    <w:p w:rsidR="00C64FB2" w:rsidRDefault="00EE7FF0" w:rsidP="0070663A">
      <w:pPr>
        <w:pStyle w:val="NoSpacing"/>
      </w:pPr>
      <w:r>
        <w:t>(Note: If a single sided excitation is</w:t>
      </w:r>
      <w:r w:rsidR="00C64FB2">
        <w:t xml:space="preserve"> </w:t>
      </w:r>
      <w:r>
        <w:t>used then the requested field (E or H) is excited by adding the appropriate voltage (current) on the specified side of the surface, this will also excite an associated current (voltage). When the double sided excitation is used then the associated current (voltage) is zero as the contributions to the associated current(voltage) from the two sides cancel out.)</w:t>
      </w:r>
    </w:p>
    <w:p w:rsidR="00314387" w:rsidRDefault="00314387" w:rsidP="00314387">
      <w:pPr>
        <w:pStyle w:val="NoSpacing"/>
      </w:pPr>
    </w:p>
    <w:p w:rsidR="00314387" w:rsidRDefault="00314387" w:rsidP="00314387">
      <w:pPr>
        <w:pStyle w:val="NoSpacing"/>
        <w:rPr>
          <w:b/>
          <w:u w:val="single"/>
        </w:rPr>
      </w:pPr>
      <w:r w:rsidRPr="00F36BFD">
        <w:rPr>
          <w:b/>
          <w:u w:val="single"/>
        </w:rPr>
        <w:t>Example</w:t>
      </w:r>
    </w:p>
    <w:p w:rsidR="00314387" w:rsidRPr="00F36BFD" w:rsidRDefault="00314387" w:rsidP="00314387">
      <w:pPr>
        <w:pStyle w:val="NoSpacing"/>
        <w:rPr>
          <w:b/>
          <w:u w:val="single"/>
        </w:rPr>
      </w:pP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Excitation_surface_list</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number of excitation surfaces</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SURFACE NUMBER</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function number</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t xml:space="preserve">       ! excitation surface</w:t>
      </w:r>
    </w:p>
    <w:p w:rsidR="00314387" w:rsidRDefault="00C64FB2" w:rsidP="00314387">
      <w:pPr>
        <w:autoSpaceDE w:val="0"/>
        <w:autoSpaceDN w:val="0"/>
        <w:adjustRightInd w:val="0"/>
        <w:spacing w:after="0" w:line="240" w:lineRule="auto"/>
        <w:rPr>
          <w:rFonts w:ascii="Courier New" w:hAnsi="Courier New" w:cs="Courier New"/>
        </w:rPr>
      </w:pPr>
      <w:r>
        <w:rPr>
          <w:rFonts w:ascii="Courier New" w:hAnsi="Courier New" w:cs="Courier New"/>
        </w:rPr>
        <w:t>0</w:t>
      </w:r>
      <w:r w:rsidR="00314387">
        <w:rPr>
          <w:rFonts w:ascii="Courier New" w:hAnsi="Courier New" w:cs="Courier New"/>
        </w:rPr>
        <w:tab/>
        <w:t xml:space="preserve">       ! side of surface for excitation</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Ex</w:t>
      </w:r>
    </w:p>
    <w:p w:rsidR="00314387" w:rsidRDefault="00CC3D9B" w:rsidP="00314387">
      <w:pPr>
        <w:autoSpaceDE w:val="0"/>
        <w:autoSpaceDN w:val="0"/>
        <w:adjustRightInd w:val="0"/>
        <w:spacing w:after="0" w:line="240" w:lineRule="auto"/>
        <w:rPr>
          <w:rFonts w:ascii="Courier New" w:hAnsi="Courier New" w:cs="Courier New"/>
        </w:rPr>
      </w:pPr>
      <w:r>
        <w:rPr>
          <w:rFonts w:ascii="Courier New" w:hAnsi="Courier New" w:cs="Courier New"/>
        </w:rPr>
        <w:t>S</w:t>
      </w:r>
      <w:r w:rsidR="00314387">
        <w:rPr>
          <w:rFonts w:ascii="Courier New" w:hAnsi="Courier New" w:cs="Courier New"/>
        </w:rPr>
        <w:t>oft</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Pr="00BC3233" w:rsidRDefault="00BC3233" w:rsidP="00314387">
      <w:pPr>
        <w:autoSpaceDE w:val="0"/>
        <w:autoSpaceDN w:val="0"/>
        <w:adjustRightInd w:val="0"/>
        <w:spacing w:after="0" w:line="240" w:lineRule="auto"/>
        <w:rPr>
          <w:rFonts w:cs="Courier New"/>
        </w:rPr>
      </w:pPr>
      <w:r w:rsidRPr="00BC3233">
        <w:rPr>
          <w:rFonts w:cs="Courier New"/>
        </w:rPr>
        <w:t>WAVEGUIDE_RESONATOR</w:t>
      </w:r>
    </w:p>
    <w:p w:rsidR="00314387" w:rsidRDefault="00314387" w:rsidP="00AC07C0">
      <w:pPr>
        <w:pStyle w:val="NoSpacing"/>
      </w:pPr>
    </w:p>
    <w:p w:rsidR="00F5383D" w:rsidRDefault="00F5383D" w:rsidP="00F00E8B">
      <w:pPr>
        <w:pStyle w:val="Heading2"/>
      </w:pPr>
      <w:bookmarkStart w:id="53" w:name="_Toc404075739"/>
      <w:r>
        <w:t>Excitation_mode_list</w:t>
      </w:r>
      <w:bookmarkEnd w:id="53"/>
    </w:p>
    <w:p w:rsidR="00F5383D" w:rsidRPr="00A3160F" w:rsidRDefault="00F5383D" w:rsidP="00F00E8B"/>
    <w:p w:rsidR="00F5383D" w:rsidRDefault="00F5383D" w:rsidP="00F00E8B">
      <w:pPr>
        <w:pStyle w:val="NoSpacing"/>
      </w:pPr>
      <w:r>
        <w:t>This output packet allows a mode shape to be read from a file and used to excite the problem over a defined plane. The plane must (at the moment) be defined in the same orientation as the mode.</w:t>
      </w:r>
      <w:r w:rsidR="0070663A" w:rsidRPr="0070663A">
        <w:t xml:space="preserve"> </w:t>
      </w:r>
      <w:r w:rsidR="0070663A">
        <w:t>More than one source may be specified at a particular surface and the source applied will be the sum of the specified sources.</w:t>
      </w:r>
    </w:p>
    <w:p w:rsidR="00F5383D" w:rsidRDefault="00F5383D" w:rsidP="00F00E8B">
      <w:pPr>
        <w:pStyle w:val="NoSpacing"/>
      </w:pPr>
    </w:p>
    <w:p w:rsidR="00F5383D" w:rsidRPr="00F36BFD" w:rsidRDefault="00F5383D" w:rsidP="00F00E8B">
      <w:pPr>
        <w:pStyle w:val="NoSpacing"/>
        <w:rPr>
          <w:b/>
          <w:u w:val="single"/>
        </w:rPr>
      </w:pPr>
      <w:r w:rsidRPr="00F36BFD">
        <w:rPr>
          <w:b/>
          <w:u w:val="single"/>
        </w:rPr>
        <w:t>example</w:t>
      </w:r>
    </w:p>
    <w:p w:rsidR="00F5383D" w:rsidRDefault="00F5383D" w:rsidP="00F00E8B">
      <w:pPr>
        <w:pStyle w:val="NoSpacing"/>
      </w:pP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Excitation_mode_list</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number of excitation modes</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MODE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function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5</w:t>
      </w:r>
      <w:r>
        <w:rPr>
          <w:rFonts w:ascii="Courier New" w:hAnsi="Courier New" w:cs="Courier New"/>
        </w:rPr>
        <w:tab/>
        <w:t xml:space="preserve">       ! surface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excitation</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Ex</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soft</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WR90.mode</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lastRenderedPageBreak/>
        <w:t>1</w:t>
      </w:r>
      <w:r>
        <w:rPr>
          <w:rFonts w:ascii="Courier New" w:hAnsi="Courier New" w:cs="Courier New"/>
        </w:rPr>
        <w:tab/>
      </w:r>
      <w:r>
        <w:rPr>
          <w:rFonts w:ascii="Courier New" w:hAnsi="Courier New" w:cs="Courier New"/>
        </w:rPr>
        <w:tab/>
        <w:t xml:space="preserve"> ! x column </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xml:space="preserve"> ! y column </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xml:space="preserve"> ! z column </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6</w:t>
      </w:r>
      <w:r>
        <w:rPr>
          <w:rFonts w:ascii="Courier New" w:hAnsi="Courier New" w:cs="Courier New"/>
        </w:rPr>
        <w:tab/>
      </w:r>
      <w:r>
        <w:rPr>
          <w:rFonts w:ascii="Courier New" w:hAnsi="Courier New" w:cs="Courier New"/>
        </w:rPr>
        <w:tab/>
        <w:t xml:space="preserve"> ! data column to use</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BC3233" w:rsidRPr="00034B4B" w:rsidRDefault="00BC3233" w:rsidP="00BC3233">
      <w:pPr>
        <w:autoSpaceDE w:val="0"/>
        <w:autoSpaceDN w:val="0"/>
        <w:adjustRightInd w:val="0"/>
        <w:spacing w:after="0" w:line="240" w:lineRule="auto"/>
        <w:rPr>
          <w:rFonts w:cs="Courier New"/>
        </w:rPr>
      </w:pPr>
      <w:r w:rsidRPr="00034B4B">
        <w:rPr>
          <w:rFonts w:cs="Courier New"/>
        </w:rPr>
        <w:t xml:space="preserve">WAVEGUIDE_IRIS </w:t>
      </w:r>
    </w:p>
    <w:p w:rsidR="00CC3D9B" w:rsidRPr="001E6548" w:rsidRDefault="001E6548" w:rsidP="00B426C2">
      <w:pPr>
        <w:autoSpaceDE w:val="0"/>
        <w:autoSpaceDN w:val="0"/>
        <w:adjustRightInd w:val="0"/>
        <w:spacing w:after="0" w:line="240" w:lineRule="auto"/>
        <w:rPr>
          <w:rFonts w:cs="Courier New"/>
        </w:rPr>
      </w:pPr>
      <w:r w:rsidRPr="00034B4B">
        <w:rPr>
          <w:rFonts w:cs="Courier New"/>
        </w:rPr>
        <w:t xml:space="preserve">WAVEGUIDE_STRAIGHT </w:t>
      </w:r>
    </w:p>
    <w:p w:rsidR="00F5383D" w:rsidRDefault="00F5383D" w:rsidP="00055046">
      <w:pPr>
        <w:pStyle w:val="Heading2"/>
      </w:pPr>
      <w:bookmarkStart w:id="54" w:name="_Toc404075740"/>
      <w:r>
        <w:t>Huygens_surface</w:t>
      </w:r>
      <w:bookmarkEnd w:id="54"/>
    </w:p>
    <w:p w:rsidR="00F5383D" w:rsidRDefault="00F5383D" w:rsidP="00055046">
      <w:pPr>
        <w:pStyle w:val="NoSpacing"/>
      </w:pPr>
    </w:p>
    <w:p w:rsidR="00F5383D" w:rsidRDefault="00F5383D" w:rsidP="00055046">
      <w:pPr>
        <w:pStyle w:val="NoSpacing"/>
      </w:pPr>
      <w:r>
        <w:t xml:space="preserve">The Huygens surface allows a wave to be launched from a (normally closed) surface inside the problems space. The computational volume is then divided into total field (within the Huygens surface) and scattered field (outside the Huygens surface) regions. This then allows the scattered field to be calculated. </w:t>
      </w:r>
    </w:p>
    <w:p w:rsidR="00F5383D" w:rsidRDefault="00F5383D" w:rsidP="00055046">
      <w:pPr>
        <w:pStyle w:val="NoSpacing"/>
      </w:pPr>
      <w:r>
        <w:t xml:space="preserve">The Huygens surface is specified to be a previously </w:t>
      </w:r>
      <w:r w:rsidR="00B426C2">
        <w:t>defined surface from the surface_</w:t>
      </w:r>
      <w:r>
        <w:t>list, an exception is if the outer boundary is to be used as the Huygens surface, in this case set the Huygens surface number to zero. An excitation function is specified from the excitation function list. The direction of the wave vector and the polarisation of the Electric field component of thin incident wave are defined in spherical polar coordinates.</w:t>
      </w:r>
    </w:p>
    <w:p w:rsidR="00415BDC" w:rsidRDefault="00415BDC" w:rsidP="00055046">
      <w:pPr>
        <w:pStyle w:val="NoSpacing"/>
      </w:pPr>
      <w:r>
        <w:t>The direction of the plane wave and its polarisation can both be set to random values by specifying the wave vector and/or the polarisation to be ‘random’</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CA5201">
      <w:pPr>
        <w:pStyle w:val="NoSpacing"/>
      </w:pPr>
      <w:r>
        <w:t>Incident wave travelling in the –z direction with Ex polarisation:</w:t>
      </w:r>
    </w:p>
    <w:p w:rsidR="00F5383D" w:rsidRDefault="00F5383D" w:rsidP="00FD52D9">
      <w:pPr>
        <w:pStyle w:val="NoSpacing"/>
      </w:pPr>
    </w:p>
    <w:p w:rsidR="00F5383D" w:rsidRDefault="00F5383D" w:rsidP="00FD52D9">
      <w:pPr>
        <w:pStyle w:val="NoSpacing"/>
      </w:pPr>
      <w:r>
        <w:t>Huygens_surface</w:t>
      </w:r>
    </w:p>
    <w:p w:rsidR="00F5383D" w:rsidRDefault="00F5383D" w:rsidP="00FD52D9">
      <w:pPr>
        <w:pStyle w:val="NoSpacing"/>
      </w:pPr>
      <w:r>
        <w:t>8     surface number</w:t>
      </w:r>
    </w:p>
    <w:p w:rsidR="00437C58" w:rsidRDefault="00437C58" w:rsidP="00FD52D9">
      <w:pPr>
        <w:pStyle w:val="NoSpacing"/>
      </w:pPr>
      <w:r>
        <w:t>1    side of surface for excitation</w:t>
      </w:r>
    </w:p>
    <w:p w:rsidR="00F5383D" w:rsidRDefault="00F5383D" w:rsidP="00FD52D9">
      <w:pPr>
        <w:pStyle w:val="NoSpacing"/>
      </w:pPr>
      <w:r>
        <w:t>1     excitation function number</w:t>
      </w:r>
    </w:p>
    <w:p w:rsidR="00F5383D" w:rsidRDefault="00F5383D" w:rsidP="00FD52D9">
      <w:pPr>
        <w:pStyle w:val="NoSpacing"/>
      </w:pPr>
      <w:r>
        <w:t xml:space="preserve">180.0 0.0  wave vector Theta and Phi </w:t>
      </w:r>
    </w:p>
    <w:p w:rsidR="00F5383D" w:rsidRDefault="00F5383D" w:rsidP="00FD52D9">
      <w:pPr>
        <w:pStyle w:val="NoSpacing"/>
      </w:pPr>
      <w:r>
        <w:t>1.0 0.0  Polarisation theta and Phi</w:t>
      </w:r>
    </w:p>
    <w:p w:rsidR="00415BDC" w:rsidRDefault="00415BDC" w:rsidP="00FD52D9">
      <w:pPr>
        <w:pStyle w:val="NoSpacing"/>
      </w:pPr>
    </w:p>
    <w:p w:rsidR="00415BDC" w:rsidRDefault="00415BDC" w:rsidP="00415BDC">
      <w:pPr>
        <w:pStyle w:val="NoSpacing"/>
      </w:pPr>
      <w:r>
        <w:t>Incident wave with random direction and polarisation</w:t>
      </w:r>
    </w:p>
    <w:p w:rsidR="00415BDC" w:rsidRDefault="00415BDC" w:rsidP="00415BDC">
      <w:pPr>
        <w:pStyle w:val="NoSpacing"/>
      </w:pPr>
    </w:p>
    <w:p w:rsidR="00415BDC" w:rsidRDefault="00415BDC" w:rsidP="00415BDC">
      <w:pPr>
        <w:pStyle w:val="NoSpacing"/>
      </w:pPr>
      <w:r>
        <w:t>Huygens_surface</w:t>
      </w:r>
    </w:p>
    <w:p w:rsidR="00415BDC" w:rsidRDefault="00415BDC" w:rsidP="00415BDC">
      <w:pPr>
        <w:pStyle w:val="NoSpacing"/>
      </w:pPr>
      <w:r>
        <w:t>8     surface number</w:t>
      </w:r>
    </w:p>
    <w:p w:rsidR="00415BDC" w:rsidRDefault="00415BDC" w:rsidP="00415BDC">
      <w:pPr>
        <w:pStyle w:val="NoSpacing"/>
      </w:pPr>
      <w:r>
        <w:t>1    side of surface for excitation</w:t>
      </w:r>
    </w:p>
    <w:p w:rsidR="00415BDC" w:rsidRDefault="00415BDC" w:rsidP="00415BDC">
      <w:pPr>
        <w:pStyle w:val="NoSpacing"/>
      </w:pPr>
      <w:r>
        <w:t>1     excitation function number</w:t>
      </w:r>
    </w:p>
    <w:p w:rsidR="00415BDC" w:rsidRDefault="00415BDC" w:rsidP="00415BDC">
      <w:pPr>
        <w:pStyle w:val="NoSpacing"/>
      </w:pPr>
      <w:r>
        <w:t xml:space="preserve">Random  wave vector Theta and Phi </w:t>
      </w:r>
    </w:p>
    <w:p w:rsidR="00415BDC" w:rsidRDefault="00415BDC" w:rsidP="00415BDC">
      <w:pPr>
        <w:pStyle w:val="NoSpacing"/>
      </w:pPr>
      <w:r>
        <w:t>Random  Polarisation theta and Phi</w:t>
      </w:r>
    </w:p>
    <w:p w:rsidR="00415BDC" w:rsidRPr="00415BDC" w:rsidRDefault="00415BDC" w:rsidP="00FD52D9">
      <w:pPr>
        <w:pStyle w:val="NoSpacing"/>
        <w:rPr>
          <w:b/>
        </w:rPr>
      </w:pP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B426C2" w:rsidRDefault="00B426C2" w:rsidP="00FD52D9">
      <w:pPr>
        <w:pStyle w:val="NoSpacing"/>
      </w:pPr>
    </w:p>
    <w:p w:rsidR="001E6548" w:rsidRDefault="001E6548" w:rsidP="00FD52D9">
      <w:pPr>
        <w:pStyle w:val="NoSpacing"/>
      </w:pPr>
      <w:r>
        <w:t>HUYGENS_SURFACE</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RCS_PEC_SPHERE </w:t>
      </w:r>
    </w:p>
    <w:p w:rsidR="001E6548" w:rsidRPr="00034B4B" w:rsidRDefault="001E6548" w:rsidP="001E6548">
      <w:pPr>
        <w:pStyle w:val="NoSpacing"/>
      </w:pPr>
      <w:r w:rsidRPr="00034B4B">
        <w:t>SHIELDING_EFFECTIVENESS_BOX_SLOT</w:t>
      </w:r>
    </w:p>
    <w:p w:rsidR="001E6548" w:rsidRDefault="001E6548" w:rsidP="00FD52D9">
      <w:pPr>
        <w:pStyle w:val="NoSpacing"/>
      </w:pPr>
    </w:p>
    <w:p w:rsidR="00F5383D" w:rsidRDefault="00F5383D" w:rsidP="00055046">
      <w:pPr>
        <w:pStyle w:val="Heading2"/>
      </w:pPr>
      <w:bookmarkStart w:id="55" w:name="_Toc404075741"/>
      <w:r>
        <w:t>Far_field_surface</w:t>
      </w:r>
      <w:bookmarkEnd w:id="55"/>
    </w:p>
    <w:p w:rsidR="00F5383D" w:rsidRDefault="00F5383D" w:rsidP="00055046">
      <w:pPr>
        <w:pStyle w:val="NoSpacing"/>
      </w:pPr>
    </w:p>
    <w:p w:rsidR="00F5383D" w:rsidRDefault="00F5383D" w:rsidP="00055046">
      <w:pPr>
        <w:pStyle w:val="NoSpacing"/>
      </w:pPr>
      <w:r>
        <w:t xml:space="preserve">This packet defines a surface as a far field surface. Fields are collected on this surface as the simulation progresses and a near to far field transformation is used to calculate the far field pattern over the specified ranges of theta and phi at the given frequency. </w:t>
      </w:r>
    </w:p>
    <w:p w:rsidR="00F5383D" w:rsidRDefault="00F5383D" w:rsidP="00055046">
      <w:pPr>
        <w:pStyle w:val="NoSpacing"/>
      </w:pPr>
      <w:r>
        <w:t xml:space="preserve">The output data is written to the </w:t>
      </w:r>
      <w:r w:rsidRPr="00A3160F">
        <w:rPr>
          <w:b/>
        </w:rPr>
        <w:t>.f</w:t>
      </w:r>
      <w:r w:rsidR="00B426C2">
        <w:rPr>
          <w:b/>
        </w:rPr>
        <w:t>ar_field.</w:t>
      </w:r>
      <w:r w:rsidRPr="00A3160F">
        <w:rPr>
          <w:b/>
        </w:rPr>
        <w:t>fout</w:t>
      </w:r>
      <w:r>
        <w:t xml:space="preserve"> file</w:t>
      </w:r>
      <w:r w:rsidR="00B426C2">
        <w:t>.</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B426C2" w:rsidRDefault="00B426C2" w:rsidP="00B426C2">
      <w:pPr>
        <w:autoSpaceDE w:val="0"/>
        <w:autoSpaceDN w:val="0"/>
        <w:adjustRightInd w:val="0"/>
        <w:spacing w:after="0" w:line="240" w:lineRule="auto"/>
        <w:rPr>
          <w:rFonts w:ascii="Courier New" w:hAnsi="Courier New" w:cs="Courier New"/>
        </w:rPr>
      </w:pP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Far_field_surface</w:t>
      </w:r>
    </w:p>
    <w:p w:rsidR="00437C58" w:rsidRDefault="00437C58" w:rsidP="00B426C2">
      <w:pPr>
        <w:autoSpaceDE w:val="0"/>
        <w:autoSpaceDN w:val="0"/>
        <w:adjustRightInd w:val="0"/>
        <w:spacing w:after="0" w:line="240" w:lineRule="auto"/>
        <w:rPr>
          <w:rFonts w:ascii="Courier New" w:hAnsi="Courier New" w:cs="Courier New"/>
        </w:rPr>
      </w:pPr>
      <w:r>
        <w:rPr>
          <w:rFonts w:ascii="Courier New" w:hAnsi="Courier New" w:cs="Courier New"/>
        </w:rPr>
        <w:t>1     number of far field surfaces</w:t>
      </w:r>
    </w:p>
    <w:p w:rsidR="00437C58" w:rsidRDefault="00437C58" w:rsidP="00B426C2">
      <w:pPr>
        <w:autoSpaceDE w:val="0"/>
        <w:autoSpaceDN w:val="0"/>
        <w:adjustRightInd w:val="0"/>
        <w:spacing w:after="0" w:line="240" w:lineRule="auto"/>
        <w:rPr>
          <w:rFonts w:ascii="Courier New" w:hAnsi="Courier New" w:cs="Courier New"/>
        </w:rPr>
      </w:pPr>
      <w:r>
        <w:rPr>
          <w:rFonts w:ascii="Courier New" w:hAnsi="Courier New" w:cs="Courier New"/>
        </w:rPr>
        <w:t>1     FAR_FIELD_SURFACE_NUMBER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     surface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 (+1 or -1)</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1.3E7 frequency for far field calculation</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0.0 180.0 1.0  Theta_min  Theta_max Theta_step</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0.0 90.0 90.0    Phi_min  Phi_max Phi_step</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1E6548" w:rsidP="00CC3D9B">
      <w:pPr>
        <w:pStyle w:val="NoSpacing"/>
      </w:pPr>
      <w:r>
        <w:t>DIPOLE</w:t>
      </w:r>
    </w:p>
    <w:p w:rsidR="00B426C2" w:rsidRDefault="00B426C2" w:rsidP="00B426C2">
      <w:pPr>
        <w:autoSpaceDE w:val="0"/>
        <w:autoSpaceDN w:val="0"/>
        <w:adjustRightInd w:val="0"/>
        <w:spacing w:after="0" w:line="240" w:lineRule="auto"/>
        <w:rPr>
          <w:rFonts w:ascii="Courier New" w:hAnsi="Courier New" w:cs="Courier New"/>
        </w:rPr>
      </w:pPr>
    </w:p>
    <w:p w:rsidR="00F5383D" w:rsidRDefault="00B426C2" w:rsidP="00055046">
      <w:pPr>
        <w:pStyle w:val="Heading2"/>
      </w:pPr>
      <w:bookmarkStart w:id="56" w:name="_Toc404075742"/>
      <w:r>
        <w:t>RCS</w:t>
      </w:r>
      <w:r w:rsidR="00F5383D">
        <w:t>_surface</w:t>
      </w:r>
      <w:bookmarkEnd w:id="56"/>
    </w:p>
    <w:p w:rsidR="00314387" w:rsidRDefault="00314387" w:rsidP="00055046">
      <w:pPr>
        <w:pStyle w:val="NoSpacing"/>
      </w:pPr>
    </w:p>
    <w:p w:rsidR="00F5383D" w:rsidRDefault="00F5383D" w:rsidP="00055046">
      <w:pPr>
        <w:pStyle w:val="NoSpacing"/>
      </w:pPr>
      <w:r>
        <w:t xml:space="preserve">This packet defines a surface on which fields are recorded and, using a time domain near to far field transformation, the time domain far field is calculated in a specified direction. Note the direction defined </w:t>
      </w:r>
      <w:r w:rsidR="00B426C2">
        <w:t>is the wave vector for the radia</w:t>
      </w:r>
      <w:r>
        <w:t>ted wave this for a monostatic RCS calculation the direction of the i</w:t>
      </w:r>
      <w:r w:rsidR="00B426C2">
        <w:t>ncident wave defined in the Huyg</w:t>
      </w:r>
      <w:r>
        <w:t xml:space="preserve">ens_surface packet and the scattered wave defined in the monostatic RCS surface are opposite. </w:t>
      </w:r>
    </w:p>
    <w:p w:rsidR="00F5383D" w:rsidRDefault="00F5383D" w:rsidP="00055046">
      <w:pPr>
        <w:pStyle w:val="NoSpacing"/>
      </w:pPr>
    </w:p>
    <w:p w:rsidR="00F5383D" w:rsidRDefault="00F5383D" w:rsidP="00055046">
      <w:pPr>
        <w:pStyle w:val="NoSpacing"/>
      </w:pPr>
      <w:r>
        <w:t xml:space="preserve">The time domain normalised far field response is written to the </w:t>
      </w:r>
      <w:r w:rsidRPr="00A3160F">
        <w:rPr>
          <w:b/>
        </w:rPr>
        <w:t>.</w:t>
      </w:r>
      <w:r w:rsidR="00314387">
        <w:rPr>
          <w:b/>
        </w:rPr>
        <w:t>rcs.tout</w:t>
      </w:r>
      <w:r>
        <w:t xml:space="preserve"> file and the frequency domain RCS is written to the </w:t>
      </w:r>
      <w:r w:rsidR="00314387">
        <w:rPr>
          <w:b/>
        </w:rPr>
        <w:t>.</w:t>
      </w:r>
      <w:r w:rsidRPr="00A3160F">
        <w:rPr>
          <w:b/>
        </w:rPr>
        <w:t>rcs</w:t>
      </w:r>
      <w:r w:rsidR="00314387">
        <w:rPr>
          <w:b/>
        </w:rPr>
        <w:t>.fout</w:t>
      </w:r>
      <w:r>
        <w:t xml:space="preserve"> file</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B426C2" w:rsidRDefault="00B426C2" w:rsidP="00AC07C0">
      <w:pPr>
        <w:pStyle w:val="NoSpacing"/>
      </w:pP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RCS_surface</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2     surface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     Side of surface for RCS output</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0.1e8 3e8 0.01e8 frequency range for far field calculation</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 xml:space="preserve">180.0  Theta </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0.0  Phi</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RCS_MATERIAL_SPHERE </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RCS_PEC_SPHERE </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RCS_SMAT_NON_SYMMETRIC_SPHERE </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RCS_SMAT_SPHERE </w:t>
      </w:r>
    </w:p>
    <w:p w:rsidR="001E6548" w:rsidRPr="00034B4B" w:rsidRDefault="001E6548" w:rsidP="001E6548">
      <w:pPr>
        <w:autoSpaceDE w:val="0"/>
        <w:autoSpaceDN w:val="0"/>
        <w:adjustRightInd w:val="0"/>
        <w:spacing w:after="0" w:line="240" w:lineRule="auto"/>
        <w:rPr>
          <w:rFonts w:cs="Courier New"/>
        </w:rPr>
      </w:pPr>
      <w:r w:rsidRPr="00034B4B">
        <w:rPr>
          <w:rFonts w:cs="Courier New"/>
        </w:rPr>
        <w:t>RCS_COATED_IBC_SPHERE</w:t>
      </w:r>
    </w:p>
    <w:p w:rsidR="001E6548" w:rsidRPr="00034B4B" w:rsidRDefault="001E6548" w:rsidP="001E6548">
      <w:pPr>
        <w:autoSpaceDE w:val="0"/>
        <w:autoSpaceDN w:val="0"/>
        <w:adjustRightInd w:val="0"/>
        <w:spacing w:after="0" w:line="240" w:lineRule="auto"/>
        <w:rPr>
          <w:rFonts w:cs="Courier New"/>
        </w:rPr>
      </w:pPr>
      <w:r w:rsidRPr="00034B4B">
        <w:rPr>
          <w:rFonts w:cs="Courier New"/>
        </w:rPr>
        <w:t>RCS_COATED_SPHERE</w:t>
      </w:r>
    </w:p>
    <w:p w:rsidR="001E6548" w:rsidRPr="00034B4B" w:rsidRDefault="001E6548" w:rsidP="001E6548">
      <w:pPr>
        <w:autoSpaceDE w:val="0"/>
        <w:autoSpaceDN w:val="0"/>
        <w:adjustRightInd w:val="0"/>
        <w:spacing w:after="0" w:line="240" w:lineRule="auto"/>
        <w:rPr>
          <w:rFonts w:cs="Courier New"/>
        </w:rPr>
      </w:pPr>
      <w:r w:rsidRPr="00034B4B">
        <w:rPr>
          <w:rFonts w:cs="Courier New"/>
        </w:rPr>
        <w:t>RCS_DIELECTRIC_IBC_SPHERE</w:t>
      </w:r>
    </w:p>
    <w:p w:rsidR="00F5383D" w:rsidRDefault="00F5383D" w:rsidP="00AC07C0">
      <w:pPr>
        <w:pStyle w:val="NoSpacing"/>
      </w:pPr>
    </w:p>
    <w:p w:rsidR="00F5383D" w:rsidRDefault="00F5383D" w:rsidP="00055046">
      <w:pPr>
        <w:pStyle w:val="Heading2"/>
      </w:pPr>
      <w:bookmarkStart w:id="57" w:name="_Toc404075743"/>
      <w:r>
        <w:t>Output_point_list</w:t>
      </w:r>
      <w:bookmarkEnd w:id="57"/>
    </w:p>
    <w:p w:rsidR="00F5383D" w:rsidRDefault="00F5383D" w:rsidP="00055046">
      <w:pPr>
        <w:pStyle w:val="NoSpacing"/>
      </w:pPr>
    </w:p>
    <w:p w:rsidR="00B426C2" w:rsidRDefault="00F5383D" w:rsidP="00424640">
      <w:pPr>
        <w:pStyle w:val="NoSpacing"/>
      </w:pPr>
      <w:r>
        <w:t xml:space="preserve">This output packet </w:t>
      </w:r>
      <w:r w:rsidR="00B426C2">
        <w:t>writes</w:t>
      </w:r>
      <w:r>
        <w:t xml:space="preserve"> the requested field component </w:t>
      </w:r>
      <w:r w:rsidR="00B426C2">
        <w:t>at the specified point</w:t>
      </w:r>
      <w:r>
        <w:t xml:space="preserve"> as a function of time. The point may </w:t>
      </w:r>
      <w:r w:rsidR="00881117">
        <w:t>be output at either the centre of a cell or on a specified face (xmin xmax ymin ymax zmin or zmax.)</w:t>
      </w:r>
    </w:p>
    <w:p w:rsidR="00881117" w:rsidRDefault="00881117" w:rsidP="00424640">
      <w:pPr>
        <w:pStyle w:val="NoSpacing"/>
      </w:pPr>
      <w:r>
        <w:t>Output_timestep information may be specified, this allows the first and last timestep plus timestep interval to be specified or alternatively the first time, last time and time interval. If this information is not specified then output will be written for all timesteps</w:t>
      </w:r>
    </w:p>
    <w:p w:rsidR="00B426C2" w:rsidRDefault="00B426C2" w:rsidP="00424640">
      <w:pPr>
        <w:pStyle w:val="NoSpacing"/>
      </w:pPr>
    </w:p>
    <w:p w:rsidR="00F5383D" w:rsidRDefault="00F5383D" w:rsidP="00424640">
      <w:pPr>
        <w:pStyle w:val="NoSpacing"/>
      </w:pPr>
      <w:r>
        <w:t xml:space="preserve">The output data is written to </w:t>
      </w:r>
      <w:r w:rsidR="00B426C2">
        <w:t>a</w:t>
      </w:r>
      <w:r>
        <w:t xml:space="preserve"> </w:t>
      </w:r>
      <w:r w:rsidRPr="00612D06">
        <w:rPr>
          <w:b/>
        </w:rPr>
        <w:t>.field.tout</w:t>
      </w:r>
      <w:r>
        <w:t xml:space="preserve"> file.</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Output_point_list</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output points</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OUTPUT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4</w:t>
      </w:r>
      <w:r>
        <w:rPr>
          <w:rFonts w:ascii="Courier New" w:hAnsi="Courier New" w:cs="Courier New"/>
        </w:rPr>
        <w:tab/>
      </w:r>
      <w:r>
        <w:rPr>
          <w:rFonts w:ascii="Courier New" w:hAnsi="Courier New" w:cs="Courier New"/>
        </w:rPr>
        <w:tab/>
        <w:t>! output point</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Ey</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centre</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output_timestep_information</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      ! first output timestep</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2000    ! last output timestep</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     ! output timestep interval</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CAVITY_FREE_SPACE </w:t>
      </w:r>
    </w:p>
    <w:p w:rsidR="00F5383D" w:rsidRDefault="001E6548" w:rsidP="00AC07C0">
      <w:pPr>
        <w:pStyle w:val="NoSpacing"/>
      </w:pPr>
      <w:r>
        <w:t>DIPOLE</w:t>
      </w:r>
    </w:p>
    <w:p w:rsidR="001E6548" w:rsidRDefault="001E6548" w:rsidP="00AC07C0">
      <w:pPr>
        <w:pStyle w:val="NoSpacing"/>
      </w:pPr>
      <w:r>
        <w:t>HUYGENS_SURFACE</w:t>
      </w:r>
    </w:p>
    <w:p w:rsidR="00F5383D" w:rsidRDefault="00F5383D" w:rsidP="00426908">
      <w:pPr>
        <w:pStyle w:val="Heading2"/>
      </w:pPr>
      <w:bookmarkStart w:id="58" w:name="_Toc404075744"/>
      <w:r>
        <w:t>Frequency_domain_power_</w:t>
      </w:r>
      <w:r w:rsidR="00CC3D9B">
        <w:t>su</w:t>
      </w:r>
      <w:r w:rsidR="00881117">
        <w:t>rface</w:t>
      </w:r>
      <w:r>
        <w:t>_list</w:t>
      </w:r>
      <w:bookmarkEnd w:id="58"/>
    </w:p>
    <w:p w:rsidR="00F5383D" w:rsidRDefault="00F5383D" w:rsidP="00426908">
      <w:pPr>
        <w:pStyle w:val="NoSpacing"/>
      </w:pPr>
    </w:p>
    <w:p w:rsidR="00F5383D" w:rsidRDefault="00F5383D" w:rsidP="00426908">
      <w:pPr>
        <w:pStyle w:val="NoSpacing"/>
      </w:pPr>
      <w:r>
        <w:t xml:space="preserve">This output packet </w:t>
      </w:r>
      <w:r w:rsidR="00881117">
        <w:t>specifies a surface</w:t>
      </w:r>
      <w:r>
        <w:t xml:space="preserve"> and returns the total power transmitted through the surface as a function of frequency. The power transmitted is defined to be in the</w:t>
      </w:r>
      <w:r w:rsidR="00881117">
        <w:t xml:space="preserve"> outward normal</w:t>
      </w:r>
      <w:r>
        <w:t xml:space="preserve"> direction</w:t>
      </w:r>
      <w:r w:rsidR="00881117">
        <w:t xml:space="preserve"> of the specified surface</w:t>
      </w:r>
      <w:r>
        <w:t xml:space="preserve">. The output data is written to the </w:t>
      </w:r>
      <w:r w:rsidR="00881117">
        <w:rPr>
          <w:b/>
        </w:rPr>
        <w:t>.frequency_domain_power_surface</w:t>
      </w:r>
      <w:r>
        <w:rPr>
          <w:b/>
        </w:rPr>
        <w:t>.fout</w:t>
      </w:r>
      <w:r>
        <w:t xml:space="preserve"> file.</w:t>
      </w:r>
    </w:p>
    <w:p w:rsidR="00F5383D" w:rsidRDefault="00F5383D" w:rsidP="00426908">
      <w:pPr>
        <w:pStyle w:val="NoSpacing"/>
      </w:pPr>
    </w:p>
    <w:p w:rsidR="00F5383D" w:rsidRDefault="00F5383D" w:rsidP="00426908">
      <w:pPr>
        <w:pStyle w:val="NoSpacing"/>
      </w:pPr>
      <w:r>
        <w:t xml:space="preserve">The frequencies for the output data are specified as fmin, fmax and </w:t>
      </w:r>
      <w:r w:rsidR="00881117">
        <w:t>number of frequencies</w:t>
      </w:r>
      <w:r>
        <w:t>.</w:t>
      </w:r>
    </w:p>
    <w:p w:rsidR="00F5383D" w:rsidRDefault="00F5383D" w:rsidP="00426908">
      <w:pPr>
        <w:pStyle w:val="NoSpacing"/>
      </w:pPr>
    </w:p>
    <w:p w:rsidR="00F5383D" w:rsidRDefault="00881117" w:rsidP="00426908">
      <w:pPr>
        <w:pStyle w:val="NoSpacing"/>
        <w:rPr>
          <w:b/>
          <w:u w:val="single"/>
        </w:rPr>
      </w:pPr>
      <w:r w:rsidRPr="00F36BFD">
        <w:rPr>
          <w:b/>
          <w:u w:val="single"/>
        </w:rPr>
        <w:t>E</w:t>
      </w:r>
      <w:r w:rsidR="00F5383D" w:rsidRPr="00F36BFD">
        <w:rPr>
          <w:b/>
          <w:u w:val="single"/>
        </w:rPr>
        <w:t>xample</w:t>
      </w:r>
    </w:p>
    <w:p w:rsidR="00881117" w:rsidRPr="00F36BFD" w:rsidRDefault="00881117" w:rsidP="00426908">
      <w:pPr>
        <w:pStyle w:val="NoSpacing"/>
        <w:rPr>
          <w:b/>
          <w:u w:val="single"/>
        </w:rPr>
      </w:pP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Frequency_domain_power_surface_list</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          ! number of frequency domain power surfaces</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xml:space="preserve">! FREQUENCY DOMAIN POWER SURFACE NUMBER </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geometric surface number</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100e6 10e9 1000 ! fmin fmax n_frequencies for power output</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Pr="001E6548" w:rsidRDefault="001E6548" w:rsidP="00881117">
      <w:pPr>
        <w:autoSpaceDE w:val="0"/>
        <w:autoSpaceDN w:val="0"/>
        <w:adjustRightInd w:val="0"/>
        <w:spacing w:after="0" w:line="240" w:lineRule="auto"/>
        <w:rPr>
          <w:rFonts w:cs="Courier New"/>
        </w:rPr>
      </w:pPr>
      <w:r w:rsidRPr="001E6548">
        <w:rPr>
          <w:rFonts w:cs="Courier New"/>
        </w:rPr>
        <w:t>POWER_CALCS</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TCS_MODE_STIR </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TCS_MODE_STIR_CIRCULAR_APERTURE </w:t>
      </w:r>
    </w:p>
    <w:p w:rsidR="001E6548" w:rsidRDefault="001E6548" w:rsidP="00881117">
      <w:pPr>
        <w:autoSpaceDE w:val="0"/>
        <w:autoSpaceDN w:val="0"/>
        <w:adjustRightInd w:val="0"/>
        <w:spacing w:after="0" w:line="240" w:lineRule="auto"/>
        <w:rPr>
          <w:rFonts w:ascii="Courier New" w:hAnsi="Courier New" w:cs="Courier New"/>
        </w:rPr>
      </w:pPr>
    </w:p>
    <w:p w:rsidR="00314387" w:rsidRDefault="00314387" w:rsidP="00314387">
      <w:pPr>
        <w:pStyle w:val="Heading2"/>
      </w:pPr>
      <w:bookmarkStart w:id="59" w:name="_Toc404075745"/>
      <w:r>
        <w:t>Frequency_output_surface_list</w:t>
      </w:r>
      <w:bookmarkEnd w:id="59"/>
    </w:p>
    <w:p w:rsidR="00314387" w:rsidRDefault="00314387" w:rsidP="00314387">
      <w:pPr>
        <w:pStyle w:val="NoSpacing"/>
      </w:pPr>
    </w:p>
    <w:p w:rsidR="00314387" w:rsidRDefault="00314387" w:rsidP="00314387">
      <w:pPr>
        <w:pStyle w:val="NoSpacing"/>
      </w:pPr>
      <w:r>
        <w:lastRenderedPageBreak/>
        <w:t xml:space="preserve">This packet allows the output of a field component </w:t>
      </w:r>
      <w:r w:rsidR="007E6479">
        <w:t xml:space="preserve">at a single frequency </w:t>
      </w:r>
      <w:r>
        <w:t xml:space="preserve">on a specified </w:t>
      </w:r>
      <w:r w:rsidR="007E6479">
        <w:t xml:space="preserve">surface to a </w:t>
      </w:r>
      <w:r w:rsidR="007E6479" w:rsidRPr="007E6479">
        <w:rPr>
          <w:rFonts w:ascii="Times New Roman" w:hAnsi="Times New Roman"/>
          <w:b/>
        </w:rPr>
        <w:t>.frequency_output_surface.fout</w:t>
      </w:r>
      <w:r>
        <w:t xml:space="preserve"> file.</w:t>
      </w:r>
    </w:p>
    <w:p w:rsidR="00314387" w:rsidRDefault="00314387" w:rsidP="00314387">
      <w:pPr>
        <w:pStyle w:val="NoSpacing"/>
      </w:pPr>
    </w:p>
    <w:p w:rsidR="00314387" w:rsidRDefault="00314387" w:rsidP="00314387">
      <w:pPr>
        <w:pStyle w:val="NoSpacing"/>
      </w:pPr>
      <w:r>
        <w:t>This type of output may be post processed to produce field animations.</w:t>
      </w:r>
    </w:p>
    <w:p w:rsidR="00314387" w:rsidRDefault="00314387" w:rsidP="00314387">
      <w:pPr>
        <w:pStyle w:val="NoSpacing"/>
      </w:pPr>
    </w:p>
    <w:p w:rsidR="004F3827" w:rsidRDefault="004F3827" w:rsidP="00314387">
      <w:pPr>
        <w:pStyle w:val="NoSpacing"/>
      </w:pPr>
      <w:r>
        <w:t xml:space="preserve">It is important to note that the timestep factor is neglected in the numerical evaluation of the Fourier integral in order to prevent the very small resulting values from causing problems for visualisation in paraview. If direct comparison is to be made with the frequency domain output from post processing using the discrete fourier transform then the output of this process must be multiplied by the solution timestep. </w:t>
      </w:r>
    </w:p>
    <w:p w:rsidR="004F3827" w:rsidRDefault="004F3827" w:rsidP="00314387">
      <w:pPr>
        <w:pStyle w:val="NoSpacing"/>
      </w:pPr>
    </w:p>
    <w:p w:rsidR="00314387" w:rsidRPr="00F36BFD" w:rsidRDefault="00314387" w:rsidP="00314387">
      <w:pPr>
        <w:pStyle w:val="NoSpacing"/>
        <w:rPr>
          <w:b/>
          <w:u w:val="single"/>
        </w:rPr>
      </w:pPr>
      <w:r w:rsidRPr="00F36BFD">
        <w:rPr>
          <w:b/>
          <w:u w:val="single"/>
        </w:rPr>
        <w:t>example</w:t>
      </w:r>
    </w:p>
    <w:p w:rsidR="00314387" w:rsidRDefault="00314387" w:rsidP="00314387">
      <w:pPr>
        <w:pStyle w:val="NoSpacing"/>
      </w:pP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Frequency_output_surface_list</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Frequency output surfaces</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FREQUENCY OUTPUT SURFACE NUMBER</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 surface number</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 (+1 or -1)</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1.3E7 frequency for output</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Ex</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DIELECTRIC_FILTER </w:t>
      </w:r>
    </w:p>
    <w:p w:rsidR="001E6548" w:rsidRDefault="001E6548" w:rsidP="001E6548">
      <w:pPr>
        <w:autoSpaceDE w:val="0"/>
        <w:autoSpaceDN w:val="0"/>
        <w:adjustRightInd w:val="0"/>
        <w:spacing w:after="0" w:line="240" w:lineRule="auto"/>
        <w:rPr>
          <w:rFonts w:cs="Courier New"/>
        </w:rPr>
      </w:pPr>
      <w:r w:rsidRPr="00034B4B">
        <w:rPr>
          <w:rFonts w:cs="Courier New"/>
        </w:rPr>
        <w:t xml:space="preserve">WAVEGUIDE_IRIS </w:t>
      </w:r>
    </w:p>
    <w:p w:rsidR="009973C9" w:rsidRDefault="009973C9" w:rsidP="009973C9">
      <w:pPr>
        <w:pStyle w:val="Heading2"/>
      </w:pPr>
      <w:bookmarkStart w:id="60" w:name="_Toc404075746"/>
      <w:r>
        <w:t>Frequency_output_volume_list</w:t>
      </w:r>
      <w:bookmarkEnd w:id="60"/>
    </w:p>
    <w:p w:rsidR="009973C9" w:rsidRDefault="009973C9" w:rsidP="009973C9">
      <w:pPr>
        <w:pStyle w:val="NoSpacing"/>
      </w:pPr>
    </w:p>
    <w:p w:rsidR="009973C9" w:rsidRDefault="009973C9" w:rsidP="009973C9">
      <w:pPr>
        <w:pStyle w:val="NoSpacing"/>
      </w:pPr>
      <w:r>
        <w:t xml:space="preserve">This packet allows the output of a field component at a single frequency on a specified surface to a </w:t>
      </w:r>
      <w:r w:rsidRPr="007E6479">
        <w:rPr>
          <w:rFonts w:ascii="Times New Roman" w:hAnsi="Times New Roman"/>
          <w:b/>
        </w:rPr>
        <w:t>.frequency_output_</w:t>
      </w:r>
      <w:r>
        <w:rPr>
          <w:rFonts w:ascii="Times New Roman" w:hAnsi="Times New Roman"/>
          <w:b/>
        </w:rPr>
        <w:t>volume</w:t>
      </w:r>
      <w:r w:rsidRPr="007E6479">
        <w:rPr>
          <w:rFonts w:ascii="Times New Roman" w:hAnsi="Times New Roman"/>
          <w:b/>
        </w:rPr>
        <w:t>.fout</w:t>
      </w:r>
      <w:r>
        <w:t xml:space="preserve"> file.</w:t>
      </w:r>
    </w:p>
    <w:p w:rsidR="009973C9" w:rsidRDefault="009973C9" w:rsidP="009973C9">
      <w:pPr>
        <w:pStyle w:val="NoSpacing"/>
      </w:pPr>
    </w:p>
    <w:p w:rsidR="009973C9" w:rsidRDefault="009973C9" w:rsidP="009973C9">
      <w:pPr>
        <w:pStyle w:val="NoSpacing"/>
      </w:pPr>
      <w:r>
        <w:t>This type of output may be post processed to produce field animations.</w:t>
      </w:r>
    </w:p>
    <w:p w:rsidR="004F3827" w:rsidRDefault="004F3827" w:rsidP="009973C9">
      <w:pPr>
        <w:pStyle w:val="NoSpacing"/>
      </w:pPr>
    </w:p>
    <w:p w:rsidR="004F3827" w:rsidRDefault="004F3827" w:rsidP="004F3827">
      <w:pPr>
        <w:pStyle w:val="NoSpacing"/>
      </w:pPr>
      <w:r>
        <w:t xml:space="preserve">It is important to note that the timestep factor is neglected in the numerical evaluation of the Fourier integral in order to prevent the very small resulting values from causing problems for visualisation in paraview. If direct comparison is to be made with the frequency domain output from post processing using the discrete fourier transform then the output of this process must be multiplied by the solution timestep. </w:t>
      </w:r>
    </w:p>
    <w:p w:rsidR="009973C9" w:rsidRDefault="009973C9" w:rsidP="009973C9">
      <w:pPr>
        <w:pStyle w:val="NoSpacing"/>
      </w:pPr>
    </w:p>
    <w:p w:rsidR="009973C9" w:rsidRPr="00F36BFD" w:rsidRDefault="009973C9" w:rsidP="009973C9">
      <w:pPr>
        <w:pStyle w:val="NoSpacing"/>
        <w:rPr>
          <w:b/>
          <w:u w:val="single"/>
        </w:rPr>
      </w:pPr>
      <w:r w:rsidRPr="00F36BFD">
        <w:rPr>
          <w:b/>
          <w:u w:val="single"/>
        </w:rPr>
        <w:t>example</w:t>
      </w:r>
    </w:p>
    <w:p w:rsidR="009973C9" w:rsidRDefault="009973C9" w:rsidP="009973C9">
      <w:pPr>
        <w:pStyle w:val="NoSpacing"/>
      </w:pPr>
    </w:p>
    <w:p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Frequency_output_volume_list</w:t>
      </w:r>
    </w:p>
    <w:p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Frequency output volumes</w:t>
      </w:r>
    </w:p>
    <w:p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FREQUENCY OUTPUT VOLUME NUMBER</w:t>
      </w:r>
    </w:p>
    <w:p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 volume number</w:t>
      </w:r>
    </w:p>
    <w:p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1.3E7 frequency for output</w:t>
      </w:r>
    </w:p>
    <w:p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Ex</w:t>
      </w:r>
    </w:p>
    <w:p w:rsidR="009973C9" w:rsidRDefault="009973C9" w:rsidP="009973C9">
      <w:pPr>
        <w:pStyle w:val="NoSpacing"/>
      </w:pPr>
    </w:p>
    <w:p w:rsidR="009973C9" w:rsidRPr="00CC3D9B" w:rsidRDefault="009973C9" w:rsidP="009973C9">
      <w:pPr>
        <w:pStyle w:val="NoSpacing"/>
        <w:rPr>
          <w:b/>
          <w:u w:val="single"/>
        </w:rPr>
      </w:pPr>
      <w:r w:rsidRPr="00CC3D9B">
        <w:rPr>
          <w:b/>
          <w:u w:val="single"/>
        </w:rPr>
        <w:t>Example test cases:</w:t>
      </w:r>
    </w:p>
    <w:p w:rsidR="009973C9" w:rsidRPr="00034B4B" w:rsidRDefault="009973C9" w:rsidP="001E6548">
      <w:pPr>
        <w:autoSpaceDE w:val="0"/>
        <w:autoSpaceDN w:val="0"/>
        <w:adjustRightInd w:val="0"/>
        <w:spacing w:after="0" w:line="240" w:lineRule="auto"/>
        <w:rPr>
          <w:rFonts w:cs="Courier New"/>
        </w:rPr>
      </w:pPr>
      <w:r>
        <w:rPr>
          <w:rFonts w:cs="Courier New"/>
        </w:rPr>
        <w:t>CYLINDRICAL_RESONATOR</w:t>
      </w:r>
    </w:p>
    <w:p w:rsidR="0056615C" w:rsidRDefault="0056615C" w:rsidP="0056615C">
      <w:pPr>
        <w:pStyle w:val="Heading2"/>
      </w:pPr>
      <w:bookmarkStart w:id="61" w:name="_Toc404075747"/>
      <w:r>
        <w:t>New_mesh_generation</w:t>
      </w:r>
      <w:bookmarkEnd w:id="61"/>
    </w:p>
    <w:p w:rsidR="0056615C" w:rsidRDefault="0056615C" w:rsidP="0056615C">
      <w:pPr>
        <w:pStyle w:val="NoSpacing"/>
      </w:pPr>
    </w:p>
    <w:p w:rsidR="00F5383D" w:rsidRDefault="0056615C" w:rsidP="0056615C">
      <w:pPr>
        <w:pStyle w:val="NoSpacing"/>
      </w:pPr>
      <w:r>
        <w:lastRenderedPageBreak/>
        <w:t xml:space="preserve">This packet </w:t>
      </w:r>
      <w:r w:rsidR="00863FCC">
        <w:t>applies</w:t>
      </w:r>
      <w:r>
        <w:t xml:space="preserve"> the new mesh generation</w:t>
      </w:r>
      <w:r w:rsidR="00863FCC">
        <w:t xml:space="preserve"> algorithm as described in section 6. The default is to use the ‘original’ mesh generation algorithm.</w:t>
      </w:r>
      <w:r>
        <w:t xml:space="preserve"> </w:t>
      </w:r>
    </w:p>
    <w:p w:rsidR="00863FCC" w:rsidRDefault="00863FCC" w:rsidP="00863FCC">
      <w:pPr>
        <w:pStyle w:val="NoSpacing"/>
      </w:pPr>
    </w:p>
    <w:p w:rsidR="00863FCC" w:rsidRPr="00CC3D9B" w:rsidRDefault="00863FCC" w:rsidP="00863FCC">
      <w:pPr>
        <w:pStyle w:val="NoSpacing"/>
        <w:rPr>
          <w:b/>
          <w:u w:val="single"/>
        </w:rPr>
      </w:pPr>
      <w:r w:rsidRPr="00CC3D9B">
        <w:rPr>
          <w:b/>
          <w:u w:val="single"/>
        </w:rPr>
        <w:t>Example test cases:</w:t>
      </w:r>
    </w:p>
    <w:p w:rsidR="00863FCC" w:rsidRPr="00034B4B" w:rsidRDefault="00863FCC" w:rsidP="00863FCC">
      <w:pPr>
        <w:autoSpaceDE w:val="0"/>
        <w:autoSpaceDN w:val="0"/>
        <w:adjustRightInd w:val="0"/>
        <w:spacing w:after="0" w:line="240" w:lineRule="auto"/>
        <w:rPr>
          <w:rFonts w:cs="Courier New"/>
        </w:rPr>
      </w:pPr>
      <w:r>
        <w:rPr>
          <w:rFonts w:cs="Courier New"/>
        </w:rPr>
        <w:t>GTEM_CELL</w:t>
      </w:r>
    </w:p>
    <w:p w:rsidR="00F5383D" w:rsidRDefault="00F5383D" w:rsidP="00055046">
      <w:pPr>
        <w:pStyle w:val="Heading2"/>
      </w:pPr>
      <w:bookmarkStart w:id="62" w:name="_Toc404075748"/>
      <w:r>
        <w:t>Output_surface_list</w:t>
      </w:r>
      <w:bookmarkEnd w:id="62"/>
    </w:p>
    <w:p w:rsidR="00F5383D" w:rsidRDefault="00F5383D" w:rsidP="00055046">
      <w:pPr>
        <w:pStyle w:val="NoSpacing"/>
      </w:pPr>
    </w:p>
    <w:p w:rsidR="00F5383D" w:rsidRDefault="00881117" w:rsidP="00CA5201">
      <w:pPr>
        <w:pStyle w:val="NoSpacing"/>
      </w:pPr>
      <w:r>
        <w:t xml:space="preserve">This packet allows the output of a field component </w:t>
      </w:r>
      <w:r w:rsidR="00F5383D">
        <w:t xml:space="preserve">on a </w:t>
      </w:r>
      <w:r>
        <w:t xml:space="preserve">specified </w:t>
      </w:r>
      <w:r w:rsidR="00F5383D">
        <w:t xml:space="preserve">surface </w:t>
      </w:r>
      <w:r w:rsidR="00F5383D" w:rsidRPr="00612D06">
        <w:rPr>
          <w:b/>
        </w:rPr>
        <w:t>.surface_field.tout</w:t>
      </w:r>
      <w:r w:rsidR="00F5383D">
        <w:t xml:space="preserve"> file.</w:t>
      </w:r>
    </w:p>
    <w:p w:rsidR="00881117" w:rsidRDefault="00881117" w:rsidP="00881117">
      <w:pPr>
        <w:pStyle w:val="NoSpacing"/>
      </w:pPr>
      <w:r>
        <w:t>Output_timestep information may be specified, this allows the first and last timestep plus timestep interval to be specified or alternatively the first time, last time and time interval. If this information is not specified then output will be written for all timesteps.</w:t>
      </w:r>
    </w:p>
    <w:p w:rsidR="00881117" w:rsidRDefault="00881117" w:rsidP="00881117">
      <w:pPr>
        <w:pStyle w:val="NoSpacing"/>
      </w:pPr>
    </w:p>
    <w:p w:rsidR="00881117" w:rsidRDefault="00881117" w:rsidP="00881117">
      <w:pPr>
        <w:pStyle w:val="NoSpacing"/>
      </w:pPr>
      <w:r>
        <w:t>This type of output may be post processed to produce field animations.</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AC07C0">
      <w:pPr>
        <w:pStyle w:val="NoSpacing"/>
      </w:pP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Output_surface_list</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output surfaces</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OUTPUT SURFACE NUMBER</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 xml:space="preserve">2     </w:t>
      </w:r>
      <w:r>
        <w:rPr>
          <w:rFonts w:ascii="Courier New" w:hAnsi="Courier New" w:cs="Courier New"/>
        </w:rPr>
        <w:tab/>
        <w:t>! geometric surface number</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 (+1 or -1)</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Ez</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output_timestep_information</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 first output timestep</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600</w:t>
      </w:r>
      <w:r>
        <w:rPr>
          <w:rFonts w:ascii="Courier New" w:hAnsi="Courier New" w:cs="Courier New"/>
        </w:rPr>
        <w:tab/>
        <w:t>! last output timestep</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60</w:t>
      </w:r>
      <w:r>
        <w:rPr>
          <w:rFonts w:ascii="Courier New" w:hAnsi="Courier New" w:cs="Courier New"/>
        </w:rPr>
        <w:tab/>
        <w:t>! output timestep interval</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1E6548" w:rsidRDefault="001E6548" w:rsidP="001E6548">
      <w:pPr>
        <w:autoSpaceDE w:val="0"/>
        <w:autoSpaceDN w:val="0"/>
        <w:adjustRightInd w:val="0"/>
        <w:spacing w:after="0" w:line="240" w:lineRule="auto"/>
        <w:rPr>
          <w:rFonts w:cs="Courier New"/>
        </w:rPr>
      </w:pPr>
      <w:r w:rsidRPr="00034B4B">
        <w:rPr>
          <w:rFonts w:cs="Courier New"/>
        </w:rPr>
        <w:t>AIRCRAFT_SURFACE_CURRENT</w:t>
      </w:r>
    </w:p>
    <w:p w:rsidR="001E6548" w:rsidRPr="00034B4B" w:rsidRDefault="001E6548" w:rsidP="001E6548">
      <w:pPr>
        <w:autoSpaceDE w:val="0"/>
        <w:autoSpaceDN w:val="0"/>
        <w:adjustRightInd w:val="0"/>
        <w:spacing w:after="0" w:line="240" w:lineRule="auto"/>
        <w:rPr>
          <w:rFonts w:cs="Courier New"/>
        </w:rPr>
      </w:pPr>
      <w:r>
        <w:rPr>
          <w:rFonts w:cs="Courier New"/>
        </w:rPr>
        <w:t>HUYGENS_SURFACE</w:t>
      </w:r>
    </w:p>
    <w:p w:rsidR="00CC3D9B" w:rsidRDefault="00CC3D9B" w:rsidP="00881117">
      <w:pPr>
        <w:autoSpaceDE w:val="0"/>
        <w:autoSpaceDN w:val="0"/>
        <w:adjustRightInd w:val="0"/>
        <w:spacing w:after="0" w:line="240" w:lineRule="auto"/>
        <w:rPr>
          <w:rFonts w:ascii="Courier New" w:hAnsi="Courier New" w:cs="Courier New"/>
        </w:rPr>
      </w:pPr>
    </w:p>
    <w:p w:rsidR="007E6479" w:rsidRDefault="007E6479" w:rsidP="007E6479">
      <w:pPr>
        <w:pStyle w:val="Heading2"/>
      </w:pPr>
      <w:bookmarkStart w:id="63" w:name="_Toc404075749"/>
      <w:r>
        <w:t>Output_volume_list</w:t>
      </w:r>
      <w:bookmarkEnd w:id="63"/>
    </w:p>
    <w:p w:rsidR="007E6479" w:rsidRDefault="007E6479" w:rsidP="007E6479">
      <w:pPr>
        <w:pStyle w:val="NoSpacing"/>
      </w:pPr>
    </w:p>
    <w:p w:rsidR="007E6479" w:rsidRDefault="007E6479" w:rsidP="007E6479">
      <w:pPr>
        <w:pStyle w:val="NoSpacing"/>
      </w:pPr>
      <w:r>
        <w:t xml:space="preserve">This packet allows the output of a field component on a specified volume </w:t>
      </w:r>
      <w:r>
        <w:rPr>
          <w:b/>
        </w:rPr>
        <w:t>.volume_</w:t>
      </w:r>
      <w:r w:rsidRPr="00612D06">
        <w:rPr>
          <w:b/>
        </w:rPr>
        <w:t xml:space="preserve"> field.tout</w:t>
      </w:r>
      <w:r>
        <w:t xml:space="preserve"> file.</w:t>
      </w:r>
    </w:p>
    <w:p w:rsidR="007E6479" w:rsidRDefault="007E6479" w:rsidP="007E6479">
      <w:pPr>
        <w:pStyle w:val="NoSpacing"/>
      </w:pPr>
      <w:r>
        <w:t>Output_timestep information may be specified, this allows the first and last timestep plus timestep interval to be specified or alternatively the first time, last time and time interval. If this information is not specified then output will be written for all timesteps.</w:t>
      </w:r>
    </w:p>
    <w:p w:rsidR="007E6479" w:rsidRDefault="007E6479" w:rsidP="007E6479">
      <w:pPr>
        <w:pStyle w:val="NoSpacing"/>
      </w:pPr>
    </w:p>
    <w:p w:rsidR="007E6479" w:rsidRDefault="007E6479" w:rsidP="007E6479">
      <w:pPr>
        <w:pStyle w:val="NoSpacing"/>
      </w:pPr>
      <w:r>
        <w:t>This type of output may be post processed to produce field animations.</w:t>
      </w:r>
    </w:p>
    <w:p w:rsidR="007E6479" w:rsidRDefault="007E6479" w:rsidP="007E6479">
      <w:pPr>
        <w:pStyle w:val="NoSpacing"/>
      </w:pPr>
    </w:p>
    <w:p w:rsidR="007E6479" w:rsidRPr="00F36BFD" w:rsidRDefault="007E6479" w:rsidP="007E6479">
      <w:pPr>
        <w:pStyle w:val="NoSpacing"/>
        <w:rPr>
          <w:b/>
          <w:u w:val="single"/>
        </w:rPr>
      </w:pPr>
      <w:r w:rsidRPr="00F36BFD">
        <w:rPr>
          <w:b/>
          <w:u w:val="single"/>
        </w:rPr>
        <w:t>example</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Output_volume_list</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 xml:space="preserve">2    </w:t>
      </w:r>
      <w:r>
        <w:rPr>
          <w:rFonts w:ascii="Courier New" w:hAnsi="Courier New" w:cs="Courier New"/>
        </w:rPr>
        <w:tab/>
      </w:r>
      <w:r>
        <w:rPr>
          <w:rFonts w:ascii="Courier New" w:hAnsi="Courier New" w:cs="Courier New"/>
        </w:rPr>
        <w:tab/>
        <w:t>! number of output volumes</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OUTPUT NUMBER</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volume number for output</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Ex</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output_time_information</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0.0</w:t>
      </w:r>
      <w:r>
        <w:rPr>
          <w:rFonts w:ascii="Courier New" w:hAnsi="Courier New" w:cs="Courier New"/>
        </w:rPr>
        <w:tab/>
        <w:t>! first output time</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1e-6</w:t>
      </w:r>
      <w:r>
        <w:rPr>
          <w:rFonts w:ascii="Courier New" w:hAnsi="Courier New" w:cs="Courier New"/>
        </w:rPr>
        <w:tab/>
        <w:t>! last output time</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1e-7</w:t>
      </w:r>
      <w:r>
        <w:rPr>
          <w:rFonts w:ascii="Courier New" w:hAnsi="Courier New" w:cs="Courier New"/>
        </w:rPr>
        <w:tab/>
        <w:t>! output time interval</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lastRenderedPageBreak/>
        <w:t>2</w:t>
      </w:r>
      <w:r>
        <w:rPr>
          <w:rFonts w:ascii="Courier New" w:hAnsi="Courier New" w:cs="Courier New"/>
        </w:rPr>
        <w:tab/>
      </w:r>
      <w:r>
        <w:rPr>
          <w:rFonts w:ascii="Courier New" w:hAnsi="Courier New" w:cs="Courier New"/>
        </w:rPr>
        <w:tab/>
        <w:t>! OUTPUT NUMBER</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volume number for output</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Hz</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output_timestep_information</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 first output timestep</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200</w:t>
      </w:r>
      <w:r>
        <w:rPr>
          <w:rFonts w:ascii="Courier New" w:hAnsi="Courier New" w:cs="Courier New"/>
        </w:rPr>
        <w:tab/>
        <w:t>! last output timestep</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10</w:t>
      </w:r>
      <w:r>
        <w:rPr>
          <w:rFonts w:ascii="Courier New" w:hAnsi="Courier New" w:cs="Courier New"/>
        </w:rPr>
        <w:tab/>
        <w:t>! output timestep interval</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DIELECTRIC_FILTER </w:t>
      </w:r>
    </w:p>
    <w:p w:rsidR="00CC3D9B" w:rsidRDefault="00CC3D9B" w:rsidP="007E6479">
      <w:pPr>
        <w:autoSpaceDE w:val="0"/>
        <w:autoSpaceDN w:val="0"/>
        <w:adjustRightInd w:val="0"/>
        <w:spacing w:after="0" w:line="240" w:lineRule="auto"/>
        <w:rPr>
          <w:rFonts w:ascii="Courier New" w:hAnsi="Courier New" w:cs="Courier New"/>
        </w:rPr>
      </w:pPr>
    </w:p>
    <w:p w:rsidR="007E6479" w:rsidRDefault="007E6479" w:rsidP="007E6479">
      <w:pPr>
        <w:pStyle w:val="NoSpacing"/>
      </w:pPr>
    </w:p>
    <w:p w:rsidR="007E6479" w:rsidRDefault="007E6479" w:rsidP="007E6479">
      <w:pPr>
        <w:pStyle w:val="Heading2"/>
      </w:pPr>
      <w:bookmarkStart w:id="64" w:name="_Toc404075750"/>
      <w:r>
        <w:t>Output_volume_average_list</w:t>
      </w:r>
      <w:bookmarkEnd w:id="64"/>
    </w:p>
    <w:p w:rsidR="007E6479" w:rsidRDefault="007E6479" w:rsidP="007E6479">
      <w:pPr>
        <w:pStyle w:val="NoSpacing"/>
      </w:pPr>
    </w:p>
    <w:p w:rsidR="007E6479" w:rsidRDefault="007E6479" w:rsidP="007E6479">
      <w:pPr>
        <w:pStyle w:val="NoSpacing"/>
      </w:pPr>
      <w:r>
        <w:t xml:space="preserve">This packet allows the output of the average of a field component over a specified volume </w:t>
      </w:r>
      <w:r>
        <w:rPr>
          <w:b/>
        </w:rPr>
        <w:t>.volume_average</w:t>
      </w:r>
      <w:r w:rsidRPr="00612D06">
        <w:rPr>
          <w:b/>
        </w:rPr>
        <w:t>_field.tout</w:t>
      </w:r>
      <w:r>
        <w:t xml:space="preserve"> file.</w:t>
      </w:r>
    </w:p>
    <w:p w:rsidR="007E6479" w:rsidRDefault="007E6479" w:rsidP="007E6479">
      <w:pPr>
        <w:pStyle w:val="NoSpacing"/>
      </w:pPr>
    </w:p>
    <w:p w:rsidR="007E6479" w:rsidRDefault="007E6479" w:rsidP="007E6479">
      <w:pPr>
        <w:pStyle w:val="NoSpacing"/>
      </w:pPr>
      <w:r>
        <w:t>Output_timestep information may be specified, this allows the first and last timestep plus timestep interval to be specified or alternatively the first time, last time and time interval. If this information is not specified then output will be written for all timesteps.</w:t>
      </w:r>
    </w:p>
    <w:p w:rsidR="007E6479" w:rsidRDefault="007E6479" w:rsidP="007E6479">
      <w:pPr>
        <w:pStyle w:val="NoSpacing"/>
      </w:pPr>
    </w:p>
    <w:p w:rsidR="007E6479" w:rsidRDefault="007E6479" w:rsidP="007E6479">
      <w:pPr>
        <w:pStyle w:val="NoSpacing"/>
      </w:pPr>
      <w:r>
        <w:t>This type of output may be post processed to produce field animations.</w:t>
      </w:r>
    </w:p>
    <w:p w:rsidR="007E6479" w:rsidRDefault="007E6479" w:rsidP="007E6479">
      <w:pPr>
        <w:pStyle w:val="NoSpacing"/>
      </w:pPr>
    </w:p>
    <w:p w:rsidR="007E6479" w:rsidRDefault="007E6479" w:rsidP="007E6479">
      <w:pPr>
        <w:pStyle w:val="NoSpacing"/>
        <w:rPr>
          <w:b/>
          <w:u w:val="single"/>
        </w:rPr>
      </w:pPr>
      <w:r w:rsidRPr="00F36BFD">
        <w:rPr>
          <w:b/>
          <w:u w:val="single"/>
        </w:rPr>
        <w:t>Example</w:t>
      </w:r>
    </w:p>
    <w:p w:rsidR="007E6479" w:rsidRPr="00F36BFD" w:rsidRDefault="007E6479" w:rsidP="007E6479">
      <w:pPr>
        <w:pStyle w:val="NoSpacing"/>
        <w:rPr>
          <w:b/>
          <w:u w:val="single"/>
        </w:rPr>
      </w:pP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Output_volume_average_list</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output volume_averages</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OUTPUT NUMBER</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volume number for output</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Ex</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output_time_information</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0.0</w:t>
      </w:r>
      <w:r>
        <w:rPr>
          <w:rFonts w:ascii="Courier New" w:hAnsi="Courier New" w:cs="Courier New"/>
        </w:rPr>
        <w:tab/>
        <w:t>! first output time</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1e-6</w:t>
      </w:r>
      <w:r>
        <w:rPr>
          <w:rFonts w:ascii="Courier New" w:hAnsi="Courier New" w:cs="Courier New"/>
        </w:rPr>
        <w:tab/>
        <w:t>! last output time</w:t>
      </w:r>
    </w:p>
    <w:p w:rsidR="00F5383D" w:rsidRDefault="007E6479" w:rsidP="00A83216">
      <w:pPr>
        <w:autoSpaceDE w:val="0"/>
        <w:autoSpaceDN w:val="0"/>
        <w:adjustRightInd w:val="0"/>
        <w:spacing w:after="0" w:line="240" w:lineRule="auto"/>
        <w:rPr>
          <w:rFonts w:ascii="Courier New" w:hAnsi="Courier New" w:cs="Courier New"/>
        </w:rPr>
      </w:pPr>
      <w:r>
        <w:rPr>
          <w:rFonts w:ascii="Courier New" w:hAnsi="Courier New" w:cs="Courier New"/>
        </w:rPr>
        <w:t>1e-7</w:t>
      </w:r>
      <w:r>
        <w:rPr>
          <w:rFonts w:ascii="Courier New" w:hAnsi="Courier New" w:cs="Courier New"/>
        </w:rPr>
        <w:tab/>
        <w:t>! output time interval</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Pr="006704B4" w:rsidRDefault="006704B4" w:rsidP="00A83216">
      <w:pPr>
        <w:autoSpaceDE w:val="0"/>
        <w:autoSpaceDN w:val="0"/>
        <w:adjustRightInd w:val="0"/>
        <w:spacing w:after="0" w:line="240" w:lineRule="auto"/>
        <w:rPr>
          <w:rFonts w:cs="Courier New"/>
        </w:rPr>
      </w:pPr>
      <w:r w:rsidRPr="006704B4">
        <w:rPr>
          <w:rFonts w:cs="Courier New"/>
        </w:rPr>
        <w:t>RESONANT_ABSORBER</w:t>
      </w:r>
    </w:p>
    <w:p w:rsidR="006704B4" w:rsidRPr="006704B4" w:rsidRDefault="006704B4" w:rsidP="00A83216">
      <w:pPr>
        <w:autoSpaceDE w:val="0"/>
        <w:autoSpaceDN w:val="0"/>
        <w:adjustRightInd w:val="0"/>
        <w:spacing w:after="0" w:line="240" w:lineRule="auto"/>
        <w:rPr>
          <w:rFonts w:cs="Courier New"/>
        </w:rPr>
      </w:pPr>
      <w:r w:rsidRPr="006704B4">
        <w:rPr>
          <w:rFonts w:cs="Courier New"/>
        </w:rPr>
        <w:t>TCS_MODE_STIR</w:t>
      </w:r>
    </w:p>
    <w:p w:rsidR="00F5383D" w:rsidRPr="00A3160F" w:rsidRDefault="00F5383D" w:rsidP="00A83216">
      <w:pPr>
        <w:pStyle w:val="Heading2"/>
      </w:pPr>
      <w:bookmarkStart w:id="65" w:name="_Toc404075751"/>
      <w:r>
        <w:t>Output_mode_list</w:t>
      </w:r>
      <w:bookmarkEnd w:id="65"/>
    </w:p>
    <w:p w:rsidR="00F5383D" w:rsidRDefault="00F5383D" w:rsidP="00F00E8B">
      <w:pPr>
        <w:pStyle w:val="NoSpacing"/>
      </w:pPr>
      <w:r>
        <w:t xml:space="preserve">This output packet allows a mode shape to be read from a file, the amplitude of this mode </w:t>
      </w:r>
      <w:r w:rsidR="00262A4F">
        <w:t xml:space="preserve">on a surface in the mesh </w:t>
      </w:r>
      <w:r>
        <w:t>is then used as output. The amplitude is calculated as the overlap integral of the mode sha</w:t>
      </w:r>
      <w:r w:rsidR="00262A4F">
        <w:t>pe with the field over the surface. The surface</w:t>
      </w:r>
      <w:r>
        <w:t xml:space="preserve"> must (at the moment) be defined in the same orientation as the mode.</w:t>
      </w:r>
    </w:p>
    <w:p w:rsidR="00F5383D" w:rsidRDefault="00F5383D" w:rsidP="00F00E8B">
      <w:pPr>
        <w:pStyle w:val="NoSpacing"/>
      </w:pPr>
    </w:p>
    <w:p w:rsidR="00F5383D" w:rsidRPr="00F36BFD" w:rsidRDefault="00F5383D" w:rsidP="00F00E8B">
      <w:pPr>
        <w:pStyle w:val="NoSpacing"/>
        <w:rPr>
          <w:b/>
          <w:u w:val="single"/>
        </w:rPr>
      </w:pPr>
      <w:r w:rsidRPr="00F36BFD">
        <w:rPr>
          <w:b/>
          <w:u w:val="single"/>
        </w:rPr>
        <w:t>example</w:t>
      </w:r>
    </w:p>
    <w:p w:rsidR="00F5383D" w:rsidRDefault="00F5383D" w:rsidP="00F00E8B">
      <w:pPr>
        <w:pStyle w:val="NoSpacing"/>
      </w:pP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Output_mode_list</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output modes</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OUTPUT MODE NUMBER</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6</w:t>
      </w:r>
      <w:r>
        <w:rPr>
          <w:rFonts w:ascii="Courier New" w:hAnsi="Courier New" w:cs="Courier New"/>
        </w:rPr>
        <w:tab/>
      </w:r>
      <w:r>
        <w:rPr>
          <w:rFonts w:ascii="Courier New" w:hAnsi="Courier New" w:cs="Courier New"/>
        </w:rPr>
        <w:tab/>
        <w:t>! surface number</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lastRenderedPageBreak/>
        <w:t>Ex</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WR90.mode</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 xml:space="preserve">1                ! x column </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 xml:space="preserve">2                ! y column </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 xml:space="preserve">3                ! z column </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6                ! data column to use</w:t>
      </w:r>
    </w:p>
    <w:p w:rsidR="00F5383D" w:rsidRDefault="00F5383D" w:rsidP="00AC07C0">
      <w:pPr>
        <w:pStyle w:val="NoSpacing"/>
      </w:pP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WAVEGUIDE_IRIS </w:t>
      </w:r>
    </w:p>
    <w:p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WAVEGUIDE_STRAIGHT </w:t>
      </w:r>
    </w:p>
    <w:p w:rsidR="007E383A" w:rsidRDefault="007E383A" w:rsidP="00AC07C0">
      <w:pPr>
        <w:pStyle w:val="NoSpacing"/>
      </w:pPr>
    </w:p>
    <w:p w:rsidR="007E383A" w:rsidRDefault="007E383A" w:rsidP="00AC07C0">
      <w:pPr>
        <w:pStyle w:val="NoSpacing"/>
      </w:pPr>
    </w:p>
    <w:p w:rsidR="00A83216" w:rsidRDefault="00A83216" w:rsidP="00A83216">
      <w:pPr>
        <w:pStyle w:val="Heading2"/>
      </w:pPr>
      <w:bookmarkStart w:id="66" w:name="_Toc404075752"/>
      <w:r>
        <w:t>SAR_volume_list</w:t>
      </w:r>
      <w:bookmarkEnd w:id="66"/>
    </w:p>
    <w:p w:rsidR="00A83216" w:rsidRDefault="00A83216" w:rsidP="00A83216">
      <w:pPr>
        <w:pStyle w:val="NoSpacing"/>
      </w:pPr>
    </w:p>
    <w:p w:rsidR="00061529" w:rsidRDefault="00A83216" w:rsidP="00A83216">
      <w:pPr>
        <w:pStyle w:val="NoSpacing"/>
      </w:pPr>
      <w:r>
        <w:t xml:space="preserve">Output the Specific Absorption Rate calculated over a specified volume at at given frequency. </w:t>
      </w:r>
    </w:p>
    <w:p w:rsidR="00061529" w:rsidRDefault="00061529" w:rsidP="00061529">
      <w:pPr>
        <w:pStyle w:val="NoSpacing"/>
      </w:pPr>
      <w:r>
        <w:t>SAR is conventionally calculated as:</w:t>
      </w:r>
    </w:p>
    <w:p w:rsidR="00061529" w:rsidRDefault="00061529" w:rsidP="00061529">
      <w:pPr>
        <w:pStyle w:val="MTDisplayEquation"/>
      </w:pPr>
      <w:r>
        <w:tab/>
      </w:r>
      <w:r w:rsidRPr="003F0FF3">
        <w:rPr>
          <w:position w:val="-24"/>
        </w:rPr>
        <w:object w:dxaOrig="1440" w:dyaOrig="620">
          <v:shape id="_x0000_i1050" type="#_x0000_t75" style="width:1in;height:31pt" o:ole="">
            <v:imagedata r:id="rId62" o:title=""/>
          </v:shape>
          <o:OLEObject Type="Embed" ProgID="Equation.DSMT4" ShapeID="_x0000_i1050" DrawAspect="Content" ObjectID="_1632224304" r:id="rId63"/>
        </w:object>
      </w:r>
    </w:p>
    <w:p w:rsidR="00061529" w:rsidRDefault="00061529" w:rsidP="00061529">
      <w:r>
        <w:t xml:space="preserve">In the TLM process, the SAR calculated is not strictly the SAR as defined above, the output is the Energy absorbed divided by the mass (assuming a pulse excitation and a runtime sufficient for all the energy in the problem to be absorbed or radiated from the problem space). The TLM SAR may then be normalised to the excitation in such a way as to produce the desired result. </w:t>
      </w:r>
    </w:p>
    <w:p w:rsidR="00061529" w:rsidRDefault="00061529" w:rsidP="00061529">
      <w:r>
        <w:t xml:space="preserve">The Energy absorbed in a dielectric material with conductivity, </w:t>
      </w:r>
      <w:r>
        <w:sym w:font="Symbol" w:char="F073"/>
      </w:r>
      <w:r>
        <w:t xml:space="preserve"> is </w:t>
      </w:r>
    </w:p>
    <w:p w:rsidR="00061529" w:rsidRDefault="00061529" w:rsidP="00061529">
      <w:pPr>
        <w:pStyle w:val="MTDisplayEquation"/>
      </w:pPr>
      <w:r>
        <w:tab/>
      </w:r>
      <w:r w:rsidRPr="00C30366">
        <w:rPr>
          <w:position w:val="-32"/>
        </w:rPr>
        <w:object w:dxaOrig="3860" w:dyaOrig="700">
          <v:shape id="_x0000_i1051" type="#_x0000_t75" style="width:193pt;height:35pt" o:ole="">
            <v:imagedata r:id="rId64" o:title=""/>
          </v:shape>
          <o:OLEObject Type="Embed" ProgID="Equation.DSMT4" ShapeID="_x0000_i1051" DrawAspect="Content" ObjectID="_1632224305" r:id="rId65"/>
        </w:object>
      </w:r>
    </w:p>
    <w:p w:rsidR="00061529" w:rsidRDefault="00061529" w:rsidP="00061529">
      <w:r>
        <w:t>Where ~ denotes the field amplitude at the frequency of interest.</w:t>
      </w:r>
    </w:p>
    <w:p w:rsidR="00061529" w:rsidRPr="003F0FF3" w:rsidRDefault="00061529" w:rsidP="00061529">
      <w:r>
        <w:t>The SAR as output by GGI_TLM is then</w:t>
      </w:r>
    </w:p>
    <w:p w:rsidR="00061529" w:rsidRDefault="00061529" w:rsidP="00061529">
      <w:pPr>
        <w:pStyle w:val="MTDisplayEquation"/>
      </w:pPr>
      <w:r>
        <w:tab/>
      </w:r>
      <w:r w:rsidRPr="0029720A">
        <w:rPr>
          <w:position w:val="-52"/>
        </w:rPr>
        <w:object w:dxaOrig="5300" w:dyaOrig="1260">
          <v:shape id="_x0000_i1052" type="#_x0000_t75" style="width:265pt;height:63pt" o:ole="">
            <v:imagedata r:id="rId66" o:title=""/>
          </v:shape>
          <o:OLEObject Type="Embed" ProgID="Equation.DSMT4" ShapeID="_x0000_i1052" DrawAspect="Content" ObjectID="_1632224306" r:id="rId67"/>
        </w:object>
      </w:r>
    </w:p>
    <w:p w:rsidR="00061529" w:rsidRDefault="00061529" w:rsidP="00061529">
      <w:r>
        <w:t xml:space="preserve">Where </w:t>
      </w:r>
      <w:r>
        <w:sym w:font="Symbol" w:char="F072"/>
      </w:r>
      <w:r>
        <w:t xml:space="preserve"> is the material density (kg/m</w:t>
      </w:r>
      <w:r>
        <w:rPr>
          <w:vertAlign w:val="superscript"/>
        </w:rPr>
        <w:t>3</w:t>
      </w:r>
      <w:r>
        <w:t>) and the units of SAR</w:t>
      </w:r>
      <w:r>
        <w:rPr>
          <w:vertAlign w:val="subscript"/>
        </w:rPr>
        <w:t>TLM</w:t>
      </w:r>
      <w:r>
        <w:t xml:space="preserve"> are J/Kg</w:t>
      </w:r>
    </w:p>
    <w:p w:rsidR="00061529" w:rsidRDefault="00061529" w:rsidP="00A83216">
      <w:pPr>
        <w:pStyle w:val="NoSpacing"/>
      </w:pPr>
    </w:p>
    <w:p w:rsidR="00061529" w:rsidRDefault="00A83216" w:rsidP="00A83216">
      <w:pPr>
        <w:pStyle w:val="NoSpacing"/>
        <w:rPr>
          <w:rFonts w:cs="Calibri"/>
        </w:rPr>
      </w:pPr>
      <w:r>
        <w:t xml:space="preserve">The volume material must be specified as a simple zero order dispersive material with loss included as an electric conductivity only. The material density must be given in </w:t>
      </w:r>
      <w:r>
        <w:rPr>
          <w:rFonts w:ascii="Courier New" w:hAnsi="Courier New" w:cs="Courier New"/>
        </w:rPr>
        <w:t>kg/m</w:t>
      </w:r>
      <w:r w:rsidR="009A4FBC">
        <w:rPr>
          <w:rFonts w:ascii="Courier New" w:hAnsi="Courier New" w:cs="Courier New"/>
          <w:vertAlign w:val="superscript"/>
        </w:rPr>
        <w:t>3</w:t>
      </w:r>
      <w:r w:rsidR="009A4FBC">
        <w:rPr>
          <w:rFonts w:ascii="Courier New" w:hAnsi="Courier New" w:cs="Courier New"/>
        </w:rPr>
        <w:t xml:space="preserve">. </w:t>
      </w:r>
    </w:p>
    <w:p w:rsidR="00061529" w:rsidRDefault="00061529" w:rsidP="00A83216">
      <w:pPr>
        <w:pStyle w:val="NoSpacing"/>
        <w:rPr>
          <w:rFonts w:cs="Calibri"/>
        </w:rPr>
      </w:pPr>
    </w:p>
    <w:p w:rsidR="00A83216" w:rsidRDefault="009A4FBC" w:rsidP="00A83216">
      <w:pPr>
        <w:pStyle w:val="NoSpacing"/>
      </w:pPr>
      <w:r>
        <w:t>SAR</w:t>
      </w:r>
      <w:r w:rsidR="00A83216">
        <w:t xml:space="preserve"> is calculated by a running Fourier Transform as the solution progresses.</w:t>
      </w:r>
      <w:r w:rsidR="00A83216" w:rsidRPr="00612D06">
        <w:t xml:space="preserve"> </w:t>
      </w:r>
      <w:r w:rsidR="00A83216">
        <w:t xml:space="preserve">The output data is written to the </w:t>
      </w:r>
      <w:r w:rsidR="00A83216" w:rsidRPr="00612D06">
        <w:rPr>
          <w:b/>
        </w:rPr>
        <w:t>.</w:t>
      </w:r>
      <w:r w:rsidR="00A83216">
        <w:rPr>
          <w:b/>
        </w:rPr>
        <w:t>SAR</w:t>
      </w:r>
      <w:r w:rsidR="00A83216" w:rsidRPr="00612D06">
        <w:rPr>
          <w:b/>
        </w:rPr>
        <w:t>.fout</w:t>
      </w:r>
      <w:r w:rsidR="00A83216">
        <w:rPr>
          <w:b/>
        </w:rPr>
        <w:t xml:space="preserve"> </w:t>
      </w:r>
      <w:r w:rsidR="00A83216">
        <w:t>file.</w:t>
      </w:r>
    </w:p>
    <w:p w:rsidR="00A83216" w:rsidRPr="00612D06" w:rsidRDefault="00A83216" w:rsidP="00A83216">
      <w:pPr>
        <w:pStyle w:val="NoSpacing"/>
      </w:pPr>
    </w:p>
    <w:p w:rsidR="00A83216" w:rsidRPr="00F36BFD" w:rsidRDefault="00A83216" w:rsidP="00A83216">
      <w:pPr>
        <w:pStyle w:val="NoSpacing"/>
        <w:rPr>
          <w:b/>
          <w:u w:val="single"/>
        </w:rPr>
      </w:pPr>
      <w:r w:rsidRPr="00F36BFD">
        <w:rPr>
          <w:b/>
          <w:u w:val="single"/>
        </w:rPr>
        <w:t>example</w:t>
      </w:r>
    </w:p>
    <w:p w:rsidR="00A83216" w:rsidRDefault="00A83216" w:rsidP="00A83216">
      <w:pPr>
        <w:pStyle w:val="NoSpacing"/>
      </w:pP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lastRenderedPageBreak/>
        <w:t>SAR_volume_list</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2 ! number of SAR volumes</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1  ! SAR VOLUME NUMBER</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1  ! material number</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900E6  ! frequency</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968.6  ! material density kg/m^3</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2  ! SAR VOLUME NUMBER</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2  ! material number</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900E6  ! frequency</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968.6  ! material density kg/m^3</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SAR_TEM_CELL </w:t>
      </w:r>
    </w:p>
    <w:p w:rsidR="00A83216" w:rsidRPr="006704B4" w:rsidRDefault="006704B4" w:rsidP="006704B4">
      <w:pPr>
        <w:autoSpaceDE w:val="0"/>
        <w:autoSpaceDN w:val="0"/>
        <w:adjustRightInd w:val="0"/>
        <w:spacing w:after="0" w:line="240" w:lineRule="auto"/>
        <w:rPr>
          <w:rFonts w:cs="Courier New"/>
        </w:rPr>
      </w:pPr>
      <w:r w:rsidRPr="00034B4B">
        <w:rPr>
          <w:rFonts w:cs="Courier New"/>
        </w:rPr>
        <w:t xml:space="preserve">SAR_TEST </w:t>
      </w:r>
    </w:p>
    <w:p w:rsidR="00F5383D" w:rsidRDefault="00F5383D" w:rsidP="00055046">
      <w:pPr>
        <w:pStyle w:val="Heading2"/>
      </w:pPr>
      <w:bookmarkStart w:id="67" w:name="_Toc404075753"/>
      <w:r>
        <w:t>Simulation_time</w:t>
      </w:r>
      <w:bookmarkEnd w:id="67"/>
    </w:p>
    <w:p w:rsidR="00F5383D" w:rsidRDefault="00F5383D" w:rsidP="00055046">
      <w:pPr>
        <w:pStyle w:val="NoSpacing"/>
      </w:pPr>
    </w:p>
    <w:p w:rsidR="00F5383D" w:rsidRDefault="00F5383D" w:rsidP="00CA5201">
      <w:pPr>
        <w:pStyle w:val="NoSpacing"/>
      </w:pPr>
      <w:r>
        <w:t>This packet sets the time period of the simulation in seconds.</w:t>
      </w: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AC07C0">
      <w:pPr>
        <w:pStyle w:val="NoSpacing"/>
      </w:pPr>
      <w:r>
        <w:t>Simulation_time</w:t>
      </w:r>
    </w:p>
    <w:p w:rsidR="00F5383D" w:rsidRDefault="00F5383D" w:rsidP="00AC07C0">
      <w:pPr>
        <w:pStyle w:val="NoSpacing"/>
      </w:pPr>
      <w:r>
        <w:t>7e-8</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6704B4" w:rsidP="00CC3D9B">
      <w:pPr>
        <w:pStyle w:val="NoSpacing"/>
      </w:pPr>
      <w:r>
        <w:t>All test cases</w:t>
      </w:r>
    </w:p>
    <w:p w:rsidR="00CC3D9B" w:rsidRDefault="00CC3D9B" w:rsidP="00AC07C0">
      <w:pPr>
        <w:pStyle w:val="NoSpacing"/>
      </w:pPr>
    </w:p>
    <w:p w:rsidR="009A4FBC" w:rsidRDefault="009A4FBC" w:rsidP="009A4FBC">
      <w:pPr>
        <w:pStyle w:val="Heading2"/>
      </w:pPr>
      <w:bookmarkStart w:id="68" w:name="_Toc404075754"/>
      <w:r>
        <w:t>Mode_stir_surface_list</w:t>
      </w:r>
      <w:bookmarkEnd w:id="68"/>
    </w:p>
    <w:p w:rsidR="009A4FBC" w:rsidRDefault="009A4FBC" w:rsidP="009A4FBC">
      <w:pPr>
        <w:pStyle w:val="NoSpacing"/>
      </w:pPr>
    </w:p>
    <w:p w:rsidR="001900D0" w:rsidRDefault="009A4FBC" w:rsidP="009A4FBC">
      <w:pPr>
        <w:pStyle w:val="NoSpacing"/>
      </w:pPr>
      <w:r>
        <w:t>The mode_stir_surface_list specifies a set of TLM surfaces on which the random connection boundary condition is to be imposed. The surfaces specified may be internal surfaces or set to zero to indicate the outer boundary. All internal surfaces to be included in the list must have PEC properties set.</w:t>
      </w:r>
      <w:r w:rsidR="001900D0">
        <w:t xml:space="preserve"> A voltage scaling factor is specified and this multiplies the voltage pulses at every interaction with the boundary. </w:t>
      </w:r>
    </w:p>
    <w:p w:rsidR="009A4FBC" w:rsidRDefault="001900D0" w:rsidP="009A4FBC">
      <w:pPr>
        <w:pStyle w:val="NoSpacing"/>
      </w:pPr>
      <w:r>
        <w:t>This boundary condition is being used experimentally to investigate efficient means of modelling mode stirred environment.</w:t>
      </w:r>
    </w:p>
    <w:p w:rsidR="009A4FBC" w:rsidRDefault="009A4FBC" w:rsidP="009A4FBC">
      <w:pPr>
        <w:pStyle w:val="NoSpacing"/>
      </w:pPr>
    </w:p>
    <w:p w:rsidR="009A4FBC" w:rsidRDefault="009A4FBC" w:rsidP="009A4FBC">
      <w:pPr>
        <w:pStyle w:val="NoSpacing"/>
        <w:rPr>
          <w:b/>
          <w:u w:val="single"/>
        </w:rPr>
      </w:pPr>
      <w:r w:rsidRPr="00F36BFD">
        <w:rPr>
          <w:b/>
          <w:u w:val="single"/>
        </w:rPr>
        <w:t>Example</w:t>
      </w:r>
    </w:p>
    <w:p w:rsidR="009A4FBC" w:rsidRPr="00F36BFD" w:rsidRDefault="009A4FBC" w:rsidP="009A4FBC">
      <w:pPr>
        <w:pStyle w:val="NoSpacing"/>
        <w:rPr>
          <w:b/>
          <w:u w:val="single"/>
        </w:rPr>
      </w:pP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Mode_stir_surface_list</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2   Number of mode_stir_surfaces (integer)</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MODE_STIR_SURFACE NUMBER</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 xml:space="preserve">0.999  </w:t>
      </w:r>
      <w:r>
        <w:rPr>
          <w:rFonts w:ascii="Courier New" w:hAnsi="Courier New" w:cs="Courier New"/>
        </w:rPr>
        <w:tab/>
        <w:t xml:space="preserve">! boundary condition voltage reflection coefficient </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0.0</w:t>
      </w:r>
      <w:r>
        <w:rPr>
          <w:rFonts w:ascii="Courier New" w:hAnsi="Courier New" w:cs="Courier New"/>
        </w:rPr>
        <w:tab/>
        <w:t>! amplitude of random impulse excitation on the boundary</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number of geometric surfaces in this mode_stir_surface</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surface list</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surface orientation list</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t>MODE_STIR_SURFACE NUMBER</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 xml:space="preserve">0.999  </w:t>
      </w:r>
      <w:r>
        <w:rPr>
          <w:rFonts w:ascii="Courier New" w:hAnsi="Courier New" w:cs="Courier New"/>
        </w:rPr>
        <w:tab/>
        <w:t xml:space="preserve">! boundary condition voltage reflection coefficient </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1.0</w:t>
      </w:r>
      <w:r>
        <w:rPr>
          <w:rFonts w:ascii="Courier New" w:hAnsi="Courier New" w:cs="Courier New"/>
        </w:rPr>
        <w:tab/>
        <w:t>! amplitude of random impulse excitation on the boundary</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number of geometric surfaces in this mode_stir_surface</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 surface list - surface 0 is the outer boundary</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surface orientation list</w:t>
      </w:r>
    </w:p>
    <w:p w:rsidR="009A4FBC" w:rsidRDefault="009A4FBC" w:rsidP="009A4FBC">
      <w:pPr>
        <w:pStyle w:val="NoSpacing"/>
      </w:pP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TCS_MODE_STIR </w:t>
      </w:r>
    </w:p>
    <w:p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TCS_MODE_STIR_CIRCULAR_APERTURE </w:t>
      </w:r>
    </w:p>
    <w:p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NESTED_MODE_STIRRED_CHAMBERS </w:t>
      </w:r>
    </w:p>
    <w:p w:rsidR="006704B4" w:rsidRDefault="006704B4" w:rsidP="006704B4">
      <w:pPr>
        <w:autoSpaceDE w:val="0"/>
        <w:autoSpaceDN w:val="0"/>
        <w:adjustRightInd w:val="0"/>
        <w:spacing w:after="0" w:line="240" w:lineRule="auto"/>
        <w:rPr>
          <w:rFonts w:cs="Courier New"/>
        </w:rPr>
      </w:pPr>
      <w:r w:rsidRPr="00034B4B">
        <w:rPr>
          <w:rFonts w:cs="Courier New"/>
        </w:rPr>
        <w:t xml:space="preserve">MODE_STIRRED_CHAMBER </w:t>
      </w:r>
    </w:p>
    <w:p w:rsidR="00161CC0" w:rsidRDefault="00161CC0" w:rsidP="006704B4">
      <w:pPr>
        <w:autoSpaceDE w:val="0"/>
        <w:autoSpaceDN w:val="0"/>
        <w:adjustRightInd w:val="0"/>
        <w:spacing w:after="0" w:line="240" w:lineRule="auto"/>
        <w:rPr>
          <w:rFonts w:cs="Courier New"/>
        </w:rPr>
      </w:pPr>
    </w:p>
    <w:p w:rsidR="00161CC0" w:rsidRDefault="00161CC0" w:rsidP="00161CC0">
      <w:pPr>
        <w:pStyle w:val="Heading2"/>
      </w:pPr>
      <w:bookmarkStart w:id="69" w:name="_Toc404075755"/>
      <w:r>
        <w:t>Random_number_seed</w:t>
      </w:r>
      <w:bookmarkEnd w:id="69"/>
    </w:p>
    <w:p w:rsidR="00D74E19" w:rsidRDefault="00D74E19" w:rsidP="00161CC0">
      <w:r>
        <w:t xml:space="preserve">The random number generator is used in GGI_TLM to randomise the boundary connection process in the mode stir boundary condition and also in the generation of random values for the noise source calculation. </w:t>
      </w:r>
    </w:p>
    <w:p w:rsidR="00161CC0" w:rsidRDefault="00161CC0" w:rsidP="00161CC0">
      <w:r>
        <w:t xml:space="preserve">This packet allows the seed values used by the random number generator to be specified by the user. The seed values may be set to specific values so that the code performance will be repeatable or set to random values based on </w:t>
      </w:r>
      <w:r w:rsidR="00D74E19">
        <w:t>date, time and process id. In this second case the results will be different on each occasion on which the code is run.</w:t>
      </w:r>
    </w:p>
    <w:p w:rsidR="00D74E19" w:rsidRPr="00161CC0" w:rsidRDefault="00D74E19" w:rsidP="00161CC0">
      <w:r>
        <w:t xml:space="preserve">The gnu fortran random number generator requires 12 integer seed values. GGI_TLM checks whether the correct number of seed values has been specified . </w:t>
      </w:r>
    </w:p>
    <w:p w:rsidR="00D74E19" w:rsidRDefault="00D74E19" w:rsidP="00D74E19">
      <w:pPr>
        <w:pStyle w:val="NoSpacing"/>
        <w:rPr>
          <w:b/>
          <w:u w:val="single"/>
        </w:rPr>
      </w:pPr>
      <w:r w:rsidRPr="00F36BFD">
        <w:rPr>
          <w:b/>
          <w:u w:val="single"/>
        </w:rPr>
        <w:t>Example</w:t>
      </w:r>
      <w:r>
        <w:rPr>
          <w:b/>
          <w:u w:val="single"/>
        </w:rPr>
        <w:t>1: Set specified seed values</w:t>
      </w:r>
    </w:p>
    <w:p w:rsidR="00D74E19" w:rsidRDefault="00D74E19" w:rsidP="00D74E19">
      <w:pPr>
        <w:pStyle w:val="NoSpacing"/>
        <w:rPr>
          <w:b/>
          <w:u w:val="single"/>
        </w:rPr>
      </w:pPr>
    </w:p>
    <w:p w:rsidR="00D74E19" w:rsidRDefault="00D74E19" w:rsidP="00D74E19">
      <w:pPr>
        <w:pStyle w:val="NoSpacing"/>
      </w:pPr>
      <w:r>
        <w:t>Random_number_seed</w:t>
      </w:r>
    </w:p>
    <w:p w:rsidR="00D74E19" w:rsidRDefault="00D74E19" w:rsidP="00D74E19">
      <w:pPr>
        <w:pStyle w:val="NoSpacing"/>
      </w:pPr>
      <w:r>
        <w:t>12    ! number of values</w:t>
      </w:r>
    </w:p>
    <w:p w:rsidR="00D74E19" w:rsidRDefault="00D74E19" w:rsidP="00D74E19">
      <w:pPr>
        <w:pStyle w:val="NoSpacing"/>
      </w:pPr>
      <w:r>
        <w:t>12345</w:t>
      </w:r>
    </w:p>
    <w:p w:rsidR="00D74E19" w:rsidRDefault="00D74E19" w:rsidP="00D74E19">
      <w:pPr>
        <w:pStyle w:val="NoSpacing"/>
      </w:pPr>
      <w:r>
        <w:t>75653</w:t>
      </w:r>
    </w:p>
    <w:p w:rsidR="00D74E19" w:rsidRDefault="00D74E19" w:rsidP="00D74E19">
      <w:pPr>
        <w:pStyle w:val="NoSpacing"/>
      </w:pPr>
      <w:r>
        <w:t>724978</w:t>
      </w:r>
    </w:p>
    <w:p w:rsidR="00D74E19" w:rsidRDefault="00D74E19" w:rsidP="00D74E19">
      <w:pPr>
        <w:pStyle w:val="NoSpacing"/>
      </w:pPr>
      <w:r>
        <w:t>934157</w:t>
      </w:r>
    </w:p>
    <w:p w:rsidR="00D74E19" w:rsidRDefault="00D74E19" w:rsidP="00D74E19">
      <w:pPr>
        <w:pStyle w:val="NoSpacing"/>
      </w:pPr>
      <w:r>
        <w:t>928345</w:t>
      </w:r>
    </w:p>
    <w:p w:rsidR="00D74E19" w:rsidRDefault="00D74E19" w:rsidP="00D74E19">
      <w:pPr>
        <w:pStyle w:val="NoSpacing"/>
      </w:pPr>
      <w:r>
        <w:t>734586</w:t>
      </w:r>
    </w:p>
    <w:p w:rsidR="00D74E19" w:rsidRDefault="00D74E19" w:rsidP="00D74E19">
      <w:pPr>
        <w:pStyle w:val="NoSpacing"/>
      </w:pPr>
      <w:r>
        <w:t>1345</w:t>
      </w:r>
    </w:p>
    <w:p w:rsidR="00D74E19" w:rsidRDefault="00D74E19" w:rsidP="00D74E19">
      <w:pPr>
        <w:pStyle w:val="NoSpacing"/>
      </w:pPr>
      <w:r>
        <w:t>572</w:t>
      </w:r>
    </w:p>
    <w:p w:rsidR="00D74E19" w:rsidRDefault="00D74E19" w:rsidP="00D74E19">
      <w:pPr>
        <w:pStyle w:val="NoSpacing"/>
      </w:pPr>
      <w:r>
        <w:t>9786564</w:t>
      </w:r>
    </w:p>
    <w:p w:rsidR="00D74E19" w:rsidRDefault="00D74E19" w:rsidP="00D74E19">
      <w:pPr>
        <w:pStyle w:val="NoSpacing"/>
      </w:pPr>
      <w:r>
        <w:t>8934572</w:t>
      </w:r>
    </w:p>
    <w:p w:rsidR="00D74E19" w:rsidRDefault="00D74E19" w:rsidP="00D74E19">
      <w:pPr>
        <w:pStyle w:val="NoSpacing"/>
      </w:pPr>
      <w:r>
        <w:t>38564</w:t>
      </w:r>
    </w:p>
    <w:p w:rsidR="00D74E19" w:rsidRDefault="00D74E19" w:rsidP="00D74E19">
      <w:pPr>
        <w:pStyle w:val="NoSpacing"/>
      </w:pPr>
      <w:r>
        <w:t>23</w:t>
      </w:r>
    </w:p>
    <w:p w:rsidR="00D74E19" w:rsidRDefault="00D74E19" w:rsidP="00D74E19">
      <w:pPr>
        <w:pStyle w:val="NoSpacing"/>
      </w:pPr>
    </w:p>
    <w:p w:rsidR="00D74E19" w:rsidRDefault="00D74E19" w:rsidP="00D74E19">
      <w:pPr>
        <w:pStyle w:val="NoSpacing"/>
        <w:rPr>
          <w:b/>
          <w:u w:val="single"/>
        </w:rPr>
      </w:pPr>
      <w:r w:rsidRPr="00F36BFD">
        <w:rPr>
          <w:b/>
          <w:u w:val="single"/>
        </w:rPr>
        <w:t>Example</w:t>
      </w:r>
      <w:r>
        <w:rPr>
          <w:b/>
          <w:u w:val="single"/>
        </w:rPr>
        <w:t>2: set to random values</w:t>
      </w:r>
    </w:p>
    <w:p w:rsidR="00D74E19" w:rsidRDefault="00D74E19" w:rsidP="00D74E19">
      <w:pPr>
        <w:pStyle w:val="NoSpacing"/>
        <w:rPr>
          <w:b/>
          <w:u w:val="single"/>
        </w:rPr>
      </w:pPr>
    </w:p>
    <w:p w:rsidR="00D74E19" w:rsidRDefault="00D74E19" w:rsidP="00D74E19">
      <w:pPr>
        <w:pStyle w:val="NoSpacing"/>
      </w:pPr>
      <w:r>
        <w:t>Random_number_seed</w:t>
      </w:r>
    </w:p>
    <w:p w:rsidR="00D74E19" w:rsidRDefault="00D74E19" w:rsidP="00D74E19">
      <w:pPr>
        <w:pStyle w:val="NoSpacing"/>
      </w:pPr>
      <w:r>
        <w:t xml:space="preserve">0    ! number of values =0 indicating a randomisation of seed values </w:t>
      </w:r>
    </w:p>
    <w:p w:rsidR="00D74E19" w:rsidRPr="00D74E19" w:rsidRDefault="00D74E19" w:rsidP="00D74E19">
      <w:pPr>
        <w:pStyle w:val="NoSpacing"/>
      </w:pPr>
    </w:p>
    <w:p w:rsidR="00D74E19" w:rsidRPr="00CC3D9B" w:rsidRDefault="00D74E19" w:rsidP="00D74E19">
      <w:pPr>
        <w:pStyle w:val="NoSpacing"/>
        <w:rPr>
          <w:b/>
          <w:u w:val="single"/>
        </w:rPr>
      </w:pPr>
      <w:r w:rsidRPr="00CC3D9B">
        <w:rPr>
          <w:b/>
          <w:u w:val="single"/>
        </w:rPr>
        <w:t>Example test cases:</w:t>
      </w:r>
    </w:p>
    <w:p w:rsidR="00CC3D9B" w:rsidRDefault="00CC3D9B" w:rsidP="009A4FBC">
      <w:pPr>
        <w:pStyle w:val="NoSpacing"/>
      </w:pPr>
    </w:p>
    <w:p w:rsidR="009A4FBC" w:rsidRDefault="009A4FBC" w:rsidP="009A4FBC">
      <w:pPr>
        <w:pStyle w:val="Heading2"/>
      </w:pPr>
      <w:bookmarkStart w:id="70" w:name="_Toc404075756"/>
      <w:r>
        <w:t>Frequency_scale_flag</w:t>
      </w:r>
      <w:bookmarkEnd w:id="70"/>
    </w:p>
    <w:p w:rsidR="009A4FBC" w:rsidRDefault="009A4FBC" w:rsidP="009A4FBC">
      <w:pPr>
        <w:pStyle w:val="NoSpacing"/>
      </w:pPr>
      <w:r>
        <w:t xml:space="preserve">This flag specifies the use of linear frequency scaling in all frequency dependent parameters defined using the rational function format and implemented as digital filters. This is being used experimentally to investigate the use of TLM in a similar manner to a power balance method for </w:t>
      </w:r>
      <w:r>
        <w:lastRenderedPageBreak/>
        <w:t>over moded problems. The frequency scaling may be reversed in the output results by using the appropriate Fourier Transform in the post_processor.</w:t>
      </w:r>
    </w:p>
    <w:p w:rsidR="009A4FBC" w:rsidRDefault="009A4FBC" w:rsidP="009A4FBC">
      <w:pPr>
        <w:pStyle w:val="NoSpacing"/>
      </w:pPr>
    </w:p>
    <w:p w:rsidR="009A4FBC" w:rsidRPr="00F36BFD" w:rsidRDefault="009A4FBC" w:rsidP="009A4FBC">
      <w:pPr>
        <w:pStyle w:val="NoSpacing"/>
        <w:rPr>
          <w:b/>
          <w:u w:val="single"/>
        </w:rPr>
      </w:pPr>
      <w:r w:rsidRPr="00F36BFD">
        <w:rPr>
          <w:b/>
          <w:u w:val="single"/>
        </w:rPr>
        <w:t>example</w:t>
      </w:r>
    </w:p>
    <w:p w:rsidR="009A4FBC" w:rsidRDefault="009A4FBC" w:rsidP="009A4FBC">
      <w:pPr>
        <w:pStyle w:val="NoSpacing"/>
      </w:pPr>
    </w:p>
    <w:p w:rsidR="009A4FBC" w:rsidRDefault="009A4FBC" w:rsidP="009A4FBC">
      <w:pPr>
        <w:pStyle w:val="NoSpacing"/>
      </w:pPr>
      <w:r>
        <w:t>Frequency_scale_flag</w:t>
      </w:r>
    </w:p>
    <w:p w:rsidR="009A4FBC" w:rsidRDefault="009A4FBC" w:rsidP="009A4FBC">
      <w:pPr>
        <w:pStyle w:val="NoSpacing"/>
      </w:pPr>
      <w:r>
        <w:t>TRUE</w:t>
      </w:r>
    </w:p>
    <w:p w:rsidR="009A4FBC" w:rsidRDefault="009A4FBC" w:rsidP="009A4FBC">
      <w:pPr>
        <w:pStyle w:val="NoSpacing"/>
      </w:pPr>
      <w:r>
        <w:t>2.0</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6704B4" w:rsidP="009A4FBC">
      <w:pPr>
        <w:pStyle w:val="NoSpacing"/>
      </w:pPr>
      <w:r w:rsidRPr="00034B4B">
        <w:rPr>
          <w:rFonts w:cs="Courier New"/>
        </w:rPr>
        <w:t>YORK_BOX_STRAIGHT_WIRE_FSCALE</w:t>
      </w:r>
    </w:p>
    <w:p w:rsidR="009A4FBC" w:rsidRDefault="004B73E5" w:rsidP="009A4FBC">
      <w:pPr>
        <w:pStyle w:val="Heading2"/>
      </w:pPr>
      <w:bookmarkStart w:id="71" w:name="_Toc404075757"/>
      <w:r>
        <w:t>Bicubic</w:t>
      </w:r>
      <w:r w:rsidR="009A4FBC">
        <w:t>_warp_flag</w:t>
      </w:r>
      <w:bookmarkEnd w:id="71"/>
    </w:p>
    <w:p w:rsidR="009A4FBC" w:rsidRPr="009A4FBC" w:rsidRDefault="009A4FBC" w:rsidP="009A4FBC"/>
    <w:p w:rsidR="009A4FBC" w:rsidRDefault="009A4FBC" w:rsidP="009A4FBC">
      <w:pPr>
        <w:pStyle w:val="NoSpacing"/>
      </w:pPr>
      <w:r>
        <w:t>This flag specifies the use of the bicubic transformation in place of the normal bilinear transformation in all frequency dependent parameters defined using the rational function format and implemented as digital filters. This is being used experimentally to investigate the use of TLM in a similar manner to a power balance method for over moded problems. The frequency warping may be reversed in the output results by using the appropriate Fourier Transform in the post_processor</w:t>
      </w:r>
      <w:r w:rsidR="004B73E5">
        <w:t xml:space="preserve"> (Fourier Transform with frequency warping)</w:t>
      </w:r>
      <w:r>
        <w:t>.</w:t>
      </w:r>
    </w:p>
    <w:p w:rsidR="004B73E5" w:rsidRDefault="004B73E5" w:rsidP="009A4FBC">
      <w:pPr>
        <w:pStyle w:val="NoSpacing"/>
      </w:pPr>
      <w:r>
        <w:t>This flag should not be used with lossy volume materials as the TLM solution becomes unstable.</w:t>
      </w:r>
    </w:p>
    <w:p w:rsidR="009A4FBC" w:rsidRDefault="009A4FBC" w:rsidP="009A4FBC">
      <w:pPr>
        <w:pStyle w:val="NoSpacing"/>
      </w:pPr>
    </w:p>
    <w:p w:rsidR="009A4FBC" w:rsidRPr="00F36BFD" w:rsidRDefault="009A4FBC" w:rsidP="009A4FBC">
      <w:pPr>
        <w:pStyle w:val="NoSpacing"/>
        <w:rPr>
          <w:b/>
          <w:u w:val="single"/>
        </w:rPr>
      </w:pPr>
      <w:r w:rsidRPr="00F36BFD">
        <w:rPr>
          <w:b/>
          <w:u w:val="single"/>
        </w:rPr>
        <w:t>example</w:t>
      </w:r>
    </w:p>
    <w:p w:rsidR="009A4FBC" w:rsidRDefault="009A4FBC" w:rsidP="009A4FBC">
      <w:pPr>
        <w:pStyle w:val="NoSpacing"/>
      </w:pPr>
    </w:p>
    <w:p w:rsidR="009A4FBC" w:rsidRDefault="009A4FBC" w:rsidP="009A4FBC">
      <w:pPr>
        <w:pStyle w:val="NoSpacing"/>
      </w:pPr>
      <w:r>
        <w:t>Frequency_warp_flag</w:t>
      </w:r>
    </w:p>
    <w:p w:rsidR="009A4FBC" w:rsidRDefault="009A4FBC" w:rsidP="009A4FBC">
      <w:pPr>
        <w:pStyle w:val="NoSpacing"/>
      </w:pPr>
      <w:r>
        <w:t>TRUE</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CC3D9B" w:rsidP="009A4FBC">
      <w:pPr>
        <w:pStyle w:val="NoSpacing"/>
      </w:pPr>
    </w:p>
    <w:p w:rsidR="005565EC" w:rsidRDefault="005565EC" w:rsidP="005565EC">
      <w:pPr>
        <w:pStyle w:val="Heading2"/>
      </w:pPr>
      <w:bookmarkStart w:id="72" w:name="_Toc404075758"/>
      <w:r>
        <w:t>Wrapping_boundary_conditions</w:t>
      </w:r>
      <w:bookmarkEnd w:id="72"/>
    </w:p>
    <w:p w:rsidR="009A4FBC" w:rsidRDefault="009A4FBC" w:rsidP="009A4FBC">
      <w:pPr>
        <w:pStyle w:val="NoSpacing"/>
      </w:pPr>
    </w:p>
    <w:p w:rsidR="005565EC" w:rsidRDefault="005565EC" w:rsidP="009A4FBC">
      <w:pPr>
        <w:pStyle w:val="NoSpacing"/>
      </w:pPr>
      <w:r>
        <w:t>This packet allows wrapping boundary conditions to be specified on the ±x, ±y and ±z boundaries.</w:t>
      </w:r>
    </w:p>
    <w:p w:rsidR="005565EC" w:rsidRDefault="005565EC" w:rsidP="009A4FBC">
      <w:pPr>
        <w:pStyle w:val="NoSpacing"/>
      </w:pPr>
      <w:r>
        <w:t>The wrapping boundary conditions transfers outward going voltage pulses at the + boundary to be transferred to become inward going voltage pulses at the – boundary and vice-versa. The effect of this is that a wave leaving the problem space through the + boundary comes back into the problem space from the – boundary.</w:t>
      </w:r>
      <w:r w:rsidR="00C44576">
        <w:t xml:space="preserve"> I can be used in the modelling of periodic structures.</w:t>
      </w:r>
    </w:p>
    <w:p w:rsidR="005565EC" w:rsidRDefault="005565EC" w:rsidP="009A4FBC">
      <w:pPr>
        <w:pStyle w:val="NoSpacing"/>
      </w:pPr>
    </w:p>
    <w:p w:rsidR="00C44576" w:rsidRDefault="00C44576" w:rsidP="009A4FBC">
      <w:pPr>
        <w:pStyle w:val="NoSpacing"/>
      </w:pPr>
      <w:r>
        <w:t xml:space="preserve">The packet data takes the form of three integers set to either 0 (no wrapping boundary) or 1 (set wrapping boundary) as follows </w:t>
      </w:r>
    </w:p>
    <w:p w:rsidR="00C44576" w:rsidRDefault="00C44576" w:rsidP="009A4FBC">
      <w:pPr>
        <w:pStyle w:val="NoSpacing"/>
      </w:pPr>
    </w:p>
    <w:p w:rsidR="00C44576" w:rsidRDefault="00C44576" w:rsidP="009A4FBC">
      <w:pPr>
        <w:pStyle w:val="NoSpacing"/>
      </w:pPr>
      <w:r>
        <w:t xml:space="preserve">x_wrap(1 or 0) y_wrap(1 or 0) z_wrap(1 or 0) </w:t>
      </w:r>
    </w:p>
    <w:p w:rsidR="00C44576" w:rsidRDefault="00C44576" w:rsidP="009A4FBC">
      <w:pPr>
        <w:pStyle w:val="NoSpacing"/>
      </w:pPr>
    </w:p>
    <w:p w:rsidR="00C44576" w:rsidRDefault="00C44576" w:rsidP="009A4FBC">
      <w:pPr>
        <w:pStyle w:val="NoSpacing"/>
      </w:pPr>
      <w:r>
        <w:t>Note that the Outer_boundary_reflection_coefficient should be set to 1 on boundaries specified as ‘wrapping’ boundaries.</w:t>
      </w:r>
    </w:p>
    <w:p w:rsidR="00C44576" w:rsidRDefault="00C44576" w:rsidP="009A4FBC">
      <w:pPr>
        <w:pStyle w:val="NoSpacing"/>
      </w:pPr>
    </w:p>
    <w:p w:rsidR="005565EC" w:rsidRPr="00F36BFD" w:rsidRDefault="005565EC" w:rsidP="005565EC">
      <w:pPr>
        <w:pStyle w:val="NoSpacing"/>
        <w:rPr>
          <w:b/>
          <w:u w:val="single"/>
        </w:rPr>
      </w:pPr>
      <w:r w:rsidRPr="00F36BFD">
        <w:rPr>
          <w:b/>
          <w:u w:val="single"/>
        </w:rPr>
        <w:t>example</w:t>
      </w:r>
    </w:p>
    <w:p w:rsidR="005565EC" w:rsidRDefault="005565EC" w:rsidP="009A4FBC">
      <w:pPr>
        <w:pStyle w:val="NoSpacing"/>
      </w:pPr>
    </w:p>
    <w:p w:rsidR="00C44576" w:rsidRDefault="00C44576" w:rsidP="009A4FBC">
      <w:pPr>
        <w:pStyle w:val="NoSpacing"/>
      </w:pPr>
      <w:r>
        <w:t>In order to set wrapping boundaries on x and y boundaries but not z:</w:t>
      </w:r>
    </w:p>
    <w:p w:rsidR="00C44576" w:rsidRDefault="00C44576" w:rsidP="009A4FBC">
      <w:pPr>
        <w:pStyle w:val="NoSpacing"/>
      </w:pPr>
    </w:p>
    <w:p w:rsidR="005565EC" w:rsidRDefault="005565EC" w:rsidP="005565EC">
      <w:pPr>
        <w:pStyle w:val="NoSpacing"/>
      </w:pPr>
      <w:r>
        <w:lastRenderedPageBreak/>
        <w:t>Wrapping_boundary_conditions</w:t>
      </w:r>
    </w:p>
    <w:p w:rsidR="009A4FBC" w:rsidRDefault="005565EC" w:rsidP="00AC07C0">
      <w:pPr>
        <w:pStyle w:val="NoSpacing"/>
      </w:pPr>
      <w:r>
        <w:t>1 1 0</w:t>
      </w:r>
    </w:p>
    <w:p w:rsidR="00B26923" w:rsidRDefault="00B26923" w:rsidP="00AC07C0">
      <w:pPr>
        <w:pStyle w:val="NoSpacing"/>
      </w:pPr>
    </w:p>
    <w:p w:rsidR="00B26923" w:rsidRPr="00CC3D9B" w:rsidRDefault="00B26923" w:rsidP="00AC07C0">
      <w:pPr>
        <w:pStyle w:val="NoSpacing"/>
        <w:rPr>
          <w:b/>
          <w:u w:val="single"/>
        </w:rPr>
      </w:pPr>
      <w:r w:rsidRPr="00CC3D9B">
        <w:rPr>
          <w:b/>
          <w:u w:val="single"/>
        </w:rPr>
        <w:t>Example test cases:</w:t>
      </w:r>
    </w:p>
    <w:p w:rsidR="00B26923" w:rsidRDefault="00B26923" w:rsidP="00AC07C0">
      <w:pPr>
        <w:pStyle w:val="NoSpacing"/>
      </w:pPr>
      <w:r>
        <w:t>WRAPPING_BOUNDARY</w:t>
      </w:r>
    </w:p>
    <w:p w:rsidR="00B26923" w:rsidRDefault="00B26923" w:rsidP="00AC07C0">
      <w:pPr>
        <w:pStyle w:val="NoSpacing"/>
      </w:pPr>
      <w:r>
        <w:t>RESONANT ABSORBER</w:t>
      </w:r>
    </w:p>
    <w:p w:rsidR="004B73E5" w:rsidRDefault="004B73E5" w:rsidP="004B73E5">
      <w:pPr>
        <w:pStyle w:val="Heading2"/>
      </w:pPr>
      <w:bookmarkStart w:id="73" w:name="_Toc404075759"/>
      <w:r>
        <w:t>Periodic_boundary</w:t>
      </w:r>
      <w:bookmarkEnd w:id="73"/>
    </w:p>
    <w:p w:rsidR="004B73E5" w:rsidRDefault="00A42E49" w:rsidP="004B73E5">
      <w:pPr>
        <w:pStyle w:val="NoSpacing"/>
      </w:pPr>
      <w:r>
        <w:t>Note that this is an experimental process and should be used with caution at the moment...</w:t>
      </w:r>
    </w:p>
    <w:p w:rsidR="00A42E49" w:rsidRDefault="00A42E49" w:rsidP="004B73E5">
      <w:pPr>
        <w:pStyle w:val="NoSpacing"/>
      </w:pPr>
    </w:p>
    <w:p w:rsidR="004B73E5" w:rsidRDefault="004B73E5" w:rsidP="004B73E5">
      <w:pPr>
        <w:pStyle w:val="NoSpacing"/>
      </w:pPr>
      <w:r>
        <w:t>This packet allows periodic boundary conditions to be specified on the ±x, ±y boundaries for the modelling of infinite arrays with an arbitrary angle incident wave (or equivalently, time delay between cell responses).</w:t>
      </w:r>
    </w:p>
    <w:p w:rsidR="004B73E5" w:rsidRDefault="004B73E5" w:rsidP="004B73E5">
      <w:pPr>
        <w:pStyle w:val="NoSpacing"/>
      </w:pPr>
    </w:p>
    <w:p w:rsidR="004B73E5" w:rsidRDefault="004B73E5" w:rsidP="004B73E5">
      <w:pPr>
        <w:pStyle w:val="NoSpacing"/>
      </w:pPr>
      <w:r>
        <w:t>The implementation uses the method of Lee and Smith, “An alternative approach for implementing periodic boundary conditions in the FDTD method using multiple unit cells,” IEEE trans AP, vol 54, no 2, 2006, pp 698-705.</w:t>
      </w:r>
    </w:p>
    <w:p w:rsidR="00A42E49" w:rsidRDefault="00A42E49" w:rsidP="004B73E5">
      <w:pPr>
        <w:pStyle w:val="NoSpacing"/>
      </w:pPr>
    </w:p>
    <w:p w:rsidR="00A42E49" w:rsidRDefault="00A42E49" w:rsidP="004B73E5">
      <w:pPr>
        <w:pStyle w:val="NoSpacing"/>
      </w:pPr>
      <w:r>
        <w:t xml:space="preserve">We note that the solution may be late-time unstable when dielectric or magnetic materials are present in the unit cell. This is due to the TLM dispersion relation in the presence of cell centre stubs. </w:t>
      </w:r>
    </w:p>
    <w:p w:rsidR="00A42E49" w:rsidRDefault="00A42E49" w:rsidP="004B73E5">
      <w:pPr>
        <w:pStyle w:val="NoSpacing"/>
      </w:pPr>
      <w:r>
        <w:t xml:space="preserve">Note also that the unit cell cannot include any thin wires at the moment. </w:t>
      </w:r>
    </w:p>
    <w:p w:rsidR="004B73E5" w:rsidRDefault="004B73E5" w:rsidP="004B73E5">
      <w:pPr>
        <w:pStyle w:val="NoSpacing"/>
      </w:pPr>
      <w:r>
        <w:t xml:space="preserve"> </w:t>
      </w:r>
    </w:p>
    <w:p w:rsidR="004B73E5" w:rsidRDefault="004B73E5" w:rsidP="004B73E5">
      <w:pPr>
        <w:pStyle w:val="NoSpacing"/>
      </w:pPr>
      <w:r>
        <w:t xml:space="preserve">Note that the Outer_boundary_reflection_coefficient should be set to 1 on </w:t>
      </w:r>
      <w:r w:rsidR="00A42E49">
        <w:t>the ±x, ±y boundaries.</w:t>
      </w:r>
      <w:r w:rsidR="008D47F8">
        <w:t xml:space="preserve"> It may be required to set an appropriate reflection coefficient on the ±z boundaries to match the incident wave as the specified direction may not be normal to the boundary. </w:t>
      </w:r>
    </w:p>
    <w:p w:rsidR="00A42E49" w:rsidRDefault="00A42E49" w:rsidP="004B73E5">
      <w:pPr>
        <w:pStyle w:val="NoSpacing"/>
      </w:pPr>
    </w:p>
    <w:p w:rsidR="004B73E5" w:rsidRPr="00F36BFD" w:rsidRDefault="004B73E5" w:rsidP="004B73E5">
      <w:pPr>
        <w:pStyle w:val="NoSpacing"/>
        <w:rPr>
          <w:b/>
          <w:u w:val="single"/>
        </w:rPr>
      </w:pPr>
      <w:r w:rsidRPr="00F36BFD">
        <w:rPr>
          <w:b/>
          <w:u w:val="single"/>
        </w:rPr>
        <w:t>example</w:t>
      </w:r>
    </w:p>
    <w:p w:rsidR="004B73E5" w:rsidRDefault="004B73E5" w:rsidP="004B73E5">
      <w:pPr>
        <w:pStyle w:val="NoSpacing"/>
      </w:pPr>
    </w:p>
    <w:p w:rsidR="00A42E49" w:rsidRDefault="00A42E49" w:rsidP="004B73E5">
      <w:pPr>
        <w:pStyle w:val="NoSpacing"/>
      </w:pPr>
      <w:r>
        <w:t># The periodic boundary is turned on with the following line:</w:t>
      </w:r>
    </w:p>
    <w:p w:rsidR="004B73E5" w:rsidRDefault="00A42E49" w:rsidP="004B73E5">
      <w:pPr>
        <w:pStyle w:val="NoSpacing"/>
      </w:pPr>
      <w:r>
        <w:t>periodic_boundary</w:t>
      </w:r>
    </w:p>
    <w:p w:rsidR="00A42E49" w:rsidRDefault="00A42E49" w:rsidP="004B73E5">
      <w:pPr>
        <w:pStyle w:val="NoSpacing"/>
      </w:pPr>
    </w:p>
    <w:p w:rsidR="00A42E49" w:rsidRDefault="00A42E49" w:rsidP="004B73E5">
      <w:pPr>
        <w:pStyle w:val="NoSpacing"/>
      </w:pPr>
      <w:r>
        <w:t># The properties of the boundary condition are determined by the angle of incidence of the plane wave specified in the Huygens surface packet:</w:t>
      </w:r>
    </w:p>
    <w:p w:rsidR="00A42E49" w:rsidRDefault="00A42E49" w:rsidP="004B73E5">
      <w:pPr>
        <w:pStyle w:val="NoSpacing"/>
      </w:pPr>
      <w:r>
        <w:t>Huygens_surface</w:t>
      </w:r>
    </w:p>
    <w:p w:rsidR="00A42E49" w:rsidRDefault="00A42E49" w:rsidP="004B73E5">
      <w:pPr>
        <w:pStyle w:val="NoSpacing"/>
      </w:pPr>
      <w:r>
        <w:t xml:space="preserve">5    </w:t>
      </w:r>
      <w:r>
        <w:tab/>
        <w:t>surface number</w:t>
      </w:r>
    </w:p>
    <w:p w:rsidR="00A42E49" w:rsidRDefault="00A42E49" w:rsidP="00A42E49">
      <w:pPr>
        <w:pStyle w:val="NoSpacing"/>
        <w:numPr>
          <w:ilvl w:val="0"/>
          <w:numId w:val="7"/>
        </w:numPr>
      </w:pPr>
      <w:r>
        <w:t>side of surface for excitation</w:t>
      </w:r>
    </w:p>
    <w:p w:rsidR="00A42E49" w:rsidRDefault="00A42E49" w:rsidP="00A42E49">
      <w:pPr>
        <w:pStyle w:val="NoSpacing"/>
        <w:numPr>
          <w:ilvl w:val="0"/>
          <w:numId w:val="8"/>
        </w:numPr>
      </w:pPr>
      <w:r>
        <w:t>excitation function number</w:t>
      </w:r>
    </w:p>
    <w:p w:rsidR="00A42E49" w:rsidRDefault="00A42E49" w:rsidP="00A42E49">
      <w:pPr>
        <w:pStyle w:val="NoSpacing"/>
        <w:ind w:left="30"/>
      </w:pPr>
      <w:r>
        <w:t>20.0  30.0</w:t>
      </w:r>
      <w:r>
        <w:tab/>
        <w:t>wave vector theta and phi values</w:t>
      </w:r>
    </w:p>
    <w:p w:rsidR="00A42E49" w:rsidRDefault="00A42E49" w:rsidP="00A42E49">
      <w:pPr>
        <w:pStyle w:val="NoSpacing"/>
        <w:ind w:left="30"/>
      </w:pPr>
      <w:r>
        <w:t>1.0  0.0</w:t>
      </w:r>
      <w:r>
        <w:tab/>
      </w:r>
      <w:r>
        <w:tab/>
        <w:t>Polarisation theta and phi values</w:t>
      </w:r>
    </w:p>
    <w:p w:rsidR="00A42E49" w:rsidRDefault="00A42E49" w:rsidP="004B73E5">
      <w:pPr>
        <w:pStyle w:val="NoSpacing"/>
      </w:pPr>
    </w:p>
    <w:p w:rsidR="004B73E5" w:rsidRDefault="004B73E5" w:rsidP="004B73E5">
      <w:pPr>
        <w:pStyle w:val="NoSpacing"/>
      </w:pPr>
    </w:p>
    <w:p w:rsidR="004B73E5" w:rsidRPr="00CC3D9B" w:rsidRDefault="004B73E5" w:rsidP="004B73E5">
      <w:pPr>
        <w:pStyle w:val="NoSpacing"/>
        <w:rPr>
          <w:b/>
          <w:u w:val="single"/>
        </w:rPr>
      </w:pPr>
      <w:r w:rsidRPr="00CC3D9B">
        <w:rPr>
          <w:b/>
          <w:u w:val="single"/>
        </w:rPr>
        <w:t>Example test cases:</w:t>
      </w:r>
    </w:p>
    <w:p w:rsidR="00A42E49" w:rsidRDefault="00A42E49" w:rsidP="00A42E49">
      <w:pPr>
        <w:pStyle w:val="Heading2"/>
      </w:pPr>
      <w:bookmarkStart w:id="74" w:name="_Toc404075760"/>
      <w:r>
        <w:t>Periodic_boundary_far_field_surface</w:t>
      </w:r>
      <w:bookmarkEnd w:id="74"/>
    </w:p>
    <w:p w:rsidR="00A42E49" w:rsidRDefault="00A42E49" w:rsidP="00A42E49">
      <w:pPr>
        <w:pStyle w:val="NoSpacing"/>
      </w:pPr>
      <w:r>
        <w:t>Note that this is an experimental process and should be used with caution at the moment...</w:t>
      </w:r>
    </w:p>
    <w:p w:rsidR="00A42E49" w:rsidRDefault="00A42E49" w:rsidP="00A42E49">
      <w:pPr>
        <w:pStyle w:val="NoSpacing"/>
      </w:pPr>
    </w:p>
    <w:p w:rsidR="00A42E49" w:rsidRDefault="00A42E49" w:rsidP="008D47F8">
      <w:pPr>
        <w:pStyle w:val="NoSpacing"/>
      </w:pPr>
      <w:r>
        <w:t xml:space="preserve">This packet allows </w:t>
      </w:r>
      <w:r w:rsidR="008D47F8">
        <w:t xml:space="preserve">the calculation of the far field in periodic structures. The periodic_boundary flag must be set to use this packet. </w:t>
      </w:r>
    </w:p>
    <w:p w:rsidR="008D47F8" w:rsidRDefault="008D47F8" w:rsidP="008D47F8">
      <w:pPr>
        <w:pStyle w:val="NoSpacing"/>
      </w:pPr>
      <w:r>
        <w:t>The frequency domain transmitted or reflected wave in the specular direction (determined by the Huygens surface wave direction) is calculated.</w:t>
      </w:r>
    </w:p>
    <w:p w:rsidR="008D47F8" w:rsidRDefault="008D47F8" w:rsidP="008D47F8">
      <w:pPr>
        <w:pStyle w:val="NoSpacing"/>
      </w:pPr>
    </w:p>
    <w:p w:rsidR="00A42E49" w:rsidRDefault="00A42E49" w:rsidP="00A42E49">
      <w:pPr>
        <w:pStyle w:val="NoSpacing"/>
      </w:pPr>
    </w:p>
    <w:p w:rsidR="00A42E49" w:rsidRPr="00F36BFD" w:rsidRDefault="00A42E49" w:rsidP="00A42E49">
      <w:pPr>
        <w:pStyle w:val="NoSpacing"/>
        <w:rPr>
          <w:b/>
          <w:u w:val="single"/>
        </w:rPr>
      </w:pPr>
      <w:r w:rsidRPr="00F36BFD">
        <w:rPr>
          <w:b/>
          <w:u w:val="single"/>
        </w:rPr>
        <w:t>example</w:t>
      </w:r>
    </w:p>
    <w:p w:rsidR="00A42E49" w:rsidRDefault="00A42E49" w:rsidP="00A42E49">
      <w:pPr>
        <w:pStyle w:val="NoSpacing"/>
      </w:pPr>
    </w:p>
    <w:p w:rsidR="00A42E49" w:rsidRDefault="008D47F8" w:rsidP="00A42E49">
      <w:pPr>
        <w:pStyle w:val="NoSpacing"/>
      </w:pPr>
      <w:r>
        <w:t>periodic_boundary_far_field_surface</w:t>
      </w:r>
    </w:p>
    <w:p w:rsidR="008D47F8" w:rsidRDefault="008D47F8" w:rsidP="008D47F8">
      <w:pPr>
        <w:pStyle w:val="NoSpacing"/>
        <w:numPr>
          <w:ilvl w:val="0"/>
          <w:numId w:val="8"/>
        </w:numPr>
      </w:pPr>
      <w:r>
        <w:t>number of periodic far field surfaces</w:t>
      </w:r>
    </w:p>
    <w:p w:rsidR="008D47F8" w:rsidRDefault="008D47F8" w:rsidP="008D47F8">
      <w:pPr>
        <w:pStyle w:val="NoSpacing"/>
        <w:numPr>
          <w:ilvl w:val="0"/>
          <w:numId w:val="9"/>
        </w:numPr>
      </w:pPr>
      <w:r>
        <w:t>PERIODIC FAR FIELD SURFACE NUMBER</w:t>
      </w:r>
    </w:p>
    <w:p w:rsidR="008D47F8" w:rsidRDefault="008D47F8" w:rsidP="008D47F8">
      <w:pPr>
        <w:pStyle w:val="NoSpacing"/>
        <w:numPr>
          <w:ilvl w:val="0"/>
          <w:numId w:val="9"/>
        </w:numPr>
      </w:pPr>
      <w:r>
        <w:t>surface number</w:t>
      </w:r>
    </w:p>
    <w:p w:rsidR="008D47F8" w:rsidRDefault="008D47F8" w:rsidP="008D47F8">
      <w:pPr>
        <w:pStyle w:val="NoSpacing"/>
        <w:numPr>
          <w:ilvl w:val="0"/>
          <w:numId w:val="10"/>
        </w:numPr>
      </w:pPr>
      <w:r>
        <w:t>side of surface for output</w:t>
      </w:r>
    </w:p>
    <w:p w:rsidR="008D47F8" w:rsidRDefault="008D47F8" w:rsidP="008D47F8">
      <w:pPr>
        <w:pStyle w:val="NoSpacing"/>
        <w:ind w:left="30"/>
      </w:pPr>
      <w:r>
        <w:t xml:space="preserve">0.1e9  18e9 0.1e9 </w:t>
      </w:r>
      <w:r>
        <w:tab/>
        <w:t>fmin  fmax and fstep for frequency domain output</w:t>
      </w:r>
    </w:p>
    <w:p w:rsidR="008D47F8" w:rsidRDefault="008D47F8" w:rsidP="008D47F8">
      <w:pPr>
        <w:pStyle w:val="NoSpacing"/>
        <w:ind w:left="30"/>
      </w:pPr>
      <w:r>
        <w:t>Transmission</w:t>
      </w:r>
    </w:p>
    <w:p w:rsidR="008D47F8" w:rsidRDefault="008D47F8" w:rsidP="008D47F8">
      <w:pPr>
        <w:pStyle w:val="NoSpacing"/>
        <w:numPr>
          <w:ilvl w:val="0"/>
          <w:numId w:val="11"/>
        </w:numPr>
      </w:pPr>
      <w:r>
        <w:t>0</w:t>
      </w:r>
      <w:r>
        <w:tab/>
        <w:t>order of grating lobe in x and y  ! not used yet</w:t>
      </w:r>
    </w:p>
    <w:p w:rsidR="008D47F8" w:rsidRDefault="008D47F8" w:rsidP="008D47F8">
      <w:pPr>
        <w:pStyle w:val="NoSpacing"/>
        <w:numPr>
          <w:ilvl w:val="0"/>
          <w:numId w:val="11"/>
        </w:numPr>
      </w:pPr>
      <w:r>
        <w:t>PERIODIC FAR FIELD SURFACE NUMBER</w:t>
      </w:r>
    </w:p>
    <w:p w:rsidR="008D47F8" w:rsidRDefault="008D47F8" w:rsidP="008D47F8">
      <w:pPr>
        <w:pStyle w:val="NoSpacing"/>
        <w:ind w:left="30"/>
      </w:pPr>
      <w:r>
        <w:t>4     surface number</w:t>
      </w:r>
    </w:p>
    <w:p w:rsidR="008D47F8" w:rsidRDefault="008D47F8" w:rsidP="008D47F8">
      <w:pPr>
        <w:pStyle w:val="NoSpacing"/>
        <w:numPr>
          <w:ilvl w:val="0"/>
          <w:numId w:val="11"/>
        </w:numPr>
      </w:pPr>
      <w:r>
        <w:t>side of surface for output</w:t>
      </w:r>
    </w:p>
    <w:p w:rsidR="008D47F8" w:rsidRDefault="008D47F8" w:rsidP="008D47F8">
      <w:pPr>
        <w:pStyle w:val="NoSpacing"/>
        <w:ind w:left="30"/>
      </w:pPr>
      <w:r>
        <w:t xml:space="preserve">0.1e9  18e9 0.1e9 </w:t>
      </w:r>
      <w:r>
        <w:tab/>
        <w:t>fmin  fmax and fstep for frequency domain output</w:t>
      </w:r>
    </w:p>
    <w:p w:rsidR="008D47F8" w:rsidRDefault="008D47F8" w:rsidP="008D47F8">
      <w:pPr>
        <w:pStyle w:val="NoSpacing"/>
        <w:ind w:left="30"/>
      </w:pPr>
      <w:r>
        <w:t>Reflection</w:t>
      </w:r>
    </w:p>
    <w:p w:rsidR="008D47F8" w:rsidRDefault="008D47F8" w:rsidP="008D47F8">
      <w:pPr>
        <w:pStyle w:val="NoSpacing"/>
        <w:ind w:left="30"/>
      </w:pPr>
      <w:r>
        <w:t>0 0</w:t>
      </w:r>
      <w:r>
        <w:tab/>
        <w:t>order of grating lobe in x and y  ! not used yet</w:t>
      </w:r>
    </w:p>
    <w:p w:rsidR="008D47F8" w:rsidRDefault="008D47F8" w:rsidP="008D47F8">
      <w:pPr>
        <w:pStyle w:val="NoSpacing"/>
        <w:ind w:left="30"/>
      </w:pPr>
    </w:p>
    <w:p w:rsidR="00A42E49" w:rsidRDefault="00A42E49" w:rsidP="00A42E49">
      <w:pPr>
        <w:pStyle w:val="NoSpacing"/>
      </w:pPr>
    </w:p>
    <w:p w:rsidR="00A42E49" w:rsidRPr="00CC3D9B" w:rsidRDefault="00A42E49" w:rsidP="00A42E49">
      <w:pPr>
        <w:pStyle w:val="NoSpacing"/>
        <w:rPr>
          <w:b/>
          <w:u w:val="single"/>
        </w:rPr>
      </w:pPr>
      <w:r w:rsidRPr="00CC3D9B">
        <w:rPr>
          <w:b/>
          <w:u w:val="single"/>
        </w:rPr>
        <w:t>Example test cases:</w:t>
      </w:r>
    </w:p>
    <w:p w:rsidR="00A42E49" w:rsidRDefault="00A42E49" w:rsidP="00A42E49">
      <w:pPr>
        <w:pStyle w:val="NoSpacing"/>
      </w:pPr>
    </w:p>
    <w:p w:rsidR="00C84BE5" w:rsidRDefault="00C84BE5" w:rsidP="00AC07C0">
      <w:pPr>
        <w:pStyle w:val="NoSpacing"/>
      </w:pPr>
    </w:p>
    <w:p w:rsidR="00866D34" w:rsidRPr="00866D34" w:rsidRDefault="00C84BE5" w:rsidP="00866D34">
      <w:pPr>
        <w:pStyle w:val="Heading2"/>
      </w:pPr>
      <w:bookmarkStart w:id="75" w:name="_Toc404075761"/>
      <w:r>
        <w:t>LC_correction_type_subtract_cell_inductance</w:t>
      </w:r>
      <w:bookmarkEnd w:id="75"/>
    </w:p>
    <w:p w:rsidR="00866D34" w:rsidRDefault="00866D34" w:rsidP="00C84BE5"/>
    <w:p w:rsidR="00C84BE5" w:rsidRDefault="00C84BE5" w:rsidP="00C84BE5">
      <w:r>
        <w:t>This line in the input file indicates that the code should correct the TLM in-cell cable model inductance by subtracting the inductance of the TLM cell which is seen by the cable common mode current. This is the correction published by John Paul:</w:t>
      </w:r>
    </w:p>
    <w:p w:rsidR="00C84BE5" w:rsidRPr="00C84BE5" w:rsidRDefault="00866D34" w:rsidP="00866D34">
      <w:pPr>
        <w:jc w:val="both"/>
      </w:pPr>
      <w:r>
        <w:t>J.Paul, C.Christopoulos and D.W.P.Thomas, "Correction to ``Time-Domain Modeling of Electromagnetic Wave Interaction with Thin-Wires using TLM," IEEE Transactions on Electromagnetic Compatibility, vol 50, no 2, pp 450-451, 2008.</w:t>
      </w:r>
    </w:p>
    <w:p w:rsidR="00C84BE5" w:rsidRDefault="00C84BE5" w:rsidP="00C84BE5">
      <w:pPr>
        <w:pStyle w:val="NoSpacing"/>
      </w:pPr>
    </w:p>
    <w:p w:rsidR="00C84BE5" w:rsidRDefault="00C84BE5" w:rsidP="00C84BE5">
      <w:pPr>
        <w:pStyle w:val="Heading2"/>
      </w:pPr>
      <w:bookmarkStart w:id="76" w:name="_Toc404075762"/>
      <w:r>
        <w:t>LC_correction_type_geometry_scale</w:t>
      </w:r>
      <w:bookmarkEnd w:id="76"/>
    </w:p>
    <w:p w:rsidR="00C84BE5" w:rsidRDefault="00C84BE5" w:rsidP="00AC07C0">
      <w:pPr>
        <w:pStyle w:val="NoSpacing"/>
      </w:pPr>
    </w:p>
    <w:p w:rsidR="00866D34" w:rsidRDefault="00866D34" w:rsidP="00866D34">
      <w:r>
        <w:t xml:space="preserve">This line in the input file indicates that the code should correct the TLM in-cell cable model by scaling the TLM reference return conductor radius for the inductance and capacitance calculations independently. The geometric scaling factors are  </w:t>
      </w:r>
    </w:p>
    <w:p w:rsidR="00866D34" w:rsidRPr="00866D34" w:rsidRDefault="00866D34" w:rsidP="00866D34">
      <w:pPr>
        <w:pStyle w:val="NoSpacing"/>
      </w:pPr>
      <w:r w:rsidRPr="00866D34">
        <w:t>The default value is 1/1.08 for the Inductance_ equivalent_radius_factor</w:t>
      </w:r>
    </w:p>
    <w:p w:rsidR="00866D34" w:rsidRPr="00866D34" w:rsidRDefault="00866D34" w:rsidP="00866D34">
      <w:pPr>
        <w:pStyle w:val="NoSpacing"/>
      </w:pPr>
    </w:p>
    <w:p w:rsidR="00866D34" w:rsidRPr="00866D34" w:rsidRDefault="00866D34" w:rsidP="00866D34">
      <w:pPr>
        <w:pStyle w:val="NoSpacing"/>
      </w:pPr>
      <w:r w:rsidRPr="00866D34">
        <w:t>The default value is 1.08 for the Capacitance_ equivalent_radius_factor</w:t>
      </w:r>
    </w:p>
    <w:p w:rsidR="00866D34" w:rsidRDefault="00866D34" w:rsidP="00866D34">
      <w:pPr>
        <w:pStyle w:val="NoSpacing"/>
      </w:pPr>
    </w:p>
    <w:p w:rsidR="00866D34" w:rsidRDefault="00866D34" w:rsidP="00866D34">
      <w:pPr>
        <w:pStyle w:val="NoSpacing"/>
      </w:pPr>
      <w:r>
        <w:t xml:space="preserve">See the </w:t>
      </w:r>
      <w:r w:rsidRPr="007F3C17">
        <w:rPr>
          <w:b/>
        </w:rPr>
        <w:t>Inductance_ equivalent_radius_factor</w:t>
      </w:r>
      <w:r w:rsidRPr="00866D34">
        <w:rPr>
          <w:b/>
        </w:rPr>
        <w:t xml:space="preserve"> </w:t>
      </w:r>
      <w:r>
        <w:rPr>
          <w:b/>
        </w:rPr>
        <w:t xml:space="preserve"> </w:t>
      </w:r>
      <w:r w:rsidRPr="00866D34">
        <w:t xml:space="preserve">and </w:t>
      </w:r>
      <w:r w:rsidRPr="007F3C17">
        <w:rPr>
          <w:b/>
        </w:rPr>
        <w:t>Capacitance_ equivalent_radius_factor</w:t>
      </w:r>
      <w:r>
        <w:rPr>
          <w:b/>
        </w:rPr>
        <w:t xml:space="preserve"> </w:t>
      </w:r>
      <w:r w:rsidRPr="00866D34">
        <w:t xml:space="preserve">parameters which may be specified by the user </w:t>
      </w:r>
      <w:r>
        <w:t xml:space="preserve">as described </w:t>
      </w:r>
      <w:r w:rsidRPr="00866D34">
        <w:t>below.</w:t>
      </w:r>
      <w:r>
        <w:rPr>
          <w:b/>
        </w:rPr>
        <w:t xml:space="preserve"> </w:t>
      </w:r>
    </w:p>
    <w:p w:rsidR="00866D34" w:rsidRDefault="00866D34" w:rsidP="00866D34">
      <w:pPr>
        <w:pStyle w:val="NoSpacing"/>
      </w:pPr>
    </w:p>
    <w:p w:rsidR="00E138B3" w:rsidRDefault="00E138B3" w:rsidP="00E138B3">
      <w:pPr>
        <w:pStyle w:val="Heading2"/>
      </w:pPr>
      <w:bookmarkStart w:id="77" w:name="_Toc404075763"/>
      <w:r>
        <w:t>No_geometry_vtk_files</w:t>
      </w:r>
      <w:bookmarkEnd w:id="77"/>
    </w:p>
    <w:p w:rsidR="00866D34" w:rsidRPr="007F3C17" w:rsidRDefault="00866D34" w:rsidP="00866D34">
      <w:pPr>
        <w:pStyle w:val="NoSpacing"/>
        <w:rPr>
          <w:b/>
        </w:rPr>
      </w:pPr>
    </w:p>
    <w:p w:rsidR="007F3C17" w:rsidRDefault="00E138B3" w:rsidP="00AC07C0">
      <w:pPr>
        <w:pStyle w:val="NoSpacing"/>
      </w:pPr>
      <w:r>
        <w:t>This line in the input file suppresses the writing of geometry vtk files during the model building process. This may be useful for a familiar geometry for instance in an optimisation loop.</w:t>
      </w:r>
    </w:p>
    <w:p w:rsidR="0041552C" w:rsidRDefault="0041552C" w:rsidP="00AC07C0">
      <w:pPr>
        <w:pStyle w:val="NoSpacing"/>
      </w:pPr>
    </w:p>
    <w:p w:rsidR="0041552C" w:rsidRDefault="0041552C" w:rsidP="0041552C">
      <w:pPr>
        <w:pStyle w:val="Heading2"/>
      </w:pPr>
      <w:r>
        <w:t>Compress_output_files</w:t>
      </w:r>
    </w:p>
    <w:p w:rsidR="00721908" w:rsidRDefault="00721908" w:rsidP="0041552C">
      <w:r>
        <w:t xml:space="preserve">It is recognised that some output files can become extremely large. As an attempt to address this the output files can be compressed using gzip. At the moment this is implemented for frequency_output_volume data only but could be extended to all output types.  </w:t>
      </w:r>
    </w:p>
    <w:p w:rsidR="00721908" w:rsidRDefault="00721908" w:rsidP="0041552C">
      <w:r>
        <w:t>In the software the compression is achieved by a system command of the form</w:t>
      </w:r>
    </w:p>
    <w:p w:rsidR="00721908" w:rsidRPr="00721908" w:rsidRDefault="00721908" w:rsidP="0041552C">
      <w:pPr>
        <w:rPr>
          <w:b/>
        </w:rPr>
      </w:pPr>
      <w:r w:rsidRPr="00721908">
        <w:rPr>
          <w:b/>
        </w:rPr>
        <w:t>gzip -9 -c &lt; file &gt; file.gz &amp;</w:t>
      </w:r>
    </w:p>
    <w:p w:rsidR="0041552C" w:rsidRDefault="00721908" w:rsidP="0041552C">
      <w:pPr>
        <w:pStyle w:val="NoSpacing"/>
        <w:rPr>
          <w:b/>
          <w:u w:val="single"/>
        </w:rPr>
      </w:pPr>
      <w:r w:rsidRPr="00F36BFD">
        <w:rPr>
          <w:b/>
          <w:u w:val="single"/>
        </w:rPr>
        <w:t>E</w:t>
      </w:r>
      <w:r w:rsidR="0041552C" w:rsidRPr="00F36BFD">
        <w:rPr>
          <w:b/>
          <w:u w:val="single"/>
        </w:rPr>
        <w:t>xample</w:t>
      </w:r>
    </w:p>
    <w:p w:rsidR="00721908" w:rsidRDefault="00721908" w:rsidP="0041552C">
      <w:pPr>
        <w:pStyle w:val="NoSpacing"/>
        <w:rPr>
          <w:b/>
          <w:u w:val="single"/>
        </w:rPr>
      </w:pPr>
    </w:p>
    <w:p w:rsidR="00721908" w:rsidRPr="00721908" w:rsidRDefault="00721908" w:rsidP="0041552C">
      <w:pPr>
        <w:pStyle w:val="NoSpacing"/>
      </w:pPr>
      <w:r>
        <w:t>Compress_output_files</w:t>
      </w:r>
    </w:p>
    <w:p w:rsidR="0041552C" w:rsidRDefault="0041552C" w:rsidP="0041552C">
      <w:pPr>
        <w:pStyle w:val="NoSpacing"/>
      </w:pPr>
    </w:p>
    <w:p w:rsidR="0041552C" w:rsidRDefault="0041552C" w:rsidP="0041552C"/>
    <w:p w:rsidR="0041552C" w:rsidRDefault="0041552C" w:rsidP="0041552C">
      <w:pPr>
        <w:pStyle w:val="Heading2"/>
      </w:pPr>
      <w:r>
        <w:t>Reduced_c_factor</w:t>
      </w:r>
    </w:p>
    <w:p w:rsidR="00895C65" w:rsidRDefault="00895C65" w:rsidP="0041552C"/>
    <w:p w:rsidR="00895C65" w:rsidRDefault="00895C65" w:rsidP="0041552C">
      <w:r>
        <w:t>Reduced c is a technique for situations in which magnetic field diffusion dominates the problem and very long runtimes are required, for example in some lightning strike simulations. The reduced c algorithm increases the timestep for the simulation by artificially increasing the permittivity and permeability of free space and thus reducing the velocity of light and hence increasing the timestep. In order to maintain the L/R time constant dominating the magnetic diffusion terms, the conductivity is decreased by the same factor. This packet has a single parameter which is the timestep increase factor.</w:t>
      </w:r>
    </w:p>
    <w:p w:rsidR="0041552C" w:rsidRDefault="00895C65" w:rsidP="0041552C">
      <w:pPr>
        <w:pStyle w:val="NoSpacing"/>
        <w:rPr>
          <w:b/>
          <w:u w:val="single"/>
        </w:rPr>
      </w:pPr>
      <w:r w:rsidRPr="00F36BFD">
        <w:rPr>
          <w:b/>
          <w:u w:val="single"/>
        </w:rPr>
        <w:t>E</w:t>
      </w:r>
      <w:r w:rsidR="0041552C" w:rsidRPr="00F36BFD">
        <w:rPr>
          <w:b/>
          <w:u w:val="single"/>
        </w:rPr>
        <w:t>xample</w:t>
      </w:r>
    </w:p>
    <w:p w:rsidR="00895C65" w:rsidRDefault="00895C65" w:rsidP="0041552C">
      <w:pPr>
        <w:pStyle w:val="NoSpacing"/>
        <w:rPr>
          <w:b/>
          <w:u w:val="single"/>
        </w:rPr>
      </w:pPr>
    </w:p>
    <w:p w:rsidR="00895C65" w:rsidRDefault="00895C65" w:rsidP="0041552C">
      <w:pPr>
        <w:pStyle w:val="NoSpacing"/>
      </w:pPr>
      <w:r>
        <w:t>r</w:t>
      </w:r>
      <w:r w:rsidRPr="00895C65">
        <w:t>educed_c</w:t>
      </w:r>
      <w:r>
        <w:t>_factor</w:t>
      </w:r>
    </w:p>
    <w:p w:rsidR="0041552C" w:rsidRPr="0041552C" w:rsidRDefault="00895C65" w:rsidP="00895C65">
      <w:pPr>
        <w:pStyle w:val="NoSpacing"/>
      </w:pPr>
      <w:r>
        <w:t>100</w:t>
      </w:r>
    </w:p>
    <w:p w:rsidR="007F3C17" w:rsidRPr="005565EC" w:rsidRDefault="007F3C17" w:rsidP="007F3C17">
      <w:pPr>
        <w:pStyle w:val="Heading2"/>
      </w:pPr>
      <w:bookmarkStart w:id="78" w:name="_Toc404075764"/>
      <w:r>
        <w:t>GGI_TLM Parameter</w:t>
      </w:r>
      <w:r w:rsidR="006B2BAE">
        <w:t>s</w:t>
      </w:r>
      <w:r>
        <w:t>:</w:t>
      </w:r>
      <w:bookmarkEnd w:id="78"/>
    </w:p>
    <w:p w:rsidR="007F3C17" w:rsidRDefault="007F3C17" w:rsidP="007F3C17">
      <w:pPr>
        <w:pStyle w:val="NoSpacing"/>
      </w:pPr>
    </w:p>
    <w:p w:rsidR="007F3C17" w:rsidRPr="007F3C17" w:rsidRDefault="007F3C17" w:rsidP="007F3C17">
      <w:pPr>
        <w:pStyle w:val="NoSpacing"/>
        <w:rPr>
          <w:b/>
        </w:rPr>
      </w:pPr>
      <w:r w:rsidRPr="007F3C17">
        <w:rPr>
          <w:b/>
        </w:rPr>
        <w:t>Number_of_fourier_terms_in_pul_lc_calc</w:t>
      </w:r>
    </w:p>
    <w:p w:rsidR="007F3C17" w:rsidRDefault="007F3C17" w:rsidP="007F3C17">
      <w:pPr>
        <w:pStyle w:val="NoSpacing"/>
      </w:pPr>
      <w:r>
        <w:t>The per-unit-length inductance and capacitance calculation uses a Fourier series expansion of charge density around the conductors, This parameter sets the number of terms to be used in the expansion. The default value is 10. This parameter may be changed (reduced) if there is an overflow in the per-unit-length inductance and capacitance matrix calculation for very small diameter cables (compared to the cell dimension).</w:t>
      </w:r>
    </w:p>
    <w:p w:rsidR="007F3C17" w:rsidRDefault="007F3C17" w:rsidP="007F3C17">
      <w:pPr>
        <w:pStyle w:val="NoSpacing"/>
      </w:pPr>
    </w:p>
    <w:p w:rsidR="007F3C17" w:rsidRPr="007F3C17" w:rsidRDefault="007F3C17" w:rsidP="007F3C17">
      <w:pPr>
        <w:pStyle w:val="NoSpacing"/>
        <w:rPr>
          <w:b/>
        </w:rPr>
      </w:pPr>
      <w:r w:rsidRPr="007F3C17">
        <w:rPr>
          <w:b/>
        </w:rPr>
        <w:t>TLM_equivalent_radius_factor</w:t>
      </w:r>
    </w:p>
    <w:p w:rsidR="007F3C17" w:rsidRDefault="007F3C17" w:rsidP="007F3C17">
      <w:pPr>
        <w:pStyle w:val="NoSpacing"/>
      </w:pPr>
      <w:r>
        <w:t xml:space="preserve">The per-unit-length inductance and capacitance calculation assumes that the TLM reference return conductor is cylindrical (as opposed to the square cross section). The equivalent radius is set to be </w:t>
      </w:r>
    </w:p>
    <w:p w:rsidR="007F3C17" w:rsidRDefault="007F3C17" w:rsidP="007F3C17">
      <w:pPr>
        <w:pStyle w:val="NoSpacing"/>
      </w:pPr>
      <w:r>
        <w:t>(Δl/2)*</w:t>
      </w:r>
      <w:r w:rsidRPr="002E7DCA">
        <w:t xml:space="preserve"> </w:t>
      </w:r>
      <w:r>
        <w:t>TLM_equivalent_radius_factor. The default value is 1.08. Note that the radius may be further modified for the inductance and capacitance calculations as described below.</w:t>
      </w:r>
    </w:p>
    <w:p w:rsidR="007F3C17" w:rsidRDefault="007F3C17" w:rsidP="007F3C17">
      <w:pPr>
        <w:pStyle w:val="NoSpacing"/>
      </w:pPr>
    </w:p>
    <w:p w:rsidR="007F3C17" w:rsidRPr="007F3C17" w:rsidRDefault="007F3C17" w:rsidP="007F3C17">
      <w:pPr>
        <w:pStyle w:val="NoSpacing"/>
        <w:rPr>
          <w:b/>
        </w:rPr>
      </w:pPr>
      <w:r w:rsidRPr="007F3C17">
        <w:rPr>
          <w:b/>
        </w:rPr>
        <w:lastRenderedPageBreak/>
        <w:t>Capacitance_ equivalent_radius_factor</w:t>
      </w:r>
    </w:p>
    <w:p w:rsidR="007F3C17" w:rsidRDefault="007F3C17" w:rsidP="007F3C17">
      <w:pPr>
        <w:pStyle w:val="NoSpacing"/>
      </w:pPr>
      <w:r>
        <w:t>It has been found by experience that the TLM cable model operates most accurately when the TLM equivalent radius used in the per-unit-length inductance and capacitance calculations are not the same. The Capacitance_</w:t>
      </w:r>
      <w:r w:rsidRPr="000A5C26">
        <w:t xml:space="preserve"> </w:t>
      </w:r>
      <w:r>
        <w:t>equivalent_radius_factor multiplies the TLM_equivalent_radius in the capacitance calculation. The default value is 1.08.</w:t>
      </w:r>
    </w:p>
    <w:p w:rsidR="007F3C17" w:rsidRDefault="007F3C17" w:rsidP="007F3C17">
      <w:pPr>
        <w:pStyle w:val="NoSpacing"/>
      </w:pPr>
    </w:p>
    <w:p w:rsidR="007F3C17" w:rsidRPr="007F3C17" w:rsidRDefault="007F3C17" w:rsidP="007F3C17">
      <w:pPr>
        <w:pStyle w:val="NoSpacing"/>
        <w:rPr>
          <w:b/>
        </w:rPr>
      </w:pPr>
      <w:r w:rsidRPr="007F3C17">
        <w:rPr>
          <w:b/>
        </w:rPr>
        <w:t>Inductance_ equivalent_radius_factor</w:t>
      </w:r>
    </w:p>
    <w:p w:rsidR="007F3C17" w:rsidRDefault="007F3C17" w:rsidP="007F3C17">
      <w:pPr>
        <w:pStyle w:val="NoSpacing"/>
      </w:pPr>
      <w:r>
        <w:t>It has been found by experience that the TLM cable model operates most accurately when the TLM equivalent radius used in the per-unit-length inductance and capacitance calculations are not the same. The Inductance_</w:t>
      </w:r>
      <w:r w:rsidRPr="000A5C26">
        <w:t xml:space="preserve"> </w:t>
      </w:r>
      <w:r>
        <w:t>equivalent_radius_factor multiplies the TLM_equivalent_radius in the inductance calculation. The default value is 1/1.08.</w:t>
      </w:r>
    </w:p>
    <w:p w:rsidR="007F3C17" w:rsidRDefault="007F3C17" w:rsidP="007F3C17">
      <w:pPr>
        <w:pStyle w:val="NoSpacing"/>
      </w:pPr>
    </w:p>
    <w:p w:rsidR="007F3C17" w:rsidRPr="007F3C17" w:rsidRDefault="007F3C17" w:rsidP="007F3C17">
      <w:pPr>
        <w:pStyle w:val="NoSpacing"/>
        <w:rPr>
          <w:b/>
        </w:rPr>
      </w:pPr>
      <w:r w:rsidRPr="007F3C17">
        <w:rPr>
          <w:b/>
        </w:rPr>
        <w:t>Max_cable_bundle_diameter_factor</w:t>
      </w:r>
    </w:p>
    <w:p w:rsidR="007F3C17" w:rsidRDefault="007F3C17" w:rsidP="007F3C17">
      <w:pPr>
        <w:pStyle w:val="NoSpacing"/>
      </w:pPr>
      <w:r>
        <w:t>In some models, a cable bundle diameter may approach or even exceed the TLM dell dimension. If this occurs then the TLM_equivalent_radius must be increased so as to enclose the full cable bundle.</w:t>
      </w:r>
    </w:p>
    <w:p w:rsidR="007F3C17" w:rsidRDefault="007F3C17" w:rsidP="007F3C17">
      <w:pPr>
        <w:pStyle w:val="NoSpacing"/>
      </w:pPr>
      <w:r>
        <w:t>The maximum cable bundle diameter is set as a proportion of the TLM_equivalent_radius. The default value is 0.67. If the TLM_equivalent_radius is too small then it is reset such that the bundle radius=  TLM_equivalent_radius×</w:t>
      </w:r>
      <w:r w:rsidRPr="007F3C17">
        <w:t xml:space="preserve"> </w:t>
      </w:r>
      <w:r>
        <w:t>Max_cable_bundle_diameter_factor.</w:t>
      </w:r>
    </w:p>
    <w:p w:rsidR="007F3C17" w:rsidRDefault="007F3C17" w:rsidP="007F3C17">
      <w:pPr>
        <w:pStyle w:val="NoSpacing"/>
      </w:pPr>
    </w:p>
    <w:p w:rsidR="007F3C17" w:rsidRDefault="007F3C17" w:rsidP="00AC07C0">
      <w:pPr>
        <w:pStyle w:val="NoSpacing"/>
      </w:pPr>
    </w:p>
    <w:p w:rsidR="00F5383D" w:rsidRDefault="00F5383D" w:rsidP="004E7492">
      <w:pPr>
        <w:pStyle w:val="Heading1"/>
      </w:pPr>
      <w:bookmarkStart w:id="79" w:name="_Toc404075765"/>
      <w:r>
        <w:t>Files used by GGI_TLM</w:t>
      </w:r>
      <w:bookmarkEnd w:id="79"/>
    </w:p>
    <w:p w:rsidR="00F5383D" w:rsidRDefault="00F5383D" w:rsidP="00612D06">
      <w:pPr>
        <w:pStyle w:val="NoSpacing"/>
      </w:pPr>
      <w: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input_file_extension='.inp'</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warning_file_extension='.warning'</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tet_volume_file_extension='.v_geom.vtk'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volume_mesh_file_extension='.v_mesh.vtk'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triangulated_surface_file_extension='.s_geom.vtk'  </w:t>
      </w:r>
    </w:p>
    <w:p w:rsidR="00D75693" w:rsidRDefault="00D75693" w:rsidP="00D75693">
      <w:pPr>
        <w:autoSpaceDE w:val="0"/>
        <w:autoSpaceDN w:val="0"/>
        <w:adjustRightInd w:val="0"/>
        <w:spacing w:after="0" w:line="240" w:lineRule="auto"/>
        <w:rPr>
          <w:rFonts w:ascii="Courier New" w:hAnsi="Courier New" w:cs="Courier New"/>
        </w:rPr>
      </w:pP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surface_mesh_file_extension='.s_mesh.vtk'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line_segment_file_extension='.l_geom.vtk'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line_mesh_file_extension='.l_mesh.vtk'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point_file_extension='.p_geom.vtk'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point_mesh_file_extension='.p_mesh.vtk'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boundary_mesh_file_extension='.b_mesh.vtk'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volume_material_cells_file_extension='.vmat_cells.vtk'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surface_material_faces_file_extension='.smat_faces.vtk'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cable_mesh_file_extension='.c_mesh.vtk'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mesh_file_extension='.mesh'</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surface_material_file_extn='.smat'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volume_material_file_extn='.vmat'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cable_geometry_file_extn='.cable'</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info_file_extn='.info'</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cable_info_file_extn='.cable_info'</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cable_model_file_extn='.cable_model'</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field_output_extn='.field.tout'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excitation_output_extn='.excitation.tout'</w:t>
      </w:r>
    </w:p>
    <w:p w:rsidR="00D75693" w:rsidRDefault="00D75693" w:rsidP="00D75693">
      <w:pPr>
        <w:autoSpaceDE w:val="0"/>
        <w:autoSpaceDN w:val="0"/>
        <w:adjustRightInd w:val="0"/>
        <w:spacing w:after="0" w:line="240" w:lineRule="auto"/>
        <w:rPr>
          <w:rFonts w:ascii="Courier New" w:hAnsi="Courier New" w:cs="Courier New"/>
        </w:rPr>
      </w:pP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cable_current_output_extn='.cable_current.tout'</w:t>
      </w:r>
    </w:p>
    <w:p w:rsidR="00D75693" w:rsidRDefault="00D75693" w:rsidP="00D75693">
      <w:pPr>
        <w:autoSpaceDE w:val="0"/>
        <w:autoSpaceDN w:val="0"/>
        <w:adjustRightInd w:val="0"/>
        <w:spacing w:after="0" w:line="240" w:lineRule="auto"/>
        <w:rPr>
          <w:rFonts w:ascii="Courier New" w:hAnsi="Courier New" w:cs="Courier New"/>
        </w:rPr>
      </w:pP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volume_field_output_extn='.volume_field.tout'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volume_average_field_output_extn='.volume_average_field.tout'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surface_field_output_extn='.surface_field.tout'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far_field_output_extn='.far_field.fout'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frequency_output_surface_extn='.frequency_output_surface.fout'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trcs_output_extn='.rcs.tout'</w:t>
      </w:r>
    </w:p>
    <w:p w:rsidR="00D75693" w:rsidRDefault="00D75693" w:rsidP="00D75693">
      <w:pPr>
        <w:autoSpaceDE w:val="0"/>
        <w:autoSpaceDN w:val="0"/>
        <w:adjustRightInd w:val="0"/>
        <w:spacing w:after="0" w:line="240" w:lineRule="auto"/>
        <w:rPr>
          <w:rFonts w:ascii="Courier New" w:hAnsi="Courier New" w:cs="Courier New"/>
        </w:rPr>
      </w:pP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rcs_output_extn='.rcs.fout'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SAR_output_extn='.SAR.fout'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mode_output_extn='.mode.tout'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frequency_domain_power_surface_extn='.frequency_domain_power_surface.fout'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progress_filename='progress'</w:t>
      </w:r>
    </w:p>
    <w:p w:rsidR="00262A4F" w:rsidRDefault="00262A4F" w:rsidP="00612D06">
      <w:pPr>
        <w:pStyle w:val="NoSpacing"/>
      </w:pPr>
    </w:p>
    <w:p w:rsidR="00F5383D" w:rsidRDefault="00F5383D" w:rsidP="0000538E">
      <w:pPr>
        <w:pStyle w:val="Heading1"/>
      </w:pPr>
      <w:r>
        <w:t xml:space="preserve">  </w:t>
      </w:r>
      <w:bookmarkStart w:id="80" w:name="_Toc404075766"/>
      <w:r w:rsidR="0000538E">
        <w:t>Post_processing</w:t>
      </w:r>
      <w:bookmarkEnd w:id="80"/>
    </w:p>
    <w:p w:rsidR="00BB6B3A" w:rsidRDefault="00BB6B3A" w:rsidP="00BB6B3A"/>
    <w:p w:rsidR="00BB6B3A" w:rsidRDefault="00BB6B3A" w:rsidP="00BB6B3A">
      <w:r>
        <w:t>Once the solution has finished, the results may be processed for analysis and viewing using the post processor:</w:t>
      </w:r>
    </w:p>
    <w:p w:rsidR="00BB6B3A" w:rsidRDefault="00BB6B3A" w:rsidP="00BB6B3A">
      <w:pPr>
        <w:rPr>
          <w:b/>
        </w:rPr>
      </w:pPr>
      <w:r w:rsidRPr="00BB6B3A">
        <w:rPr>
          <w:b/>
        </w:rPr>
        <w:t>GGI_TLM_post_process</w:t>
      </w:r>
    </w:p>
    <w:p w:rsidR="00BB6B3A" w:rsidRDefault="00BB6B3A" w:rsidP="00BB6B3A">
      <w:r>
        <w:t>The options available are as follows:</w:t>
      </w:r>
    </w:p>
    <w:p w:rsidR="00064E4F" w:rsidRDefault="00082031"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064E4F">
        <w:rPr>
          <w:rFonts w:ascii="Courier New" w:hAnsi="Courier New" w:cs="Courier New"/>
          <w:sz w:val="20"/>
          <w:szCs w:val="20"/>
          <w:lang w:val="en-US"/>
        </w:rPr>
        <w:t>1.  Extract Time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 2.  Plot Time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  Discrete Time Fourier Transform (Time Domain to Frequency Domain)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4.  Plot Frequency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5.  Create Animation of Time Domain Surface/Volume Field/ Current Output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6.  Combine Frequency Domain Data: S(f)=A f1(f)/(B f2(f))+C</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7.  Combine Frequency Domain Magnitude Data: S(f)=A f1(f)/(B f2(f))+C</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8.  Frequency average</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9.  Oneport analysis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10. Twoport analysis for symmetric structures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11. IELF analysis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12. Create Animation of Frequency Domain Surface Field Output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13. Extract mode from Frequency Domain Surface Field Output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14. Sum Frequency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15. Transmission cross section calculation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16. Discrete Time Fourier Transform with frequency warping (Time Domain to Frequency Domain)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17. Create vector field Animation of Frequency Domain Surface Field Output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18. Create vector field Animation of Frequency Domain Volume Field Output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19. S parameter to Z parameter transformation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20. Calculate correlation matrix from time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21. Calculate correlation matrix from frequency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22. Calculate complex antenna factor from (S21) measurement for two identical antennas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23. Calculate complex antenna factor from antenna coupling (S21) measurement with one unknown antenna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24. Fast Fourier Transform (Time Domain to Frequency Domain)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25. Generate random sample sequence either with or without an imposed correlation matrix</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26. Apply a filter function to time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27. Apply a filter function to frequency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28. Calculate the frequency domain transfer function of a filter function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29. Combine Frequency Domain Data: S(f)=f1(f) f2(f)</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30. Calculate PDF and CDF from a data set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31. Calculate correlation function from time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32. Calculate correlation function from frequency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33. Create Vector Animation of Time Domain Volume Field Output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34. Create time domain near field scan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35. Set random_number_seed</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36. Generate Far field plot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37. Re-format data file</w:t>
      </w:r>
    </w:p>
    <w:p w:rsidR="00FE5685" w:rsidRDefault="00064E4F" w:rsidP="00FE5685">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38. Visualise multi-dimensional data sets (up to 4D)</w:t>
      </w:r>
    </w:p>
    <w:p w:rsidR="00FE5685" w:rsidRPr="00FE5685" w:rsidRDefault="00FE5685" w:rsidP="00FE5685">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FE5685">
        <w:rPr>
          <w:rFonts w:ascii="Courier New" w:hAnsi="Courier New" w:cs="Courier New"/>
          <w:sz w:val="20"/>
          <w:szCs w:val="20"/>
          <w:lang w:val="en-US"/>
        </w:rPr>
        <w:t>39. Calculate the impuls</w:t>
      </w:r>
      <w:r>
        <w:rPr>
          <w:rFonts w:ascii="Courier New" w:hAnsi="Courier New" w:cs="Courier New"/>
          <w:sz w:val="20"/>
          <w:szCs w:val="20"/>
          <w:lang w:val="en-US"/>
        </w:rPr>
        <w:t>e response of a filter function</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40. S11 to VSWR</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41. Convert Frequency Domain Volume Field Output to x y z Re{</w:t>
      </w:r>
      <w:r w:rsidR="00FE5685">
        <w:rPr>
          <w:rFonts w:ascii="Courier New" w:hAnsi="Courier New" w:cs="Courier New"/>
          <w:sz w:val="20"/>
          <w:szCs w:val="20"/>
          <w:lang w:val="en-US"/>
        </w:rPr>
        <w:t>field} Im{field} |field| format</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42. Calculate spatial c</w:t>
      </w:r>
      <w:r w:rsidR="005A423E">
        <w:rPr>
          <w:rFonts w:ascii="Courier New" w:hAnsi="Courier New" w:cs="Courier New"/>
          <w:sz w:val="20"/>
          <w:szCs w:val="20"/>
          <w:lang w:val="en-US"/>
        </w:rPr>
        <w:t>ovariance</w:t>
      </w:r>
      <w:r w:rsidR="00FE5685" w:rsidRPr="00FE5685">
        <w:rPr>
          <w:rFonts w:ascii="Courier New" w:hAnsi="Courier New" w:cs="Courier New"/>
          <w:sz w:val="20"/>
          <w:szCs w:val="20"/>
          <w:lang w:val="en-US"/>
        </w:rPr>
        <w:t xml:space="preserve"> </w:t>
      </w:r>
      <w:r w:rsidR="00FE5685">
        <w:rPr>
          <w:rFonts w:ascii="Courier New" w:hAnsi="Courier New" w:cs="Courier New"/>
          <w:sz w:val="20"/>
          <w:szCs w:val="20"/>
          <w:lang w:val="en-US"/>
        </w:rPr>
        <w:t>for 1D and 2D complex data sets</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43. Calculate and propagate Wigner function from c</w:t>
      </w:r>
      <w:r w:rsidR="00FE5685">
        <w:rPr>
          <w:rFonts w:ascii="Courier New" w:hAnsi="Courier New" w:cs="Courier New"/>
          <w:sz w:val="20"/>
          <w:szCs w:val="20"/>
          <w:lang w:val="en-US"/>
        </w:rPr>
        <w:t>omplex spatial correlation data</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44. Sum Time Domain Data</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45. Square root Sum of squares/RMS calcul</w:t>
      </w:r>
      <w:r w:rsidR="00FE5685">
        <w:rPr>
          <w:rFonts w:ascii="Courier New" w:hAnsi="Courier New" w:cs="Courier New"/>
          <w:sz w:val="20"/>
          <w:szCs w:val="20"/>
          <w:lang w:val="en-US"/>
        </w:rPr>
        <w:t>ation for Frequency Domain Data</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46. R</w:t>
      </w:r>
      <w:r w:rsidR="00FE5685">
        <w:rPr>
          <w:rFonts w:ascii="Courier New" w:hAnsi="Courier New" w:cs="Courier New"/>
          <w:sz w:val="20"/>
          <w:szCs w:val="20"/>
          <w:lang w:val="en-US"/>
        </w:rPr>
        <w:t>eciprocal Frequency Domain Data</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47. Time-frequency analysis</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48. Statistical tools</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49. Create Poynting Vector o</w:t>
      </w:r>
      <w:r w:rsidR="00FE5685">
        <w:rPr>
          <w:rFonts w:ascii="Courier New" w:hAnsi="Courier New" w:cs="Courier New"/>
          <w:sz w:val="20"/>
          <w:szCs w:val="20"/>
          <w:lang w:val="en-US"/>
        </w:rPr>
        <w:t>r real/ imag E or H vector plot</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50. Multiply Time Domain Data</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 xml:space="preserve">51. Create Time Domain Force Vector </w:t>
      </w:r>
      <w:r w:rsidR="00FE5685">
        <w:rPr>
          <w:rFonts w:ascii="Courier New" w:hAnsi="Courier New" w:cs="Courier New"/>
          <w:sz w:val="20"/>
          <w:szCs w:val="20"/>
          <w:lang w:val="en-US"/>
        </w:rPr>
        <w:t>Animation in conducting volumes</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52. Creat</w:t>
      </w:r>
      <w:r w:rsidR="00FE5685">
        <w:rPr>
          <w:rFonts w:ascii="Courier New" w:hAnsi="Courier New" w:cs="Courier New"/>
          <w:sz w:val="20"/>
          <w:szCs w:val="20"/>
          <w:lang w:val="en-US"/>
        </w:rPr>
        <w:t>e_surface_frequency_domain_plot</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53. Ca</w:t>
      </w:r>
      <w:r w:rsidR="00FE5685">
        <w:rPr>
          <w:rFonts w:ascii="Courier New" w:hAnsi="Courier New" w:cs="Courier New"/>
          <w:sz w:val="20"/>
          <w:szCs w:val="20"/>
          <w:lang w:val="en-US"/>
        </w:rPr>
        <w:t>lculate filter impulse response</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54. Cr</w:t>
      </w:r>
      <w:r w:rsidR="00FE5685">
        <w:rPr>
          <w:rFonts w:ascii="Courier New" w:hAnsi="Courier New" w:cs="Courier New"/>
          <w:sz w:val="20"/>
          <w:szCs w:val="20"/>
          <w:lang w:val="en-US"/>
        </w:rPr>
        <w:t>eate filter function (LPF, HPF)</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55. interpolate function(s)</w:t>
      </w:r>
    </w:p>
    <w:p w:rsidR="00FE5685" w:rsidRPr="00FE5685" w:rsidRDefault="00FE5685" w:rsidP="00FE5685">
      <w:pPr>
        <w:pStyle w:val="NoSpacing"/>
        <w:rPr>
          <w:rFonts w:ascii="Courier New" w:hAnsi="Courier New" w:cs="Courier New"/>
          <w:sz w:val="20"/>
          <w:szCs w:val="20"/>
          <w:lang w:val="en-US"/>
        </w:rPr>
      </w:pPr>
      <w:r w:rsidRPr="00FE5685">
        <w:rPr>
          <w:rFonts w:ascii="Courier New" w:hAnsi="Courier New" w:cs="Courier New"/>
          <w:sz w:val="20"/>
          <w:szCs w:val="20"/>
          <w:lang w:val="en-US"/>
        </w:rPr>
        <w:t xml:space="preserve">  </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lastRenderedPageBreak/>
        <w:t xml:space="preserve"> </w:t>
      </w:r>
      <w:r w:rsidR="00FE5685" w:rsidRPr="00FE5685">
        <w:rPr>
          <w:rFonts w:ascii="Courier New" w:hAnsi="Courier New" w:cs="Courier New"/>
          <w:sz w:val="20"/>
          <w:szCs w:val="20"/>
          <w:lang w:val="en-US"/>
        </w:rPr>
        <w:t>56. Subt</w:t>
      </w:r>
      <w:r w:rsidR="00FE5685">
        <w:rPr>
          <w:rFonts w:ascii="Courier New" w:hAnsi="Courier New" w:cs="Courier New"/>
          <w:sz w:val="20"/>
          <w:szCs w:val="20"/>
          <w:lang w:val="en-US"/>
        </w:rPr>
        <w:t>ract d.c. from Time Domain Data</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57.</w:t>
      </w:r>
      <w:r w:rsidR="00FE5685">
        <w:rPr>
          <w:rFonts w:ascii="Courier New" w:hAnsi="Courier New" w:cs="Courier New"/>
          <w:sz w:val="20"/>
          <w:szCs w:val="20"/>
          <w:lang w:val="en-US"/>
        </w:rPr>
        <w:t xml:space="preserve"> Multiply Frequency domain Data</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58. Post processing for time domain conducted emissions data</w:t>
      </w:r>
    </w:p>
    <w:p w:rsidR="00FE5685" w:rsidRDefault="00FE5685" w:rsidP="00FE5685">
      <w:pPr>
        <w:autoSpaceDE w:val="0"/>
        <w:autoSpaceDN w:val="0"/>
        <w:adjustRightInd w:val="0"/>
        <w:spacing w:after="0" w:line="240" w:lineRule="auto"/>
        <w:rPr>
          <w:rFonts w:ascii="Courier New" w:hAnsi="Courier New" w:cs="Courier New"/>
          <w:sz w:val="20"/>
          <w:szCs w:val="20"/>
          <w:lang w:val="en-US"/>
        </w:rPr>
      </w:pPr>
      <w:r w:rsidRPr="00FE5685">
        <w:rPr>
          <w:rFonts w:ascii="Courier New" w:hAnsi="Courier New" w:cs="Courier New"/>
          <w:sz w:val="20"/>
          <w:szCs w:val="20"/>
          <w:lang w:val="en-US"/>
        </w:rPr>
        <w:t xml:space="preserve">  </w:t>
      </w:r>
    </w:p>
    <w:p w:rsidR="00C2530A" w:rsidRDefault="00C2530A" w:rsidP="00BB6B3A">
      <w:pPr>
        <w:autoSpaceDE w:val="0"/>
        <w:autoSpaceDN w:val="0"/>
        <w:adjustRightInd w:val="0"/>
        <w:spacing w:after="0" w:line="240" w:lineRule="auto"/>
        <w:rPr>
          <w:rFonts w:ascii="Courier New" w:hAnsi="Courier New" w:cs="Courier New"/>
        </w:rPr>
      </w:pPr>
    </w:p>
    <w:p w:rsidR="00BB6B3A" w:rsidRDefault="00BB6B3A" w:rsidP="00BB6B3A">
      <w:pPr>
        <w:autoSpaceDE w:val="0"/>
        <w:autoSpaceDN w:val="0"/>
        <w:adjustRightInd w:val="0"/>
        <w:spacing w:after="0" w:line="240" w:lineRule="auto"/>
        <w:rPr>
          <w:rFonts w:ascii="Courier New" w:hAnsi="Courier New" w:cs="Courier New"/>
        </w:rPr>
      </w:pPr>
    </w:p>
    <w:p w:rsidR="000B6AB7" w:rsidRDefault="000B6AB7" w:rsidP="00BB6B3A">
      <w:pPr>
        <w:autoSpaceDE w:val="0"/>
        <w:autoSpaceDN w:val="0"/>
        <w:adjustRightInd w:val="0"/>
        <w:spacing w:after="0" w:line="240" w:lineRule="auto"/>
        <w:rPr>
          <w:rFonts w:cs="Courier New"/>
        </w:rPr>
      </w:pPr>
      <w:r>
        <w:rPr>
          <w:rFonts w:cs="Courier New"/>
        </w:rPr>
        <w:t>The action of the post processor is stored in the file GGI_TLM_post_process_in.txt. The process can be rerun by</w:t>
      </w:r>
    </w:p>
    <w:p w:rsidR="000B6AB7" w:rsidRDefault="000B6AB7" w:rsidP="00BB6B3A">
      <w:pPr>
        <w:autoSpaceDE w:val="0"/>
        <w:autoSpaceDN w:val="0"/>
        <w:adjustRightInd w:val="0"/>
        <w:spacing w:after="0" w:line="240" w:lineRule="auto"/>
        <w:rPr>
          <w:rFonts w:cs="Courier New"/>
        </w:rPr>
      </w:pPr>
    </w:p>
    <w:p w:rsidR="000B6AB7" w:rsidRDefault="009E3C75" w:rsidP="00BB6B3A">
      <w:pPr>
        <w:autoSpaceDE w:val="0"/>
        <w:autoSpaceDN w:val="0"/>
        <w:adjustRightInd w:val="0"/>
        <w:spacing w:after="0" w:line="240" w:lineRule="auto"/>
        <w:rPr>
          <w:rFonts w:cs="Courier New"/>
          <w:b/>
        </w:rPr>
      </w:pPr>
      <w:r>
        <w:rPr>
          <w:rFonts w:cs="Courier New"/>
          <w:b/>
        </w:rPr>
        <w:t xml:space="preserve">GGI_TLM_post_process &lt; </w:t>
      </w:r>
      <w:r w:rsidRPr="009E3C75">
        <w:rPr>
          <w:rFonts w:cs="Courier New"/>
          <w:b/>
        </w:rPr>
        <w:t>GGI_TLM_post_process_in.txt</w:t>
      </w:r>
    </w:p>
    <w:p w:rsidR="009E3C75" w:rsidRDefault="009E3C75" w:rsidP="00BB6B3A">
      <w:pPr>
        <w:autoSpaceDE w:val="0"/>
        <w:autoSpaceDN w:val="0"/>
        <w:adjustRightInd w:val="0"/>
        <w:spacing w:after="0" w:line="240" w:lineRule="auto"/>
        <w:rPr>
          <w:rFonts w:cs="Courier New"/>
          <w:b/>
        </w:rPr>
      </w:pPr>
    </w:p>
    <w:p w:rsidR="009E3C75" w:rsidRPr="009E3C75" w:rsidRDefault="009E3C75" w:rsidP="00BB6B3A">
      <w:pPr>
        <w:autoSpaceDE w:val="0"/>
        <w:autoSpaceDN w:val="0"/>
        <w:adjustRightInd w:val="0"/>
        <w:spacing w:after="0" w:line="240" w:lineRule="auto"/>
        <w:rPr>
          <w:rFonts w:cs="Courier New"/>
        </w:rPr>
      </w:pPr>
      <w:r>
        <w:rPr>
          <w:rFonts w:cs="Courier New"/>
        </w:rPr>
        <w:t>The GGI_TLM_post_process_in.txt file is annotated and should be simple enough to understand to allow complex post processing files to be constructed using the original file as a template.</w:t>
      </w:r>
    </w:p>
    <w:p w:rsidR="000B6AB7" w:rsidRDefault="000B6AB7" w:rsidP="00BB6B3A">
      <w:pPr>
        <w:autoSpaceDE w:val="0"/>
        <w:autoSpaceDN w:val="0"/>
        <w:adjustRightInd w:val="0"/>
        <w:spacing w:after="0" w:line="240" w:lineRule="auto"/>
        <w:rPr>
          <w:rFonts w:ascii="Courier New" w:hAnsi="Courier New" w:cs="Courier New"/>
        </w:rPr>
      </w:pPr>
    </w:p>
    <w:p w:rsidR="000B6AB7" w:rsidRDefault="000B6AB7" w:rsidP="00BB6B3A">
      <w:pPr>
        <w:autoSpaceDE w:val="0"/>
        <w:autoSpaceDN w:val="0"/>
        <w:adjustRightInd w:val="0"/>
        <w:spacing w:after="0" w:line="240" w:lineRule="auto"/>
        <w:rPr>
          <w:rFonts w:ascii="Courier New" w:hAnsi="Courier New" w:cs="Courier New"/>
        </w:rPr>
      </w:pPr>
    </w:p>
    <w:p w:rsidR="00BB6B3A" w:rsidRDefault="008221BB" w:rsidP="00BB6B3A">
      <w:r>
        <w:t>The post processing procedures are described in the following sections:</w:t>
      </w:r>
    </w:p>
    <w:p w:rsidR="008221BB" w:rsidRPr="008221BB" w:rsidRDefault="008221BB" w:rsidP="00337111">
      <w:pPr>
        <w:pStyle w:val="Heading2"/>
      </w:pPr>
      <w:bookmarkStart w:id="81" w:name="_Toc404075767"/>
      <w:r w:rsidRPr="008221BB">
        <w:t>Extract Time Domain Data</w:t>
      </w:r>
      <w:bookmarkEnd w:id="81"/>
    </w:p>
    <w:p w:rsidR="008221BB" w:rsidRDefault="004E348B" w:rsidP="00983F90">
      <w:r>
        <w:t xml:space="preserve">GGI_TLM writes all time domain data of a particular type (field output at a point for example) to a single file. This process allows a single output point to be extracted to a separate file. </w:t>
      </w:r>
    </w:p>
    <w:p w:rsidR="008221BB" w:rsidRDefault="008221BB" w:rsidP="00337111">
      <w:pPr>
        <w:pStyle w:val="Heading2"/>
      </w:pPr>
      <w:bookmarkStart w:id="82" w:name="_Toc404075768"/>
      <w:r>
        <w:t>Plot Time Domain Data</w:t>
      </w:r>
      <w:bookmarkEnd w:id="82"/>
    </w:p>
    <w:p w:rsidR="008221BB" w:rsidRDefault="004E348B" w:rsidP="00983F90">
      <w:r>
        <w:t xml:space="preserve">This process allows the plotting of simple time domain data i.e. field at a point or cable current. </w:t>
      </w:r>
    </w:p>
    <w:p w:rsidR="008221BB" w:rsidRDefault="008221BB" w:rsidP="004E348B">
      <w:pPr>
        <w:pStyle w:val="Heading2"/>
      </w:pPr>
      <w:bookmarkStart w:id="83" w:name="_Toc404075769"/>
      <w:r>
        <w:t>Fourier Transform (Time Domain to Frequency Domain)</w:t>
      </w:r>
      <w:bookmarkEnd w:id="83"/>
    </w:p>
    <w:p w:rsidR="004E348B" w:rsidRDefault="004E348B" w:rsidP="004E348B">
      <w:r>
        <w:t>Simple time domain output data may be transformed into the frequency domain.</w:t>
      </w:r>
      <w:r w:rsidR="00877908">
        <w:t xml:space="preserve"> The user will need to specify the minimum and maximum frequencies, the number of frequency samples to calculate and whether to use a linear or logarithmic frequency scale.</w:t>
      </w:r>
    </w:p>
    <w:p w:rsidR="00877908" w:rsidRDefault="00877908" w:rsidP="004E348B">
      <w:r>
        <w:t xml:space="preserve">The </w:t>
      </w:r>
      <w:r w:rsidR="00983F90">
        <w:t xml:space="preserve">Fourier transform of </w:t>
      </w:r>
      <w:r>
        <w:t xml:space="preserve">a </w:t>
      </w:r>
      <w:r w:rsidR="00983F90">
        <w:t xml:space="preserve">function of time g(t), evaluated at a </w:t>
      </w:r>
      <w:r>
        <w:t>frequency, f,</w:t>
      </w:r>
      <w:r w:rsidR="00983F90">
        <w:t xml:space="preserve"> is</w:t>
      </w:r>
      <w:r>
        <w:t>:</w:t>
      </w:r>
    </w:p>
    <w:p w:rsidR="00877908" w:rsidRDefault="00877908" w:rsidP="00877908">
      <w:pPr>
        <w:pStyle w:val="MTDisplayEquation"/>
      </w:pPr>
      <w:r>
        <w:tab/>
      </w:r>
      <w:r w:rsidRPr="00877908">
        <w:rPr>
          <w:position w:val="-32"/>
        </w:rPr>
        <w:object w:dxaOrig="1980" w:dyaOrig="740">
          <v:shape id="_x0000_i1053" type="#_x0000_t75" style="width:99pt;height:37pt" o:ole="">
            <v:imagedata r:id="rId68" o:title=""/>
          </v:shape>
          <o:OLEObject Type="Embed" ProgID="Equation.DSMT4" ShapeID="_x0000_i1053" DrawAspect="Content" ObjectID="_1632224307" r:id="rId69"/>
        </w:object>
      </w:r>
    </w:p>
    <w:p w:rsidR="00877908" w:rsidRDefault="00877908" w:rsidP="004E348B">
      <w:r>
        <w:t>Where the function g(t) is assumed to be zero outside the time period of the simulation</w:t>
      </w:r>
      <w:r w:rsidR="00983F90">
        <w:t>. The Fourier integral is evaluated as</w:t>
      </w:r>
    </w:p>
    <w:p w:rsidR="00983F90" w:rsidRDefault="00983F90" w:rsidP="00983F90">
      <w:pPr>
        <w:pStyle w:val="MTDisplayEquation"/>
      </w:pPr>
      <w:r>
        <w:tab/>
      </w:r>
      <w:r w:rsidRPr="00983F90">
        <w:rPr>
          <w:position w:val="-28"/>
        </w:rPr>
        <w:object w:dxaOrig="2500" w:dyaOrig="680">
          <v:shape id="_x0000_i1054" type="#_x0000_t75" style="width:125pt;height:34pt" o:ole="">
            <v:imagedata r:id="rId70" o:title=""/>
          </v:shape>
          <o:OLEObject Type="Embed" ProgID="Equation.DSMT4" ShapeID="_x0000_i1054" DrawAspect="Content" ObjectID="_1632224308" r:id="rId71"/>
        </w:object>
      </w:r>
    </w:p>
    <w:p w:rsidR="00877908" w:rsidRDefault="00877908" w:rsidP="004E348B">
      <w:r>
        <w:t xml:space="preserve">The frequency domain </w:t>
      </w:r>
      <w:r w:rsidR="00983F90">
        <w:t>output file has the following form:</w:t>
      </w:r>
    </w:p>
    <w:p w:rsidR="00983F90" w:rsidRDefault="00983F90" w:rsidP="004E348B">
      <w:r>
        <w:t>Frequency</w:t>
      </w:r>
      <w:r w:rsidR="00BD4A78">
        <w:t xml:space="preserve"> (Hz)</w:t>
      </w:r>
      <w:r>
        <w:tab/>
        <w:t>output number</w:t>
      </w:r>
      <w:r>
        <w:tab/>
        <w:t xml:space="preserve">    Re{G(f)}      Im{G(f)}    |G(f)|    phase (G(f))     20log</w:t>
      </w:r>
      <w:r>
        <w:rPr>
          <w:vertAlign w:val="subscript"/>
        </w:rPr>
        <w:t>10</w:t>
      </w:r>
      <w:r>
        <w:t>(|G(f)|)</w:t>
      </w:r>
    </w:p>
    <w:p w:rsidR="00983F90" w:rsidRPr="00983F90" w:rsidRDefault="00983F90" w:rsidP="004E348B">
      <w:r>
        <w:t xml:space="preserve">The </w:t>
      </w:r>
      <w:r w:rsidR="00BD4A78">
        <w:t>phase is output</w:t>
      </w:r>
      <w:r>
        <w:t xml:space="preserve"> in radians.</w:t>
      </w:r>
    </w:p>
    <w:p w:rsidR="008221BB" w:rsidRDefault="00337111" w:rsidP="00337111">
      <w:pPr>
        <w:pStyle w:val="Heading2"/>
      </w:pPr>
      <w:r>
        <w:t xml:space="preserve"> </w:t>
      </w:r>
      <w:bookmarkStart w:id="84" w:name="_Toc404075770"/>
      <w:r w:rsidR="008221BB">
        <w:t>Plot Frequency Domain Data</w:t>
      </w:r>
      <w:bookmarkEnd w:id="84"/>
    </w:p>
    <w:p w:rsidR="008221BB" w:rsidRDefault="00BD4A78" w:rsidP="00B67BB9">
      <w:r>
        <w:t xml:space="preserve">This option allows the plotting of frequency domain data to </w:t>
      </w:r>
      <w:r w:rsidR="00B67BB9">
        <w:t xml:space="preserve">either </w:t>
      </w:r>
      <w:r>
        <w:t>the screen</w:t>
      </w:r>
      <w:r w:rsidR="00B67BB9">
        <w:t>, gif or jpg file</w:t>
      </w:r>
      <w:r>
        <w:t xml:space="preserve"> using gnuplot</w:t>
      </w:r>
      <w:r w:rsidR="00B67BB9">
        <w:t>. The user may specify whether to plot real part, imaginary part, magnitude, phase or magnitude in dB.</w:t>
      </w:r>
    </w:p>
    <w:p w:rsidR="008221BB" w:rsidRDefault="008221BB" w:rsidP="00337111">
      <w:pPr>
        <w:pStyle w:val="Heading2"/>
      </w:pPr>
      <w:bookmarkStart w:id="85" w:name="_Toc404075771"/>
      <w:r>
        <w:lastRenderedPageBreak/>
        <w:t>Create Animation of Time Domain Surface</w:t>
      </w:r>
      <w:r w:rsidR="00113D2E">
        <w:t xml:space="preserve"> Field</w:t>
      </w:r>
      <w:r>
        <w:t xml:space="preserve">/Volume Field/ </w:t>
      </w:r>
      <w:r w:rsidR="00113D2E">
        <w:t xml:space="preserve">Surface </w:t>
      </w:r>
      <w:r>
        <w:t>Current Output</w:t>
      </w:r>
      <w:bookmarkEnd w:id="85"/>
    </w:p>
    <w:p w:rsidR="008221BB" w:rsidRPr="00113D2E" w:rsidRDefault="00113D2E" w:rsidP="00B67BB9">
      <w:r>
        <w:t xml:space="preserve">Time domain data output on surfaces </w:t>
      </w:r>
      <w:r w:rsidR="000832CC">
        <w:t xml:space="preserve">and within volumes </w:t>
      </w:r>
      <w:r>
        <w:t xml:space="preserve">may be turned into a format suitable for visualisation with </w:t>
      </w:r>
      <w:r>
        <w:rPr>
          <w:b/>
        </w:rPr>
        <w:t>paraview</w:t>
      </w:r>
      <w:r>
        <w:t xml:space="preserve">. </w:t>
      </w:r>
    </w:p>
    <w:p w:rsidR="008221BB" w:rsidRDefault="008221BB" w:rsidP="00337111">
      <w:pPr>
        <w:pStyle w:val="Heading2"/>
      </w:pPr>
      <w:bookmarkStart w:id="86" w:name="_Toc404075772"/>
      <w:r>
        <w:t>Combine Frequency Domain Data</w:t>
      </w:r>
      <w:bookmarkEnd w:id="86"/>
    </w:p>
    <w:p w:rsidR="008221BB" w:rsidRDefault="000832CC" w:rsidP="008221BB">
      <w:pPr>
        <w:autoSpaceDE w:val="0"/>
        <w:autoSpaceDN w:val="0"/>
        <w:adjustRightInd w:val="0"/>
        <w:spacing w:after="0" w:line="240" w:lineRule="auto"/>
        <w:rPr>
          <w:rFonts w:cs="Courier New"/>
        </w:rPr>
      </w:pPr>
      <w:r w:rsidRPr="000832CC">
        <w:rPr>
          <w:rFonts w:cs="Courier New"/>
        </w:rPr>
        <w:t xml:space="preserve">It is often necessary to combine frequency domain data in order to produce the required result. </w:t>
      </w:r>
      <w:r>
        <w:rPr>
          <w:rFonts w:cs="Courier New"/>
        </w:rPr>
        <w:t>This option allows frequency domain data to be combined in the form:</w:t>
      </w:r>
    </w:p>
    <w:p w:rsidR="000832CC" w:rsidRDefault="000832CC" w:rsidP="000832CC">
      <w:pPr>
        <w:pStyle w:val="MTDisplayEquation"/>
      </w:pPr>
      <w:r>
        <w:tab/>
      </w:r>
      <w:r w:rsidRPr="000832CC">
        <w:rPr>
          <w:position w:val="-30"/>
        </w:rPr>
        <w:object w:dxaOrig="2040" w:dyaOrig="680">
          <v:shape id="_x0000_i1055" type="#_x0000_t75" style="width:102pt;height:34pt" o:ole="">
            <v:imagedata r:id="rId72" o:title=""/>
          </v:shape>
          <o:OLEObject Type="Embed" ProgID="Equation.DSMT4" ShapeID="_x0000_i1055" DrawAspect="Content" ObjectID="_1632224309" r:id="rId73"/>
        </w:object>
      </w:r>
    </w:p>
    <w:p w:rsidR="000832CC" w:rsidRDefault="000832CC" w:rsidP="000832CC">
      <w:r>
        <w:t>Where f</w:t>
      </w:r>
      <w:r>
        <w:rPr>
          <w:vertAlign w:val="subscript"/>
        </w:rPr>
        <w:t>1</w:t>
      </w:r>
      <w:r>
        <w:t>(f) and f</w:t>
      </w:r>
      <w:r>
        <w:rPr>
          <w:vertAlign w:val="subscript"/>
        </w:rPr>
        <w:t>2</w:t>
      </w:r>
      <w:r>
        <w:t>(f) are complex functions of frequency (data from file produced by the Fourier Transform process) and a, b and c are real constants.</w:t>
      </w:r>
    </w:p>
    <w:p w:rsidR="000832CC" w:rsidRPr="000832CC" w:rsidRDefault="000832CC" w:rsidP="000832CC">
      <w:r>
        <w:t>This form allows calculations such as normalisation of a response to an excitation, calculation of antenna impedance and calculation of S parameters. The frequency domain functions f</w:t>
      </w:r>
      <w:r>
        <w:rPr>
          <w:vertAlign w:val="subscript"/>
        </w:rPr>
        <w:t>1</w:t>
      </w:r>
      <w:r>
        <w:t>(f) and f</w:t>
      </w:r>
      <w:r>
        <w:rPr>
          <w:vertAlign w:val="subscript"/>
        </w:rPr>
        <w:t>2</w:t>
      </w:r>
      <w:r>
        <w:t>(f) must be evaluated at exactly the same frequencies</w:t>
      </w:r>
      <w:r w:rsidR="00426E1F">
        <w:t>.</w:t>
      </w:r>
    </w:p>
    <w:p w:rsidR="008221BB" w:rsidRDefault="008221BB" w:rsidP="00337111">
      <w:pPr>
        <w:pStyle w:val="Heading2"/>
      </w:pPr>
      <w:bookmarkStart w:id="87" w:name="_Toc404075773"/>
      <w:r>
        <w:t>Combine Frequency Domain Magnitude Data</w:t>
      </w:r>
      <w:bookmarkEnd w:id="87"/>
    </w:p>
    <w:p w:rsidR="008221BB" w:rsidRDefault="00426E1F" w:rsidP="008221BB">
      <w:pPr>
        <w:autoSpaceDE w:val="0"/>
        <w:autoSpaceDN w:val="0"/>
        <w:adjustRightInd w:val="0"/>
        <w:spacing w:after="0" w:line="240" w:lineRule="auto"/>
        <w:rPr>
          <w:rFonts w:ascii="Courier New" w:hAnsi="Courier New" w:cs="Courier New"/>
        </w:rPr>
      </w:pPr>
      <w:r>
        <w:rPr>
          <w:rFonts w:cs="Courier New"/>
        </w:rPr>
        <w:t>This process combines the magnitude of Fourier transform data in much the same manner as the complex frequency domain data combination described in the previous section however only the magnitude of the Fourier Transform data is used.</w:t>
      </w:r>
    </w:p>
    <w:p w:rsidR="008221BB" w:rsidRDefault="008221BB" w:rsidP="00337111">
      <w:pPr>
        <w:pStyle w:val="Heading2"/>
      </w:pPr>
      <w:bookmarkStart w:id="88" w:name="_Toc404075774"/>
      <w:r>
        <w:t>Frequency average</w:t>
      </w:r>
      <w:bookmarkEnd w:id="88"/>
    </w:p>
    <w:p w:rsidR="008221BB" w:rsidRPr="00426E1F" w:rsidRDefault="00426E1F" w:rsidP="008221BB">
      <w:pPr>
        <w:autoSpaceDE w:val="0"/>
        <w:autoSpaceDN w:val="0"/>
        <w:adjustRightInd w:val="0"/>
        <w:spacing w:after="0" w:line="240" w:lineRule="auto"/>
        <w:rPr>
          <w:rFonts w:cs="Courier New"/>
        </w:rPr>
      </w:pPr>
      <w:r>
        <w:rPr>
          <w:rFonts w:cs="Courier New"/>
        </w:rPr>
        <w:t>This process allows the averaging of frequency domain data over a specified frequency band. The bandwidth may be either a fixed bandwidth or a bandwidth specified relative to the centre frequ</w:t>
      </w:r>
      <w:r w:rsidR="00D22CB5">
        <w:rPr>
          <w:rFonts w:cs="Courier New"/>
        </w:rPr>
        <w:t xml:space="preserve">ency of the band. </w:t>
      </w:r>
      <w:r>
        <w:rPr>
          <w:rFonts w:cs="Courier New"/>
        </w:rPr>
        <w:t xml:space="preserve"> </w:t>
      </w:r>
    </w:p>
    <w:p w:rsidR="008221BB" w:rsidRDefault="008221BB" w:rsidP="00337111">
      <w:pPr>
        <w:pStyle w:val="Heading2"/>
      </w:pPr>
      <w:bookmarkStart w:id="89" w:name="_Toc404075775"/>
      <w:r>
        <w:t>Oneport analysis</w:t>
      </w:r>
      <w:bookmarkEnd w:id="89"/>
    </w:p>
    <w:p w:rsidR="00125389" w:rsidRDefault="00125389" w:rsidP="008221BB">
      <w:pPr>
        <w:autoSpaceDE w:val="0"/>
        <w:autoSpaceDN w:val="0"/>
        <w:adjustRightInd w:val="0"/>
        <w:spacing w:after="0" w:line="240" w:lineRule="auto"/>
        <w:rPr>
          <w:rFonts w:cs="Courier New"/>
        </w:rPr>
      </w:pPr>
      <w:r>
        <w:rPr>
          <w:rFonts w:cs="Courier New"/>
        </w:rPr>
        <w:t>The oneport analysis allows the analysis of the reflection of a mode for example the reflection of a plane wave from a material or a waveguide mode from a waveguide termination. The oneport analysis requires four frequency domain inputs, these are two E field and two H field outputs separated by a small offset either side of the measurement port (figure 15.9.1)</w:t>
      </w:r>
    </w:p>
    <w:p w:rsidR="00CA2012" w:rsidRDefault="00E71119" w:rsidP="008221BB">
      <w:pPr>
        <w:autoSpaceDE w:val="0"/>
        <w:autoSpaceDN w:val="0"/>
        <w:adjustRightInd w:val="0"/>
        <w:spacing w:after="0" w:line="240" w:lineRule="auto"/>
        <w:rPr>
          <w:rFonts w:cs="Courier New"/>
        </w:rPr>
      </w:pPr>
      <w:r>
        <w:rPr>
          <w:rFonts w:cs="Courier New"/>
          <w:noProof/>
          <w:lang w:eastAsia="en-GB"/>
        </w:rPr>
        <mc:AlternateContent>
          <mc:Choice Requires="wpc">
            <w:drawing>
              <wp:inline distT="0" distB="0" distL="0" distR="0">
                <wp:extent cx="5731510" cy="2603500"/>
                <wp:effectExtent l="0" t="0" r="2540" b="0"/>
                <wp:docPr id="283" name="Canvas 2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1" name="Rectangle 287"/>
                        <wps:cNvSpPr>
                          <a:spLocks noChangeArrowheads="1"/>
                        </wps:cNvSpPr>
                        <wps:spPr bwMode="auto">
                          <a:xfrm>
                            <a:off x="171149" y="550955"/>
                            <a:ext cx="5262641" cy="9936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2" name="AutoShape 284"/>
                        <wps:cNvCnPr>
                          <a:cxnSpLocks noChangeShapeType="1"/>
                        </wps:cNvCnPr>
                        <wps:spPr bwMode="auto">
                          <a:xfrm>
                            <a:off x="1719453" y="559713"/>
                            <a:ext cx="796" cy="9816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Text Box 285"/>
                        <wps:cNvSpPr txBox="1">
                          <a:spLocks noChangeArrowheads="1"/>
                        </wps:cNvSpPr>
                        <wps:spPr bwMode="auto">
                          <a:xfrm>
                            <a:off x="664696" y="2065284"/>
                            <a:ext cx="1338944" cy="306528"/>
                          </a:xfrm>
                          <a:prstGeom prst="rect">
                            <a:avLst/>
                          </a:prstGeom>
                          <a:solidFill>
                            <a:srgbClr val="FFFFFF"/>
                          </a:solidFill>
                          <a:ln w="9525">
                            <a:solidFill>
                              <a:srgbClr val="000000"/>
                            </a:solidFill>
                            <a:miter lim="800000"/>
                            <a:headEnd/>
                            <a:tailEnd/>
                          </a:ln>
                        </wps:spPr>
                        <wps:txbx>
                          <w:txbxContent>
                            <w:p w:rsidR="005A423E" w:rsidRDefault="005A423E" w:rsidP="00BF6E54">
                              <w:r>
                                <w:t>Measurement port</w:t>
                              </w:r>
                            </w:p>
                          </w:txbxContent>
                        </wps:txbx>
                        <wps:bodyPr rot="0" vert="horz" wrap="square" lIns="91440" tIns="45720" rIns="91440" bIns="45720" anchor="t" anchorCtr="0" upright="1">
                          <a:noAutofit/>
                        </wps:bodyPr>
                      </wps:wsp>
                      <wps:wsp>
                        <wps:cNvPr id="394" name="AutoShape 286"/>
                        <wps:cNvCnPr>
                          <a:cxnSpLocks noChangeShapeType="1"/>
                          <a:stCxn id="393" idx="0"/>
                        </wps:cNvCnPr>
                        <wps:spPr bwMode="auto">
                          <a:xfrm flipV="1">
                            <a:off x="1334168" y="1601113"/>
                            <a:ext cx="349463" cy="4641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AutoShape 290"/>
                        <wps:cNvSpPr>
                          <a:spLocks noChangeArrowheads="1"/>
                        </wps:cNvSpPr>
                        <wps:spPr bwMode="auto">
                          <a:xfrm>
                            <a:off x="1435266" y="932324"/>
                            <a:ext cx="186274" cy="187898"/>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96" name="AutoShape 291"/>
                        <wps:cNvSpPr>
                          <a:spLocks noChangeArrowheads="1"/>
                        </wps:cNvSpPr>
                        <wps:spPr bwMode="auto">
                          <a:xfrm>
                            <a:off x="1818958" y="926750"/>
                            <a:ext cx="187070" cy="188694"/>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97" name="Text Box 292"/>
                        <wps:cNvSpPr txBox="1">
                          <a:spLocks noChangeArrowheads="1"/>
                        </wps:cNvSpPr>
                        <wps:spPr bwMode="auto">
                          <a:xfrm>
                            <a:off x="309661" y="79618"/>
                            <a:ext cx="1116848" cy="286624"/>
                          </a:xfrm>
                          <a:prstGeom prst="rect">
                            <a:avLst/>
                          </a:prstGeom>
                          <a:solidFill>
                            <a:srgbClr val="FFFFFF"/>
                          </a:solidFill>
                          <a:ln w="9525">
                            <a:solidFill>
                              <a:srgbClr val="000000"/>
                            </a:solidFill>
                            <a:miter lim="800000"/>
                            <a:headEnd/>
                            <a:tailEnd/>
                          </a:ln>
                        </wps:spPr>
                        <wps:txbx>
                          <w:txbxContent>
                            <w:p w:rsidR="005A423E" w:rsidRDefault="005A423E" w:rsidP="00BF6E54">
                              <w:r>
                                <w:t>Output point 1</w:t>
                              </w:r>
                            </w:p>
                          </w:txbxContent>
                        </wps:txbx>
                        <wps:bodyPr rot="0" vert="horz" wrap="square" lIns="91440" tIns="45720" rIns="91440" bIns="45720" anchor="t" anchorCtr="0" upright="1">
                          <a:noAutofit/>
                        </wps:bodyPr>
                      </wps:wsp>
                      <wps:wsp>
                        <wps:cNvPr id="398" name="Text Box 293"/>
                        <wps:cNvSpPr txBox="1">
                          <a:spLocks noChangeArrowheads="1"/>
                        </wps:cNvSpPr>
                        <wps:spPr bwMode="auto">
                          <a:xfrm>
                            <a:off x="2051403" y="74044"/>
                            <a:ext cx="1116052" cy="287420"/>
                          </a:xfrm>
                          <a:prstGeom prst="rect">
                            <a:avLst/>
                          </a:prstGeom>
                          <a:solidFill>
                            <a:srgbClr val="FFFFFF"/>
                          </a:solidFill>
                          <a:ln w="9525">
                            <a:solidFill>
                              <a:srgbClr val="000000"/>
                            </a:solidFill>
                            <a:miter lim="800000"/>
                            <a:headEnd/>
                            <a:tailEnd/>
                          </a:ln>
                        </wps:spPr>
                        <wps:txbx>
                          <w:txbxContent>
                            <w:p w:rsidR="005A423E" w:rsidRDefault="005A423E" w:rsidP="00BF6E54">
                              <w:r>
                                <w:t>Output point 2</w:t>
                              </w:r>
                            </w:p>
                          </w:txbxContent>
                        </wps:txbx>
                        <wps:bodyPr rot="0" vert="horz" wrap="square" lIns="91440" tIns="45720" rIns="91440" bIns="45720" anchor="t" anchorCtr="0" upright="1">
                          <a:noAutofit/>
                        </wps:bodyPr>
                      </wps:wsp>
                      <wps:wsp>
                        <wps:cNvPr id="399" name="AutoShape 296"/>
                        <wps:cNvCnPr>
                          <a:cxnSpLocks noChangeShapeType="1"/>
                        </wps:cNvCnPr>
                        <wps:spPr bwMode="auto">
                          <a:xfrm>
                            <a:off x="974357" y="358280"/>
                            <a:ext cx="456929" cy="5270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0" name="AutoShape 297"/>
                        <wps:cNvCnPr>
                          <a:cxnSpLocks noChangeShapeType="1"/>
                        </wps:cNvCnPr>
                        <wps:spPr bwMode="auto">
                          <a:xfrm flipH="1">
                            <a:off x="2004436" y="365445"/>
                            <a:ext cx="452152" cy="4928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1" name="Rectangle 298"/>
                        <wps:cNvSpPr>
                          <a:spLocks noChangeArrowheads="1"/>
                        </wps:cNvSpPr>
                        <wps:spPr bwMode="auto">
                          <a:xfrm>
                            <a:off x="4550182" y="550955"/>
                            <a:ext cx="883608" cy="988852"/>
                          </a:xfrm>
                          <a:prstGeom prst="rect">
                            <a:avLst/>
                          </a:prstGeom>
                          <a:solidFill>
                            <a:srgbClr val="0070C0"/>
                          </a:solidFill>
                          <a:ln w="9525">
                            <a:solidFill>
                              <a:srgbClr val="000000"/>
                            </a:solidFill>
                            <a:miter lim="800000"/>
                            <a:headEnd/>
                            <a:tailEnd/>
                          </a:ln>
                        </wps:spPr>
                        <wps:bodyPr rot="0" vert="horz" wrap="square" lIns="91440" tIns="45720" rIns="91440" bIns="45720" anchor="t" anchorCtr="0" upright="1">
                          <a:noAutofit/>
                        </wps:bodyPr>
                      </wps:wsp>
                      <wps:wsp>
                        <wps:cNvPr id="402" name="Text Box 299"/>
                        <wps:cNvSpPr txBox="1">
                          <a:spLocks noChangeArrowheads="1"/>
                        </wps:cNvSpPr>
                        <wps:spPr bwMode="auto">
                          <a:xfrm>
                            <a:off x="4523913" y="2006367"/>
                            <a:ext cx="961620" cy="307324"/>
                          </a:xfrm>
                          <a:prstGeom prst="rect">
                            <a:avLst/>
                          </a:prstGeom>
                          <a:solidFill>
                            <a:srgbClr val="FFFFFF"/>
                          </a:solidFill>
                          <a:ln w="9525">
                            <a:solidFill>
                              <a:srgbClr val="000000"/>
                            </a:solidFill>
                            <a:miter lim="800000"/>
                            <a:headEnd/>
                            <a:tailEnd/>
                          </a:ln>
                        </wps:spPr>
                        <wps:txbx>
                          <w:txbxContent>
                            <w:p w:rsidR="005A423E" w:rsidRDefault="005A423E" w:rsidP="00BF6E54">
                              <w:r>
                                <w:t>Termination</w:t>
                              </w:r>
                            </w:p>
                          </w:txbxContent>
                        </wps:txbx>
                        <wps:bodyPr rot="0" vert="horz" wrap="square" lIns="91440" tIns="45720" rIns="91440" bIns="45720" anchor="t" anchorCtr="0" upright="1">
                          <a:noAutofit/>
                        </wps:bodyPr>
                      </wps:wsp>
                      <wps:wsp>
                        <wps:cNvPr id="403" name="AutoShape 300"/>
                        <wps:cNvCnPr>
                          <a:cxnSpLocks noChangeShapeType="1"/>
                        </wps:cNvCnPr>
                        <wps:spPr bwMode="auto">
                          <a:xfrm flipV="1">
                            <a:off x="5018255" y="1623406"/>
                            <a:ext cx="8756" cy="371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4" name="AutoShape 301"/>
                        <wps:cNvCnPr>
                          <a:cxnSpLocks noChangeShapeType="1"/>
                        </wps:cNvCnPr>
                        <wps:spPr bwMode="auto">
                          <a:xfrm>
                            <a:off x="1705920" y="1776272"/>
                            <a:ext cx="2831525" cy="0"/>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05" name="AutoShape 302"/>
                        <wps:cNvCnPr>
                          <a:cxnSpLocks noChangeShapeType="1"/>
                        </wps:cNvCnPr>
                        <wps:spPr bwMode="auto">
                          <a:xfrm flipV="1">
                            <a:off x="1522034" y="447452"/>
                            <a:ext cx="394837" cy="2389"/>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06" name="Text Box 304"/>
                        <wps:cNvSpPr txBox="1">
                          <a:spLocks noChangeArrowheads="1"/>
                        </wps:cNvSpPr>
                        <wps:spPr bwMode="auto">
                          <a:xfrm>
                            <a:off x="1565817" y="140127"/>
                            <a:ext cx="419515" cy="3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BF6E54">
                              <w:r>
                                <w:t>2s</w:t>
                              </w:r>
                            </w:p>
                          </w:txbxContent>
                        </wps:txbx>
                        <wps:bodyPr rot="0" vert="horz" wrap="square" lIns="91440" tIns="45720" rIns="91440" bIns="45720" anchor="t" anchorCtr="0" upright="1">
                          <a:noAutofit/>
                        </wps:bodyPr>
                      </wps:wsp>
                      <wps:wsp>
                        <wps:cNvPr id="407" name="Text Box 303"/>
                        <wps:cNvSpPr txBox="1">
                          <a:spLocks noChangeArrowheads="1"/>
                        </wps:cNvSpPr>
                        <wps:spPr bwMode="auto">
                          <a:xfrm>
                            <a:off x="2799683" y="1553342"/>
                            <a:ext cx="319213" cy="324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
                                <w:t>l</w:t>
                              </w:r>
                            </w:p>
                          </w:txbxContent>
                        </wps:txbx>
                        <wps:bodyPr rot="0" vert="horz" wrap="square" lIns="91440" tIns="45720" rIns="91440" bIns="45720" anchor="t" anchorCtr="0" upright="1">
                          <a:noAutofit/>
                        </wps:bodyPr>
                      </wps:wsp>
                    </wpc:wpc>
                  </a:graphicData>
                </a:graphic>
              </wp:inline>
            </w:drawing>
          </mc:Choice>
          <mc:Fallback>
            <w:pict>
              <v:group id="Canvas 283" o:spid="_x0000_s1266" editas="canvas" style="width:451.3pt;height:205pt;mso-position-horizontal-relative:char;mso-position-vertical-relative:line" coordsize="57315,26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">
                <v:shape id="_x0000_s1267" type="#_x0000_t75" style="position:absolute;width:57315;height:26035;visibility:visible;mso-wrap-style:square">
                  <v:fill o:detectmouseclick="t"/>
                  <v:path o:connecttype="none"/>
                </v:shape>
                <v:rect id="Rectangle 287" o:spid="_x0000_s1268" style="position:absolute;left:1711;top:5509;width:52626;height:9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"/>
                <v:shape id="AutoShape 284" o:spid="_x0000_s1269" type="#_x0000_t32" style="position:absolute;left:17194;top:5597;width:8;height:9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"/>
                <v:shape id="Text Box 285" o:spid="_x0000_s1270" type="#_x0000_t202" style="position:absolute;left:6646;top:20652;width:13390;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">
                  <v:textbox>
                    <w:txbxContent>
                      <w:p w:rsidR="005A423E" w:rsidRDefault="005A423E" w:rsidP="00BF6E54">
                        <w:r>
                          <w:t>Measurement port</w:t>
                        </w:r>
                      </w:p>
                    </w:txbxContent>
                  </v:textbox>
                </v:shape>
                <v:shape id="AutoShape 286" o:spid="_x0000_s1271" type="#_x0000_t32" style="position:absolute;left:13341;top:16011;width:3495;height:4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">
                  <v:stroke endarrow="block"/>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AutoShape 290" o:spid="_x0000_s1272" type="#_x0000_t11" style="position:absolute;left:14352;top:9323;width:186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" adj="10800" strokecolor="red"/>
                <v:shape id="AutoShape 291" o:spid="_x0000_s1273" type="#_x0000_t11" style="position:absolute;left:18189;top:9267;width:18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" adj="10800" strokecolor="red"/>
                <v:shape id="Text Box 292" o:spid="_x0000_s1274" type="#_x0000_t202" style="position:absolute;left:3096;top:796;width:11169;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">
                  <v:textbox>
                    <w:txbxContent>
                      <w:p w:rsidR="005A423E" w:rsidRDefault="005A423E" w:rsidP="00BF6E54">
                        <w:r>
                          <w:t>Output point 1</w:t>
                        </w:r>
                      </w:p>
                    </w:txbxContent>
                  </v:textbox>
                </v:shape>
                <v:shape id="Text Box 293" o:spid="_x0000_s1275" type="#_x0000_t202" style="position:absolute;left:20514;top:740;width:11160;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">
                  <v:textbox>
                    <w:txbxContent>
                      <w:p w:rsidR="005A423E" w:rsidRDefault="005A423E" w:rsidP="00BF6E54">
                        <w:r>
                          <w:t>Output point 2</w:t>
                        </w:r>
                      </w:p>
                    </w:txbxContent>
                  </v:textbox>
                </v:shape>
                <v:shape id="AutoShape 296" o:spid="_x0000_s1276" type="#_x0000_t32" style="position:absolute;left:9743;top:3582;width:4569;height:5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">
                  <v:stroke endarrow="block"/>
                </v:shape>
                <v:shape id="AutoShape 297" o:spid="_x0000_s1277" type="#_x0000_t32" style="position:absolute;left:20044;top:3654;width:4521;height:49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">
                  <v:stroke endarrow="block"/>
                </v:shape>
                <v:rect id="Rectangle 298" o:spid="_x0000_s1278" style="position:absolute;left:45501;top:5509;width:8836;height:9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" fillcolor="#0070c0"/>
                <v:shape id="Text Box 299" o:spid="_x0000_s1279" type="#_x0000_t202" style="position:absolute;left:45239;top:20063;width:9616;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">
                  <v:textbox>
                    <w:txbxContent>
                      <w:p w:rsidR="005A423E" w:rsidRDefault="005A423E" w:rsidP="00BF6E54">
                        <w:r>
                          <w:t>Termination</w:t>
                        </w:r>
                      </w:p>
                    </w:txbxContent>
                  </v:textbox>
                </v:shape>
                <v:shape id="AutoShape 300" o:spid="_x0000_s1280" type="#_x0000_t32" style="position:absolute;left:50182;top:16234;width:88;height:3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">
                  <v:stroke endarrow="block"/>
                </v:shape>
                <v:shape id="AutoShape 301" o:spid="_x0000_s1281" type="#_x0000_t32" style="position:absolute;left:17059;top:17762;width:28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">
                  <v:stroke startarrow="open" endarrow="open"/>
                </v:shape>
                <v:shape id="AutoShape 302" o:spid="_x0000_s1282" type="#_x0000_t32" style="position:absolute;left:15220;top:4474;width:3948;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">
                  <v:stroke startarrow="open" endarrow="open"/>
                </v:shape>
                <v:shape id="Text Box 304" o:spid="_x0000_s1283" type="#_x0000_t202" style="position:absolute;left:15658;top:1401;width:4195;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" filled="f" stroked="f">
                  <v:textbox>
                    <w:txbxContent>
                      <w:p w:rsidR="005A423E" w:rsidRDefault="005A423E" w:rsidP="00BF6E54">
                        <w:r>
                          <w:t>2s</w:t>
                        </w:r>
                      </w:p>
                    </w:txbxContent>
                  </v:textbox>
                </v:shape>
                <v:shape id="Text Box 303" o:spid="_x0000_s1284" type="#_x0000_t202" style="position:absolute;left:27996;top:15533;width:3192;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" filled="f" stroked="f">
                  <v:textbox>
                    <w:txbxContent>
                      <w:p w:rsidR="005A423E" w:rsidRDefault="005A423E">
                        <w:r>
                          <w:t>l</w:t>
                        </w:r>
                      </w:p>
                    </w:txbxContent>
                  </v:textbox>
                </v:shape>
                <w10:anchorlock/>
              </v:group>
            </w:pict>
          </mc:Fallback>
        </mc:AlternateContent>
      </w:r>
    </w:p>
    <w:p w:rsidR="00CA2012" w:rsidRDefault="00CA2012" w:rsidP="008221BB">
      <w:pPr>
        <w:autoSpaceDE w:val="0"/>
        <w:autoSpaceDN w:val="0"/>
        <w:adjustRightInd w:val="0"/>
        <w:spacing w:after="0" w:line="240" w:lineRule="auto"/>
        <w:rPr>
          <w:rFonts w:cs="Courier New"/>
        </w:rPr>
      </w:pPr>
    </w:p>
    <w:p w:rsidR="00CA2012" w:rsidRPr="00CA2012" w:rsidRDefault="00CA2012" w:rsidP="008221BB">
      <w:pPr>
        <w:autoSpaceDE w:val="0"/>
        <w:autoSpaceDN w:val="0"/>
        <w:adjustRightInd w:val="0"/>
        <w:spacing w:after="0" w:line="240" w:lineRule="auto"/>
        <w:rPr>
          <w:rFonts w:cs="Courier New"/>
          <w:i/>
        </w:rPr>
      </w:pPr>
      <w:r>
        <w:rPr>
          <w:rFonts w:cs="Courier New"/>
          <w:i/>
        </w:rPr>
        <w:lastRenderedPageBreak/>
        <w:t>Figure 15.9.1.Configuration for oneport analysis.</w:t>
      </w:r>
    </w:p>
    <w:p w:rsidR="00CA2012" w:rsidRDefault="00CA2012" w:rsidP="008221BB">
      <w:pPr>
        <w:autoSpaceDE w:val="0"/>
        <w:autoSpaceDN w:val="0"/>
        <w:adjustRightInd w:val="0"/>
        <w:spacing w:after="0" w:line="240" w:lineRule="auto"/>
        <w:rPr>
          <w:rFonts w:cs="Courier New"/>
        </w:rPr>
      </w:pPr>
    </w:p>
    <w:p w:rsidR="00DA6720" w:rsidRDefault="00DA6720" w:rsidP="008221BB">
      <w:pPr>
        <w:autoSpaceDE w:val="0"/>
        <w:autoSpaceDN w:val="0"/>
        <w:adjustRightInd w:val="0"/>
        <w:spacing w:after="0" w:line="240" w:lineRule="auto"/>
        <w:rPr>
          <w:rFonts w:cs="Courier New"/>
        </w:rPr>
      </w:pPr>
      <w:r>
        <w:rPr>
          <w:rFonts w:cs="Courier New"/>
        </w:rPr>
        <w:t>In the frequency domain the fields at the output ports may be expressed as:</w:t>
      </w:r>
    </w:p>
    <w:p w:rsidR="00B84171" w:rsidRDefault="00B84171" w:rsidP="008221BB">
      <w:pPr>
        <w:autoSpaceDE w:val="0"/>
        <w:autoSpaceDN w:val="0"/>
        <w:adjustRightInd w:val="0"/>
        <w:spacing w:after="0" w:line="240" w:lineRule="auto"/>
        <w:rPr>
          <w:rFonts w:cs="Courier New"/>
        </w:rPr>
      </w:pPr>
    </w:p>
    <w:p w:rsidR="00DA6720" w:rsidRDefault="00DA6720" w:rsidP="00DA6720">
      <w:pPr>
        <w:pStyle w:val="MTDisplayEquation"/>
      </w:pPr>
      <w:r>
        <w:tab/>
      </w:r>
      <w:r w:rsidRPr="00DA6720">
        <w:rPr>
          <w:position w:val="-12"/>
        </w:rPr>
        <w:object w:dxaOrig="2480" w:dyaOrig="400">
          <v:shape id="_x0000_i1056" type="#_x0000_t75" style="width:124pt;height:20pt" o:ole="">
            <v:imagedata r:id="rId74" o:title=""/>
          </v:shape>
          <o:OLEObject Type="Embed" ProgID="Equation.DSMT4" ShapeID="_x0000_i1056" DrawAspect="Content" ObjectID="_1632224310" r:id="rId75"/>
        </w:object>
      </w:r>
    </w:p>
    <w:p w:rsidR="00DA6720" w:rsidRDefault="00DA6720" w:rsidP="00DA6720">
      <w:pPr>
        <w:pStyle w:val="MTDisplayEquation"/>
      </w:pPr>
      <w:r>
        <w:tab/>
      </w:r>
      <w:r w:rsidRPr="00DA6720">
        <w:rPr>
          <w:position w:val="-12"/>
        </w:rPr>
        <w:object w:dxaOrig="2500" w:dyaOrig="400">
          <v:shape id="_x0000_i1057" type="#_x0000_t75" style="width:125pt;height:20pt" o:ole="">
            <v:imagedata r:id="rId76" o:title=""/>
          </v:shape>
          <o:OLEObject Type="Embed" ProgID="Equation.DSMT4" ShapeID="_x0000_i1057" DrawAspect="Content" ObjectID="_1632224311" r:id="rId77"/>
        </w:object>
      </w:r>
    </w:p>
    <w:p w:rsidR="00DA6720" w:rsidRDefault="00DA6720" w:rsidP="00DA6720">
      <w:pPr>
        <w:pStyle w:val="MTDisplayEquation"/>
      </w:pPr>
      <w:r>
        <w:tab/>
      </w:r>
      <w:r w:rsidRPr="00DA6720">
        <w:rPr>
          <w:position w:val="-24"/>
        </w:rPr>
        <w:object w:dxaOrig="2580" w:dyaOrig="680">
          <v:shape id="_x0000_i1058" type="#_x0000_t75" style="width:129pt;height:34pt" o:ole="">
            <v:imagedata r:id="rId78" o:title=""/>
          </v:shape>
          <o:OLEObject Type="Embed" ProgID="Equation.DSMT4" ShapeID="_x0000_i1058" DrawAspect="Content" ObjectID="_1632224312" r:id="rId79"/>
        </w:object>
      </w:r>
    </w:p>
    <w:p w:rsidR="00B84171" w:rsidRDefault="00B84171" w:rsidP="00B84171">
      <w:pPr>
        <w:pStyle w:val="MTDisplayEquation"/>
      </w:pPr>
      <w:r>
        <w:tab/>
      </w:r>
      <w:r w:rsidRPr="00DA6720">
        <w:rPr>
          <w:position w:val="-24"/>
        </w:rPr>
        <w:object w:dxaOrig="2600" w:dyaOrig="680">
          <v:shape id="_x0000_i1059" type="#_x0000_t75" style="width:130pt;height:34pt" o:ole="">
            <v:imagedata r:id="rId80" o:title=""/>
          </v:shape>
          <o:OLEObject Type="Embed" ProgID="Equation.DSMT4" ShapeID="_x0000_i1059" DrawAspect="Content" ObjectID="_1632224313" r:id="rId81"/>
        </w:object>
      </w:r>
    </w:p>
    <w:p w:rsidR="00B84171" w:rsidRDefault="00B84171" w:rsidP="008221BB">
      <w:pPr>
        <w:autoSpaceDE w:val="0"/>
        <w:autoSpaceDN w:val="0"/>
        <w:adjustRightInd w:val="0"/>
        <w:spacing w:after="0" w:line="240" w:lineRule="auto"/>
        <w:rPr>
          <w:rFonts w:cs="Courier New"/>
        </w:rPr>
      </w:pPr>
      <w:r>
        <w:rPr>
          <w:rFonts w:cs="Courier New"/>
        </w:rPr>
        <w:t>Where E</w:t>
      </w:r>
      <w:r>
        <w:rPr>
          <w:rFonts w:cs="Courier New"/>
          <w:vertAlign w:val="subscript"/>
        </w:rPr>
        <w:t>i</w:t>
      </w:r>
      <w:r>
        <w:rPr>
          <w:rFonts w:cs="Courier New"/>
        </w:rPr>
        <w:t xml:space="preserve"> is the mode E field incident on the terminat</w:t>
      </w:r>
      <w:r w:rsidR="00194230">
        <w:rPr>
          <w:rFonts w:cs="Courier New"/>
        </w:rPr>
        <w:t>i</w:t>
      </w:r>
      <w:r>
        <w:rPr>
          <w:rFonts w:cs="Courier New"/>
        </w:rPr>
        <w:t>on,  E</w:t>
      </w:r>
      <w:r>
        <w:rPr>
          <w:rFonts w:cs="Courier New"/>
          <w:vertAlign w:val="subscript"/>
        </w:rPr>
        <w:t>r</w:t>
      </w:r>
      <w:r>
        <w:rPr>
          <w:rFonts w:cs="Courier New"/>
        </w:rPr>
        <w:t xml:space="preserve"> is the mode E field reflected from the termination, β is the mode propagation constant and Z is the mode impedance. </w:t>
      </w:r>
      <w:r w:rsidR="00194230">
        <w:rPr>
          <w:rFonts w:cs="Courier New"/>
        </w:rPr>
        <w:t>Note that E</w:t>
      </w:r>
      <w:r w:rsidR="00194230">
        <w:rPr>
          <w:rFonts w:cs="Courier New"/>
          <w:vertAlign w:val="subscript"/>
        </w:rPr>
        <w:t>i</w:t>
      </w:r>
      <w:r w:rsidR="00194230">
        <w:rPr>
          <w:rFonts w:cs="Courier New"/>
        </w:rPr>
        <w:t xml:space="preserve"> and E</w:t>
      </w:r>
      <w:r w:rsidR="00194230">
        <w:rPr>
          <w:rFonts w:cs="Courier New"/>
          <w:vertAlign w:val="subscript"/>
        </w:rPr>
        <w:t>r</w:t>
      </w:r>
      <w:r w:rsidR="00194230">
        <w:rPr>
          <w:rFonts w:cs="Courier New"/>
        </w:rPr>
        <w:t xml:space="preserve"> are referenced to the position of the termination. </w:t>
      </w:r>
    </w:p>
    <w:p w:rsidR="00DA6720" w:rsidRDefault="00B84171" w:rsidP="008221BB">
      <w:pPr>
        <w:autoSpaceDE w:val="0"/>
        <w:autoSpaceDN w:val="0"/>
        <w:adjustRightInd w:val="0"/>
        <w:spacing w:after="0" w:line="240" w:lineRule="auto"/>
        <w:rPr>
          <w:rFonts w:cs="Courier New"/>
        </w:rPr>
      </w:pPr>
      <w:r>
        <w:rPr>
          <w:rFonts w:cs="Courier New"/>
        </w:rPr>
        <w:t>Given frequency domain complex E</w:t>
      </w:r>
      <w:r>
        <w:rPr>
          <w:rFonts w:cs="Courier New"/>
          <w:vertAlign w:val="subscript"/>
        </w:rPr>
        <w:t>1</w:t>
      </w:r>
      <w:r>
        <w:rPr>
          <w:rFonts w:cs="Courier New"/>
        </w:rPr>
        <w:t>, E</w:t>
      </w:r>
      <w:r>
        <w:rPr>
          <w:rFonts w:cs="Courier New"/>
          <w:vertAlign w:val="subscript"/>
        </w:rPr>
        <w:t>2</w:t>
      </w:r>
      <w:r>
        <w:rPr>
          <w:rFonts w:cs="Courier New"/>
        </w:rPr>
        <w:t>, H</w:t>
      </w:r>
      <w:r>
        <w:rPr>
          <w:rFonts w:cs="Courier New"/>
          <w:vertAlign w:val="subscript"/>
        </w:rPr>
        <w:t>1</w:t>
      </w:r>
      <w:r>
        <w:rPr>
          <w:rFonts w:cs="Courier New"/>
        </w:rPr>
        <w:t xml:space="preserve"> and H</w:t>
      </w:r>
      <w:r>
        <w:rPr>
          <w:rFonts w:cs="Courier New"/>
          <w:vertAlign w:val="subscript"/>
        </w:rPr>
        <w:t>2</w:t>
      </w:r>
      <w:r>
        <w:rPr>
          <w:rFonts w:cs="Courier New"/>
        </w:rPr>
        <w:t xml:space="preserve"> plus the distances l and s, this system of equations may be solved for complex E</w:t>
      </w:r>
      <w:r>
        <w:rPr>
          <w:rFonts w:cs="Courier New"/>
          <w:vertAlign w:val="subscript"/>
        </w:rPr>
        <w:t>i</w:t>
      </w:r>
      <w:r>
        <w:rPr>
          <w:rFonts w:cs="Courier New"/>
        </w:rPr>
        <w:t>, E</w:t>
      </w:r>
      <w:r>
        <w:rPr>
          <w:rFonts w:cs="Courier New"/>
          <w:vertAlign w:val="subscript"/>
        </w:rPr>
        <w:t>r</w:t>
      </w:r>
      <w:r>
        <w:rPr>
          <w:rFonts w:cs="Courier New"/>
        </w:rPr>
        <w:t>, β and Z.</w:t>
      </w:r>
      <w:r w:rsidR="00194230">
        <w:rPr>
          <w:rFonts w:cs="Courier New"/>
        </w:rPr>
        <w:t xml:space="preserve"> The reflection coefficient at</w:t>
      </w:r>
      <w:r>
        <w:rPr>
          <w:rFonts w:cs="Courier New"/>
        </w:rPr>
        <w:t xml:space="preserve"> the interface is then given as:</w:t>
      </w:r>
    </w:p>
    <w:p w:rsidR="00DA6720" w:rsidRPr="00194230" w:rsidRDefault="00B84171" w:rsidP="00194230">
      <w:pPr>
        <w:pStyle w:val="MTDisplayEquation"/>
      </w:pPr>
      <w:r>
        <w:tab/>
      </w:r>
      <w:r w:rsidRPr="00B84171">
        <w:rPr>
          <w:position w:val="-30"/>
        </w:rPr>
        <w:object w:dxaOrig="760" w:dyaOrig="680">
          <v:shape id="_x0000_i1060" type="#_x0000_t75" style="width:38pt;height:34pt" o:ole="">
            <v:imagedata r:id="rId82" o:title=""/>
          </v:shape>
          <o:OLEObject Type="Embed" ProgID="Equation.DSMT4" ShapeID="_x0000_i1060" DrawAspect="Content" ObjectID="_1632224314" r:id="rId83"/>
        </w:object>
      </w:r>
    </w:p>
    <w:p w:rsidR="008221BB" w:rsidRPr="00125389" w:rsidRDefault="00CA2012" w:rsidP="008221BB">
      <w:pPr>
        <w:autoSpaceDE w:val="0"/>
        <w:autoSpaceDN w:val="0"/>
        <w:adjustRightInd w:val="0"/>
        <w:spacing w:after="0" w:line="240" w:lineRule="auto"/>
        <w:rPr>
          <w:rFonts w:cs="Courier New"/>
        </w:rPr>
      </w:pPr>
      <w:r>
        <w:rPr>
          <w:rFonts w:cs="Courier New"/>
        </w:rPr>
        <w:t xml:space="preserve">Note that the oneport analysis assumes that there is only a single mode present, if there are any other propagating modes this will corrupt the analysis to some extent. Experience shows that the oneport analysis is very sensitive to this type of corruption. </w:t>
      </w:r>
      <w:r w:rsidR="00125389">
        <w:rPr>
          <w:rFonts w:cs="Courier New"/>
        </w:rPr>
        <w:t xml:space="preserve"> </w:t>
      </w:r>
    </w:p>
    <w:p w:rsidR="008221BB" w:rsidRDefault="008221BB" w:rsidP="00337111">
      <w:pPr>
        <w:pStyle w:val="Heading2"/>
      </w:pPr>
      <w:bookmarkStart w:id="90" w:name="_Toc404075776"/>
      <w:r>
        <w:t>Twoport analysis</w:t>
      </w:r>
      <w:bookmarkEnd w:id="90"/>
    </w:p>
    <w:p w:rsidR="00194230" w:rsidRDefault="00194230" w:rsidP="00194230">
      <w:pPr>
        <w:autoSpaceDE w:val="0"/>
        <w:autoSpaceDN w:val="0"/>
        <w:adjustRightInd w:val="0"/>
        <w:spacing w:after="0" w:line="240" w:lineRule="auto"/>
        <w:rPr>
          <w:rFonts w:cs="Courier New"/>
        </w:rPr>
      </w:pPr>
      <w:r>
        <w:rPr>
          <w:rFonts w:cs="Courier New"/>
        </w:rPr>
        <w:t xml:space="preserve">The twoport analysis allows the analysis of the reflection </w:t>
      </w:r>
      <w:r w:rsidRPr="00194230">
        <w:rPr>
          <w:rFonts w:cs="Courier New"/>
          <w:i/>
        </w:rPr>
        <w:t>and</w:t>
      </w:r>
      <w:r>
        <w:rPr>
          <w:rFonts w:cs="Courier New"/>
        </w:rPr>
        <w:t xml:space="preserve"> transmission of a mode for example the reflection and transmission of a plane wave from a material or a waveguide mode from a waveguide discontinuity. The twoport analysis requires eight frequency domain inputs, these are two E field and two H field outputs separated by a small offset either side of the two measurement ports (figure 15.10.1)</w:t>
      </w:r>
    </w:p>
    <w:p w:rsidR="00194230" w:rsidRDefault="00E71119" w:rsidP="00194230">
      <w:pPr>
        <w:autoSpaceDE w:val="0"/>
        <w:autoSpaceDN w:val="0"/>
        <w:adjustRightInd w:val="0"/>
        <w:spacing w:after="0" w:line="240" w:lineRule="auto"/>
        <w:rPr>
          <w:rFonts w:cs="Courier New"/>
        </w:rPr>
      </w:pPr>
      <w:r>
        <w:rPr>
          <w:rFonts w:cs="Courier New"/>
          <w:noProof/>
          <w:lang w:eastAsia="en-GB"/>
        </w:rPr>
        <mc:AlternateContent>
          <mc:Choice Requires="wpc">
            <w:drawing>
              <wp:inline distT="0" distB="0" distL="0" distR="0">
                <wp:extent cx="5731510" cy="2603500"/>
                <wp:effectExtent l="0" t="0" r="12065" b="0"/>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307"/>
                        <wps:cNvSpPr>
                          <a:spLocks noChangeArrowheads="1"/>
                        </wps:cNvSpPr>
                        <wps:spPr bwMode="auto">
                          <a:xfrm>
                            <a:off x="171149" y="550955"/>
                            <a:ext cx="5262641" cy="9936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AutoShape 308"/>
                        <wps:cNvCnPr>
                          <a:cxnSpLocks noChangeShapeType="1"/>
                        </wps:cNvCnPr>
                        <wps:spPr bwMode="auto">
                          <a:xfrm>
                            <a:off x="1719453" y="559713"/>
                            <a:ext cx="796" cy="9816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Text Box 309"/>
                        <wps:cNvSpPr txBox="1">
                          <a:spLocks noChangeArrowheads="1"/>
                        </wps:cNvSpPr>
                        <wps:spPr bwMode="auto">
                          <a:xfrm>
                            <a:off x="511856" y="2065284"/>
                            <a:ext cx="1491785" cy="306528"/>
                          </a:xfrm>
                          <a:prstGeom prst="rect">
                            <a:avLst/>
                          </a:prstGeom>
                          <a:solidFill>
                            <a:srgbClr val="FFFFFF"/>
                          </a:solidFill>
                          <a:ln w="9525">
                            <a:solidFill>
                              <a:srgbClr val="000000"/>
                            </a:solidFill>
                            <a:miter lim="800000"/>
                            <a:headEnd/>
                            <a:tailEnd/>
                          </a:ln>
                        </wps:spPr>
                        <wps:txbx>
                          <w:txbxContent>
                            <w:p w:rsidR="005A423E" w:rsidRDefault="005A423E" w:rsidP="00377A13">
                              <w:r>
                                <w:t>Measurement port 1</w:t>
                              </w:r>
                            </w:p>
                          </w:txbxContent>
                        </wps:txbx>
                        <wps:bodyPr rot="0" vert="horz" wrap="square" lIns="91440" tIns="45720" rIns="91440" bIns="45720" anchor="t" anchorCtr="0" upright="1">
                          <a:noAutofit/>
                        </wps:bodyPr>
                      </wps:wsp>
                      <wps:wsp>
                        <wps:cNvPr id="174" name="AutoShape 310"/>
                        <wps:cNvCnPr>
                          <a:cxnSpLocks noChangeShapeType="1"/>
                          <a:stCxn id="173" idx="0"/>
                        </wps:cNvCnPr>
                        <wps:spPr bwMode="auto">
                          <a:xfrm flipV="1">
                            <a:off x="1257748" y="1601113"/>
                            <a:ext cx="349463" cy="4641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AutoShape 311"/>
                        <wps:cNvSpPr>
                          <a:spLocks noChangeArrowheads="1"/>
                        </wps:cNvSpPr>
                        <wps:spPr bwMode="auto">
                          <a:xfrm>
                            <a:off x="1435266" y="932324"/>
                            <a:ext cx="186274" cy="187898"/>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176" name="AutoShape 312"/>
                        <wps:cNvSpPr>
                          <a:spLocks noChangeArrowheads="1"/>
                        </wps:cNvSpPr>
                        <wps:spPr bwMode="auto">
                          <a:xfrm>
                            <a:off x="1818958" y="926750"/>
                            <a:ext cx="187070" cy="188694"/>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177" name="Text Box 313"/>
                        <wps:cNvSpPr txBox="1">
                          <a:spLocks noChangeArrowheads="1"/>
                        </wps:cNvSpPr>
                        <wps:spPr bwMode="auto">
                          <a:xfrm>
                            <a:off x="309661" y="79618"/>
                            <a:ext cx="1046797" cy="286624"/>
                          </a:xfrm>
                          <a:prstGeom prst="rect">
                            <a:avLst/>
                          </a:prstGeom>
                          <a:solidFill>
                            <a:srgbClr val="FFFFFF"/>
                          </a:solidFill>
                          <a:ln w="9525">
                            <a:solidFill>
                              <a:srgbClr val="000000"/>
                            </a:solidFill>
                            <a:miter lim="800000"/>
                            <a:headEnd/>
                            <a:tailEnd/>
                          </a:ln>
                        </wps:spPr>
                        <wps:txbx>
                          <w:txbxContent>
                            <w:p w:rsidR="005A423E" w:rsidRDefault="005A423E" w:rsidP="00377A13">
                              <w:r>
                                <w:t>Output point 1</w:t>
                              </w:r>
                            </w:p>
                          </w:txbxContent>
                        </wps:txbx>
                        <wps:bodyPr rot="0" vert="horz" wrap="square" lIns="91440" tIns="45720" rIns="91440" bIns="45720" anchor="t" anchorCtr="0" upright="1">
                          <a:noAutofit/>
                        </wps:bodyPr>
                      </wps:wsp>
                      <wps:wsp>
                        <wps:cNvPr id="178" name="Text Box 314"/>
                        <wps:cNvSpPr txBox="1">
                          <a:spLocks noChangeArrowheads="1"/>
                        </wps:cNvSpPr>
                        <wps:spPr bwMode="auto">
                          <a:xfrm>
                            <a:off x="2051403" y="74044"/>
                            <a:ext cx="1059533" cy="287420"/>
                          </a:xfrm>
                          <a:prstGeom prst="rect">
                            <a:avLst/>
                          </a:prstGeom>
                          <a:solidFill>
                            <a:srgbClr val="FFFFFF"/>
                          </a:solidFill>
                          <a:ln w="9525">
                            <a:solidFill>
                              <a:srgbClr val="000000"/>
                            </a:solidFill>
                            <a:miter lim="800000"/>
                            <a:headEnd/>
                            <a:tailEnd/>
                          </a:ln>
                        </wps:spPr>
                        <wps:txbx>
                          <w:txbxContent>
                            <w:p w:rsidR="005A423E" w:rsidRDefault="005A423E" w:rsidP="00377A13">
                              <w:r>
                                <w:t>Output point 2</w:t>
                              </w:r>
                            </w:p>
                          </w:txbxContent>
                        </wps:txbx>
                        <wps:bodyPr rot="0" vert="horz" wrap="square" lIns="91440" tIns="45720" rIns="91440" bIns="45720" anchor="t" anchorCtr="0" upright="1">
                          <a:noAutofit/>
                        </wps:bodyPr>
                      </wps:wsp>
                      <wps:wsp>
                        <wps:cNvPr id="179" name="AutoShape 315"/>
                        <wps:cNvCnPr>
                          <a:cxnSpLocks noChangeShapeType="1"/>
                        </wps:cNvCnPr>
                        <wps:spPr bwMode="auto">
                          <a:xfrm>
                            <a:off x="974357" y="358280"/>
                            <a:ext cx="456929" cy="5270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316"/>
                        <wps:cNvCnPr>
                          <a:cxnSpLocks noChangeShapeType="1"/>
                        </wps:cNvCnPr>
                        <wps:spPr bwMode="auto">
                          <a:xfrm flipH="1">
                            <a:off x="2004436" y="365445"/>
                            <a:ext cx="452152" cy="4928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Rectangle 317"/>
                        <wps:cNvSpPr>
                          <a:spLocks noChangeArrowheads="1"/>
                        </wps:cNvSpPr>
                        <wps:spPr bwMode="auto">
                          <a:xfrm>
                            <a:off x="2506740" y="550955"/>
                            <a:ext cx="454541" cy="988852"/>
                          </a:xfrm>
                          <a:prstGeom prst="rect">
                            <a:avLst/>
                          </a:prstGeom>
                          <a:solidFill>
                            <a:srgbClr val="0070C0"/>
                          </a:solidFill>
                          <a:ln w="9525">
                            <a:solidFill>
                              <a:srgbClr val="000000"/>
                            </a:solidFill>
                            <a:miter lim="800000"/>
                            <a:headEnd/>
                            <a:tailEnd/>
                          </a:ln>
                        </wps:spPr>
                        <wps:bodyPr rot="0" vert="horz" wrap="square" lIns="91440" tIns="45720" rIns="91440" bIns="45720" anchor="t" anchorCtr="0" upright="1">
                          <a:noAutofit/>
                        </wps:bodyPr>
                      </wps:wsp>
                      <wps:wsp>
                        <wps:cNvPr id="182" name="Text Box 318"/>
                        <wps:cNvSpPr txBox="1">
                          <a:spLocks noChangeArrowheads="1"/>
                        </wps:cNvSpPr>
                        <wps:spPr bwMode="auto">
                          <a:xfrm>
                            <a:off x="2213796" y="2071654"/>
                            <a:ext cx="1189288" cy="307324"/>
                          </a:xfrm>
                          <a:prstGeom prst="rect">
                            <a:avLst/>
                          </a:prstGeom>
                          <a:solidFill>
                            <a:srgbClr val="FFFFFF"/>
                          </a:solidFill>
                          <a:ln w="9525">
                            <a:solidFill>
                              <a:srgbClr val="000000"/>
                            </a:solidFill>
                            <a:miter lim="800000"/>
                            <a:headEnd/>
                            <a:tailEnd/>
                          </a:ln>
                        </wps:spPr>
                        <wps:txbx>
                          <w:txbxContent>
                            <w:p w:rsidR="005A423E" w:rsidRDefault="005A423E" w:rsidP="00377A13">
                              <w:r>
                                <w:t>Scattering object</w:t>
                              </w:r>
                            </w:p>
                          </w:txbxContent>
                        </wps:txbx>
                        <wps:bodyPr rot="0" vert="horz" wrap="square" lIns="91440" tIns="45720" rIns="91440" bIns="45720" anchor="t" anchorCtr="0" upright="1">
                          <a:noAutofit/>
                        </wps:bodyPr>
                      </wps:wsp>
                      <wps:wsp>
                        <wps:cNvPr id="183" name="AutoShape 319"/>
                        <wps:cNvCnPr>
                          <a:cxnSpLocks noChangeShapeType="1"/>
                        </wps:cNvCnPr>
                        <wps:spPr bwMode="auto">
                          <a:xfrm flipV="1">
                            <a:off x="2734408" y="1619425"/>
                            <a:ext cx="8756" cy="3710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20"/>
                        <wps:cNvCnPr>
                          <a:cxnSpLocks noChangeShapeType="1"/>
                        </wps:cNvCnPr>
                        <wps:spPr bwMode="auto">
                          <a:xfrm flipV="1">
                            <a:off x="2978793" y="1786622"/>
                            <a:ext cx="819128" cy="318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85" name="AutoShape 321"/>
                        <wps:cNvCnPr>
                          <a:cxnSpLocks noChangeShapeType="1"/>
                        </wps:cNvCnPr>
                        <wps:spPr bwMode="auto">
                          <a:xfrm flipV="1">
                            <a:off x="1522034" y="447452"/>
                            <a:ext cx="394837" cy="2389"/>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86" name="Text Box 322"/>
                        <wps:cNvSpPr txBox="1">
                          <a:spLocks noChangeArrowheads="1"/>
                        </wps:cNvSpPr>
                        <wps:spPr bwMode="auto">
                          <a:xfrm>
                            <a:off x="1565817" y="140127"/>
                            <a:ext cx="419515" cy="3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377A13">
                              <w:r>
                                <w:t>2s</w:t>
                              </w:r>
                              <w:r w:rsidRPr="00377A13">
                                <w:rPr>
                                  <w:vertAlign w:val="subscript"/>
                                </w:rPr>
                                <w:t>1</w:t>
                              </w:r>
                            </w:p>
                          </w:txbxContent>
                        </wps:txbx>
                        <wps:bodyPr rot="0" vert="horz" wrap="square" lIns="91440" tIns="45720" rIns="91440" bIns="45720" anchor="t" anchorCtr="0" upright="1">
                          <a:noAutofit/>
                        </wps:bodyPr>
                      </wps:wsp>
                      <wps:wsp>
                        <wps:cNvPr id="187" name="Text Box 323"/>
                        <wps:cNvSpPr txBox="1">
                          <a:spLocks noChangeArrowheads="1"/>
                        </wps:cNvSpPr>
                        <wps:spPr bwMode="auto">
                          <a:xfrm>
                            <a:off x="1933589" y="1544584"/>
                            <a:ext cx="319213" cy="324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377A13">
                              <w:r>
                                <w:t>L</w:t>
                              </w:r>
                              <w:r w:rsidRPr="00377A13">
                                <w:rPr>
                                  <w:vertAlign w:val="subscript"/>
                                </w:rPr>
                                <w:t>1</w:t>
                              </w:r>
                            </w:p>
                          </w:txbxContent>
                        </wps:txbx>
                        <wps:bodyPr rot="0" vert="horz" wrap="square" lIns="91440" tIns="45720" rIns="91440" bIns="45720" anchor="t" anchorCtr="0" upright="1">
                          <a:noAutofit/>
                        </wps:bodyPr>
                      </wps:wsp>
                      <wps:wsp>
                        <wps:cNvPr id="188" name="Text Box 324"/>
                        <wps:cNvSpPr txBox="1">
                          <a:spLocks noChangeArrowheads="1"/>
                        </wps:cNvSpPr>
                        <wps:spPr bwMode="auto">
                          <a:xfrm>
                            <a:off x="3200889" y="1547769"/>
                            <a:ext cx="320009" cy="3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377A13">
                              <w:r>
                                <w:t>L</w:t>
                              </w:r>
                              <w:r w:rsidRPr="00377A13">
                                <w:rPr>
                                  <w:vertAlign w:val="subscript"/>
                                </w:rPr>
                                <w:t>2</w:t>
                              </w:r>
                            </w:p>
                          </w:txbxContent>
                        </wps:txbx>
                        <wps:bodyPr rot="0" vert="horz" wrap="square" lIns="91440" tIns="45720" rIns="91440" bIns="45720" anchor="t" anchorCtr="0" upright="1">
                          <a:noAutofit/>
                        </wps:bodyPr>
                      </wps:wsp>
                      <wps:wsp>
                        <wps:cNvPr id="189" name="Text Box 325"/>
                        <wps:cNvSpPr txBox="1">
                          <a:spLocks noChangeArrowheads="1"/>
                        </wps:cNvSpPr>
                        <wps:spPr bwMode="auto">
                          <a:xfrm>
                            <a:off x="4082109" y="2072450"/>
                            <a:ext cx="1490989" cy="307324"/>
                          </a:xfrm>
                          <a:prstGeom prst="rect">
                            <a:avLst/>
                          </a:prstGeom>
                          <a:solidFill>
                            <a:srgbClr val="FFFFFF"/>
                          </a:solidFill>
                          <a:ln w="9525">
                            <a:solidFill>
                              <a:srgbClr val="000000"/>
                            </a:solidFill>
                            <a:miter lim="800000"/>
                            <a:headEnd/>
                            <a:tailEnd/>
                          </a:ln>
                        </wps:spPr>
                        <wps:txbx>
                          <w:txbxContent>
                            <w:p w:rsidR="005A423E" w:rsidRDefault="005A423E" w:rsidP="00377A13">
                              <w:r>
                                <w:t>Measurement port 2</w:t>
                              </w:r>
                            </w:p>
                          </w:txbxContent>
                        </wps:txbx>
                        <wps:bodyPr rot="0" vert="horz" wrap="square" lIns="91440" tIns="45720" rIns="91440" bIns="45720" anchor="t" anchorCtr="0" upright="1">
                          <a:noAutofit/>
                        </wps:bodyPr>
                      </wps:wsp>
                      <wps:wsp>
                        <wps:cNvPr id="190" name="AutoShape 326"/>
                        <wps:cNvCnPr>
                          <a:cxnSpLocks noChangeShapeType="1"/>
                        </wps:cNvCnPr>
                        <wps:spPr bwMode="auto">
                          <a:xfrm>
                            <a:off x="4558143" y="554139"/>
                            <a:ext cx="796" cy="9816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27"/>
                        <wps:cNvCnPr>
                          <a:cxnSpLocks noChangeShapeType="1"/>
                        </wps:cNvCnPr>
                        <wps:spPr bwMode="auto">
                          <a:xfrm flipH="1" flipV="1">
                            <a:off x="4558939" y="1587578"/>
                            <a:ext cx="308069" cy="4896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4" name="Text Box 328"/>
                        <wps:cNvSpPr txBox="1">
                          <a:spLocks noChangeArrowheads="1"/>
                        </wps:cNvSpPr>
                        <wps:spPr bwMode="auto">
                          <a:xfrm>
                            <a:off x="4689490" y="74044"/>
                            <a:ext cx="1042020" cy="286624"/>
                          </a:xfrm>
                          <a:prstGeom prst="rect">
                            <a:avLst/>
                          </a:prstGeom>
                          <a:solidFill>
                            <a:srgbClr val="FFFFFF"/>
                          </a:solidFill>
                          <a:ln w="9525">
                            <a:solidFill>
                              <a:srgbClr val="000000"/>
                            </a:solidFill>
                            <a:miter lim="800000"/>
                            <a:headEnd/>
                            <a:tailEnd/>
                          </a:ln>
                        </wps:spPr>
                        <wps:txbx>
                          <w:txbxContent>
                            <w:p w:rsidR="005A423E" w:rsidRDefault="005A423E" w:rsidP="00377A13">
                              <w:r>
                                <w:t>Output point 4</w:t>
                              </w:r>
                            </w:p>
                          </w:txbxContent>
                        </wps:txbx>
                        <wps:bodyPr rot="0" vert="horz" wrap="square" lIns="91440" tIns="45720" rIns="91440" bIns="45720" anchor="t" anchorCtr="0" upright="1">
                          <a:noAutofit/>
                        </wps:bodyPr>
                      </wps:wsp>
                      <wps:wsp>
                        <wps:cNvPr id="385" name="Text Box 329"/>
                        <wps:cNvSpPr txBox="1">
                          <a:spLocks noChangeArrowheads="1"/>
                        </wps:cNvSpPr>
                        <wps:spPr bwMode="auto">
                          <a:xfrm>
                            <a:off x="3327460" y="74044"/>
                            <a:ext cx="1046797" cy="287420"/>
                          </a:xfrm>
                          <a:prstGeom prst="rect">
                            <a:avLst/>
                          </a:prstGeom>
                          <a:solidFill>
                            <a:srgbClr val="FFFFFF"/>
                          </a:solidFill>
                          <a:ln w="9525">
                            <a:solidFill>
                              <a:srgbClr val="000000"/>
                            </a:solidFill>
                            <a:miter lim="800000"/>
                            <a:headEnd/>
                            <a:tailEnd/>
                          </a:ln>
                        </wps:spPr>
                        <wps:txbx>
                          <w:txbxContent>
                            <w:p w:rsidR="005A423E" w:rsidRDefault="005A423E" w:rsidP="00377A13">
                              <w:r>
                                <w:t>Output point 3</w:t>
                              </w:r>
                            </w:p>
                          </w:txbxContent>
                        </wps:txbx>
                        <wps:bodyPr rot="0" vert="horz" wrap="square" lIns="91440" tIns="45720" rIns="91440" bIns="45720" anchor="t" anchorCtr="0" upright="1">
                          <a:noAutofit/>
                        </wps:bodyPr>
                      </wps:wsp>
                      <wps:wsp>
                        <wps:cNvPr id="386" name="AutoShape 330"/>
                        <wps:cNvCnPr>
                          <a:cxnSpLocks noChangeShapeType="1"/>
                        </wps:cNvCnPr>
                        <wps:spPr bwMode="auto">
                          <a:xfrm flipV="1">
                            <a:off x="4348783" y="459394"/>
                            <a:ext cx="394041" cy="2389"/>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87" name="AutoShape 331"/>
                        <wps:cNvSpPr>
                          <a:spLocks noChangeArrowheads="1"/>
                        </wps:cNvSpPr>
                        <wps:spPr bwMode="auto">
                          <a:xfrm>
                            <a:off x="4251666" y="953820"/>
                            <a:ext cx="187070" cy="187898"/>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88" name="AutoShape 332"/>
                        <wps:cNvSpPr>
                          <a:spLocks noChangeArrowheads="1"/>
                        </wps:cNvSpPr>
                        <wps:spPr bwMode="auto">
                          <a:xfrm>
                            <a:off x="4659240" y="949043"/>
                            <a:ext cx="186274" cy="187898"/>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89" name="Text Box 333"/>
                        <wps:cNvSpPr txBox="1">
                          <a:spLocks noChangeArrowheads="1"/>
                        </wps:cNvSpPr>
                        <wps:spPr bwMode="auto">
                          <a:xfrm>
                            <a:off x="4356744" y="161624"/>
                            <a:ext cx="419515" cy="3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377A13">
                              <w:r>
                                <w:t>2s</w:t>
                              </w:r>
                              <w:r w:rsidRPr="00377A13">
                                <w:rPr>
                                  <w:vertAlign w:val="subscript"/>
                                </w:rPr>
                                <w:t>2</w:t>
                              </w:r>
                            </w:p>
                          </w:txbxContent>
                        </wps:txbx>
                        <wps:bodyPr rot="0" vert="horz" wrap="square" lIns="91440" tIns="45720" rIns="91440" bIns="45720" anchor="t" anchorCtr="0" upright="1">
                          <a:noAutofit/>
                        </wps:bodyPr>
                      </wps:wsp>
                      <wps:wsp>
                        <wps:cNvPr id="390" name="AutoShape 334"/>
                        <wps:cNvCnPr>
                          <a:cxnSpLocks noChangeShapeType="1"/>
                        </wps:cNvCnPr>
                        <wps:spPr bwMode="auto">
                          <a:xfrm>
                            <a:off x="1712289" y="1824839"/>
                            <a:ext cx="775346" cy="796"/>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05" o:spid="_x0000_s1285" editas="canvas" style="width:451.3pt;height:205pt;mso-position-horizontal-relative:char;mso-position-vertical-relative:line" coordsize="57315,26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">
                <v:shape id="_x0000_s1286" type="#_x0000_t75" style="position:absolute;width:57315;height:26035;visibility:visible;mso-wrap-style:square">
                  <v:fill o:detectmouseclick="t"/>
                  <v:path o:connecttype="none"/>
                </v:shape>
                <v:rect id="Rectangle 307" o:spid="_x0000_s1287" style="position:absolute;left:1711;top:5509;width:52626;height:9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"/>
                <v:shape id="AutoShape 308" o:spid="_x0000_s1288" type="#_x0000_t32" style="position:absolute;left:17194;top:5597;width:8;height:9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Text Box 309" o:spid="_x0000_s1289" type="#_x0000_t202" style="position:absolute;left:5118;top:20652;width:14918;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">
                  <v:textbox>
                    <w:txbxContent>
                      <w:p w:rsidR="005A423E" w:rsidRDefault="005A423E" w:rsidP="00377A13">
                        <w:r>
                          <w:t>Measurement port 1</w:t>
                        </w:r>
                      </w:p>
                    </w:txbxContent>
                  </v:textbox>
                </v:shape>
                <v:shape id="AutoShape 310" o:spid="_x0000_s1290" type="#_x0000_t32" style="position:absolute;left:12577;top:16011;width:3495;height:4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">
                  <v:stroke endarrow="block"/>
                </v:shape>
                <v:shape id="AutoShape 311" o:spid="_x0000_s1291" type="#_x0000_t11" style="position:absolute;left:14352;top:9323;width:186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" adj="10800" strokecolor="red"/>
                <v:shape id="AutoShape 312" o:spid="_x0000_s1292" type="#_x0000_t11" style="position:absolute;left:18189;top:9267;width:18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" adj="10800" strokecolor="red"/>
                <v:shape id="Text Box 313" o:spid="_x0000_s1293" type="#_x0000_t202" style="position:absolute;left:3096;top:796;width:10468;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">
                  <v:textbox>
                    <w:txbxContent>
                      <w:p w:rsidR="005A423E" w:rsidRDefault="005A423E" w:rsidP="00377A13">
                        <w:r>
                          <w:t>Output point 1</w:t>
                        </w:r>
                      </w:p>
                    </w:txbxContent>
                  </v:textbox>
                </v:shape>
                <v:shape id="Text Box 314" o:spid="_x0000_s1294" type="#_x0000_t202" style="position:absolute;left:20514;top:740;width:10595;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">
                  <v:textbox>
                    <w:txbxContent>
                      <w:p w:rsidR="005A423E" w:rsidRDefault="005A423E" w:rsidP="00377A13">
                        <w:r>
                          <w:t>Output point 2</w:t>
                        </w:r>
                      </w:p>
                    </w:txbxContent>
                  </v:textbox>
                </v:shape>
                <v:shape id="AutoShape 315" o:spid="_x0000_s1295" type="#_x0000_t32" style="position:absolute;left:9743;top:3582;width:4569;height:5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shape id="AutoShape 316" o:spid="_x0000_s1296" type="#_x0000_t32" style="position:absolute;left:20044;top:3654;width:4521;height:49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">
                  <v:stroke endarrow="block"/>
                </v:shape>
                <v:rect id="Rectangle 317" o:spid="_x0000_s1297" style="position:absolute;left:25067;top:5509;width:4545;height:9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" fillcolor="#0070c0"/>
                <v:shape id="Text Box 318" o:spid="_x0000_s1298" type="#_x0000_t202" style="position:absolute;left:22137;top:20716;width:1189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">
                  <v:textbox>
                    <w:txbxContent>
                      <w:p w:rsidR="005A423E" w:rsidRDefault="005A423E" w:rsidP="00377A13">
                        <w:r>
                          <w:t>Scattering object</w:t>
                        </w:r>
                      </w:p>
                    </w:txbxContent>
                  </v:textbox>
                </v:shape>
                <v:shape id="AutoShape 319" o:spid="_x0000_s1299" type="#_x0000_t32" style="position:absolute;left:27344;top:16194;width:87;height:37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">
                  <v:stroke endarrow="block"/>
                </v:shape>
                <v:shape id="AutoShape 320" o:spid="_x0000_s1300" type="#_x0000_t32" style="position:absolute;left:29787;top:17866;width:8192;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">
                  <v:stroke startarrow="open" endarrow="open"/>
                </v:shape>
                <v:shape id="AutoShape 321" o:spid="_x0000_s1301" type="#_x0000_t32" style="position:absolute;left:15220;top:4474;width:3948;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">
                  <v:stroke startarrow="open" endarrow="open"/>
                </v:shape>
                <v:shape id="Text Box 322" o:spid="_x0000_s1302" type="#_x0000_t202" style="position:absolute;left:15658;top:1401;width:4195;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rsidR="005A423E" w:rsidRDefault="005A423E" w:rsidP="00377A13">
                        <w:r>
                          <w:t>2s</w:t>
                        </w:r>
                        <w:r w:rsidRPr="00377A13">
                          <w:rPr>
                            <w:vertAlign w:val="subscript"/>
                          </w:rPr>
                          <w:t>1</w:t>
                        </w:r>
                      </w:p>
                    </w:txbxContent>
                  </v:textbox>
                </v:shape>
                <v:shape id="Text Box 323" o:spid="_x0000_s1303" type="#_x0000_t202" style="position:absolute;left:19335;top:15445;width:3193;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rsidR="005A423E" w:rsidRDefault="005A423E" w:rsidP="00377A13">
                        <w:r>
                          <w:t>L</w:t>
                        </w:r>
                        <w:r w:rsidRPr="00377A13">
                          <w:rPr>
                            <w:vertAlign w:val="subscript"/>
                          </w:rPr>
                          <w:t>1</w:t>
                        </w:r>
                      </w:p>
                    </w:txbxContent>
                  </v:textbox>
                </v:shape>
                <v:shape id="Text Box 324" o:spid="_x0000_s1304" type="#_x0000_t202" style="position:absolute;left:32008;top:15477;width:3200;height:3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rsidR="005A423E" w:rsidRDefault="005A423E" w:rsidP="00377A13">
                        <w:r>
                          <w:t>L</w:t>
                        </w:r>
                        <w:r w:rsidRPr="00377A13">
                          <w:rPr>
                            <w:vertAlign w:val="subscript"/>
                          </w:rPr>
                          <w:t>2</w:t>
                        </w:r>
                      </w:p>
                    </w:txbxContent>
                  </v:textbox>
                </v:shape>
                <v:shape id="Text Box 325" o:spid="_x0000_s1305" type="#_x0000_t202" style="position:absolute;left:40821;top:20724;width:14909;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">
                  <v:textbox>
                    <w:txbxContent>
                      <w:p w:rsidR="005A423E" w:rsidRDefault="005A423E" w:rsidP="00377A13">
                        <w:r>
                          <w:t>Measurement port 2</w:t>
                        </w:r>
                      </w:p>
                    </w:txbxContent>
                  </v:textbox>
                </v:shape>
                <v:shape id="AutoShape 326" o:spid="_x0000_s1306" type="#_x0000_t32" style="position:absolute;left:45581;top:5541;width:8;height:9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"/>
                <v:shape id="AutoShape 327" o:spid="_x0000_s1307" type="#_x0000_t32" style="position:absolute;left:45589;top:15875;width:3081;height:4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">
                  <v:stroke endarrow="block"/>
                </v:shape>
                <v:shape id="Text Box 328" o:spid="_x0000_s1308" type="#_x0000_t202" style="position:absolute;left:46894;top:740;width:10421;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ee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">
                  <v:textbox>
                    <w:txbxContent>
                      <w:p w:rsidR="005A423E" w:rsidRDefault="005A423E" w:rsidP="00377A13">
                        <w:r>
                          <w:t>Output point 4</w:t>
                        </w:r>
                      </w:p>
                    </w:txbxContent>
                  </v:textbox>
                </v:shape>
                <v:shape id="Text Box 329" o:spid="_x0000_s1309" type="#_x0000_t202" style="position:absolute;left:33274;top:740;width:10468;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">
                  <v:textbox>
                    <w:txbxContent>
                      <w:p w:rsidR="005A423E" w:rsidRDefault="005A423E" w:rsidP="00377A13">
                        <w:r>
                          <w:t>Output point 3</w:t>
                        </w:r>
                      </w:p>
                    </w:txbxContent>
                  </v:textbox>
                </v:shape>
                <v:shape id="AutoShape 330" o:spid="_x0000_s1310" type="#_x0000_t32" style="position:absolute;left:43487;top:4593;width:3941;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">
                  <v:stroke startarrow="open" endarrow="open"/>
                </v:shape>
                <v:shape id="AutoShape 331" o:spid="_x0000_s1311" type="#_x0000_t11" style="position:absolute;left:42516;top:9538;width:1871;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" adj="10800" strokecolor="red"/>
                <v:shape id="AutoShape 332" o:spid="_x0000_s1312" type="#_x0000_t11" style="position:absolute;left:46592;top:9490;width:186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" adj="10800" strokecolor="red"/>
                <v:shape id="Text Box 333" o:spid="_x0000_s1313" type="#_x0000_t202" style="position:absolute;left:43567;top:1616;width:4195;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rsidR="005A423E" w:rsidRDefault="005A423E" w:rsidP="00377A13">
                        <w:r>
                          <w:t>2s</w:t>
                        </w:r>
                        <w:r w:rsidRPr="00377A13">
                          <w:rPr>
                            <w:vertAlign w:val="subscript"/>
                          </w:rPr>
                          <w:t>2</w:t>
                        </w:r>
                      </w:p>
                    </w:txbxContent>
                  </v:textbox>
                </v:shape>
                <v:shape id="AutoShape 334" o:spid="_x0000_s1314" type="#_x0000_t32" style="position:absolute;left:17122;top:18248;width:7754;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">
                  <v:stroke startarrow="open" endarrow="open"/>
                </v:shape>
                <w10:anchorlock/>
              </v:group>
            </w:pict>
          </mc:Fallback>
        </mc:AlternateContent>
      </w:r>
    </w:p>
    <w:p w:rsidR="00194230" w:rsidRDefault="00194230" w:rsidP="00194230">
      <w:pPr>
        <w:autoSpaceDE w:val="0"/>
        <w:autoSpaceDN w:val="0"/>
        <w:adjustRightInd w:val="0"/>
        <w:spacing w:after="0" w:line="240" w:lineRule="auto"/>
        <w:rPr>
          <w:rFonts w:cs="Courier New"/>
        </w:rPr>
      </w:pPr>
    </w:p>
    <w:p w:rsidR="00194230" w:rsidRPr="00CA2012" w:rsidRDefault="00194230" w:rsidP="00194230">
      <w:pPr>
        <w:autoSpaceDE w:val="0"/>
        <w:autoSpaceDN w:val="0"/>
        <w:adjustRightInd w:val="0"/>
        <w:spacing w:after="0" w:line="240" w:lineRule="auto"/>
        <w:rPr>
          <w:rFonts w:cs="Courier New"/>
          <w:i/>
        </w:rPr>
      </w:pPr>
      <w:r>
        <w:rPr>
          <w:rFonts w:cs="Courier New"/>
          <w:i/>
        </w:rPr>
        <w:t xml:space="preserve">Figure </w:t>
      </w:r>
      <w:r w:rsidR="00C2530A">
        <w:rPr>
          <w:rFonts w:cs="Courier New"/>
          <w:i/>
        </w:rPr>
        <w:t>15.10.1.Configuration for two</w:t>
      </w:r>
      <w:r>
        <w:rPr>
          <w:rFonts w:cs="Courier New"/>
          <w:i/>
        </w:rPr>
        <w:t>port analysis.</w:t>
      </w:r>
    </w:p>
    <w:p w:rsidR="00194230" w:rsidRDefault="00194230" w:rsidP="00194230">
      <w:pPr>
        <w:autoSpaceDE w:val="0"/>
        <w:autoSpaceDN w:val="0"/>
        <w:adjustRightInd w:val="0"/>
        <w:spacing w:after="0" w:line="240" w:lineRule="auto"/>
        <w:rPr>
          <w:rFonts w:cs="Courier New"/>
        </w:rPr>
      </w:pPr>
    </w:p>
    <w:p w:rsidR="00194230" w:rsidRDefault="00194230" w:rsidP="00194230">
      <w:pPr>
        <w:autoSpaceDE w:val="0"/>
        <w:autoSpaceDN w:val="0"/>
        <w:adjustRightInd w:val="0"/>
        <w:spacing w:after="0" w:line="240" w:lineRule="auto"/>
        <w:rPr>
          <w:rFonts w:cs="Courier New"/>
        </w:rPr>
      </w:pPr>
      <w:r>
        <w:rPr>
          <w:rFonts w:cs="Courier New"/>
        </w:rPr>
        <w:t>In the frequency domain the fields at the output ports may be expressed as:</w:t>
      </w:r>
    </w:p>
    <w:p w:rsidR="00194230" w:rsidRDefault="00194230" w:rsidP="00194230">
      <w:pPr>
        <w:autoSpaceDE w:val="0"/>
        <w:autoSpaceDN w:val="0"/>
        <w:adjustRightInd w:val="0"/>
        <w:spacing w:after="0" w:line="240" w:lineRule="auto"/>
        <w:rPr>
          <w:rFonts w:cs="Courier New"/>
        </w:rPr>
      </w:pPr>
    </w:p>
    <w:p w:rsidR="00194230" w:rsidRDefault="00194230" w:rsidP="00194230">
      <w:pPr>
        <w:pStyle w:val="MTDisplayEquation"/>
      </w:pPr>
      <w:r>
        <w:tab/>
      </w:r>
      <w:r w:rsidR="00377A13" w:rsidRPr="00DA6720">
        <w:rPr>
          <w:position w:val="-12"/>
        </w:rPr>
        <w:object w:dxaOrig="2820" w:dyaOrig="400">
          <v:shape id="_x0000_i1061" type="#_x0000_t75" style="width:141pt;height:20pt" o:ole="">
            <v:imagedata r:id="rId84" o:title=""/>
          </v:shape>
          <o:OLEObject Type="Embed" ProgID="Equation.DSMT4" ShapeID="_x0000_i1061" DrawAspect="Content" ObjectID="_1632224315" r:id="rId85"/>
        </w:object>
      </w:r>
    </w:p>
    <w:p w:rsidR="00377A13" w:rsidRDefault="00377A13" w:rsidP="00377A13">
      <w:pPr>
        <w:pStyle w:val="MTDisplayEquation"/>
      </w:pPr>
      <w:r>
        <w:tab/>
      </w:r>
      <w:r w:rsidR="001A1D2C" w:rsidRPr="00DA6720">
        <w:rPr>
          <w:position w:val="-12"/>
        </w:rPr>
        <w:object w:dxaOrig="2840" w:dyaOrig="400">
          <v:shape id="_x0000_i1062" type="#_x0000_t75" style="width:142pt;height:20pt" o:ole="">
            <v:imagedata r:id="rId86" o:title=""/>
          </v:shape>
          <o:OLEObject Type="Embed" ProgID="Equation.DSMT4" ShapeID="_x0000_i1062" DrawAspect="Content" ObjectID="_1632224316" r:id="rId87"/>
        </w:object>
      </w:r>
    </w:p>
    <w:p w:rsidR="001A1D2C" w:rsidRDefault="001A1D2C" w:rsidP="001A1D2C">
      <w:pPr>
        <w:pStyle w:val="MTDisplayEquation"/>
      </w:pPr>
      <w:r>
        <w:tab/>
      </w:r>
      <w:r w:rsidRPr="001A1D2C">
        <w:rPr>
          <w:position w:val="-30"/>
        </w:rPr>
        <w:object w:dxaOrig="2920" w:dyaOrig="740">
          <v:shape id="_x0000_i1063" type="#_x0000_t75" style="width:146pt;height:37pt" o:ole="">
            <v:imagedata r:id="rId88" o:title=""/>
          </v:shape>
          <o:OLEObject Type="Embed" ProgID="Equation.DSMT4" ShapeID="_x0000_i1063" DrawAspect="Content" ObjectID="_1632224317" r:id="rId89"/>
        </w:object>
      </w:r>
    </w:p>
    <w:p w:rsidR="001A1D2C" w:rsidRDefault="001A1D2C" w:rsidP="001A1D2C">
      <w:pPr>
        <w:pStyle w:val="MTDisplayEquation"/>
      </w:pPr>
      <w:r>
        <w:tab/>
      </w:r>
      <w:r w:rsidRPr="001A1D2C">
        <w:rPr>
          <w:position w:val="-30"/>
        </w:rPr>
        <w:object w:dxaOrig="2940" w:dyaOrig="740">
          <v:shape id="_x0000_i1064" type="#_x0000_t75" style="width:147pt;height:37pt" o:ole="">
            <v:imagedata r:id="rId90" o:title=""/>
          </v:shape>
          <o:OLEObject Type="Embed" ProgID="Equation.DSMT4" ShapeID="_x0000_i1064" DrawAspect="Content" ObjectID="_1632224318" r:id="rId91"/>
        </w:object>
      </w:r>
    </w:p>
    <w:p w:rsidR="001A1D2C" w:rsidRDefault="001A1D2C" w:rsidP="001A1D2C">
      <w:pPr>
        <w:autoSpaceDE w:val="0"/>
        <w:autoSpaceDN w:val="0"/>
        <w:adjustRightInd w:val="0"/>
        <w:spacing w:after="0" w:line="240" w:lineRule="auto"/>
        <w:rPr>
          <w:rFonts w:cs="Courier New"/>
        </w:rPr>
      </w:pPr>
    </w:p>
    <w:p w:rsidR="001A1D2C" w:rsidRDefault="001A1D2C" w:rsidP="001A1D2C">
      <w:pPr>
        <w:pStyle w:val="MTDisplayEquation"/>
      </w:pPr>
      <w:r>
        <w:tab/>
      </w:r>
      <w:r w:rsidRPr="00DA6720">
        <w:rPr>
          <w:position w:val="-12"/>
        </w:rPr>
        <w:object w:dxaOrig="3000" w:dyaOrig="400">
          <v:shape id="_x0000_i1065" type="#_x0000_t75" style="width:150pt;height:20pt" o:ole="">
            <v:imagedata r:id="rId92" o:title=""/>
          </v:shape>
          <o:OLEObject Type="Embed" ProgID="Equation.DSMT4" ShapeID="_x0000_i1065" DrawAspect="Content" ObjectID="_1632224319" r:id="rId93"/>
        </w:object>
      </w:r>
    </w:p>
    <w:p w:rsidR="001A1D2C" w:rsidRDefault="001A1D2C" w:rsidP="001A1D2C">
      <w:pPr>
        <w:pStyle w:val="MTDisplayEquation"/>
      </w:pPr>
      <w:r>
        <w:tab/>
      </w:r>
      <w:r w:rsidRPr="00DA6720">
        <w:rPr>
          <w:position w:val="-12"/>
        </w:rPr>
        <w:object w:dxaOrig="3000" w:dyaOrig="400">
          <v:shape id="_x0000_i1066" type="#_x0000_t75" style="width:150pt;height:20pt" o:ole="">
            <v:imagedata r:id="rId94" o:title=""/>
          </v:shape>
          <o:OLEObject Type="Embed" ProgID="Equation.DSMT4" ShapeID="_x0000_i1066" DrawAspect="Content" ObjectID="_1632224320" r:id="rId95"/>
        </w:object>
      </w:r>
    </w:p>
    <w:p w:rsidR="001A1D2C" w:rsidRDefault="001A1D2C" w:rsidP="001A1D2C">
      <w:pPr>
        <w:pStyle w:val="MTDisplayEquation"/>
      </w:pPr>
      <w:r>
        <w:tab/>
      </w:r>
      <w:r w:rsidRPr="001A1D2C">
        <w:rPr>
          <w:position w:val="-30"/>
        </w:rPr>
        <w:object w:dxaOrig="3240" w:dyaOrig="740">
          <v:shape id="_x0000_i1067" type="#_x0000_t75" style="width:162pt;height:37pt" o:ole="">
            <v:imagedata r:id="rId96" o:title=""/>
          </v:shape>
          <o:OLEObject Type="Embed" ProgID="Equation.DSMT4" ShapeID="_x0000_i1067" DrawAspect="Content" ObjectID="_1632224321" r:id="rId97"/>
        </w:object>
      </w:r>
    </w:p>
    <w:p w:rsidR="001A1D2C" w:rsidRDefault="001A1D2C" w:rsidP="001A1D2C">
      <w:pPr>
        <w:pStyle w:val="MTDisplayEquation"/>
      </w:pPr>
      <w:r>
        <w:tab/>
      </w:r>
      <w:r w:rsidRPr="001A1D2C">
        <w:rPr>
          <w:position w:val="-30"/>
        </w:rPr>
        <w:object w:dxaOrig="3240" w:dyaOrig="740">
          <v:shape id="_x0000_i1068" type="#_x0000_t75" style="width:162pt;height:37pt" o:ole="">
            <v:imagedata r:id="rId98" o:title=""/>
          </v:shape>
          <o:OLEObject Type="Embed" ProgID="Equation.DSMT4" ShapeID="_x0000_i1068" DrawAspect="Content" ObjectID="_1632224322" r:id="rId99"/>
        </w:object>
      </w:r>
    </w:p>
    <w:p w:rsidR="001A1D2C" w:rsidRDefault="001A1D2C" w:rsidP="001A1D2C">
      <w:pPr>
        <w:pStyle w:val="MTDisplayEquation"/>
      </w:pPr>
    </w:p>
    <w:p w:rsidR="00377A13" w:rsidRDefault="00377A13" w:rsidP="00377A13">
      <w:pPr>
        <w:pStyle w:val="MTDisplayEquation"/>
      </w:pPr>
    </w:p>
    <w:p w:rsidR="00194230" w:rsidRDefault="00194230" w:rsidP="00194230">
      <w:pPr>
        <w:pStyle w:val="MTDisplayEquation"/>
      </w:pPr>
    </w:p>
    <w:p w:rsidR="00CA0D49" w:rsidRDefault="00194230" w:rsidP="00194230">
      <w:pPr>
        <w:autoSpaceDE w:val="0"/>
        <w:autoSpaceDN w:val="0"/>
        <w:adjustRightInd w:val="0"/>
        <w:spacing w:after="0" w:line="240" w:lineRule="auto"/>
        <w:rPr>
          <w:rFonts w:cs="Courier New"/>
        </w:rPr>
      </w:pPr>
      <w:r>
        <w:rPr>
          <w:rFonts w:cs="Courier New"/>
        </w:rPr>
        <w:t>Where</w:t>
      </w:r>
      <w:r w:rsidR="00CA0D49">
        <w:rPr>
          <w:rFonts w:cs="Courier New"/>
        </w:rPr>
        <w:t>:</w:t>
      </w:r>
    </w:p>
    <w:p w:rsidR="00CA0D49" w:rsidRDefault="00194230" w:rsidP="00194230">
      <w:pPr>
        <w:autoSpaceDE w:val="0"/>
        <w:autoSpaceDN w:val="0"/>
        <w:adjustRightInd w:val="0"/>
        <w:spacing w:after="0" w:line="240" w:lineRule="auto"/>
        <w:rPr>
          <w:rFonts w:cs="Courier New"/>
        </w:rPr>
      </w:pPr>
      <w:r>
        <w:rPr>
          <w:rFonts w:cs="Courier New"/>
        </w:rPr>
        <w:t>E</w:t>
      </w:r>
      <w:r w:rsidR="00CA0D49">
        <w:rPr>
          <w:rFonts w:cs="Courier New"/>
          <w:vertAlign w:val="subscript"/>
        </w:rPr>
        <w:t>1i</w:t>
      </w:r>
      <w:r>
        <w:rPr>
          <w:rFonts w:cs="Courier New"/>
        </w:rPr>
        <w:t xml:space="preserve"> is the mode E field incident on the</w:t>
      </w:r>
      <w:r w:rsidR="00CA0D49">
        <w:rPr>
          <w:rFonts w:cs="Courier New"/>
        </w:rPr>
        <w:t xml:space="preserve"> scatterer from side 1</w:t>
      </w:r>
    </w:p>
    <w:p w:rsidR="00CA0D49" w:rsidRDefault="00CA0D49" w:rsidP="00CA0D49">
      <w:pPr>
        <w:autoSpaceDE w:val="0"/>
        <w:autoSpaceDN w:val="0"/>
        <w:adjustRightInd w:val="0"/>
        <w:spacing w:after="0" w:line="240" w:lineRule="auto"/>
        <w:rPr>
          <w:rFonts w:cs="Courier New"/>
        </w:rPr>
      </w:pPr>
      <w:r>
        <w:rPr>
          <w:rFonts w:cs="Courier New"/>
        </w:rPr>
        <w:t>E</w:t>
      </w:r>
      <w:r>
        <w:rPr>
          <w:rFonts w:cs="Courier New"/>
          <w:vertAlign w:val="subscript"/>
        </w:rPr>
        <w:t>2i</w:t>
      </w:r>
      <w:r>
        <w:rPr>
          <w:rFonts w:cs="Courier New"/>
        </w:rPr>
        <w:t xml:space="preserve"> is the mode E field incident on the scatterer from side 2</w:t>
      </w:r>
    </w:p>
    <w:p w:rsidR="00CA0D49" w:rsidRDefault="00CA0D49" w:rsidP="00CA0D49">
      <w:pPr>
        <w:autoSpaceDE w:val="0"/>
        <w:autoSpaceDN w:val="0"/>
        <w:adjustRightInd w:val="0"/>
        <w:spacing w:after="0" w:line="240" w:lineRule="auto"/>
        <w:rPr>
          <w:rFonts w:cs="Courier New"/>
        </w:rPr>
      </w:pPr>
      <w:r>
        <w:rPr>
          <w:rFonts w:cs="Courier New"/>
        </w:rPr>
        <w:t>E</w:t>
      </w:r>
      <w:r>
        <w:rPr>
          <w:rFonts w:cs="Courier New"/>
          <w:vertAlign w:val="subscript"/>
        </w:rPr>
        <w:t>1r</w:t>
      </w:r>
      <w:r>
        <w:rPr>
          <w:rFonts w:cs="Courier New"/>
        </w:rPr>
        <w:t xml:space="preserve"> is the mode E field reflected from the scatterer on side 1</w:t>
      </w:r>
    </w:p>
    <w:p w:rsidR="00CA0D49" w:rsidRDefault="00CA0D49" w:rsidP="00CA0D49">
      <w:pPr>
        <w:autoSpaceDE w:val="0"/>
        <w:autoSpaceDN w:val="0"/>
        <w:adjustRightInd w:val="0"/>
        <w:spacing w:after="0" w:line="240" w:lineRule="auto"/>
        <w:rPr>
          <w:rFonts w:cs="Courier New"/>
        </w:rPr>
      </w:pPr>
      <w:r>
        <w:rPr>
          <w:rFonts w:cs="Courier New"/>
        </w:rPr>
        <w:t>E</w:t>
      </w:r>
      <w:r>
        <w:rPr>
          <w:rFonts w:cs="Courier New"/>
          <w:vertAlign w:val="subscript"/>
        </w:rPr>
        <w:t>2r</w:t>
      </w:r>
      <w:r>
        <w:rPr>
          <w:rFonts w:cs="Courier New"/>
        </w:rPr>
        <w:t xml:space="preserve"> is the mode E field reflected from the scatterer on side 2</w:t>
      </w:r>
    </w:p>
    <w:p w:rsidR="00CA0D49" w:rsidRDefault="00CA0D49" w:rsidP="00194230">
      <w:pPr>
        <w:autoSpaceDE w:val="0"/>
        <w:autoSpaceDN w:val="0"/>
        <w:adjustRightInd w:val="0"/>
        <w:spacing w:after="0" w:line="240" w:lineRule="auto"/>
        <w:rPr>
          <w:rFonts w:cs="Courier New"/>
        </w:rPr>
      </w:pPr>
      <w:r>
        <w:rPr>
          <w:rFonts w:cs="Courier New"/>
        </w:rPr>
        <w:t>β</w:t>
      </w:r>
      <w:r>
        <w:rPr>
          <w:rFonts w:cs="Courier New"/>
          <w:vertAlign w:val="subscript"/>
        </w:rPr>
        <w:t>1</w:t>
      </w:r>
      <w:r w:rsidR="00194230">
        <w:rPr>
          <w:rFonts w:cs="Courier New"/>
        </w:rPr>
        <w:t xml:space="preserve"> is the mode propagation constant</w:t>
      </w:r>
      <w:r>
        <w:rPr>
          <w:rFonts w:cs="Courier New"/>
        </w:rPr>
        <w:t xml:space="preserve"> on side 1</w:t>
      </w:r>
    </w:p>
    <w:p w:rsidR="00CA0D49" w:rsidRDefault="00CA0D49" w:rsidP="00CA0D49">
      <w:pPr>
        <w:autoSpaceDE w:val="0"/>
        <w:autoSpaceDN w:val="0"/>
        <w:adjustRightInd w:val="0"/>
        <w:spacing w:after="0" w:line="240" w:lineRule="auto"/>
        <w:rPr>
          <w:rFonts w:cs="Courier New"/>
        </w:rPr>
      </w:pPr>
      <w:r>
        <w:rPr>
          <w:rFonts w:cs="Courier New"/>
        </w:rPr>
        <w:t>β</w:t>
      </w:r>
      <w:r>
        <w:rPr>
          <w:rFonts w:cs="Courier New"/>
          <w:vertAlign w:val="subscript"/>
        </w:rPr>
        <w:t>2</w:t>
      </w:r>
      <w:r>
        <w:rPr>
          <w:rFonts w:cs="Courier New"/>
        </w:rPr>
        <w:t xml:space="preserve"> is the mode propagation constant on side 2</w:t>
      </w:r>
    </w:p>
    <w:p w:rsidR="00CA0D49" w:rsidRDefault="00194230" w:rsidP="00194230">
      <w:pPr>
        <w:autoSpaceDE w:val="0"/>
        <w:autoSpaceDN w:val="0"/>
        <w:adjustRightInd w:val="0"/>
        <w:spacing w:after="0" w:line="240" w:lineRule="auto"/>
        <w:rPr>
          <w:rFonts w:cs="Courier New"/>
        </w:rPr>
      </w:pPr>
      <w:r>
        <w:rPr>
          <w:rFonts w:cs="Courier New"/>
        </w:rPr>
        <w:t>Z</w:t>
      </w:r>
      <w:r w:rsidR="00CA0D49">
        <w:rPr>
          <w:rFonts w:cs="Courier New"/>
          <w:vertAlign w:val="subscript"/>
        </w:rPr>
        <w:t>1</w:t>
      </w:r>
      <w:r w:rsidR="00CA0D49">
        <w:rPr>
          <w:rFonts w:cs="Courier New"/>
        </w:rPr>
        <w:t xml:space="preserve"> is the mode impedance on side 1</w:t>
      </w:r>
    </w:p>
    <w:p w:rsidR="00CA0D49" w:rsidRDefault="00CA0D49" w:rsidP="00CA0D49">
      <w:pPr>
        <w:autoSpaceDE w:val="0"/>
        <w:autoSpaceDN w:val="0"/>
        <w:adjustRightInd w:val="0"/>
        <w:spacing w:after="0" w:line="240" w:lineRule="auto"/>
        <w:rPr>
          <w:rFonts w:cs="Courier New"/>
        </w:rPr>
      </w:pPr>
      <w:r>
        <w:rPr>
          <w:rFonts w:cs="Courier New"/>
        </w:rPr>
        <w:t>Z</w:t>
      </w:r>
      <w:r>
        <w:rPr>
          <w:rFonts w:cs="Courier New"/>
          <w:vertAlign w:val="subscript"/>
        </w:rPr>
        <w:t>2</w:t>
      </w:r>
      <w:r>
        <w:rPr>
          <w:rFonts w:cs="Courier New"/>
        </w:rPr>
        <w:t xml:space="preserve"> is the mode impedance on side 2</w:t>
      </w:r>
    </w:p>
    <w:p w:rsidR="00CA0D49" w:rsidRDefault="00CA0D49" w:rsidP="00194230">
      <w:pPr>
        <w:autoSpaceDE w:val="0"/>
        <w:autoSpaceDN w:val="0"/>
        <w:adjustRightInd w:val="0"/>
        <w:spacing w:after="0" w:line="240" w:lineRule="auto"/>
        <w:rPr>
          <w:rFonts w:cs="Courier New"/>
        </w:rPr>
      </w:pPr>
    </w:p>
    <w:p w:rsidR="00194230" w:rsidRDefault="00194230" w:rsidP="00194230">
      <w:pPr>
        <w:autoSpaceDE w:val="0"/>
        <w:autoSpaceDN w:val="0"/>
        <w:adjustRightInd w:val="0"/>
        <w:spacing w:after="0" w:line="240" w:lineRule="auto"/>
        <w:rPr>
          <w:rFonts w:cs="Courier New"/>
        </w:rPr>
      </w:pPr>
      <w:r>
        <w:rPr>
          <w:rFonts w:cs="Courier New"/>
        </w:rPr>
        <w:t xml:space="preserve">Note that </w:t>
      </w:r>
      <w:r w:rsidR="00CA0D49">
        <w:rPr>
          <w:rFonts w:cs="Courier New"/>
        </w:rPr>
        <w:t xml:space="preserve">incident and reflected fields </w:t>
      </w:r>
      <w:r>
        <w:rPr>
          <w:rFonts w:cs="Courier New"/>
        </w:rPr>
        <w:t xml:space="preserve">are referenced to the position of the termination. </w:t>
      </w:r>
    </w:p>
    <w:p w:rsidR="0009111E" w:rsidRDefault="00194230" w:rsidP="00194230">
      <w:pPr>
        <w:autoSpaceDE w:val="0"/>
        <w:autoSpaceDN w:val="0"/>
        <w:adjustRightInd w:val="0"/>
        <w:spacing w:after="0" w:line="240" w:lineRule="auto"/>
        <w:rPr>
          <w:rFonts w:cs="Courier New"/>
        </w:rPr>
      </w:pPr>
      <w:r>
        <w:rPr>
          <w:rFonts w:cs="Courier New"/>
        </w:rPr>
        <w:t>Given frequency domain complex E</w:t>
      </w:r>
      <w:r>
        <w:rPr>
          <w:rFonts w:cs="Courier New"/>
          <w:vertAlign w:val="subscript"/>
        </w:rPr>
        <w:t>1</w:t>
      </w:r>
      <w:r>
        <w:rPr>
          <w:rFonts w:cs="Courier New"/>
        </w:rPr>
        <w:t>, E</w:t>
      </w:r>
      <w:r>
        <w:rPr>
          <w:rFonts w:cs="Courier New"/>
          <w:vertAlign w:val="subscript"/>
        </w:rPr>
        <w:t>2</w:t>
      </w:r>
      <w:r>
        <w:rPr>
          <w:rFonts w:cs="Courier New"/>
        </w:rPr>
        <w:t xml:space="preserve">, </w:t>
      </w:r>
      <w:r w:rsidR="00CA0D49">
        <w:rPr>
          <w:rFonts w:cs="Courier New"/>
        </w:rPr>
        <w:t>E</w:t>
      </w:r>
      <w:r w:rsidR="00CA0D49">
        <w:rPr>
          <w:rFonts w:cs="Courier New"/>
          <w:vertAlign w:val="subscript"/>
        </w:rPr>
        <w:t>3</w:t>
      </w:r>
      <w:r w:rsidR="00CA0D49">
        <w:rPr>
          <w:rFonts w:cs="Courier New"/>
        </w:rPr>
        <w:t>, E</w:t>
      </w:r>
      <w:r w:rsidR="00CA0D49">
        <w:rPr>
          <w:rFonts w:cs="Courier New"/>
          <w:vertAlign w:val="subscript"/>
        </w:rPr>
        <w:t>4</w:t>
      </w:r>
      <w:r w:rsidR="00CA0D49">
        <w:rPr>
          <w:rFonts w:cs="Courier New"/>
        </w:rPr>
        <w:t>, H</w:t>
      </w:r>
      <w:r w:rsidR="00CA0D49">
        <w:rPr>
          <w:rFonts w:cs="Courier New"/>
          <w:vertAlign w:val="subscript"/>
        </w:rPr>
        <w:t>1</w:t>
      </w:r>
      <w:r w:rsidR="00CA0D49">
        <w:rPr>
          <w:rFonts w:cs="Courier New"/>
        </w:rPr>
        <w:t>, H</w:t>
      </w:r>
      <w:r w:rsidR="00CA0D49">
        <w:rPr>
          <w:rFonts w:cs="Courier New"/>
          <w:vertAlign w:val="subscript"/>
        </w:rPr>
        <w:t>2</w:t>
      </w:r>
      <w:r w:rsidR="00CA0D49">
        <w:rPr>
          <w:rFonts w:cs="Courier New"/>
        </w:rPr>
        <w:t>, H</w:t>
      </w:r>
      <w:r w:rsidR="00CA0D49">
        <w:rPr>
          <w:rFonts w:cs="Courier New"/>
          <w:vertAlign w:val="subscript"/>
        </w:rPr>
        <w:t>3</w:t>
      </w:r>
      <w:r w:rsidR="00CA0D49">
        <w:rPr>
          <w:rFonts w:cs="Courier New"/>
        </w:rPr>
        <w:t xml:space="preserve">,  </w:t>
      </w:r>
      <w:r>
        <w:rPr>
          <w:rFonts w:cs="Courier New"/>
        </w:rPr>
        <w:t>and H</w:t>
      </w:r>
      <w:r w:rsidR="00CA0D49">
        <w:rPr>
          <w:rFonts w:cs="Courier New"/>
          <w:vertAlign w:val="subscript"/>
        </w:rPr>
        <w:t>4</w:t>
      </w:r>
      <w:r>
        <w:rPr>
          <w:rFonts w:cs="Courier New"/>
        </w:rPr>
        <w:t xml:space="preserve"> plus the distances l</w:t>
      </w:r>
      <w:r w:rsidR="00CA0D49">
        <w:rPr>
          <w:rFonts w:cs="Courier New"/>
          <w:vertAlign w:val="subscript"/>
        </w:rPr>
        <w:t>1</w:t>
      </w:r>
      <w:r w:rsidR="00CA0D49">
        <w:rPr>
          <w:rFonts w:cs="Courier New"/>
        </w:rPr>
        <w:t>, l</w:t>
      </w:r>
      <w:r w:rsidR="00CA0D49">
        <w:rPr>
          <w:rFonts w:cs="Courier New"/>
          <w:vertAlign w:val="subscript"/>
        </w:rPr>
        <w:t xml:space="preserve">2, </w:t>
      </w:r>
      <w:r w:rsidR="00CA0D49">
        <w:rPr>
          <w:rFonts w:cs="Courier New"/>
        </w:rPr>
        <w:t>s</w:t>
      </w:r>
      <w:r w:rsidR="00CA0D49">
        <w:rPr>
          <w:rFonts w:cs="Courier New"/>
          <w:vertAlign w:val="subscript"/>
        </w:rPr>
        <w:t>1</w:t>
      </w:r>
      <w:r>
        <w:rPr>
          <w:rFonts w:cs="Courier New"/>
        </w:rPr>
        <w:t xml:space="preserve"> and s</w:t>
      </w:r>
      <w:r w:rsidR="00CA0D49">
        <w:rPr>
          <w:rFonts w:cs="Courier New"/>
          <w:vertAlign w:val="subscript"/>
        </w:rPr>
        <w:t>2</w:t>
      </w:r>
      <w:r w:rsidR="00CA0D49">
        <w:rPr>
          <w:rFonts w:cs="Courier New"/>
        </w:rPr>
        <w:t xml:space="preserve"> </w:t>
      </w:r>
      <w:r>
        <w:rPr>
          <w:rFonts w:cs="Courier New"/>
        </w:rPr>
        <w:t>, this system of equations may be solved for complex E</w:t>
      </w:r>
      <w:r w:rsidR="00CA0D49">
        <w:rPr>
          <w:rFonts w:cs="Courier New"/>
          <w:vertAlign w:val="subscript"/>
        </w:rPr>
        <w:t>1i</w:t>
      </w:r>
      <w:r>
        <w:rPr>
          <w:rFonts w:cs="Courier New"/>
        </w:rPr>
        <w:t>, E</w:t>
      </w:r>
      <w:r w:rsidR="00CA0D49">
        <w:rPr>
          <w:rFonts w:cs="Courier New"/>
          <w:vertAlign w:val="subscript"/>
        </w:rPr>
        <w:t>1r</w:t>
      </w:r>
      <w:r>
        <w:rPr>
          <w:rFonts w:cs="Courier New"/>
        </w:rPr>
        <w:t>,</w:t>
      </w:r>
      <w:r w:rsidR="00CA0D49" w:rsidRPr="00CA0D49">
        <w:rPr>
          <w:rFonts w:cs="Courier New"/>
        </w:rPr>
        <w:t xml:space="preserve"> </w:t>
      </w:r>
      <w:r w:rsidR="00CA0D49">
        <w:rPr>
          <w:rFonts w:cs="Courier New"/>
        </w:rPr>
        <w:t>E</w:t>
      </w:r>
      <w:r w:rsidR="00CA0D49">
        <w:rPr>
          <w:rFonts w:cs="Courier New"/>
          <w:vertAlign w:val="subscript"/>
        </w:rPr>
        <w:t>2i</w:t>
      </w:r>
      <w:r w:rsidR="00CA0D49">
        <w:rPr>
          <w:rFonts w:cs="Courier New"/>
        </w:rPr>
        <w:t>, E</w:t>
      </w:r>
      <w:r w:rsidR="00CA0D49">
        <w:rPr>
          <w:rFonts w:cs="Courier New"/>
          <w:vertAlign w:val="subscript"/>
        </w:rPr>
        <w:t>2r</w:t>
      </w:r>
      <w:r w:rsidR="00CA0D49">
        <w:rPr>
          <w:rFonts w:cs="Courier New"/>
        </w:rPr>
        <w:t xml:space="preserve">, </w:t>
      </w:r>
      <w:r>
        <w:rPr>
          <w:rFonts w:cs="Courier New"/>
        </w:rPr>
        <w:t xml:space="preserve"> β</w:t>
      </w:r>
      <w:r w:rsidR="00CA0D49">
        <w:rPr>
          <w:rFonts w:cs="Courier New"/>
          <w:vertAlign w:val="subscript"/>
        </w:rPr>
        <w:t>1</w:t>
      </w:r>
      <w:r w:rsidR="00CA0D49">
        <w:rPr>
          <w:rFonts w:cs="Courier New"/>
        </w:rPr>
        <w:t>,  β</w:t>
      </w:r>
      <w:r w:rsidR="00CA0D49">
        <w:rPr>
          <w:rFonts w:cs="Courier New"/>
          <w:vertAlign w:val="subscript"/>
        </w:rPr>
        <w:t>2</w:t>
      </w:r>
      <w:r w:rsidR="0009111E">
        <w:rPr>
          <w:rFonts w:cs="Courier New"/>
        </w:rPr>
        <w:t>, Z</w:t>
      </w:r>
      <w:r w:rsidR="0009111E">
        <w:rPr>
          <w:rFonts w:cs="Courier New"/>
          <w:vertAlign w:val="subscript"/>
        </w:rPr>
        <w:t>1</w:t>
      </w:r>
      <w:r w:rsidR="00CA0D49">
        <w:rPr>
          <w:rFonts w:cs="Courier New"/>
        </w:rPr>
        <w:t xml:space="preserve"> </w:t>
      </w:r>
      <w:r>
        <w:rPr>
          <w:rFonts w:cs="Courier New"/>
        </w:rPr>
        <w:t>and Z</w:t>
      </w:r>
      <w:r w:rsidR="0009111E">
        <w:rPr>
          <w:rFonts w:cs="Courier New"/>
          <w:vertAlign w:val="subscript"/>
        </w:rPr>
        <w:t>2</w:t>
      </w:r>
      <w:r>
        <w:rPr>
          <w:rFonts w:cs="Courier New"/>
        </w:rPr>
        <w:t xml:space="preserve">. </w:t>
      </w:r>
    </w:p>
    <w:p w:rsidR="0009111E" w:rsidRDefault="0009111E" w:rsidP="00194230">
      <w:pPr>
        <w:autoSpaceDE w:val="0"/>
        <w:autoSpaceDN w:val="0"/>
        <w:adjustRightInd w:val="0"/>
        <w:spacing w:after="0" w:line="240" w:lineRule="auto"/>
        <w:rPr>
          <w:rFonts w:cs="Courier New"/>
        </w:rPr>
      </w:pPr>
    </w:p>
    <w:p w:rsidR="00194230" w:rsidRDefault="0009111E" w:rsidP="00194230">
      <w:pPr>
        <w:autoSpaceDE w:val="0"/>
        <w:autoSpaceDN w:val="0"/>
        <w:adjustRightInd w:val="0"/>
        <w:spacing w:after="0" w:line="240" w:lineRule="auto"/>
        <w:rPr>
          <w:rFonts w:cs="Courier New"/>
        </w:rPr>
      </w:pPr>
      <w:r>
        <w:rPr>
          <w:rFonts w:cs="Courier New"/>
        </w:rPr>
        <w:t xml:space="preserve">Provided that we can assume that the excitation is at port 1 and there is no incident mode from side 2 of the scatterer then the S parameters </w:t>
      </w:r>
      <w:r w:rsidRPr="0009111E">
        <w:rPr>
          <w:rFonts w:cs="Courier New"/>
        </w:rPr>
        <w:t>S</w:t>
      </w:r>
      <w:r w:rsidRPr="0009111E">
        <w:rPr>
          <w:rFonts w:cs="Courier New"/>
          <w:vertAlign w:val="subscript"/>
        </w:rPr>
        <w:t>11</w:t>
      </w:r>
      <w:r>
        <w:rPr>
          <w:rFonts w:cs="Courier New"/>
        </w:rPr>
        <w:t xml:space="preserve"> and  </w:t>
      </w:r>
      <w:r w:rsidRPr="0009111E">
        <w:rPr>
          <w:rFonts w:cs="Courier New"/>
        </w:rPr>
        <w:t>S</w:t>
      </w:r>
      <w:r w:rsidRPr="0009111E">
        <w:rPr>
          <w:rFonts w:cs="Courier New"/>
          <w:vertAlign w:val="subscript"/>
        </w:rPr>
        <w:t>1</w:t>
      </w:r>
      <w:r>
        <w:rPr>
          <w:rFonts w:cs="Courier New"/>
          <w:vertAlign w:val="subscript"/>
        </w:rPr>
        <w:t xml:space="preserve">2 </w:t>
      </w:r>
      <w:r>
        <w:rPr>
          <w:rFonts w:cs="Courier New"/>
        </w:rPr>
        <w:t>are given as</w:t>
      </w:r>
    </w:p>
    <w:p w:rsidR="00194230" w:rsidRPr="00194230" w:rsidRDefault="00194230" w:rsidP="00194230">
      <w:pPr>
        <w:pStyle w:val="MTDisplayEquation"/>
      </w:pPr>
      <w:r>
        <w:lastRenderedPageBreak/>
        <w:tab/>
      </w:r>
      <w:r w:rsidR="0009111E" w:rsidRPr="00B84171">
        <w:rPr>
          <w:position w:val="-30"/>
        </w:rPr>
        <w:object w:dxaOrig="920" w:dyaOrig="680">
          <v:shape id="_x0000_i1069" type="#_x0000_t75" style="width:46pt;height:34pt" o:ole="">
            <v:imagedata r:id="rId100" o:title=""/>
          </v:shape>
          <o:OLEObject Type="Embed" ProgID="Equation.DSMT4" ShapeID="_x0000_i1069" DrawAspect="Content" ObjectID="_1632224323" r:id="rId101"/>
        </w:object>
      </w:r>
    </w:p>
    <w:p w:rsidR="0009111E" w:rsidRDefault="0009111E" w:rsidP="0009111E">
      <w:pPr>
        <w:pStyle w:val="MTDisplayEquation"/>
      </w:pPr>
      <w:r>
        <w:tab/>
      </w:r>
      <w:r w:rsidRPr="00B84171">
        <w:rPr>
          <w:position w:val="-30"/>
        </w:rPr>
        <w:object w:dxaOrig="960" w:dyaOrig="680">
          <v:shape id="_x0000_i1070" type="#_x0000_t75" style="width:48pt;height:34pt" o:ole="">
            <v:imagedata r:id="rId102" o:title=""/>
          </v:shape>
          <o:OLEObject Type="Embed" ProgID="Equation.DSMT4" ShapeID="_x0000_i1070" DrawAspect="Content" ObjectID="_1632224324" r:id="rId103"/>
        </w:object>
      </w:r>
    </w:p>
    <w:p w:rsidR="0009111E" w:rsidRDefault="0009111E" w:rsidP="0009111E">
      <w:pPr>
        <w:autoSpaceDE w:val="0"/>
        <w:autoSpaceDN w:val="0"/>
        <w:adjustRightInd w:val="0"/>
        <w:spacing w:after="0" w:line="240" w:lineRule="auto"/>
        <w:rPr>
          <w:rFonts w:cs="Courier New"/>
        </w:rPr>
      </w:pPr>
      <w:r>
        <w:t>Similarly, p</w:t>
      </w:r>
      <w:r>
        <w:rPr>
          <w:rFonts w:cs="Courier New"/>
        </w:rPr>
        <w:t xml:space="preserve">rovided that we can assume that the excitation is at port 2 and there is no incident mode from side 1 of the scatterer then the S parameters </w:t>
      </w:r>
      <w:r w:rsidRPr="0009111E">
        <w:rPr>
          <w:rFonts w:cs="Courier New"/>
        </w:rPr>
        <w:t>S</w:t>
      </w:r>
      <w:r>
        <w:rPr>
          <w:rFonts w:cs="Courier New"/>
          <w:vertAlign w:val="subscript"/>
        </w:rPr>
        <w:t>2</w:t>
      </w:r>
      <w:r w:rsidRPr="0009111E">
        <w:rPr>
          <w:rFonts w:cs="Courier New"/>
          <w:vertAlign w:val="subscript"/>
        </w:rPr>
        <w:t>1</w:t>
      </w:r>
      <w:r>
        <w:rPr>
          <w:rFonts w:cs="Courier New"/>
        </w:rPr>
        <w:t xml:space="preserve"> and </w:t>
      </w:r>
      <w:r w:rsidRPr="0009111E">
        <w:rPr>
          <w:rFonts w:cs="Courier New"/>
        </w:rPr>
        <w:t>S</w:t>
      </w:r>
      <w:r>
        <w:rPr>
          <w:rFonts w:cs="Courier New"/>
          <w:vertAlign w:val="subscript"/>
        </w:rPr>
        <w:t xml:space="preserve">22 </w:t>
      </w:r>
      <w:r>
        <w:rPr>
          <w:rFonts w:cs="Courier New"/>
        </w:rPr>
        <w:t>are given as</w:t>
      </w:r>
    </w:p>
    <w:p w:rsidR="0009111E" w:rsidRPr="00194230" w:rsidRDefault="0009111E" w:rsidP="0009111E">
      <w:pPr>
        <w:pStyle w:val="MTDisplayEquation"/>
      </w:pPr>
      <w:r>
        <w:tab/>
      </w:r>
      <w:r w:rsidRPr="00B84171">
        <w:rPr>
          <w:position w:val="-30"/>
        </w:rPr>
        <w:object w:dxaOrig="940" w:dyaOrig="680">
          <v:shape id="_x0000_i1071" type="#_x0000_t75" style="width:47pt;height:34pt" o:ole="">
            <v:imagedata r:id="rId104" o:title=""/>
          </v:shape>
          <o:OLEObject Type="Embed" ProgID="Equation.DSMT4" ShapeID="_x0000_i1071" DrawAspect="Content" ObjectID="_1632224325" r:id="rId105"/>
        </w:object>
      </w:r>
    </w:p>
    <w:p w:rsidR="0009111E" w:rsidRDefault="0009111E" w:rsidP="0009111E">
      <w:pPr>
        <w:pStyle w:val="MTDisplayEquation"/>
      </w:pPr>
      <w:r>
        <w:tab/>
      </w:r>
      <w:r w:rsidRPr="00B84171">
        <w:rPr>
          <w:position w:val="-30"/>
        </w:rPr>
        <w:object w:dxaOrig="980" w:dyaOrig="680">
          <v:shape id="_x0000_i1072" type="#_x0000_t75" style="width:49pt;height:34pt" o:ole="">
            <v:imagedata r:id="rId106" o:title=""/>
          </v:shape>
          <o:OLEObject Type="Embed" ProgID="Equation.DSMT4" ShapeID="_x0000_i1072" DrawAspect="Content" ObjectID="_1632224326" r:id="rId107"/>
        </w:object>
      </w:r>
    </w:p>
    <w:p w:rsidR="0009111E" w:rsidRPr="0009111E" w:rsidRDefault="0009111E" w:rsidP="0009111E">
      <w:r>
        <w:t xml:space="preserve">Two simulations are therefore required in order to fully characterise a scatterer in this way. </w:t>
      </w:r>
    </w:p>
    <w:p w:rsidR="00194230" w:rsidRDefault="0009111E" w:rsidP="00194230">
      <w:pPr>
        <w:autoSpaceDE w:val="0"/>
        <w:autoSpaceDN w:val="0"/>
        <w:adjustRightInd w:val="0"/>
        <w:spacing w:after="0" w:line="240" w:lineRule="auto"/>
        <w:rPr>
          <w:rFonts w:cs="Courier New"/>
        </w:rPr>
      </w:pPr>
      <w:r>
        <w:rPr>
          <w:rFonts w:cs="Courier New"/>
        </w:rPr>
        <w:t>Note that the two</w:t>
      </w:r>
      <w:r w:rsidR="00194230">
        <w:rPr>
          <w:rFonts w:cs="Courier New"/>
        </w:rPr>
        <w:t>port analysis assumes that there is only a single mode present</w:t>
      </w:r>
      <w:r>
        <w:rPr>
          <w:rFonts w:cs="Courier New"/>
        </w:rPr>
        <w:t xml:space="preserve"> at the field observation points</w:t>
      </w:r>
      <w:r w:rsidR="00194230">
        <w:rPr>
          <w:rFonts w:cs="Courier New"/>
        </w:rPr>
        <w:t>, if there are any other propagating modes this will corrupt the analysis to some exten</w:t>
      </w:r>
      <w:r>
        <w:rPr>
          <w:rFonts w:cs="Courier New"/>
        </w:rPr>
        <w:t>t. Experience shows that the two</w:t>
      </w:r>
      <w:r w:rsidR="00194230">
        <w:rPr>
          <w:rFonts w:cs="Courier New"/>
        </w:rPr>
        <w:t>port analysis is very sensitive to this type of corrupt</w:t>
      </w:r>
      <w:r>
        <w:rPr>
          <w:rFonts w:cs="Courier New"/>
        </w:rPr>
        <w:t>ion.</w:t>
      </w:r>
    </w:p>
    <w:p w:rsidR="00393214" w:rsidRPr="00125389" w:rsidRDefault="00393214" w:rsidP="00194230">
      <w:pPr>
        <w:autoSpaceDE w:val="0"/>
        <w:autoSpaceDN w:val="0"/>
        <w:adjustRightInd w:val="0"/>
        <w:spacing w:after="0" w:line="240" w:lineRule="auto"/>
        <w:rPr>
          <w:rFonts w:cs="Courier New"/>
        </w:rPr>
      </w:pPr>
      <w:r>
        <w:rPr>
          <w:rFonts w:cs="Courier New"/>
        </w:rPr>
        <w:t xml:space="preserve">The assumption of zero incident field from the transmission side of the scatterer does rely on either a very good absorber for the transmitted mode or a very long continuation of the problem space in order that no field is scattered back into the problem from the transmission side. </w:t>
      </w:r>
    </w:p>
    <w:p w:rsidR="008221BB" w:rsidRDefault="008221BB" w:rsidP="008221BB">
      <w:pPr>
        <w:autoSpaceDE w:val="0"/>
        <w:autoSpaceDN w:val="0"/>
        <w:adjustRightInd w:val="0"/>
        <w:spacing w:after="0" w:line="240" w:lineRule="auto"/>
        <w:rPr>
          <w:rFonts w:ascii="Courier New" w:hAnsi="Courier New" w:cs="Courier New"/>
        </w:rPr>
      </w:pPr>
    </w:p>
    <w:p w:rsidR="008221BB" w:rsidRDefault="008221BB" w:rsidP="00337111">
      <w:pPr>
        <w:pStyle w:val="Heading2"/>
      </w:pPr>
      <w:bookmarkStart w:id="91" w:name="_Toc404075777"/>
      <w:r>
        <w:t>IELF analysis</w:t>
      </w:r>
      <w:bookmarkEnd w:id="91"/>
    </w:p>
    <w:p w:rsidR="008221BB" w:rsidRDefault="00D22CB5" w:rsidP="008221BB">
      <w:pPr>
        <w:autoSpaceDE w:val="0"/>
        <w:autoSpaceDN w:val="0"/>
        <w:adjustRightInd w:val="0"/>
        <w:spacing w:after="0" w:line="240" w:lineRule="auto"/>
        <w:rPr>
          <w:rFonts w:cs="Courier New"/>
        </w:rPr>
      </w:pPr>
      <w:r w:rsidRPr="00D22CB5">
        <w:rPr>
          <w:rFonts w:cs="Courier New"/>
        </w:rPr>
        <w:t xml:space="preserve">The Integrated Error over Log Frequency </w:t>
      </w:r>
      <w:r>
        <w:rPr>
          <w:rFonts w:cs="Courier New"/>
        </w:rPr>
        <w:t>is a parameter which may be used to assess the level of agreement between frequency domain data sets. The IELF v</w:t>
      </w:r>
      <w:r w:rsidR="009B39D7">
        <w:rPr>
          <w:rFonts w:cs="Courier New"/>
        </w:rPr>
        <w:t>a</w:t>
      </w:r>
      <w:r w:rsidR="007A45E7">
        <w:rPr>
          <w:rFonts w:cs="Courier New"/>
        </w:rPr>
        <w:t>lue is</w:t>
      </w:r>
      <w:r w:rsidR="009B39D7">
        <w:rPr>
          <w:rFonts w:cs="Courier New"/>
        </w:rPr>
        <w:t xml:space="preserve"> defined as follows:</w:t>
      </w:r>
    </w:p>
    <w:p w:rsidR="009B39D7" w:rsidRDefault="009B39D7" w:rsidP="009B39D7">
      <w:pPr>
        <w:pStyle w:val="MTDisplayEquation"/>
      </w:pPr>
      <w:r>
        <w:tab/>
      </w:r>
      <w:r w:rsidRPr="009B39D7">
        <w:rPr>
          <w:position w:val="-32"/>
        </w:rPr>
        <w:object w:dxaOrig="5400" w:dyaOrig="1080">
          <v:shape id="_x0000_i1073" type="#_x0000_t75" style="width:270pt;height:54pt" o:ole="">
            <v:imagedata r:id="rId108" o:title=""/>
          </v:shape>
          <o:OLEObject Type="Embed" ProgID="Equation.DSMT4" ShapeID="_x0000_i1073" DrawAspect="Content" ObjectID="_1632224327" r:id="rId109"/>
        </w:object>
      </w:r>
    </w:p>
    <w:p w:rsidR="007A45E7" w:rsidRDefault="007A45E7" w:rsidP="009B39D7">
      <w:r>
        <w:t>A judgement on the degree of agreement between the data sets is given as follows:</w:t>
      </w:r>
    </w:p>
    <w:p w:rsidR="007A45E7" w:rsidRDefault="007A45E7" w:rsidP="009B39D7">
      <w:r>
        <w:t>IELF&lt;1</w:t>
      </w:r>
      <w:r>
        <w:tab/>
      </w:r>
      <w:r>
        <w:tab/>
        <w:t>: Excellent</w:t>
      </w:r>
    </w:p>
    <w:p w:rsidR="009B39D7" w:rsidRDefault="007A45E7" w:rsidP="009B39D7">
      <w:r>
        <w:t>1</w:t>
      </w:r>
      <w:r>
        <w:sym w:font="Symbol" w:char="F0A3"/>
      </w:r>
      <w:r>
        <w:t>IELF&lt;2</w:t>
      </w:r>
      <w:r>
        <w:tab/>
        <w:t>:  Very Good</w:t>
      </w:r>
    </w:p>
    <w:p w:rsidR="007A45E7" w:rsidRDefault="007A45E7" w:rsidP="007A45E7">
      <w:r>
        <w:t>2</w:t>
      </w:r>
      <w:r>
        <w:sym w:font="Symbol" w:char="F0A3"/>
      </w:r>
      <w:r>
        <w:t>IELF&lt;4</w:t>
      </w:r>
      <w:r>
        <w:tab/>
        <w:t>:   Good</w:t>
      </w:r>
    </w:p>
    <w:p w:rsidR="007A45E7" w:rsidRDefault="007A45E7" w:rsidP="007A45E7">
      <w:r>
        <w:t>4</w:t>
      </w:r>
      <w:r>
        <w:sym w:font="Symbol" w:char="F0A3"/>
      </w:r>
      <w:r>
        <w:t>IELF&lt;7</w:t>
      </w:r>
      <w:r>
        <w:tab/>
        <w:t>:   Moderate</w:t>
      </w:r>
    </w:p>
    <w:p w:rsidR="007A45E7" w:rsidRDefault="007A45E7" w:rsidP="007A45E7">
      <w:r>
        <w:t>7</w:t>
      </w:r>
      <w:r>
        <w:sym w:font="Symbol" w:char="F0A3"/>
      </w:r>
      <w:r>
        <w:t>IELF&lt;10</w:t>
      </w:r>
      <w:r>
        <w:tab/>
        <w:t>:   Poor</w:t>
      </w:r>
    </w:p>
    <w:p w:rsidR="00D22CB5" w:rsidRPr="00BA1372" w:rsidRDefault="007A45E7" w:rsidP="00BA1372">
      <w:r>
        <w:t xml:space="preserve">IELF </w:t>
      </w:r>
      <w:r>
        <w:sym w:font="Symbol" w:char="F0B3"/>
      </w:r>
      <w:r>
        <w:t xml:space="preserve"> 10 </w:t>
      </w:r>
      <w:r>
        <w:tab/>
        <w:t>:   Bad</w:t>
      </w:r>
    </w:p>
    <w:p w:rsidR="00D22CB5" w:rsidRPr="00D22CB5" w:rsidRDefault="00D22CB5" w:rsidP="008221BB">
      <w:pPr>
        <w:autoSpaceDE w:val="0"/>
        <w:autoSpaceDN w:val="0"/>
        <w:adjustRightInd w:val="0"/>
        <w:spacing w:after="0" w:line="240" w:lineRule="auto"/>
        <w:rPr>
          <w:rFonts w:cs="Courier New"/>
        </w:rPr>
      </w:pPr>
    </w:p>
    <w:p w:rsidR="008221BB" w:rsidRDefault="008221BB" w:rsidP="00337111">
      <w:pPr>
        <w:pStyle w:val="Heading2"/>
      </w:pPr>
      <w:bookmarkStart w:id="92" w:name="_Toc404075778"/>
      <w:r>
        <w:t>Create Animation of Frequency Domain Surface Field Output</w:t>
      </w:r>
      <w:bookmarkEnd w:id="92"/>
    </w:p>
    <w:p w:rsidR="008221BB" w:rsidRPr="00BA1372" w:rsidRDefault="00BA1372" w:rsidP="008221BB">
      <w:pPr>
        <w:autoSpaceDE w:val="0"/>
        <w:autoSpaceDN w:val="0"/>
        <w:adjustRightInd w:val="0"/>
        <w:spacing w:after="0" w:line="240" w:lineRule="auto"/>
        <w:rPr>
          <w:rFonts w:cs="Courier New"/>
        </w:rPr>
      </w:pPr>
      <w:r w:rsidRPr="00BA1372">
        <w:rPr>
          <w:rFonts w:cs="Courier New"/>
        </w:rPr>
        <w:t>This option allows the creation of an animation of frequency domain surface field data.</w:t>
      </w:r>
    </w:p>
    <w:p w:rsidR="008221BB" w:rsidRDefault="008221BB" w:rsidP="00337111">
      <w:pPr>
        <w:pStyle w:val="Heading2"/>
      </w:pPr>
      <w:bookmarkStart w:id="93" w:name="_Toc404075779"/>
      <w:r>
        <w:lastRenderedPageBreak/>
        <w:t>Extract mode from Frequency Domain Surface Field Output</w:t>
      </w:r>
      <w:bookmarkEnd w:id="93"/>
    </w:p>
    <w:p w:rsidR="008221BB" w:rsidRPr="0046555B" w:rsidRDefault="0046555B" w:rsidP="008221BB">
      <w:pPr>
        <w:autoSpaceDE w:val="0"/>
        <w:autoSpaceDN w:val="0"/>
        <w:adjustRightInd w:val="0"/>
        <w:spacing w:after="0" w:line="240" w:lineRule="auto"/>
        <w:rPr>
          <w:rFonts w:cs="Courier New"/>
        </w:rPr>
      </w:pPr>
      <w:r w:rsidRPr="0046555B">
        <w:rPr>
          <w:rFonts w:cs="Courier New"/>
        </w:rPr>
        <w:t xml:space="preserve">Mode data is extracted from frequency domain surface field output for subsequent use as a mode excitation or mode output. </w:t>
      </w:r>
    </w:p>
    <w:p w:rsidR="008221BB" w:rsidRDefault="008221BB" w:rsidP="00337111">
      <w:pPr>
        <w:pStyle w:val="Heading2"/>
      </w:pPr>
      <w:bookmarkStart w:id="94" w:name="_Toc404075780"/>
      <w:r>
        <w:t>Sum Frequency Domain Data</w:t>
      </w:r>
      <w:bookmarkEnd w:id="94"/>
    </w:p>
    <w:p w:rsidR="008221BB" w:rsidRPr="0046555B" w:rsidRDefault="0046555B" w:rsidP="008221BB">
      <w:pPr>
        <w:autoSpaceDE w:val="0"/>
        <w:autoSpaceDN w:val="0"/>
        <w:adjustRightInd w:val="0"/>
        <w:spacing w:after="0" w:line="240" w:lineRule="auto"/>
        <w:rPr>
          <w:rFonts w:cs="Courier New"/>
        </w:rPr>
      </w:pPr>
      <w:r>
        <w:rPr>
          <w:rFonts w:cs="Courier New"/>
        </w:rPr>
        <w:t>This option allows the sum of an arbitrary number of frequency domain functions to be summed and output to file. The frequency samples of all the functions to be added must coincide in order for this process to be applied.</w:t>
      </w:r>
    </w:p>
    <w:p w:rsidR="008221BB" w:rsidRDefault="008221BB" w:rsidP="00337111">
      <w:pPr>
        <w:pStyle w:val="Heading2"/>
      </w:pPr>
      <w:bookmarkStart w:id="95" w:name="_Toc404075781"/>
      <w:r>
        <w:t>Transmission cross section calculation</w:t>
      </w:r>
      <w:bookmarkEnd w:id="95"/>
    </w:p>
    <w:p w:rsidR="008221BB" w:rsidRDefault="0014351E" w:rsidP="008221BB">
      <w:pPr>
        <w:autoSpaceDE w:val="0"/>
        <w:autoSpaceDN w:val="0"/>
        <w:adjustRightInd w:val="0"/>
        <w:spacing w:after="0" w:line="240" w:lineRule="auto"/>
        <w:rPr>
          <w:rFonts w:cs="Courier New"/>
        </w:rPr>
      </w:pPr>
      <w:r>
        <w:rPr>
          <w:rFonts w:cs="Courier New"/>
        </w:rPr>
        <w:t>For the situation of a PEC or mode stirred cavity with a material window or aperture the Transmission Cross S</w:t>
      </w:r>
      <w:r w:rsidR="0046555B">
        <w:rPr>
          <w:rFonts w:cs="Courier New"/>
        </w:rPr>
        <w:t>ection is calculated as</w:t>
      </w:r>
    </w:p>
    <w:p w:rsidR="0046555B" w:rsidRDefault="0046555B" w:rsidP="0046555B">
      <w:pPr>
        <w:pStyle w:val="MTDisplayEquation"/>
      </w:pPr>
      <w:r>
        <w:tab/>
      </w:r>
      <w:r w:rsidRPr="0046555B">
        <w:rPr>
          <w:position w:val="-30"/>
        </w:rPr>
        <w:object w:dxaOrig="3040" w:dyaOrig="680">
          <v:shape id="_x0000_i1074" type="#_x0000_t75" style="width:152pt;height:34pt" o:ole="">
            <v:imagedata r:id="rId110" o:title=""/>
          </v:shape>
          <o:OLEObject Type="Embed" ProgID="Equation.DSMT4" ShapeID="_x0000_i1074" DrawAspect="Content" ObjectID="_1632224328" r:id="rId111"/>
        </w:object>
      </w:r>
    </w:p>
    <w:p w:rsidR="0014351E" w:rsidRDefault="0014351E" w:rsidP="0046555B">
      <w:r>
        <w:t>The process takes frequency domain transmitted power and a singe component of the cavity internal field as input. The incident power density is calculated as</w:t>
      </w:r>
    </w:p>
    <w:p w:rsidR="0014351E" w:rsidRPr="0014351E" w:rsidRDefault="0014351E" w:rsidP="0014351E">
      <w:pPr>
        <w:pStyle w:val="MTDisplayEquation"/>
      </w:pPr>
      <w:r>
        <w:tab/>
      </w:r>
      <w:r w:rsidRPr="0014351E">
        <w:rPr>
          <w:position w:val="-30"/>
        </w:rPr>
        <w:object w:dxaOrig="3260" w:dyaOrig="720">
          <v:shape id="_x0000_i1075" type="#_x0000_t75" style="width:163pt;height:36pt" o:ole="">
            <v:imagedata r:id="rId112" o:title=""/>
          </v:shape>
          <o:OLEObject Type="Embed" ProgID="Equation.DSMT4" ShapeID="_x0000_i1075" DrawAspect="Content" ObjectID="_1632224329" r:id="rId113"/>
        </w:object>
      </w:r>
    </w:p>
    <w:p w:rsidR="0046555B" w:rsidRPr="0046555B" w:rsidRDefault="0014351E" w:rsidP="0046555B">
      <w:r>
        <w:t>The frequency samples of transmitted power and Incident field must coincide.</w:t>
      </w:r>
    </w:p>
    <w:p w:rsidR="008221BB" w:rsidRDefault="008221BB" w:rsidP="00337111">
      <w:pPr>
        <w:pStyle w:val="Heading2"/>
      </w:pPr>
      <w:bookmarkStart w:id="96" w:name="_Toc404075782"/>
      <w:r>
        <w:t>Fourier Transform with frequency warping (Time Domain to Frequency Domain)</w:t>
      </w:r>
      <w:bookmarkEnd w:id="96"/>
    </w:p>
    <w:p w:rsidR="00D72DAD" w:rsidRDefault="00EB5FE7" w:rsidP="00D72DAD">
      <w:pPr>
        <w:rPr>
          <w:rFonts w:eastAsia="MS Mincho"/>
        </w:rPr>
      </w:pPr>
      <w:r>
        <w:t>A</w:t>
      </w:r>
      <w:r w:rsidR="00131832">
        <w:t xml:space="preserve"> Fourier transform which undoes the frequency warping introduced by the bilinear transformation applied in the frequency dependent material/ thin layer/ impedance implementation. This is experimental and is designed to be used alongside techniques for expanding the frequency range of simulations in over-moded situations. See C.Smartt, P. Sewell, C. Christopoulos, “</w:t>
      </w:r>
      <w:r w:rsidR="00D72DAD">
        <w:rPr>
          <w:rFonts w:eastAsia="MS Mincho"/>
        </w:rPr>
        <w:t>Expanding the Useful Bandwidth of Time Domain CEM Techni</w:t>
      </w:r>
      <w:r w:rsidR="00FF6E2C">
        <w:rPr>
          <w:rFonts w:eastAsia="MS Mincho"/>
        </w:rPr>
        <w:t xml:space="preserve">ques in HIRF Analysis” </w:t>
      </w:r>
      <w:r w:rsidR="00D72DAD">
        <w:rPr>
          <w:rFonts w:eastAsia="MS Mincho"/>
        </w:rPr>
        <w:t xml:space="preserve"> EMC </w:t>
      </w:r>
      <w:smartTag w:uri="urn:schemas-microsoft-com:office:smarttags" w:element="place">
        <w:r w:rsidR="00D72DAD">
          <w:rPr>
            <w:rFonts w:eastAsia="MS Mincho"/>
          </w:rPr>
          <w:t>Europe</w:t>
        </w:r>
      </w:smartTag>
      <w:r w:rsidR="00D72DAD">
        <w:rPr>
          <w:rFonts w:eastAsia="MS Mincho"/>
        </w:rPr>
        <w:t>, Brugge, 2013.</w:t>
      </w:r>
    </w:p>
    <w:p w:rsidR="008221BB" w:rsidRPr="00EB5FE7" w:rsidRDefault="00131832" w:rsidP="008221BB">
      <w:pPr>
        <w:autoSpaceDE w:val="0"/>
        <w:autoSpaceDN w:val="0"/>
        <w:adjustRightInd w:val="0"/>
        <w:spacing w:after="0" w:line="240" w:lineRule="auto"/>
        <w:rPr>
          <w:rFonts w:cs="Courier New"/>
        </w:rPr>
      </w:pPr>
      <w:r>
        <w:rPr>
          <w:rFonts w:cs="Courier New"/>
        </w:rPr>
        <w:t xml:space="preserve">   </w:t>
      </w:r>
    </w:p>
    <w:p w:rsidR="008221BB" w:rsidRDefault="008221BB" w:rsidP="00337111">
      <w:pPr>
        <w:pStyle w:val="Heading2"/>
      </w:pPr>
      <w:bookmarkStart w:id="97" w:name="_Toc404075783"/>
      <w:r>
        <w:t>Create vector field Animation of Frequency Domain Surface Field Output</w:t>
      </w:r>
      <w:bookmarkEnd w:id="97"/>
    </w:p>
    <w:p w:rsidR="00EB5FE7" w:rsidRDefault="00EB5FE7" w:rsidP="00EB5FE7">
      <w:pPr>
        <w:autoSpaceDE w:val="0"/>
        <w:autoSpaceDN w:val="0"/>
        <w:adjustRightInd w:val="0"/>
        <w:spacing w:after="0" w:line="240" w:lineRule="auto"/>
        <w:rPr>
          <w:rFonts w:cs="Courier New"/>
        </w:rPr>
      </w:pPr>
      <w:r w:rsidRPr="00BA1372">
        <w:rPr>
          <w:rFonts w:cs="Courier New"/>
        </w:rPr>
        <w:t xml:space="preserve">This </w:t>
      </w:r>
      <w:r>
        <w:rPr>
          <w:rFonts w:cs="Courier New"/>
        </w:rPr>
        <w:t>option allows the creation of a vector field</w:t>
      </w:r>
      <w:r w:rsidRPr="00BA1372">
        <w:rPr>
          <w:rFonts w:cs="Courier New"/>
        </w:rPr>
        <w:t xml:space="preserve"> animation of frequency domain surface field data.</w:t>
      </w:r>
      <w:r>
        <w:rPr>
          <w:rFonts w:cs="Courier New"/>
        </w:rPr>
        <w:t xml:space="preserve"> Frequency domain data is required for each field component to be included in the animation.  </w:t>
      </w:r>
    </w:p>
    <w:p w:rsidR="00082031" w:rsidRPr="00BA1372" w:rsidRDefault="00082031" w:rsidP="00EB5FE7">
      <w:pPr>
        <w:autoSpaceDE w:val="0"/>
        <w:autoSpaceDN w:val="0"/>
        <w:adjustRightInd w:val="0"/>
        <w:spacing w:after="0" w:line="240" w:lineRule="auto"/>
        <w:rPr>
          <w:rFonts w:cs="Courier New"/>
        </w:rPr>
      </w:pPr>
    </w:p>
    <w:p w:rsidR="00082031" w:rsidRDefault="00082031" w:rsidP="00082031">
      <w:pPr>
        <w:pStyle w:val="Heading2"/>
        <w:rPr>
          <w:lang w:val="en-US"/>
        </w:rPr>
      </w:pPr>
      <w:bookmarkStart w:id="98" w:name="_Toc404075784"/>
      <w:r>
        <w:rPr>
          <w:lang w:val="en-US"/>
        </w:rPr>
        <w:t>Create vector field Animation of Frequency Domain Volume Field Output</w:t>
      </w:r>
      <w:bookmarkEnd w:id="98"/>
    </w:p>
    <w:p w:rsidR="00082031" w:rsidRDefault="00082031" w:rsidP="00082031">
      <w:pPr>
        <w:autoSpaceDE w:val="0"/>
        <w:autoSpaceDN w:val="0"/>
        <w:adjustRightInd w:val="0"/>
        <w:spacing w:after="0" w:line="240" w:lineRule="auto"/>
        <w:rPr>
          <w:rFonts w:cs="Courier New"/>
        </w:rPr>
      </w:pPr>
      <w:r w:rsidRPr="00BA1372">
        <w:rPr>
          <w:rFonts w:cs="Courier New"/>
        </w:rPr>
        <w:t xml:space="preserve">This </w:t>
      </w:r>
      <w:r>
        <w:rPr>
          <w:rFonts w:cs="Courier New"/>
        </w:rPr>
        <w:t>option allows the creation of a vector field animation of frequency domain volume</w:t>
      </w:r>
      <w:r w:rsidRPr="00BA1372">
        <w:rPr>
          <w:rFonts w:cs="Courier New"/>
        </w:rPr>
        <w:t xml:space="preserve"> field data.</w:t>
      </w:r>
      <w:r>
        <w:rPr>
          <w:rFonts w:cs="Courier New"/>
        </w:rPr>
        <w:t xml:space="preserve"> Frequency domain data is required for each field component to be included in the animation.  </w:t>
      </w:r>
    </w:p>
    <w:p w:rsidR="00082031" w:rsidRDefault="00082031" w:rsidP="00082031">
      <w:pPr>
        <w:pStyle w:val="NoSpacing"/>
        <w:rPr>
          <w:lang w:val="en-US"/>
        </w:rPr>
      </w:pPr>
    </w:p>
    <w:p w:rsidR="00082031" w:rsidRDefault="00082031" w:rsidP="00082031">
      <w:pPr>
        <w:pStyle w:val="Heading2"/>
        <w:rPr>
          <w:lang w:val="en-US"/>
        </w:rPr>
      </w:pPr>
      <w:bookmarkStart w:id="99" w:name="_Toc404075785"/>
      <w:r>
        <w:rPr>
          <w:lang w:val="en-US"/>
        </w:rPr>
        <w:t>S parameter to Z parameter transformation</w:t>
      </w:r>
      <w:bookmarkEnd w:id="99"/>
    </w:p>
    <w:p w:rsidR="00082031" w:rsidRDefault="00A814D2" w:rsidP="00082031">
      <w:pPr>
        <w:pStyle w:val="NoSpacing"/>
        <w:rPr>
          <w:lang w:val="en-US"/>
        </w:rPr>
      </w:pPr>
      <w:r>
        <w:rPr>
          <w:lang w:val="en-US"/>
        </w:rPr>
        <w:t xml:space="preserve">Convert Scattering (S) parameters to impedance (Z) parameters, given the impedance of ports 1 and 2.  </w:t>
      </w:r>
    </w:p>
    <w:p w:rsidR="00082031" w:rsidRDefault="00082031" w:rsidP="00082031">
      <w:pPr>
        <w:pStyle w:val="Heading2"/>
        <w:rPr>
          <w:lang w:val="en-US"/>
        </w:rPr>
      </w:pPr>
      <w:bookmarkStart w:id="100" w:name="_Toc404075786"/>
      <w:r>
        <w:rPr>
          <w:lang w:val="en-US"/>
        </w:rPr>
        <w:lastRenderedPageBreak/>
        <w:t>Calculate correlation matrix from time domain data</w:t>
      </w:r>
      <w:bookmarkEnd w:id="100"/>
    </w:p>
    <w:p w:rsidR="00082031" w:rsidRDefault="00A814D2" w:rsidP="00082031">
      <w:pPr>
        <w:pStyle w:val="NoSpacing"/>
        <w:rPr>
          <w:lang w:val="en-US"/>
        </w:rPr>
      </w:pPr>
      <w:r>
        <w:rPr>
          <w:lang w:val="en-US"/>
        </w:rPr>
        <w:t>Calculate the correlation matrix from a number of time domain data sequences.</w:t>
      </w:r>
    </w:p>
    <w:p w:rsidR="00082031" w:rsidRDefault="00082031" w:rsidP="00082031">
      <w:pPr>
        <w:pStyle w:val="Heading2"/>
        <w:rPr>
          <w:lang w:val="en-US"/>
        </w:rPr>
      </w:pPr>
      <w:bookmarkStart w:id="101" w:name="_Toc404075787"/>
      <w:r>
        <w:rPr>
          <w:lang w:val="en-US"/>
        </w:rPr>
        <w:t>Calculate correlation matrix from frequency domain data</w:t>
      </w:r>
      <w:bookmarkEnd w:id="101"/>
    </w:p>
    <w:p w:rsidR="00A814D2" w:rsidRDefault="00A814D2" w:rsidP="00A814D2">
      <w:pPr>
        <w:pStyle w:val="NoSpacing"/>
        <w:rPr>
          <w:lang w:val="en-US"/>
        </w:rPr>
      </w:pPr>
      <w:r>
        <w:rPr>
          <w:lang w:val="en-US"/>
        </w:rPr>
        <w:t>Calculate the correlation matrix from a number of frequency domain data sequences.</w:t>
      </w:r>
    </w:p>
    <w:p w:rsidR="00082031" w:rsidRDefault="00082031" w:rsidP="00082031">
      <w:pPr>
        <w:pStyle w:val="NoSpacing"/>
        <w:rPr>
          <w:lang w:val="en-US"/>
        </w:rPr>
      </w:pPr>
    </w:p>
    <w:p w:rsidR="00082031" w:rsidRDefault="00082031" w:rsidP="00082031">
      <w:pPr>
        <w:pStyle w:val="Heading2"/>
        <w:rPr>
          <w:lang w:val="en-US"/>
        </w:rPr>
      </w:pPr>
      <w:bookmarkStart w:id="102" w:name="_Toc404075788"/>
      <w:r>
        <w:rPr>
          <w:lang w:val="en-US"/>
        </w:rPr>
        <w:t>Calculate complex antenna factor from (S21) measurement for two identical antennas</w:t>
      </w:r>
      <w:bookmarkEnd w:id="102"/>
    </w:p>
    <w:p w:rsidR="00082031" w:rsidRDefault="00A814D2" w:rsidP="00082031">
      <w:pPr>
        <w:pStyle w:val="NoSpacing"/>
        <w:rPr>
          <w:lang w:val="en-US"/>
        </w:rPr>
      </w:pPr>
      <w:r>
        <w:rPr>
          <w:lang w:val="en-US"/>
        </w:rPr>
        <w:t xml:space="preserve">Given </w:t>
      </w:r>
      <w:r w:rsidR="001804B3">
        <w:rPr>
          <w:lang w:val="en-US"/>
        </w:rPr>
        <w:t>a simulation of coupling between two identical antennas, calculate the complex antenna factor (E/V) for the antenna.</w:t>
      </w:r>
    </w:p>
    <w:p w:rsidR="00082031" w:rsidRDefault="00082031" w:rsidP="00082031">
      <w:pPr>
        <w:pStyle w:val="Heading2"/>
        <w:rPr>
          <w:lang w:val="en-US"/>
        </w:rPr>
      </w:pPr>
      <w:bookmarkStart w:id="103" w:name="_Toc404075789"/>
      <w:r>
        <w:rPr>
          <w:lang w:val="en-US"/>
        </w:rPr>
        <w:t>Calculate complex antenna factor from antenna coupling (S21) measurement with one unknown antenna</w:t>
      </w:r>
      <w:bookmarkEnd w:id="103"/>
    </w:p>
    <w:p w:rsidR="001804B3" w:rsidRDefault="001804B3" w:rsidP="001804B3">
      <w:pPr>
        <w:pStyle w:val="NoSpacing"/>
        <w:rPr>
          <w:lang w:val="en-US"/>
        </w:rPr>
      </w:pPr>
      <w:r>
        <w:rPr>
          <w:lang w:val="en-US"/>
        </w:rPr>
        <w:t>Given a simulation of coupling between an antenna with known antenna factor, and an unknown antenna, calculate the complex antenna factor (E/V) for the unknown antenna.</w:t>
      </w:r>
    </w:p>
    <w:p w:rsidR="00082031" w:rsidRDefault="00082031" w:rsidP="00082031">
      <w:pPr>
        <w:pStyle w:val="NoSpacing"/>
        <w:rPr>
          <w:lang w:val="en-US"/>
        </w:rPr>
      </w:pPr>
    </w:p>
    <w:p w:rsidR="00082031" w:rsidRDefault="00082031" w:rsidP="00082031">
      <w:pPr>
        <w:pStyle w:val="Heading2"/>
        <w:rPr>
          <w:lang w:val="en-US"/>
        </w:rPr>
      </w:pPr>
      <w:bookmarkStart w:id="104" w:name="_Toc404075790"/>
      <w:r>
        <w:rPr>
          <w:lang w:val="en-US"/>
        </w:rPr>
        <w:t>Fast Fourier Transform (Time Domain to Frequency Domain)</w:t>
      </w:r>
      <w:bookmarkEnd w:id="104"/>
    </w:p>
    <w:p w:rsidR="00082031" w:rsidRDefault="00A4433D" w:rsidP="00082031">
      <w:pPr>
        <w:pStyle w:val="NoSpacing"/>
        <w:rPr>
          <w:lang w:val="en-US"/>
        </w:rPr>
      </w:pPr>
      <w:r>
        <w:rPr>
          <w:lang w:val="en-US"/>
        </w:rPr>
        <w:t>Fourier transform time domain data to the frequency domain using the FFT algorithm.</w:t>
      </w:r>
    </w:p>
    <w:p w:rsidR="00082031" w:rsidRDefault="00082031" w:rsidP="00082031">
      <w:pPr>
        <w:pStyle w:val="Heading2"/>
        <w:rPr>
          <w:lang w:val="en-US"/>
        </w:rPr>
      </w:pPr>
      <w:bookmarkStart w:id="105" w:name="_Toc404075791"/>
      <w:r>
        <w:rPr>
          <w:lang w:val="en-US"/>
        </w:rPr>
        <w:t>Generate random sample sequence either with or without an imposed correlation matrix</w:t>
      </w:r>
      <w:bookmarkEnd w:id="105"/>
    </w:p>
    <w:p w:rsidR="00082031" w:rsidRDefault="00A4433D" w:rsidP="00A4433D">
      <w:pPr>
        <w:rPr>
          <w:lang w:val="en-US"/>
        </w:rPr>
      </w:pPr>
      <w:r>
        <w:rPr>
          <w:lang w:val="en-US"/>
        </w:rPr>
        <w:t xml:space="preserve">This process creates sequences of random numbers which may have a correlation (described by a correlation matrix) imposed on them. These sequences can be used to investigate radiation from partially correlated sources. </w:t>
      </w:r>
    </w:p>
    <w:p w:rsidR="001804B3" w:rsidRDefault="001804B3" w:rsidP="00A4433D">
      <w:pPr>
        <w:rPr>
          <w:lang w:val="en-US"/>
        </w:rPr>
      </w:pPr>
    </w:p>
    <w:p w:rsidR="00082031" w:rsidRDefault="00082031" w:rsidP="00082031">
      <w:pPr>
        <w:pStyle w:val="Heading2"/>
        <w:rPr>
          <w:lang w:val="en-US"/>
        </w:rPr>
      </w:pPr>
      <w:bookmarkStart w:id="106" w:name="_Toc404075792"/>
      <w:r>
        <w:rPr>
          <w:lang w:val="en-US"/>
        </w:rPr>
        <w:t>Apply a filter function to time domain data</w:t>
      </w:r>
      <w:bookmarkEnd w:id="106"/>
    </w:p>
    <w:p w:rsidR="00082031" w:rsidRDefault="00A4433D" w:rsidP="00082031">
      <w:pPr>
        <w:pStyle w:val="NoSpacing"/>
        <w:rPr>
          <w:lang w:val="en-US"/>
        </w:rPr>
      </w:pPr>
      <w:r>
        <w:rPr>
          <w:lang w:val="en-US"/>
        </w:rPr>
        <w:t xml:space="preserve">A specified filter function </w:t>
      </w:r>
      <w:r w:rsidR="001804B3">
        <w:rPr>
          <w:lang w:val="en-US"/>
        </w:rPr>
        <w:t xml:space="preserve">to a time domain data set and write the resulting time response to file. </w:t>
      </w:r>
    </w:p>
    <w:p w:rsidR="00082031" w:rsidRDefault="00082031" w:rsidP="00082031">
      <w:pPr>
        <w:pStyle w:val="Heading2"/>
        <w:rPr>
          <w:lang w:val="en-US"/>
        </w:rPr>
      </w:pPr>
      <w:bookmarkStart w:id="107" w:name="_Toc404075793"/>
      <w:r>
        <w:rPr>
          <w:lang w:val="en-US"/>
        </w:rPr>
        <w:t>Apply a filter function to frequency domain data</w:t>
      </w:r>
      <w:bookmarkEnd w:id="107"/>
    </w:p>
    <w:p w:rsidR="001804B3" w:rsidRDefault="001804B3" w:rsidP="001804B3">
      <w:pPr>
        <w:pStyle w:val="NoSpacing"/>
        <w:rPr>
          <w:lang w:val="en-US"/>
        </w:rPr>
      </w:pPr>
      <w:r>
        <w:rPr>
          <w:lang w:val="en-US"/>
        </w:rPr>
        <w:t xml:space="preserve">A specified filter function to a frequency domain data set and write the resulting frequency response to file. </w:t>
      </w:r>
    </w:p>
    <w:p w:rsidR="00082031" w:rsidRDefault="00082031" w:rsidP="00082031">
      <w:pPr>
        <w:pStyle w:val="NoSpacing"/>
        <w:rPr>
          <w:lang w:val="en-US"/>
        </w:rPr>
      </w:pPr>
    </w:p>
    <w:p w:rsidR="00082031" w:rsidRDefault="00082031" w:rsidP="00082031">
      <w:pPr>
        <w:pStyle w:val="Heading2"/>
        <w:rPr>
          <w:lang w:val="en-US"/>
        </w:rPr>
      </w:pPr>
      <w:bookmarkStart w:id="108" w:name="_Toc404075794"/>
      <w:r>
        <w:rPr>
          <w:lang w:val="en-US"/>
        </w:rPr>
        <w:t>Calculate the frequency domain transfer function of a filter function</w:t>
      </w:r>
      <w:bookmarkEnd w:id="108"/>
    </w:p>
    <w:p w:rsidR="00082031" w:rsidRDefault="001804B3" w:rsidP="00082031">
      <w:pPr>
        <w:pStyle w:val="NoSpacing"/>
        <w:rPr>
          <w:lang w:val="en-US"/>
        </w:rPr>
      </w:pPr>
      <w:r>
        <w:rPr>
          <w:lang w:val="en-US"/>
        </w:rPr>
        <w:t xml:space="preserve">For a specified filter function (transfer function) in the normal rational function form, write the frequency response of the transfer function to file. </w:t>
      </w:r>
    </w:p>
    <w:p w:rsidR="00082031" w:rsidRDefault="00082031" w:rsidP="00082031">
      <w:pPr>
        <w:pStyle w:val="Heading2"/>
        <w:rPr>
          <w:lang w:val="en-US"/>
        </w:rPr>
      </w:pPr>
      <w:bookmarkStart w:id="109" w:name="_Toc404075795"/>
      <w:r>
        <w:rPr>
          <w:lang w:val="en-US"/>
        </w:rPr>
        <w:t>Combine Frequency Domain Data: S(f)=f1(f) f2(f)</w:t>
      </w:r>
      <w:bookmarkEnd w:id="109"/>
    </w:p>
    <w:p w:rsidR="00316695" w:rsidRDefault="00316695" w:rsidP="00B8141C">
      <w:pPr>
        <w:autoSpaceDE w:val="0"/>
        <w:autoSpaceDN w:val="0"/>
        <w:adjustRightInd w:val="0"/>
        <w:spacing w:after="0" w:line="240" w:lineRule="auto"/>
      </w:pPr>
      <w:r w:rsidRPr="000832CC">
        <w:rPr>
          <w:rFonts w:cs="Courier New"/>
        </w:rPr>
        <w:t xml:space="preserve">It is often necessary to combine frequency domain data in order to produce the required result. </w:t>
      </w:r>
      <w:r>
        <w:rPr>
          <w:rFonts w:cs="Courier New"/>
        </w:rPr>
        <w:t>This option allows frequency domain data to be combined in the form</w:t>
      </w:r>
      <w:r w:rsidR="00B8141C">
        <w:rPr>
          <w:rFonts w:cs="Courier New"/>
        </w:rPr>
        <w:t xml:space="preserve"> S(f)=f1(f)f2(f)</w:t>
      </w:r>
      <w:r w:rsidR="00B8141C">
        <w:t xml:space="preserve"> w</w:t>
      </w:r>
      <w:r>
        <w:t>here f</w:t>
      </w:r>
      <w:r>
        <w:rPr>
          <w:vertAlign w:val="subscript"/>
        </w:rPr>
        <w:t>1</w:t>
      </w:r>
      <w:r>
        <w:t>(f) and f</w:t>
      </w:r>
      <w:r>
        <w:rPr>
          <w:vertAlign w:val="subscript"/>
        </w:rPr>
        <w:t>2</w:t>
      </w:r>
      <w:r>
        <w:t>(f) are complex functions of frequency (data from file produced by</w:t>
      </w:r>
      <w:r w:rsidR="00B8141C">
        <w:t xml:space="preserve"> the Fourier Transform process). This process also allows the complex conjugate of f2(f) to be used i.e. </w:t>
      </w:r>
      <w:r w:rsidR="00B8141C">
        <w:rPr>
          <w:rFonts w:cs="Courier New"/>
        </w:rPr>
        <w:t>S(f)=f1(f)f2</w:t>
      </w:r>
      <w:r w:rsidR="00B8141C" w:rsidRPr="00B8141C">
        <w:rPr>
          <w:rFonts w:cs="Courier New"/>
          <w:vertAlign w:val="superscript"/>
        </w:rPr>
        <w:t>*</w:t>
      </w:r>
      <w:r w:rsidR="00B8141C">
        <w:rPr>
          <w:rFonts w:cs="Courier New"/>
        </w:rPr>
        <w:t>(f)</w:t>
      </w:r>
    </w:p>
    <w:p w:rsidR="00B8141C" w:rsidRDefault="00B8141C" w:rsidP="00B8141C">
      <w:pPr>
        <w:autoSpaceDE w:val="0"/>
        <w:autoSpaceDN w:val="0"/>
        <w:adjustRightInd w:val="0"/>
        <w:spacing w:after="0" w:line="240" w:lineRule="auto"/>
      </w:pPr>
    </w:p>
    <w:p w:rsidR="00082031" w:rsidRDefault="00082031" w:rsidP="00082031">
      <w:pPr>
        <w:pStyle w:val="Heading2"/>
        <w:rPr>
          <w:lang w:val="en-US"/>
        </w:rPr>
      </w:pPr>
      <w:bookmarkStart w:id="110" w:name="_Toc404075796"/>
      <w:r>
        <w:rPr>
          <w:lang w:val="en-US"/>
        </w:rPr>
        <w:t>Calculate PDF and CDF from a data set</w:t>
      </w:r>
      <w:bookmarkEnd w:id="110"/>
    </w:p>
    <w:p w:rsidR="00082031" w:rsidRDefault="00316695" w:rsidP="00082031">
      <w:pPr>
        <w:pStyle w:val="NoSpacing"/>
        <w:rPr>
          <w:lang w:val="en-US"/>
        </w:rPr>
      </w:pPr>
      <w:r>
        <w:rPr>
          <w:lang w:val="en-US"/>
        </w:rPr>
        <w:lastRenderedPageBreak/>
        <w:t xml:space="preserve">From a set of sample data (single column of data taken from a data file) calculate the probability density function and the cumulative density function from the samples. </w:t>
      </w:r>
    </w:p>
    <w:p w:rsidR="00082031" w:rsidRDefault="00082031" w:rsidP="00082031">
      <w:pPr>
        <w:pStyle w:val="Heading2"/>
        <w:rPr>
          <w:lang w:val="en-US"/>
        </w:rPr>
      </w:pPr>
      <w:bookmarkStart w:id="111" w:name="_Toc404075797"/>
      <w:r>
        <w:rPr>
          <w:lang w:val="en-US"/>
        </w:rPr>
        <w:t>Calculate correlation function from time domain data</w:t>
      </w:r>
      <w:bookmarkEnd w:id="111"/>
    </w:p>
    <w:p w:rsidR="00A814D2" w:rsidRDefault="00A814D2" w:rsidP="00A814D2">
      <w:pPr>
        <w:pStyle w:val="NoSpacing"/>
        <w:rPr>
          <w:lang w:val="en-US"/>
        </w:rPr>
      </w:pPr>
      <w:r>
        <w:rPr>
          <w:lang w:val="en-US"/>
        </w:rPr>
        <w:t>Calcula</w:t>
      </w:r>
      <w:r w:rsidR="00F849E9">
        <w:rPr>
          <w:lang w:val="en-US"/>
        </w:rPr>
        <w:t>te the correlation function of</w:t>
      </w:r>
      <w:r>
        <w:rPr>
          <w:lang w:val="en-US"/>
        </w:rPr>
        <w:t xml:space="preserve"> two time domain data sequences over a specified range of time lags. </w:t>
      </w:r>
    </w:p>
    <w:p w:rsidR="00082031" w:rsidRDefault="00082031" w:rsidP="00082031">
      <w:pPr>
        <w:pStyle w:val="NoSpacing"/>
        <w:rPr>
          <w:lang w:val="en-US"/>
        </w:rPr>
      </w:pPr>
    </w:p>
    <w:p w:rsidR="00082031" w:rsidRDefault="00082031" w:rsidP="00082031">
      <w:pPr>
        <w:pStyle w:val="Heading2"/>
        <w:rPr>
          <w:lang w:val="en-US"/>
        </w:rPr>
      </w:pPr>
      <w:bookmarkStart w:id="112" w:name="_Toc404075798"/>
      <w:r>
        <w:rPr>
          <w:lang w:val="en-US"/>
        </w:rPr>
        <w:t>Calculate correlation function from frequency domain data</w:t>
      </w:r>
      <w:bookmarkEnd w:id="112"/>
    </w:p>
    <w:p w:rsidR="00F849E9" w:rsidRDefault="00F849E9" w:rsidP="00F849E9">
      <w:pPr>
        <w:pStyle w:val="NoSpacing"/>
        <w:rPr>
          <w:lang w:val="en-US"/>
        </w:rPr>
      </w:pPr>
      <w:r>
        <w:rPr>
          <w:lang w:val="en-US"/>
        </w:rPr>
        <w:t xml:space="preserve">Calculate the correlation function of two frequency domain data sequences over a specified range of frequencies. </w:t>
      </w:r>
    </w:p>
    <w:p w:rsidR="00082031" w:rsidRDefault="00082031" w:rsidP="00082031">
      <w:pPr>
        <w:pStyle w:val="NoSpacing"/>
        <w:rPr>
          <w:lang w:val="en-US"/>
        </w:rPr>
      </w:pPr>
    </w:p>
    <w:p w:rsidR="00082031" w:rsidRDefault="00082031" w:rsidP="00082031">
      <w:pPr>
        <w:pStyle w:val="Heading2"/>
        <w:rPr>
          <w:lang w:val="en-US"/>
        </w:rPr>
      </w:pPr>
      <w:bookmarkStart w:id="113" w:name="_Toc404075799"/>
      <w:r>
        <w:rPr>
          <w:lang w:val="en-US"/>
        </w:rPr>
        <w:t>Create Vector Animation of Time Domain Volume Field Output</w:t>
      </w:r>
      <w:bookmarkEnd w:id="113"/>
    </w:p>
    <w:p w:rsidR="00082031" w:rsidRPr="00F849E9" w:rsidRDefault="00F849E9" w:rsidP="00F849E9">
      <w:pPr>
        <w:autoSpaceDE w:val="0"/>
        <w:autoSpaceDN w:val="0"/>
        <w:adjustRightInd w:val="0"/>
        <w:spacing w:after="0" w:line="240" w:lineRule="auto"/>
        <w:rPr>
          <w:rFonts w:cs="Courier New"/>
        </w:rPr>
      </w:pPr>
      <w:r w:rsidRPr="00BA1372">
        <w:rPr>
          <w:rFonts w:cs="Courier New"/>
        </w:rPr>
        <w:t xml:space="preserve">This </w:t>
      </w:r>
      <w:r>
        <w:rPr>
          <w:rFonts w:cs="Courier New"/>
        </w:rPr>
        <w:t>option allows the creation of a vector field animation of time domain volume</w:t>
      </w:r>
      <w:r w:rsidRPr="00BA1372">
        <w:rPr>
          <w:rFonts w:cs="Courier New"/>
        </w:rPr>
        <w:t xml:space="preserve"> field data.</w:t>
      </w:r>
      <w:r>
        <w:rPr>
          <w:rFonts w:cs="Courier New"/>
        </w:rPr>
        <w:t xml:space="preserve"> </w:t>
      </w:r>
    </w:p>
    <w:p w:rsidR="00082031" w:rsidRDefault="00082031" w:rsidP="00082031">
      <w:pPr>
        <w:pStyle w:val="Heading2"/>
        <w:rPr>
          <w:lang w:val="en-US"/>
        </w:rPr>
      </w:pPr>
      <w:bookmarkStart w:id="114" w:name="_Toc404075800"/>
      <w:r>
        <w:rPr>
          <w:lang w:val="en-US"/>
        </w:rPr>
        <w:t>Create time domain near field scan</w:t>
      </w:r>
      <w:bookmarkEnd w:id="114"/>
    </w:p>
    <w:p w:rsidR="00082031" w:rsidRDefault="007B1576" w:rsidP="00082031">
      <w:pPr>
        <w:pStyle w:val="NoSpacing"/>
        <w:rPr>
          <w:lang w:val="en-US"/>
        </w:rPr>
      </w:pPr>
      <w:r>
        <w:rPr>
          <w:lang w:val="en-US"/>
        </w:rPr>
        <w:t>Read time domain output over a volume and output in the form:</w:t>
      </w:r>
    </w:p>
    <w:p w:rsidR="007B1576" w:rsidRDefault="007B1576" w:rsidP="00082031">
      <w:pPr>
        <w:pStyle w:val="NoSpacing"/>
        <w:rPr>
          <w:lang w:val="en-US"/>
        </w:rPr>
      </w:pPr>
      <w:r>
        <w:rPr>
          <w:lang w:val="en-US"/>
        </w:rPr>
        <w:tab/>
        <w:t>X</w:t>
      </w:r>
      <w:r>
        <w:rPr>
          <w:lang w:val="en-US"/>
        </w:rPr>
        <w:tab/>
        <w:t>y</w:t>
      </w:r>
      <w:r>
        <w:rPr>
          <w:lang w:val="en-US"/>
        </w:rPr>
        <w:tab/>
        <w:t>z</w:t>
      </w:r>
      <w:r>
        <w:rPr>
          <w:lang w:val="en-US"/>
        </w:rPr>
        <w:tab/>
        <w:t>time</w:t>
      </w:r>
      <w:r>
        <w:rPr>
          <w:lang w:val="en-US"/>
        </w:rPr>
        <w:tab/>
        <w:t>Field_x</w:t>
      </w:r>
      <w:r>
        <w:rPr>
          <w:lang w:val="en-US"/>
        </w:rPr>
        <w:tab/>
        <w:t>Field_y</w:t>
      </w:r>
      <w:r>
        <w:rPr>
          <w:lang w:val="en-US"/>
        </w:rPr>
        <w:tab/>
        <w:t>Field_z</w:t>
      </w:r>
    </w:p>
    <w:p w:rsidR="00082031" w:rsidRDefault="00082031" w:rsidP="00082031">
      <w:pPr>
        <w:pStyle w:val="Heading2"/>
        <w:rPr>
          <w:lang w:val="en-US"/>
        </w:rPr>
      </w:pPr>
      <w:bookmarkStart w:id="115" w:name="_Toc404075801"/>
      <w:r>
        <w:rPr>
          <w:lang w:val="en-US"/>
        </w:rPr>
        <w:t>Set random_number_seed</w:t>
      </w:r>
      <w:bookmarkEnd w:id="115"/>
    </w:p>
    <w:p w:rsidR="00141BF6" w:rsidRDefault="00141BF6" w:rsidP="00141BF6">
      <w:r>
        <w:t xml:space="preserve">The random number generator is used in GGI_TLM_post_process in the generation of random values for the correlated noise source calculation. </w:t>
      </w:r>
    </w:p>
    <w:p w:rsidR="00082031" w:rsidRDefault="00141BF6" w:rsidP="00141BF6">
      <w:r>
        <w:t>The seed values are set to random values based on date, time and process id, the results will then be different on each occasion on which the code is run.</w:t>
      </w:r>
    </w:p>
    <w:p w:rsidR="001804B3" w:rsidRDefault="001804B3" w:rsidP="00141BF6"/>
    <w:p w:rsidR="001804B3" w:rsidRPr="00141BF6" w:rsidRDefault="001804B3" w:rsidP="00141BF6"/>
    <w:p w:rsidR="00082031" w:rsidRDefault="00082031" w:rsidP="00082031">
      <w:pPr>
        <w:pStyle w:val="Heading2"/>
        <w:rPr>
          <w:lang w:val="en-US"/>
        </w:rPr>
      </w:pPr>
      <w:bookmarkStart w:id="116" w:name="_Toc404075802"/>
      <w:r>
        <w:rPr>
          <w:lang w:val="en-US"/>
        </w:rPr>
        <w:t>Generate Far field plot data</w:t>
      </w:r>
      <w:bookmarkEnd w:id="116"/>
    </w:p>
    <w:p w:rsidR="00082031" w:rsidRDefault="007B1576" w:rsidP="00082031">
      <w:pPr>
        <w:pStyle w:val="NoSpacing"/>
        <w:rPr>
          <w:lang w:val="en-US"/>
        </w:rPr>
      </w:pPr>
      <w:r>
        <w:rPr>
          <w:lang w:val="en-US"/>
        </w:rPr>
        <w:t xml:space="preserve">Read a name.far_field.fout file and create a 3D surface plot of the far field pattern for plotting in paraview. The far field may be normalized to scale the 3D plot for plotting together with the problem geometry. </w:t>
      </w:r>
      <w:r w:rsidR="00A4433D">
        <w:rPr>
          <w:lang w:val="en-US"/>
        </w:rPr>
        <w:t>An example for the dipole test case is shown below.</w:t>
      </w:r>
    </w:p>
    <w:p w:rsidR="00A4433D" w:rsidRDefault="00E71119" w:rsidP="00082031">
      <w:pPr>
        <w:pStyle w:val="NoSpacing"/>
        <w:rPr>
          <w:lang w:val="en-US"/>
        </w:rPr>
      </w:pPr>
      <w:r>
        <w:rPr>
          <w:noProof/>
          <w:lang w:eastAsia="en-GB"/>
        </w:rPr>
        <w:lastRenderedPageBreak/>
        <w:drawing>
          <wp:inline distT="0" distB="0" distL="0" distR="0">
            <wp:extent cx="5041900" cy="3702050"/>
            <wp:effectExtent l="0" t="0" r="0" b="0"/>
            <wp:docPr id="68" name="Picture 68" descr="dipole_far_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ipole_far_fiel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41900" cy="3702050"/>
                    </a:xfrm>
                    <a:prstGeom prst="rect">
                      <a:avLst/>
                    </a:prstGeom>
                    <a:noFill/>
                    <a:ln>
                      <a:noFill/>
                    </a:ln>
                  </pic:spPr>
                </pic:pic>
              </a:graphicData>
            </a:graphic>
          </wp:inline>
        </w:drawing>
      </w:r>
    </w:p>
    <w:p w:rsidR="00A4433D" w:rsidRDefault="00A4433D" w:rsidP="00082031">
      <w:pPr>
        <w:pStyle w:val="NoSpacing"/>
        <w:rPr>
          <w:lang w:val="en-US"/>
        </w:rPr>
      </w:pPr>
    </w:p>
    <w:p w:rsidR="00FF6065" w:rsidRPr="007B1576" w:rsidRDefault="00082031" w:rsidP="00FF6065">
      <w:pPr>
        <w:pStyle w:val="Heading2"/>
        <w:rPr>
          <w:lang w:val="en-US"/>
        </w:rPr>
      </w:pPr>
      <w:bookmarkStart w:id="117" w:name="_Toc404075803"/>
      <w:r>
        <w:rPr>
          <w:lang w:val="en-US"/>
        </w:rPr>
        <w:t>Re-format data file</w:t>
      </w:r>
      <w:bookmarkEnd w:id="117"/>
    </w:p>
    <w:p w:rsidR="00FF6065" w:rsidRDefault="00FF6065" w:rsidP="00FF6065">
      <w:pPr>
        <w:rPr>
          <w:lang w:val="en-US"/>
        </w:rPr>
      </w:pPr>
      <w:r>
        <w:rPr>
          <w:lang w:val="en-US"/>
        </w:rPr>
        <w:t>This process allows the user to re-format tabulated data sets for example to re-arrange columns of data, output data over a specified range of values, read and convert csv format files, scale columns of data (for example to convert GHz to Hz).</w:t>
      </w:r>
    </w:p>
    <w:p w:rsidR="00FF6065" w:rsidRDefault="00FF6065" w:rsidP="00FF6065">
      <w:pPr>
        <w:rPr>
          <w:lang w:val="en-US"/>
        </w:rPr>
      </w:pPr>
      <w:r>
        <w:rPr>
          <w:lang w:val="en-US"/>
        </w:rPr>
        <w:t>The processes available are:</w:t>
      </w:r>
    </w:p>
    <w:p w:rsidR="00FF6065" w:rsidRDefault="00FF6065" w:rsidP="00FF6065">
      <w:pPr>
        <w:numPr>
          <w:ilvl w:val="0"/>
          <w:numId w:val="12"/>
        </w:numPr>
        <w:rPr>
          <w:lang w:val="en-US"/>
        </w:rPr>
      </w:pPr>
      <w:r>
        <w:rPr>
          <w:lang w:val="en-US"/>
        </w:rPr>
        <w:t>Strip header data from a file</w:t>
      </w:r>
    </w:p>
    <w:p w:rsidR="00FF6065" w:rsidRDefault="00FF6065" w:rsidP="00FF6065">
      <w:pPr>
        <w:numPr>
          <w:ilvl w:val="0"/>
          <w:numId w:val="12"/>
        </w:numPr>
        <w:rPr>
          <w:lang w:val="en-US"/>
        </w:rPr>
      </w:pPr>
      <w:r>
        <w:rPr>
          <w:lang w:val="en-US"/>
        </w:rPr>
        <w:t xml:space="preserve">Read csv format data </w:t>
      </w:r>
    </w:p>
    <w:p w:rsidR="00FF6065" w:rsidRDefault="00FF6065" w:rsidP="00FF6065">
      <w:pPr>
        <w:numPr>
          <w:ilvl w:val="0"/>
          <w:numId w:val="12"/>
        </w:numPr>
        <w:rPr>
          <w:lang w:val="en-US"/>
        </w:rPr>
      </w:pPr>
      <w:r>
        <w:rPr>
          <w:lang w:val="en-US"/>
        </w:rPr>
        <w:t>Re-arrange columns of data</w:t>
      </w:r>
    </w:p>
    <w:p w:rsidR="00FF6065" w:rsidRDefault="00FF6065" w:rsidP="00FF6065">
      <w:pPr>
        <w:numPr>
          <w:ilvl w:val="0"/>
          <w:numId w:val="12"/>
        </w:numPr>
        <w:rPr>
          <w:lang w:val="en-US"/>
        </w:rPr>
      </w:pPr>
      <w:r>
        <w:rPr>
          <w:lang w:val="en-US"/>
        </w:rPr>
        <w:t>Multiply a column by a given factor (say to convert from GHz to Hz)</w:t>
      </w:r>
    </w:p>
    <w:p w:rsidR="00FF6065" w:rsidRDefault="00FF6065" w:rsidP="00FF6065">
      <w:pPr>
        <w:numPr>
          <w:ilvl w:val="0"/>
          <w:numId w:val="12"/>
        </w:numPr>
        <w:rPr>
          <w:lang w:val="en-US"/>
        </w:rPr>
      </w:pPr>
      <w:r>
        <w:rPr>
          <w:lang w:val="en-US"/>
        </w:rPr>
        <w:t>Only write data within a given parameter range</w:t>
      </w:r>
    </w:p>
    <w:p w:rsidR="00FF6065" w:rsidRPr="00FF6065" w:rsidRDefault="00FF6065" w:rsidP="00FF6065">
      <w:pPr>
        <w:numPr>
          <w:ilvl w:val="0"/>
          <w:numId w:val="12"/>
        </w:numPr>
        <w:rPr>
          <w:lang w:val="en-US"/>
        </w:rPr>
      </w:pPr>
      <w:r>
        <w:rPr>
          <w:lang w:val="en-US"/>
        </w:rPr>
        <w:t xml:space="preserve">Combine data files </w:t>
      </w:r>
    </w:p>
    <w:p w:rsidR="00082031" w:rsidRDefault="00082031" w:rsidP="00082031">
      <w:pPr>
        <w:pStyle w:val="NoSpacing"/>
        <w:rPr>
          <w:lang w:val="en-US"/>
        </w:rPr>
      </w:pPr>
    </w:p>
    <w:p w:rsidR="001804B3" w:rsidRDefault="001804B3" w:rsidP="00082031">
      <w:pPr>
        <w:pStyle w:val="NoSpacing"/>
        <w:rPr>
          <w:lang w:val="en-US"/>
        </w:rPr>
      </w:pPr>
    </w:p>
    <w:p w:rsidR="001804B3" w:rsidRDefault="001804B3" w:rsidP="00082031">
      <w:pPr>
        <w:pStyle w:val="NoSpacing"/>
        <w:rPr>
          <w:lang w:val="en-US"/>
        </w:rPr>
      </w:pPr>
    </w:p>
    <w:p w:rsidR="001804B3" w:rsidRDefault="001804B3" w:rsidP="00082031">
      <w:pPr>
        <w:pStyle w:val="NoSpacing"/>
        <w:rPr>
          <w:lang w:val="en-US"/>
        </w:rPr>
      </w:pPr>
    </w:p>
    <w:p w:rsidR="00082031" w:rsidRDefault="00082031" w:rsidP="00082031">
      <w:pPr>
        <w:pStyle w:val="Heading2"/>
        <w:rPr>
          <w:lang w:val="en-US"/>
        </w:rPr>
      </w:pPr>
      <w:bookmarkStart w:id="118" w:name="_Toc404075804"/>
      <w:r>
        <w:rPr>
          <w:lang w:val="en-US"/>
        </w:rPr>
        <w:t>Visualise multi-dimensional data sets (up to 4D)</w:t>
      </w:r>
      <w:bookmarkEnd w:id="118"/>
    </w:p>
    <w:p w:rsidR="008221BB" w:rsidRDefault="008221BB" w:rsidP="00BB6B3A"/>
    <w:p w:rsidR="00390739" w:rsidRDefault="00390739" w:rsidP="00BB6B3A">
      <w:r>
        <w:lastRenderedPageBreak/>
        <w:t>This process allows multi-dimensional data sets (up to 4D) to be plotted in paraview. For example a 4D data file in which a value is a function rof four parameters p1-p4 of the form:</w:t>
      </w:r>
    </w:p>
    <w:p w:rsidR="00390739" w:rsidRDefault="00390739" w:rsidP="00BB6B3A">
      <w:r>
        <w:tab/>
        <w:t>P1</w:t>
      </w:r>
      <w:r>
        <w:tab/>
        <w:t>p2</w:t>
      </w:r>
      <w:r>
        <w:tab/>
        <w:t>p3</w:t>
      </w:r>
      <w:r>
        <w:tab/>
        <w:t>p4</w:t>
      </w:r>
      <w:r>
        <w:tab/>
        <w:t>value</w:t>
      </w:r>
    </w:p>
    <w:p w:rsidR="00390739" w:rsidRDefault="00390739" w:rsidP="00BB6B3A">
      <w:r>
        <w:t>Can be plotted as shown in the figure below:</w:t>
      </w:r>
    </w:p>
    <w:p w:rsidR="00390739" w:rsidRDefault="00E71119" w:rsidP="00BB6B3A">
      <w:r>
        <w:rPr>
          <w:noProof/>
          <w:lang w:eastAsia="en-GB"/>
        </w:rPr>
        <mc:AlternateContent>
          <mc:Choice Requires="wpc">
            <w:drawing>
              <wp:inline distT="0" distB="0" distL="0" distR="0">
                <wp:extent cx="5731510" cy="3439160"/>
                <wp:effectExtent l="0" t="0" r="2540" b="2540"/>
                <wp:docPr id="408" name="Canvas 4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409"/>
                        <wps:cNvCnPr>
                          <a:cxnSpLocks noChangeShapeType="1"/>
                        </wps:cNvCnPr>
                        <wps:spPr bwMode="auto">
                          <a:xfrm flipV="1">
                            <a:off x="578723" y="144891"/>
                            <a:ext cx="796" cy="30403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AutoShape 410"/>
                        <wps:cNvCnPr>
                          <a:cxnSpLocks noChangeShapeType="1"/>
                        </wps:cNvCnPr>
                        <wps:spPr bwMode="auto">
                          <a:xfrm>
                            <a:off x="579519" y="3185204"/>
                            <a:ext cx="43432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Text Box 413"/>
                        <wps:cNvSpPr txBox="1">
                          <a:spLocks noChangeArrowheads="1"/>
                        </wps:cNvSpPr>
                        <wps:spPr bwMode="auto">
                          <a:xfrm>
                            <a:off x="578723" y="0"/>
                            <a:ext cx="470461" cy="398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P1</w:t>
                              </w:r>
                            </w:p>
                          </w:txbxContent>
                        </wps:txbx>
                        <wps:bodyPr rot="0" vert="horz" wrap="square" lIns="91440" tIns="45720" rIns="91440" bIns="45720" anchor="t" anchorCtr="0" upright="1">
                          <a:noAutofit/>
                        </wps:bodyPr>
                      </wps:wsp>
                      <wps:wsp>
                        <wps:cNvPr id="4" name="Text Box 414"/>
                        <wps:cNvSpPr txBox="1">
                          <a:spLocks noChangeArrowheads="1"/>
                        </wps:cNvSpPr>
                        <wps:spPr bwMode="auto">
                          <a:xfrm>
                            <a:off x="4850290" y="2967868"/>
                            <a:ext cx="469665" cy="39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P2</w:t>
                              </w:r>
                            </w:p>
                          </w:txbxContent>
                        </wps:txbx>
                        <wps:bodyPr rot="0" vert="horz" wrap="square" lIns="91440" tIns="45720" rIns="91440" bIns="45720" anchor="t" anchorCtr="0" upright="1">
                          <a:noAutofit/>
                        </wps:bodyPr>
                      </wps:wsp>
                      <wpg:wgp>
                        <wpg:cNvPr id="5" name="Group 476"/>
                        <wpg:cNvGrpSpPr>
                          <a:grpSpLocks/>
                        </wpg:cNvGrpSpPr>
                        <wpg:grpSpPr bwMode="auto">
                          <a:xfrm>
                            <a:off x="687781" y="1635193"/>
                            <a:ext cx="3808270" cy="1557971"/>
                            <a:chOff x="3226" y="3981"/>
                            <a:chExt cx="4784" cy="1957"/>
                          </a:xfrm>
                        </wpg:grpSpPr>
                        <wpg:grpSp>
                          <wpg:cNvPr id="6" name="Group 433"/>
                          <wpg:cNvGrpSpPr>
                            <a:grpSpLocks/>
                          </wpg:cNvGrpSpPr>
                          <wpg:grpSpPr bwMode="auto">
                            <a:xfrm>
                              <a:off x="3226" y="3981"/>
                              <a:ext cx="1646" cy="1957"/>
                              <a:chOff x="3226" y="3972"/>
                              <a:chExt cx="1646" cy="1957"/>
                            </a:xfrm>
                          </wpg:grpSpPr>
                          <wpg:grpSp>
                            <wpg:cNvPr id="7" name="Group 417"/>
                            <wpg:cNvGrpSpPr>
                              <a:grpSpLocks/>
                            </wpg:cNvGrpSpPr>
                            <wpg:grpSpPr bwMode="auto">
                              <a:xfrm>
                                <a:off x="3226" y="4882"/>
                                <a:ext cx="864" cy="1046"/>
                                <a:chOff x="3226" y="4882"/>
                                <a:chExt cx="864" cy="1046"/>
                              </a:xfrm>
                            </wpg:grpSpPr>
                            <wps:wsp>
                              <wps:cNvPr id="8" name="AutoShape 41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41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Text Box 415"/>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1" name="Text Box 416"/>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2" name="Group 418"/>
                            <wpg:cNvGrpSpPr>
                              <a:grpSpLocks/>
                            </wpg:cNvGrpSpPr>
                            <wpg:grpSpPr bwMode="auto">
                              <a:xfrm>
                                <a:off x="4008" y="4882"/>
                                <a:ext cx="864" cy="1047"/>
                                <a:chOff x="3226" y="4882"/>
                                <a:chExt cx="864" cy="1046"/>
                              </a:xfrm>
                            </wpg:grpSpPr>
                            <wps:wsp>
                              <wps:cNvPr id="13" name="AutoShape 419"/>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420"/>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421"/>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6" name="Text Box 422"/>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7" name="Group 423"/>
                            <wpg:cNvGrpSpPr>
                              <a:grpSpLocks/>
                            </wpg:cNvGrpSpPr>
                            <wpg:grpSpPr bwMode="auto">
                              <a:xfrm>
                                <a:off x="3226" y="3973"/>
                                <a:ext cx="865" cy="1046"/>
                                <a:chOff x="3226" y="4882"/>
                                <a:chExt cx="864" cy="1046"/>
                              </a:xfrm>
                            </wpg:grpSpPr>
                            <wps:wsp>
                              <wps:cNvPr id="18" name="AutoShape 424"/>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AutoShape 425"/>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26"/>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21" name="Text Box 427"/>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22" name="Group 428"/>
                            <wpg:cNvGrpSpPr>
                              <a:grpSpLocks/>
                            </wpg:cNvGrpSpPr>
                            <wpg:grpSpPr bwMode="auto">
                              <a:xfrm>
                                <a:off x="4008" y="3972"/>
                                <a:ext cx="864" cy="1047"/>
                                <a:chOff x="3226" y="4882"/>
                                <a:chExt cx="864" cy="1046"/>
                              </a:xfrm>
                            </wpg:grpSpPr>
                            <wps:wsp>
                              <wps:cNvPr id="23" name="AutoShape 429"/>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430"/>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431"/>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28" name="Text Box 432"/>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grpSp>
                          <wpg:cNvPr id="30" name="Group 434"/>
                          <wpg:cNvGrpSpPr>
                            <a:grpSpLocks/>
                          </wpg:cNvGrpSpPr>
                          <wpg:grpSpPr bwMode="auto">
                            <a:xfrm>
                              <a:off x="4794" y="3982"/>
                              <a:ext cx="1647" cy="1956"/>
                              <a:chOff x="3226" y="3972"/>
                              <a:chExt cx="1646" cy="1957"/>
                            </a:xfrm>
                          </wpg:grpSpPr>
                          <wpg:grpSp>
                            <wpg:cNvPr id="31" name="Group 435"/>
                            <wpg:cNvGrpSpPr>
                              <a:grpSpLocks/>
                            </wpg:cNvGrpSpPr>
                            <wpg:grpSpPr bwMode="auto">
                              <a:xfrm>
                                <a:off x="3226" y="4882"/>
                                <a:ext cx="864" cy="1046"/>
                                <a:chOff x="3226" y="4882"/>
                                <a:chExt cx="864" cy="1046"/>
                              </a:xfrm>
                            </wpg:grpSpPr>
                            <wps:wsp>
                              <wps:cNvPr id="64" name="AutoShape 436"/>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437"/>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Text Box 438"/>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67" name="Text Box 439"/>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71" name="Group 440"/>
                            <wpg:cNvGrpSpPr>
                              <a:grpSpLocks/>
                            </wpg:cNvGrpSpPr>
                            <wpg:grpSpPr bwMode="auto">
                              <a:xfrm>
                                <a:off x="4008" y="4882"/>
                                <a:ext cx="864" cy="1047"/>
                                <a:chOff x="3226" y="4882"/>
                                <a:chExt cx="864" cy="1046"/>
                              </a:xfrm>
                            </wpg:grpSpPr>
                            <wps:wsp>
                              <wps:cNvPr id="72" name="AutoShape 44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AutoShape 44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Text Box 443"/>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75" name="Text Box 444"/>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76" name="Group 445"/>
                            <wpg:cNvGrpSpPr>
                              <a:grpSpLocks/>
                            </wpg:cNvGrpSpPr>
                            <wpg:grpSpPr bwMode="auto">
                              <a:xfrm>
                                <a:off x="3226" y="3973"/>
                                <a:ext cx="865" cy="1046"/>
                                <a:chOff x="3226" y="4882"/>
                                <a:chExt cx="864" cy="1046"/>
                              </a:xfrm>
                            </wpg:grpSpPr>
                            <wps:wsp>
                              <wps:cNvPr id="77" name="AutoShape 446"/>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447"/>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Text Box 448"/>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80" name="Text Box 449"/>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81" name="Group 450"/>
                            <wpg:cNvGrpSpPr>
                              <a:grpSpLocks/>
                            </wpg:cNvGrpSpPr>
                            <wpg:grpSpPr bwMode="auto">
                              <a:xfrm>
                                <a:off x="4008" y="3972"/>
                                <a:ext cx="864" cy="1047"/>
                                <a:chOff x="3226" y="4882"/>
                                <a:chExt cx="864" cy="1046"/>
                              </a:xfrm>
                            </wpg:grpSpPr>
                            <wps:wsp>
                              <wps:cNvPr id="82" name="AutoShape 45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45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Text Box 453"/>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85" name="Text Box 454"/>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grpSp>
                          <wpg:cNvPr id="86" name="Group 455"/>
                          <wpg:cNvGrpSpPr>
                            <a:grpSpLocks/>
                          </wpg:cNvGrpSpPr>
                          <wpg:grpSpPr bwMode="auto">
                            <a:xfrm>
                              <a:off x="6363" y="3983"/>
                              <a:ext cx="1647" cy="1955"/>
                              <a:chOff x="3226" y="3972"/>
                              <a:chExt cx="1646" cy="1957"/>
                            </a:xfrm>
                          </wpg:grpSpPr>
                          <wpg:grpSp>
                            <wpg:cNvPr id="87" name="Group 456"/>
                            <wpg:cNvGrpSpPr>
                              <a:grpSpLocks/>
                            </wpg:cNvGrpSpPr>
                            <wpg:grpSpPr bwMode="auto">
                              <a:xfrm>
                                <a:off x="3226" y="4882"/>
                                <a:ext cx="864" cy="1046"/>
                                <a:chOff x="3226" y="4882"/>
                                <a:chExt cx="864" cy="1046"/>
                              </a:xfrm>
                            </wpg:grpSpPr>
                            <wps:wsp>
                              <wps:cNvPr id="88" name="AutoShape 457"/>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458"/>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Text Box 459"/>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91" name="Text Box 460"/>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92" name="Group 461"/>
                            <wpg:cNvGrpSpPr>
                              <a:grpSpLocks/>
                            </wpg:cNvGrpSpPr>
                            <wpg:grpSpPr bwMode="auto">
                              <a:xfrm>
                                <a:off x="4008" y="4882"/>
                                <a:ext cx="864" cy="1047"/>
                                <a:chOff x="3226" y="4882"/>
                                <a:chExt cx="864" cy="1046"/>
                              </a:xfrm>
                            </wpg:grpSpPr>
                            <wps:wsp>
                              <wps:cNvPr id="93" name="AutoShape 462"/>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463"/>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Text Box 464"/>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96" name="Text Box 465"/>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97" name="Group 466"/>
                            <wpg:cNvGrpSpPr>
                              <a:grpSpLocks/>
                            </wpg:cNvGrpSpPr>
                            <wpg:grpSpPr bwMode="auto">
                              <a:xfrm>
                                <a:off x="3226" y="3973"/>
                                <a:ext cx="865" cy="1046"/>
                                <a:chOff x="3226" y="4882"/>
                                <a:chExt cx="864" cy="1046"/>
                              </a:xfrm>
                            </wpg:grpSpPr>
                            <wps:wsp>
                              <wps:cNvPr id="98" name="AutoShape 467"/>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468"/>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469"/>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01" name="Text Box 470"/>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02" name="Group 471"/>
                            <wpg:cNvGrpSpPr>
                              <a:grpSpLocks/>
                            </wpg:cNvGrpSpPr>
                            <wpg:grpSpPr bwMode="auto">
                              <a:xfrm>
                                <a:off x="4008" y="3972"/>
                                <a:ext cx="864" cy="1047"/>
                                <a:chOff x="3226" y="4882"/>
                                <a:chExt cx="864" cy="1046"/>
                              </a:xfrm>
                            </wpg:grpSpPr>
                            <wps:wsp>
                              <wps:cNvPr id="103" name="AutoShape 472"/>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473"/>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Text Box 474"/>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06" name="Text Box 475"/>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wgp>
                      <wpg:wgp>
                        <wpg:cNvPr id="107" name="Group 477"/>
                        <wpg:cNvGrpSpPr>
                          <a:grpSpLocks/>
                        </wpg:cNvGrpSpPr>
                        <wpg:grpSpPr bwMode="auto">
                          <a:xfrm>
                            <a:off x="687781" y="186288"/>
                            <a:ext cx="3808270" cy="1557971"/>
                            <a:chOff x="3226" y="3981"/>
                            <a:chExt cx="4784" cy="1957"/>
                          </a:xfrm>
                        </wpg:grpSpPr>
                        <wpg:grpSp>
                          <wpg:cNvPr id="108" name="Group 478"/>
                          <wpg:cNvGrpSpPr>
                            <a:grpSpLocks/>
                          </wpg:cNvGrpSpPr>
                          <wpg:grpSpPr bwMode="auto">
                            <a:xfrm>
                              <a:off x="3226" y="3981"/>
                              <a:ext cx="1646" cy="1957"/>
                              <a:chOff x="3226" y="3972"/>
                              <a:chExt cx="1646" cy="1957"/>
                            </a:xfrm>
                          </wpg:grpSpPr>
                          <wpg:grpSp>
                            <wpg:cNvPr id="109" name="Group 479"/>
                            <wpg:cNvGrpSpPr>
                              <a:grpSpLocks/>
                            </wpg:cNvGrpSpPr>
                            <wpg:grpSpPr bwMode="auto">
                              <a:xfrm>
                                <a:off x="3226" y="4882"/>
                                <a:ext cx="864" cy="1046"/>
                                <a:chOff x="3226" y="4882"/>
                                <a:chExt cx="864" cy="1046"/>
                              </a:xfrm>
                            </wpg:grpSpPr>
                            <wps:wsp>
                              <wps:cNvPr id="110" name="AutoShape 480"/>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481"/>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482"/>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13" name="Text Box 483"/>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14" name="Group 484"/>
                            <wpg:cNvGrpSpPr>
                              <a:grpSpLocks/>
                            </wpg:cNvGrpSpPr>
                            <wpg:grpSpPr bwMode="auto">
                              <a:xfrm>
                                <a:off x="4008" y="4882"/>
                                <a:ext cx="864" cy="1047"/>
                                <a:chOff x="3226" y="4882"/>
                                <a:chExt cx="864" cy="1046"/>
                              </a:xfrm>
                            </wpg:grpSpPr>
                            <wps:wsp>
                              <wps:cNvPr id="115" name="AutoShape 485"/>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486"/>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Text Box 487"/>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18" name="Text Box 488"/>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19" name="Group 489"/>
                            <wpg:cNvGrpSpPr>
                              <a:grpSpLocks/>
                            </wpg:cNvGrpSpPr>
                            <wpg:grpSpPr bwMode="auto">
                              <a:xfrm>
                                <a:off x="3226" y="3973"/>
                                <a:ext cx="865" cy="1046"/>
                                <a:chOff x="3226" y="4882"/>
                                <a:chExt cx="864" cy="1046"/>
                              </a:xfrm>
                            </wpg:grpSpPr>
                            <wps:wsp>
                              <wps:cNvPr id="120" name="AutoShape 490"/>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491"/>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492"/>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23" name="Text Box 493"/>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24" name="Group 494"/>
                            <wpg:cNvGrpSpPr>
                              <a:grpSpLocks/>
                            </wpg:cNvGrpSpPr>
                            <wpg:grpSpPr bwMode="auto">
                              <a:xfrm>
                                <a:off x="4008" y="3972"/>
                                <a:ext cx="864" cy="1047"/>
                                <a:chOff x="3226" y="4882"/>
                                <a:chExt cx="864" cy="1046"/>
                              </a:xfrm>
                            </wpg:grpSpPr>
                            <wps:wsp>
                              <wps:cNvPr id="125" name="AutoShape 495"/>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AutoShape 496"/>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Text Box 497"/>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28" name="Text Box 498"/>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grpSp>
                          <wpg:cNvPr id="129" name="Group 499"/>
                          <wpg:cNvGrpSpPr>
                            <a:grpSpLocks/>
                          </wpg:cNvGrpSpPr>
                          <wpg:grpSpPr bwMode="auto">
                            <a:xfrm>
                              <a:off x="4794" y="3982"/>
                              <a:ext cx="1647" cy="1956"/>
                              <a:chOff x="3226" y="3972"/>
                              <a:chExt cx="1646" cy="1957"/>
                            </a:xfrm>
                          </wpg:grpSpPr>
                          <wpg:grpSp>
                            <wpg:cNvPr id="130" name="Group 500"/>
                            <wpg:cNvGrpSpPr>
                              <a:grpSpLocks/>
                            </wpg:cNvGrpSpPr>
                            <wpg:grpSpPr bwMode="auto">
                              <a:xfrm>
                                <a:off x="3226" y="4882"/>
                                <a:ext cx="864" cy="1046"/>
                                <a:chOff x="3226" y="4882"/>
                                <a:chExt cx="864" cy="1046"/>
                              </a:xfrm>
                            </wpg:grpSpPr>
                            <wps:wsp>
                              <wps:cNvPr id="131" name="AutoShape 50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50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Text Box 503"/>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34" name="Text Box 504"/>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35" name="Group 505"/>
                            <wpg:cNvGrpSpPr>
                              <a:grpSpLocks/>
                            </wpg:cNvGrpSpPr>
                            <wpg:grpSpPr bwMode="auto">
                              <a:xfrm>
                                <a:off x="4008" y="4882"/>
                                <a:ext cx="864" cy="1047"/>
                                <a:chOff x="3226" y="4882"/>
                                <a:chExt cx="864" cy="1046"/>
                              </a:xfrm>
                            </wpg:grpSpPr>
                            <wps:wsp>
                              <wps:cNvPr id="136" name="AutoShape 506"/>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507"/>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Text Box 508"/>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39" name="Text Box 509"/>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40" name="Group 510"/>
                            <wpg:cNvGrpSpPr>
                              <a:grpSpLocks/>
                            </wpg:cNvGrpSpPr>
                            <wpg:grpSpPr bwMode="auto">
                              <a:xfrm>
                                <a:off x="3226" y="3973"/>
                                <a:ext cx="865" cy="1046"/>
                                <a:chOff x="3226" y="4882"/>
                                <a:chExt cx="864" cy="1046"/>
                              </a:xfrm>
                            </wpg:grpSpPr>
                            <wps:wsp>
                              <wps:cNvPr id="141" name="AutoShape 51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AutoShape 51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513"/>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44" name="Text Box 514"/>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45" name="Group 515"/>
                            <wpg:cNvGrpSpPr>
                              <a:grpSpLocks/>
                            </wpg:cNvGrpSpPr>
                            <wpg:grpSpPr bwMode="auto">
                              <a:xfrm>
                                <a:off x="4008" y="3972"/>
                                <a:ext cx="864" cy="1047"/>
                                <a:chOff x="3226" y="4882"/>
                                <a:chExt cx="864" cy="1046"/>
                              </a:xfrm>
                            </wpg:grpSpPr>
                            <wps:wsp>
                              <wps:cNvPr id="146" name="AutoShape 516"/>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517"/>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Text Box 518"/>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49" name="Text Box 519"/>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grpSp>
                          <wpg:cNvPr id="150" name="Group 520"/>
                          <wpg:cNvGrpSpPr>
                            <a:grpSpLocks/>
                          </wpg:cNvGrpSpPr>
                          <wpg:grpSpPr bwMode="auto">
                            <a:xfrm>
                              <a:off x="6363" y="3983"/>
                              <a:ext cx="1647" cy="1955"/>
                              <a:chOff x="3226" y="3972"/>
                              <a:chExt cx="1646" cy="1957"/>
                            </a:xfrm>
                          </wpg:grpSpPr>
                          <wpg:grpSp>
                            <wpg:cNvPr id="151" name="Group 521"/>
                            <wpg:cNvGrpSpPr>
                              <a:grpSpLocks/>
                            </wpg:cNvGrpSpPr>
                            <wpg:grpSpPr bwMode="auto">
                              <a:xfrm>
                                <a:off x="3226" y="4882"/>
                                <a:ext cx="864" cy="1046"/>
                                <a:chOff x="3226" y="4882"/>
                                <a:chExt cx="864" cy="1046"/>
                              </a:xfrm>
                            </wpg:grpSpPr>
                            <wps:wsp>
                              <wps:cNvPr id="152" name="AutoShape 522"/>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523"/>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Text Box 524"/>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55" name="Text Box 525"/>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56" name="Group 526"/>
                            <wpg:cNvGrpSpPr>
                              <a:grpSpLocks/>
                            </wpg:cNvGrpSpPr>
                            <wpg:grpSpPr bwMode="auto">
                              <a:xfrm>
                                <a:off x="4008" y="4882"/>
                                <a:ext cx="864" cy="1047"/>
                                <a:chOff x="3226" y="4882"/>
                                <a:chExt cx="864" cy="1046"/>
                              </a:xfrm>
                            </wpg:grpSpPr>
                            <wps:wsp>
                              <wps:cNvPr id="157" name="AutoShape 527"/>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AutoShape 528"/>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Text Box 529"/>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60" name="Text Box 530"/>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61" name="Group 531"/>
                            <wpg:cNvGrpSpPr>
                              <a:grpSpLocks/>
                            </wpg:cNvGrpSpPr>
                            <wpg:grpSpPr bwMode="auto">
                              <a:xfrm>
                                <a:off x="3226" y="3973"/>
                                <a:ext cx="865" cy="1046"/>
                                <a:chOff x="3226" y="4882"/>
                                <a:chExt cx="864" cy="1046"/>
                              </a:xfrm>
                            </wpg:grpSpPr>
                            <wps:wsp>
                              <wps:cNvPr id="162" name="AutoShape 532"/>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533"/>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Text Box 534"/>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65" name="Text Box 535"/>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66" name="Group 536"/>
                            <wpg:cNvGrpSpPr>
                              <a:grpSpLocks/>
                            </wpg:cNvGrpSpPr>
                            <wpg:grpSpPr bwMode="auto">
                              <a:xfrm>
                                <a:off x="4008" y="3972"/>
                                <a:ext cx="864" cy="1047"/>
                                <a:chOff x="3226" y="4882"/>
                                <a:chExt cx="864" cy="1046"/>
                              </a:xfrm>
                            </wpg:grpSpPr>
                            <wps:wsp>
                              <wps:cNvPr id="167" name="AutoShape 537"/>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AutoShape 538"/>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Text Box 539"/>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70" name="Text Box 540"/>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wgp>
                    </wpc:wpc>
                  </a:graphicData>
                </a:graphic>
              </wp:inline>
            </w:drawing>
          </mc:Choice>
          <mc:Fallback>
            <w:pict>
              <v:group id="Canvas 408" o:spid="_x0000_s1315"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">
                <v:shape id="_x0000_s1316" type="#_x0000_t75" style="position:absolute;width:57315;height:34391;visibility:visible;mso-wrap-style:square">
                  <v:fill o:detectmouseclick="t"/>
                  <v:path o:connecttype="none"/>
                </v:shape>
                <v:shape id="AutoShape 409" o:spid="_x0000_s1317" type="#_x0000_t32" style="position:absolute;left:5787;top:1448;width:8;height:304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">
                  <v:stroke endarrow="block"/>
                </v:shape>
                <v:shape id="AutoShape 410" o:spid="_x0000_s1318" type="#_x0000_t32" style="position:absolute;left:5795;top:31852;width:43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shape id="Text Box 413" o:spid="_x0000_s1319" type="#_x0000_t202" style="position:absolute;left:5787;width:4704;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5A423E" w:rsidRDefault="005A423E" w:rsidP="00EC79D3">
                        <w:r>
                          <w:t>P1</w:t>
                        </w:r>
                      </w:p>
                    </w:txbxContent>
                  </v:textbox>
                </v:shape>
                <v:shape id="Text Box 414" o:spid="_x0000_s1320" type="#_x0000_t202" style="position:absolute;left:48502;top:29678;width:4697;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5A423E" w:rsidRDefault="005A423E" w:rsidP="00EC79D3">
                        <w:r>
                          <w:t>P2</w:t>
                        </w:r>
                      </w:p>
                    </w:txbxContent>
                  </v:textbox>
                </v:shape>
                <v:group id="Group 476" o:spid="_x0000_s1321" style="position:absolute;left:6877;top:16351;width:38083;height:15580" coordorigin="3226,3981" coordsize="4784,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433" o:spid="_x0000_s1322" style="position:absolute;left:3226;top:3981;width:1646;height:1957"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417" o:spid="_x0000_s1323"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AutoShape 411" o:spid="_x0000_s1324"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">
                        <v:stroke endarrow="block"/>
                      </v:shape>
                      <v:shape id="AutoShape 412" o:spid="_x0000_s1325"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shape id="Text Box 415" o:spid="_x0000_s1326"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5A423E" w:rsidRDefault="005A423E" w:rsidP="00EC79D3">
                              <w:r>
                                <w:t>P3</w:t>
                              </w:r>
                            </w:p>
                          </w:txbxContent>
                        </v:textbox>
                      </v:shape>
                      <v:shape id="Text Box 416" o:spid="_x0000_s1327"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5A423E" w:rsidRDefault="005A423E" w:rsidP="00EC79D3">
                              <w:r>
                                <w:t>P4</w:t>
                              </w:r>
                            </w:p>
                          </w:txbxContent>
                        </v:textbox>
                      </v:shape>
                    </v:group>
                    <v:group id="Group 418" o:spid="_x0000_s1328"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AutoShape 419" o:spid="_x0000_s1329"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">
                        <v:stroke endarrow="block"/>
                      </v:shape>
                      <v:shape id="AutoShape 420" o:spid="_x0000_s1330"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v:shape id="Text Box 421" o:spid="_x0000_s1331"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5A423E" w:rsidRDefault="005A423E" w:rsidP="00EC79D3">
                              <w:r>
                                <w:t>P3</w:t>
                              </w:r>
                            </w:p>
                          </w:txbxContent>
                        </v:textbox>
                      </v:shape>
                      <v:shape id="Text Box 422" o:spid="_x0000_s1332"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5A423E" w:rsidRDefault="005A423E" w:rsidP="00EC79D3">
                              <w:r>
                                <w:t>P4</w:t>
                              </w:r>
                            </w:p>
                          </w:txbxContent>
                        </v:textbox>
                      </v:shape>
                    </v:group>
                    <v:group id="Group 423" o:spid="_x0000_s1333"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AutoShape 424" o:spid="_x0000_s1334"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">
                        <v:stroke endarrow="block"/>
                      </v:shape>
                      <v:shape id="AutoShape 425" o:spid="_x0000_s1335"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Text Box 426" o:spid="_x0000_s1336"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5A423E" w:rsidRDefault="005A423E" w:rsidP="00EC79D3">
                              <w:r>
                                <w:t>P3</w:t>
                              </w:r>
                            </w:p>
                          </w:txbxContent>
                        </v:textbox>
                      </v:shape>
                      <v:shape id="Text Box 427" o:spid="_x0000_s1337"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5A423E" w:rsidRDefault="005A423E" w:rsidP="00EC79D3">
                              <w:r>
                                <w:t>P4</w:t>
                              </w:r>
                            </w:p>
                          </w:txbxContent>
                        </v:textbox>
                      </v:shape>
                    </v:group>
                    <v:group id="Group 428" o:spid="_x0000_s1338"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AutoShape 429" o:spid="_x0000_s1339"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">
                        <v:stroke endarrow="block"/>
                      </v:shape>
                      <v:shape id="AutoShape 430" o:spid="_x0000_s1340"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Text Box 431" o:spid="_x0000_s1341"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5A423E" w:rsidRDefault="005A423E" w:rsidP="00EC79D3">
                              <w:r>
                                <w:t>P3</w:t>
                              </w:r>
                            </w:p>
                          </w:txbxContent>
                        </v:textbox>
                      </v:shape>
                      <v:shape id="Text Box 432" o:spid="_x0000_s1342"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5A423E" w:rsidRDefault="005A423E" w:rsidP="00EC79D3">
                              <w:r>
                                <w:t>P4</w:t>
                              </w:r>
                            </w:p>
                          </w:txbxContent>
                        </v:textbox>
                      </v:shape>
                    </v:group>
                  </v:group>
                  <v:group id="Group 434" o:spid="_x0000_s1343" style="position:absolute;left:4794;top:3982;width:1647;height:1956"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435" o:spid="_x0000_s1344"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AutoShape 436" o:spid="_x0000_s1345"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">
                        <v:stroke endarrow="block"/>
                      </v:shape>
                      <v:shape id="AutoShape 437" o:spid="_x0000_s1346"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icxQAAANsAAAAPAAAAZHJzL2Rvd25yZXYueG1sRI9Ba8JA&#10;FITvBf/D8oTe6iaFSo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CXcDicxQAAANsAAAAP&#10;AAAAAAAAAAAAAAAAAAcCAABkcnMvZG93bnJldi54bWxQSwUGAAAAAAMAAwC3AAAA+QIAAAAA&#10;">
                        <v:stroke endarrow="block"/>
                      </v:shape>
                      <v:shape id="Text Box 438" o:spid="_x0000_s1347"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rsidR="005A423E" w:rsidRDefault="005A423E" w:rsidP="00EC79D3">
                              <w:r>
                                <w:t>P3</w:t>
                              </w:r>
                            </w:p>
                          </w:txbxContent>
                        </v:textbox>
                      </v:shape>
                      <v:shape id="Text Box 439" o:spid="_x0000_s1348"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rsidR="005A423E" w:rsidRDefault="005A423E" w:rsidP="00EC79D3">
                              <w:r>
                                <w:t>P4</w:t>
                              </w:r>
                            </w:p>
                          </w:txbxContent>
                        </v:textbox>
                      </v:shape>
                    </v:group>
                    <v:group id="Group 440" o:spid="_x0000_s1349"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AutoShape 441" o:spid="_x0000_s1350"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">
                        <v:stroke endarrow="block"/>
                      </v:shape>
                      <v:shape id="AutoShape 442" o:spid="_x0000_s1351"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OuxgAAANsAAAAPAAAAZHJzL2Rvd25yZXYueG1sRI9Pa8JA&#10;FMTvBb/D8oTe6sYW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8gyTrsYAAADbAAAA&#10;DwAAAAAAAAAAAAAAAAAHAgAAZHJzL2Rvd25yZXYueG1sUEsFBgAAAAADAAMAtwAAAPoCAAAAAA==&#10;">
                        <v:stroke endarrow="block"/>
                      </v:shape>
                      <v:shape id="Text Box 443" o:spid="_x0000_s1352"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rsidR="005A423E" w:rsidRDefault="005A423E" w:rsidP="00EC79D3">
                              <w:r>
                                <w:t>P3</w:t>
                              </w:r>
                            </w:p>
                          </w:txbxContent>
                        </v:textbox>
                      </v:shape>
                      <v:shape id="Text Box 444" o:spid="_x0000_s1353"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rsidR="005A423E" w:rsidRDefault="005A423E" w:rsidP="00EC79D3">
                              <w:r>
                                <w:t>P4</w:t>
                              </w:r>
                            </w:p>
                          </w:txbxContent>
                        </v:textbox>
                      </v:shape>
                    </v:group>
                    <v:group id="Group 445" o:spid="_x0000_s1354"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AutoShape 446" o:spid="_x0000_s1355"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">
                        <v:stroke endarrow="block"/>
                      </v:shape>
                      <v:shape id="AutoShape 447" o:spid="_x0000_s1356"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">
                        <v:stroke endarrow="block"/>
                      </v:shape>
                      <v:shape id="Text Box 448" o:spid="_x0000_s1357"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rsidR="005A423E" w:rsidRDefault="005A423E" w:rsidP="00EC79D3">
                              <w:r>
                                <w:t>P3</w:t>
                              </w:r>
                            </w:p>
                          </w:txbxContent>
                        </v:textbox>
                      </v:shape>
                      <v:shape id="Text Box 449" o:spid="_x0000_s1358"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rsidR="005A423E" w:rsidRDefault="005A423E" w:rsidP="00EC79D3">
                              <w:r>
                                <w:t>P4</w:t>
                              </w:r>
                            </w:p>
                          </w:txbxContent>
                        </v:textbox>
                      </v:shape>
                    </v:group>
                    <v:group id="Group 450" o:spid="_x0000_s1359"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AutoShape 451" o:spid="_x0000_s1360"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">
                        <v:stroke endarrow="block"/>
                      </v:shape>
                      <v:shape id="AutoShape 452" o:spid="_x0000_s1361"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shape id="Text Box 453" o:spid="_x0000_s1362"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rsidR="005A423E" w:rsidRDefault="005A423E" w:rsidP="00EC79D3">
                              <w:r>
                                <w:t>P3</w:t>
                              </w:r>
                            </w:p>
                          </w:txbxContent>
                        </v:textbox>
                      </v:shape>
                      <v:shape id="Text Box 454" o:spid="_x0000_s1363"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rsidR="005A423E" w:rsidRDefault="005A423E" w:rsidP="00EC79D3">
                              <w:r>
                                <w:t>P4</w:t>
                              </w:r>
                            </w:p>
                          </w:txbxContent>
                        </v:textbox>
                      </v:shape>
                    </v:group>
                  </v:group>
                  <v:group id="Group 455" o:spid="_x0000_s1364" style="position:absolute;left:6363;top:3983;width:1647;height:1955"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 456" o:spid="_x0000_s1365"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AutoShape 457" o:spid="_x0000_s1366"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">
                        <v:stroke endarrow="block"/>
                      </v:shape>
                      <v:shape id="AutoShape 458" o:spid="_x0000_s1367"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">
                        <v:stroke endarrow="block"/>
                      </v:shape>
                      <v:shape id="Text Box 459" o:spid="_x0000_s1368"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rsidR="005A423E" w:rsidRDefault="005A423E" w:rsidP="00EC79D3">
                              <w:r>
                                <w:t>P3</w:t>
                              </w:r>
                            </w:p>
                          </w:txbxContent>
                        </v:textbox>
                      </v:shape>
                      <v:shape id="Text Box 460" o:spid="_x0000_s1369"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rsidR="005A423E" w:rsidRDefault="005A423E" w:rsidP="00EC79D3">
                              <w:r>
                                <w:t>P4</w:t>
                              </w:r>
                            </w:p>
                          </w:txbxContent>
                        </v:textbox>
                      </v:shape>
                    </v:group>
                    <v:group id="Group 461" o:spid="_x0000_s1370"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AutoShape 462" o:spid="_x0000_s1371"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">
                        <v:stroke endarrow="block"/>
                      </v:shape>
                      <v:shape id="AutoShape 463" o:spid="_x0000_s1372"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0gxAAAANsAAAAPAAAAZHJzL2Rvd25yZXYueG1sRI9Ba8JA&#10;FITvgv9heYXedKMU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M3p7SDEAAAA2wAAAA8A&#10;AAAAAAAAAAAAAAAABwIAAGRycy9kb3ducmV2LnhtbFBLBQYAAAAAAwADALcAAAD4AgAAAAA=&#10;">
                        <v:stroke endarrow="block"/>
                      </v:shape>
                      <v:shape id="Text Box 464" o:spid="_x0000_s1373"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rsidR="005A423E" w:rsidRDefault="005A423E" w:rsidP="00EC79D3">
                              <w:r>
                                <w:t>P3</w:t>
                              </w:r>
                            </w:p>
                          </w:txbxContent>
                        </v:textbox>
                      </v:shape>
                      <v:shape id="Text Box 465" o:spid="_x0000_s1374"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rsidR="005A423E" w:rsidRDefault="005A423E" w:rsidP="00EC79D3">
                              <w:r>
                                <w:t>P4</w:t>
                              </w:r>
                            </w:p>
                          </w:txbxContent>
                        </v:textbox>
                      </v:shape>
                    </v:group>
                    <v:group id="Group 466" o:spid="_x0000_s1375"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AutoShape 467" o:spid="_x0000_s1376"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">
                        <v:stroke endarrow="block"/>
                      </v:shape>
                      <v:shape id="AutoShape 468" o:spid="_x0000_s1377"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">
                        <v:stroke endarrow="block"/>
                      </v:shape>
                      <v:shape id="Text Box 469" o:spid="_x0000_s1378"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rsidR="005A423E" w:rsidRDefault="005A423E" w:rsidP="00EC79D3">
                              <w:r>
                                <w:t>P3</w:t>
                              </w:r>
                            </w:p>
                          </w:txbxContent>
                        </v:textbox>
                      </v:shape>
                      <v:shape id="Text Box 470" o:spid="_x0000_s1379"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5A423E" w:rsidRDefault="005A423E" w:rsidP="00EC79D3">
                              <w:r>
                                <w:t>P4</w:t>
                              </w:r>
                            </w:p>
                          </w:txbxContent>
                        </v:textbox>
                      </v:shape>
                    </v:group>
                    <v:group id="Group 471" o:spid="_x0000_s1380"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AutoShape 472" o:spid="_x0000_s1381"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">
                        <v:stroke endarrow="block"/>
                      </v:shape>
                      <v:shape id="AutoShape 473" o:spid="_x0000_s1382"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iXxAAAANwAAAAPAAAAZHJzL2Rvd25yZXYueG1sRE9Na8JA&#10;EL0X+h+WKfRWN5FS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IiEKJfEAAAA3AAAAA8A&#10;AAAAAAAAAAAAAAAABwIAAGRycy9kb3ducmV2LnhtbFBLBQYAAAAAAwADALcAAAD4AgAAAAA=&#10;">
                        <v:stroke endarrow="block"/>
                      </v:shape>
                      <v:shape id="Text Box 474" o:spid="_x0000_s1383"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rsidR="005A423E" w:rsidRDefault="005A423E" w:rsidP="00EC79D3">
                              <w:r>
                                <w:t>P3</w:t>
                              </w:r>
                            </w:p>
                          </w:txbxContent>
                        </v:textbox>
                      </v:shape>
                      <v:shape id="Text Box 475" o:spid="_x0000_s1384"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rsidR="005A423E" w:rsidRDefault="005A423E" w:rsidP="00EC79D3">
                              <w:r>
                                <w:t>P4</w:t>
                              </w:r>
                            </w:p>
                          </w:txbxContent>
                        </v:textbox>
                      </v:shape>
                    </v:group>
                  </v:group>
                </v:group>
                <v:group id="Group 477" o:spid="_x0000_s1385" style="position:absolute;left:6877;top:1862;width:38083;height:15580" coordorigin="3226,3981" coordsize="4784,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478" o:spid="_x0000_s1386" style="position:absolute;left:3226;top:3981;width:1646;height:1957"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479" o:spid="_x0000_s1387"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AutoShape 480" o:spid="_x0000_s1388"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">
                        <v:stroke endarrow="block"/>
                      </v:shape>
                      <v:shape id="AutoShape 481" o:spid="_x0000_s1389"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">
                        <v:stroke endarrow="block"/>
                      </v:shape>
                      <v:shape id="Text Box 482" o:spid="_x0000_s1390"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rsidR="005A423E" w:rsidRDefault="005A423E" w:rsidP="00EC79D3">
                              <w:r>
                                <w:t>P3</w:t>
                              </w:r>
                            </w:p>
                          </w:txbxContent>
                        </v:textbox>
                      </v:shape>
                      <v:shape id="Text Box 483" o:spid="_x0000_s1391"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rsidR="005A423E" w:rsidRDefault="005A423E" w:rsidP="00EC79D3">
                              <w:r>
                                <w:t>P4</w:t>
                              </w:r>
                            </w:p>
                          </w:txbxContent>
                        </v:textbox>
                      </v:shape>
                    </v:group>
                    <v:group id="Group 484" o:spid="_x0000_s1392"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AutoShape 485" o:spid="_x0000_s1393"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">
                        <v:stroke endarrow="block"/>
                      </v:shape>
                      <v:shape id="AutoShape 486" o:spid="_x0000_s1394"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">
                        <v:stroke endarrow="block"/>
                      </v:shape>
                      <v:shape id="Text Box 487" o:spid="_x0000_s1395"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rsidR="005A423E" w:rsidRDefault="005A423E" w:rsidP="00EC79D3">
                              <w:r>
                                <w:t>P3</w:t>
                              </w:r>
                            </w:p>
                          </w:txbxContent>
                        </v:textbox>
                      </v:shape>
                      <v:shape id="Text Box 488" o:spid="_x0000_s1396"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rsidR="005A423E" w:rsidRDefault="005A423E" w:rsidP="00EC79D3">
                              <w:r>
                                <w:t>P4</w:t>
                              </w:r>
                            </w:p>
                          </w:txbxContent>
                        </v:textbox>
                      </v:shape>
                    </v:group>
                    <v:group id="Group 489" o:spid="_x0000_s1397"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AutoShape 490" o:spid="_x0000_s1398"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">
                        <v:stroke endarrow="block"/>
                      </v:shape>
                      <v:shape id="AutoShape 491" o:spid="_x0000_s1399"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shape id="Text Box 492" o:spid="_x0000_s1400"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rsidR="005A423E" w:rsidRDefault="005A423E" w:rsidP="00EC79D3">
                              <w:r>
                                <w:t>P3</w:t>
                              </w:r>
                            </w:p>
                          </w:txbxContent>
                        </v:textbox>
                      </v:shape>
                      <v:shape id="Text Box 493" o:spid="_x0000_s1401"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w:txbxContent>
                            <w:p w:rsidR="005A423E" w:rsidRDefault="005A423E" w:rsidP="00EC79D3">
                              <w:r>
                                <w:t>P4</w:t>
                              </w:r>
                            </w:p>
                          </w:txbxContent>
                        </v:textbox>
                      </v:shape>
                    </v:group>
                    <v:group id="Group 494" o:spid="_x0000_s1402"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AutoShape 495" o:spid="_x0000_s1403"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">
                        <v:stroke endarrow="block"/>
                      </v:shape>
                      <v:shape id="AutoShape 496" o:spid="_x0000_s1404"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">
                        <v:stroke endarrow="block"/>
                      </v:shape>
                      <v:shape id="Text Box 497" o:spid="_x0000_s1405"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rsidR="005A423E" w:rsidRDefault="005A423E" w:rsidP="00EC79D3">
                              <w:r>
                                <w:t>P3</w:t>
                              </w:r>
                            </w:p>
                          </w:txbxContent>
                        </v:textbox>
                      </v:shape>
                      <v:shape id="Text Box 498" o:spid="_x0000_s1406"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rsidR="005A423E" w:rsidRDefault="005A423E" w:rsidP="00EC79D3">
                              <w:r>
                                <w:t>P4</w:t>
                              </w:r>
                            </w:p>
                          </w:txbxContent>
                        </v:textbox>
                      </v:shape>
                    </v:group>
                  </v:group>
                  <v:group id="Group 499" o:spid="_x0000_s1407" style="position:absolute;left:4794;top:3982;width:1647;height:1956"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group id="Group 500" o:spid="_x0000_s1408"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AutoShape 501" o:spid="_x0000_s1409"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">
                        <v:stroke endarrow="block"/>
                      </v:shape>
                      <v:shape id="AutoShape 502" o:spid="_x0000_s1410"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FwwAAANwAAAAPAAAAZHJzL2Rvd25yZXYueG1sRE9Na8JA&#10;EL0L/odlhN50Ewu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pk3fxcMAAADcAAAADwAA&#10;AAAAAAAAAAAAAAAHAgAAZHJzL2Rvd25yZXYueG1sUEsFBgAAAAADAAMAtwAAAPcCAAAAAA==&#10;">
                        <v:stroke endarrow="block"/>
                      </v:shape>
                      <v:shape id="Text Box 503" o:spid="_x0000_s1411"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rsidR="005A423E" w:rsidRDefault="005A423E" w:rsidP="00EC79D3">
                              <w:r>
                                <w:t>P3</w:t>
                              </w:r>
                            </w:p>
                          </w:txbxContent>
                        </v:textbox>
                      </v:shape>
                      <v:shape id="Text Box 504" o:spid="_x0000_s1412"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rsidR="005A423E" w:rsidRDefault="005A423E" w:rsidP="00EC79D3">
                              <w:r>
                                <w:t>P4</w:t>
                              </w:r>
                            </w:p>
                          </w:txbxContent>
                        </v:textbox>
                      </v:shape>
                    </v:group>
                    <v:group id="Group 505" o:spid="_x0000_s1413"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AutoShape 506" o:spid="_x0000_s1414"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">
                        <v:stroke endarrow="block"/>
                      </v:shape>
                      <v:shape id="AutoShape 507" o:spid="_x0000_s1415"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xdwwAAANwAAAAPAAAAZHJzL2Rvd25yZXYueG1sRE9NawIx&#10;EL0L/Q9hCt40q4L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tjp8XcMAAADcAAAADwAA&#10;AAAAAAAAAAAAAAAHAgAAZHJzL2Rvd25yZXYueG1sUEsFBgAAAAADAAMAtwAAAPcCAAAAAA==&#10;">
                        <v:stroke endarrow="block"/>
                      </v:shape>
                      <v:shape id="Text Box 508" o:spid="_x0000_s1416"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rsidR="005A423E" w:rsidRDefault="005A423E" w:rsidP="00EC79D3">
                              <w:r>
                                <w:t>P3</w:t>
                              </w:r>
                            </w:p>
                          </w:txbxContent>
                        </v:textbox>
                      </v:shape>
                      <v:shape id="Text Box 509" o:spid="_x0000_s1417"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rsidR="005A423E" w:rsidRDefault="005A423E" w:rsidP="00EC79D3">
                              <w:r>
                                <w:t>P4</w:t>
                              </w:r>
                            </w:p>
                          </w:txbxContent>
                        </v:textbox>
                      </v:shape>
                    </v:group>
                    <v:group id="Group 510" o:spid="_x0000_s1418"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AutoShape 511" o:spid="_x0000_s1419"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">
                        <v:stroke endarrow="block"/>
                      </v:shape>
                      <v:shape id="AutoShape 512" o:spid="_x0000_s1420"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y4wwAAANwAAAAPAAAAZHJzL2Rvd25yZXYueG1sRE9Na8JA&#10;EL0L/odlhN50Eym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kusuMMAAADcAAAADwAA&#10;AAAAAAAAAAAAAAAHAgAAZHJzL2Rvd25yZXYueG1sUEsFBgAAAAADAAMAtwAAAPcCAAAAAA==&#10;">
                        <v:stroke endarrow="block"/>
                      </v:shape>
                      <v:shape id="Text Box 513" o:spid="_x0000_s1421"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rsidR="005A423E" w:rsidRDefault="005A423E" w:rsidP="00EC79D3">
                              <w:r>
                                <w:t>P3</w:t>
                              </w:r>
                            </w:p>
                          </w:txbxContent>
                        </v:textbox>
                      </v:shape>
                      <v:shape id="Text Box 514" o:spid="_x0000_s1422"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rsidR="005A423E" w:rsidRDefault="005A423E" w:rsidP="00EC79D3">
                              <w:r>
                                <w:t>P4</w:t>
                              </w:r>
                            </w:p>
                          </w:txbxContent>
                        </v:textbox>
                      </v:shape>
                    </v:group>
                    <v:group id="Group 515" o:spid="_x0000_s1423"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AutoShape 516" o:spid="_x0000_s1424"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">
                        <v:stroke endarrow="block"/>
                      </v:shape>
                      <v:shape id="AutoShape 517" o:spid="_x0000_s1425"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8gwwAAANwAAAAPAAAAZHJzL2Rvd25yZXYueG1sRE9NawIx&#10;EL0L/Q9hCt40q4j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7jwPIMMAAADcAAAADwAA&#10;AAAAAAAAAAAAAAAHAgAAZHJzL2Rvd25yZXYueG1sUEsFBgAAAAADAAMAtwAAAPcCAAAAAA==&#10;">
                        <v:stroke endarrow="block"/>
                      </v:shape>
                      <v:shape id="Text Box 518" o:spid="_x0000_s1426"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rsidR="005A423E" w:rsidRDefault="005A423E" w:rsidP="00EC79D3">
                              <w:r>
                                <w:t>P3</w:t>
                              </w:r>
                            </w:p>
                          </w:txbxContent>
                        </v:textbox>
                      </v:shape>
                      <v:shape id="Text Box 519" o:spid="_x0000_s1427"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" filled="f" stroked="f">
                        <v:textbox>
                          <w:txbxContent>
                            <w:p w:rsidR="005A423E" w:rsidRDefault="005A423E" w:rsidP="00EC79D3">
                              <w:r>
                                <w:t>P4</w:t>
                              </w:r>
                            </w:p>
                          </w:txbxContent>
                        </v:textbox>
                      </v:shape>
                    </v:group>
                  </v:group>
                  <v:group id="Group 520" o:spid="_x0000_s1428" style="position:absolute;left:6363;top:3983;width:1647;height:1955"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group id="Group 521" o:spid="_x0000_s1429"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AutoShape 522" o:spid="_x0000_s1430"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">
                        <v:stroke endarrow="block"/>
                      </v:shape>
                      <v:shape id="AutoShape 523" o:spid="_x0000_s1431"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">
                        <v:stroke endarrow="block"/>
                      </v:shape>
                      <v:shape id="Text Box 524" o:spid="_x0000_s1432"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rsidR="005A423E" w:rsidRDefault="005A423E" w:rsidP="00EC79D3">
                              <w:r>
                                <w:t>P3</w:t>
                              </w:r>
                            </w:p>
                          </w:txbxContent>
                        </v:textbox>
                      </v:shape>
                      <v:shape id="Text Box 525" o:spid="_x0000_s1433"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rsidR="005A423E" w:rsidRDefault="005A423E" w:rsidP="00EC79D3">
                              <w:r>
                                <w:t>P4</w:t>
                              </w:r>
                            </w:p>
                          </w:txbxContent>
                        </v:textbox>
                      </v:shape>
                    </v:group>
                    <v:group id="Group 526" o:spid="_x0000_s1434"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AutoShape 527" o:spid="_x0000_s1435"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">
                        <v:stroke endarrow="block"/>
                      </v:shape>
                      <v:shape id="AutoShape 528" o:spid="_x0000_s1436"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">
                        <v:stroke endarrow="block"/>
                      </v:shape>
                      <v:shape id="Text Box 529" o:spid="_x0000_s1437"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rsidR="005A423E" w:rsidRDefault="005A423E" w:rsidP="00EC79D3">
                              <w:r>
                                <w:t>P3</w:t>
                              </w:r>
                            </w:p>
                          </w:txbxContent>
                        </v:textbox>
                      </v:shape>
                      <v:shape id="Text Box 530" o:spid="_x0000_s1438"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rsidR="005A423E" w:rsidRDefault="005A423E" w:rsidP="00EC79D3">
                              <w:r>
                                <w:t>P4</w:t>
                              </w:r>
                            </w:p>
                          </w:txbxContent>
                        </v:textbox>
                      </v:shape>
                    </v:group>
                    <v:group id="Group 531" o:spid="_x0000_s1439"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AutoShape 532" o:spid="_x0000_s1440"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">
                        <v:stroke endarrow="block"/>
                      </v:shape>
                      <v:shape id="AutoShape 533" o:spid="_x0000_s1441"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">
                        <v:stroke endarrow="block"/>
                      </v:shape>
                      <v:shape id="Text Box 534" o:spid="_x0000_s1442"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rsidR="005A423E" w:rsidRDefault="005A423E" w:rsidP="00EC79D3">
                              <w:r>
                                <w:t>P3</w:t>
                              </w:r>
                            </w:p>
                          </w:txbxContent>
                        </v:textbox>
                      </v:shape>
                      <v:shape id="Text Box 535" o:spid="_x0000_s1443"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rsidR="005A423E" w:rsidRDefault="005A423E" w:rsidP="00EC79D3">
                              <w:r>
                                <w:t>P4</w:t>
                              </w:r>
                            </w:p>
                          </w:txbxContent>
                        </v:textbox>
                      </v:shape>
                    </v:group>
                    <v:group id="Group 536" o:spid="_x0000_s1444"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AutoShape 537" o:spid="_x0000_s1445"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">
                        <v:stroke endarrow="block"/>
                      </v:shape>
                      <v:shape id="AutoShape 538" o:spid="_x0000_s1446"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">
                        <v:stroke endarrow="block"/>
                      </v:shape>
                      <v:shape id="Text Box 539" o:spid="_x0000_s1447"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" filled="f" stroked="f">
                        <v:textbox>
                          <w:txbxContent>
                            <w:p w:rsidR="005A423E" w:rsidRDefault="005A423E" w:rsidP="00EC79D3">
                              <w:r>
                                <w:t>P3</w:t>
                              </w:r>
                            </w:p>
                          </w:txbxContent>
                        </v:textbox>
                      </v:shape>
                      <v:shape id="Text Box 540" o:spid="_x0000_s1448"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" filled="f" stroked="f">
                        <v:textbox>
                          <w:txbxContent>
                            <w:p w:rsidR="005A423E" w:rsidRDefault="005A423E" w:rsidP="00EC79D3">
                              <w:r>
                                <w:t>P4</w:t>
                              </w:r>
                            </w:p>
                          </w:txbxContent>
                        </v:textbox>
                      </v:shape>
                    </v:group>
                  </v:group>
                </v:group>
                <w10:anchorlock/>
              </v:group>
            </w:pict>
          </mc:Fallback>
        </mc:AlternateContent>
      </w:r>
    </w:p>
    <w:p w:rsidR="00EC79D3" w:rsidRDefault="00EC79D3" w:rsidP="00BB6B3A">
      <w:r>
        <w:t>I.e. in each tile p4 varies along the horizontal axis and p3 along the vertical axis. From tile to tile in the horizontal direction, p2 varies and from tile to tile in the vertical direction, p1 varies. An example is shown below.</w:t>
      </w:r>
    </w:p>
    <w:p w:rsidR="00EC79D3" w:rsidRDefault="00E71119" w:rsidP="00BB6B3A">
      <w:r>
        <w:rPr>
          <w:noProof/>
          <w:lang w:eastAsia="en-GB"/>
        </w:rPr>
        <w:lastRenderedPageBreak/>
        <w:drawing>
          <wp:inline distT="0" distB="0" distL="0" distR="0">
            <wp:extent cx="5118100" cy="3752850"/>
            <wp:effectExtent l="0" t="0" r="0" b="0"/>
            <wp:docPr id="69" name="Picture 69" descr="4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4D_dat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18100" cy="3752850"/>
                    </a:xfrm>
                    <a:prstGeom prst="rect">
                      <a:avLst/>
                    </a:prstGeom>
                    <a:noFill/>
                    <a:ln>
                      <a:noFill/>
                    </a:ln>
                  </pic:spPr>
                </pic:pic>
              </a:graphicData>
            </a:graphic>
          </wp:inline>
        </w:drawing>
      </w:r>
    </w:p>
    <w:p w:rsidR="001804B3" w:rsidRDefault="001804B3" w:rsidP="00BB6B3A">
      <w:r>
        <w:t>Visulisation of a 4D data set in paraview</w:t>
      </w:r>
    </w:p>
    <w:p w:rsidR="00A4433D" w:rsidRDefault="00E71119" w:rsidP="00BB6B3A">
      <w:r>
        <w:rPr>
          <w:noProof/>
          <w:lang w:eastAsia="en-GB"/>
        </w:rPr>
        <w:drawing>
          <wp:inline distT="0" distB="0" distL="0" distR="0">
            <wp:extent cx="5137150" cy="3771900"/>
            <wp:effectExtent l="0" t="0" r="0" b="0"/>
            <wp:docPr id="70" name="Picture 70" descr="4D_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4D_data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37150" cy="3771900"/>
                    </a:xfrm>
                    <a:prstGeom prst="rect">
                      <a:avLst/>
                    </a:prstGeom>
                    <a:noFill/>
                    <a:ln>
                      <a:noFill/>
                    </a:ln>
                  </pic:spPr>
                </pic:pic>
              </a:graphicData>
            </a:graphic>
          </wp:inline>
        </w:drawing>
      </w:r>
    </w:p>
    <w:p w:rsidR="001804B3" w:rsidRDefault="001804B3" w:rsidP="001804B3">
      <w:r>
        <w:t>Visulisation of a 4D data set (3D view) in paraview</w:t>
      </w:r>
    </w:p>
    <w:p w:rsidR="005A423E" w:rsidRDefault="005A423E" w:rsidP="001804B3"/>
    <w:p w:rsidR="006521F4" w:rsidRPr="005A423E" w:rsidRDefault="006521F4" w:rsidP="005A423E">
      <w:pPr>
        <w:pStyle w:val="Heading2"/>
        <w:rPr>
          <w:lang w:val="en-US"/>
        </w:rPr>
      </w:pPr>
      <w:r w:rsidRPr="005A423E">
        <w:rPr>
          <w:lang w:val="en-US"/>
        </w:rPr>
        <w:lastRenderedPageBreak/>
        <w:t xml:space="preserve"> Calculate the impulse response of a filter function</w:t>
      </w:r>
    </w:p>
    <w:p w:rsidR="005A423E" w:rsidRPr="005A423E" w:rsidRDefault="005A423E" w:rsidP="005A423E">
      <w:pPr>
        <w:pStyle w:val="NoSpacing"/>
        <w:rPr>
          <w:lang w:val="en-US"/>
        </w:rPr>
      </w:pPr>
      <w:r w:rsidRPr="005A423E">
        <w:rPr>
          <w:lang w:val="en-US"/>
        </w:rPr>
        <w:t>Read a filter function in the format:</w:t>
      </w:r>
    </w:p>
    <w:p w:rsidR="005A423E" w:rsidRPr="005A423E" w:rsidRDefault="005A423E" w:rsidP="005A423E">
      <w:pPr>
        <w:pStyle w:val="NoSpacing"/>
        <w:rPr>
          <w:lang w:val="en-US"/>
        </w:rPr>
      </w:pPr>
      <w:r w:rsidRPr="005A423E">
        <w:rPr>
          <w:lang w:val="en-US"/>
        </w:rPr>
        <w:t>w normalisation constant (real)</w:t>
      </w:r>
    </w:p>
    <w:p w:rsidR="005A423E" w:rsidRPr="005A423E" w:rsidRDefault="005A423E" w:rsidP="005A423E">
      <w:pPr>
        <w:pStyle w:val="NoSpacing"/>
        <w:rPr>
          <w:lang w:val="en-US"/>
        </w:rPr>
      </w:pPr>
      <w:r w:rsidRPr="005A423E">
        <w:rPr>
          <w:lang w:val="en-US"/>
        </w:rPr>
        <w:t>numerator order (integer)</w:t>
      </w:r>
    </w:p>
    <w:p w:rsidR="005A423E" w:rsidRPr="005A423E" w:rsidRDefault="005A423E" w:rsidP="005A423E">
      <w:pPr>
        <w:pStyle w:val="NoSpacing"/>
        <w:rPr>
          <w:lang w:val="en-US"/>
        </w:rPr>
      </w:pPr>
      <w:r w:rsidRPr="005A423E">
        <w:rPr>
          <w:lang w:val="en-US"/>
        </w:rPr>
        <w:t>numerator coefficients (numerator_order+1 * real)</w:t>
      </w:r>
    </w:p>
    <w:p w:rsidR="005A423E" w:rsidRPr="005A423E" w:rsidRDefault="005A423E" w:rsidP="005A423E">
      <w:pPr>
        <w:pStyle w:val="NoSpacing"/>
        <w:rPr>
          <w:lang w:val="en-US"/>
        </w:rPr>
      </w:pPr>
      <w:r w:rsidRPr="005A423E">
        <w:rPr>
          <w:lang w:val="en-US"/>
        </w:rPr>
        <w:t>denominator order (integer)</w:t>
      </w:r>
    </w:p>
    <w:p w:rsidR="005A423E" w:rsidRPr="005A423E" w:rsidRDefault="005A423E" w:rsidP="005A423E">
      <w:pPr>
        <w:pStyle w:val="NoSpacing"/>
        <w:rPr>
          <w:lang w:val="en-US"/>
        </w:rPr>
      </w:pPr>
      <w:r w:rsidRPr="005A423E">
        <w:rPr>
          <w:lang w:val="en-US"/>
        </w:rPr>
        <w:t>denominator coefficients (denominator_order+1 * real)</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A timestep and maximum time are requested.</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 xml:space="preserve">The impulse response of this filter function is calculated by firstly applying </w:t>
      </w:r>
    </w:p>
    <w:p w:rsidR="005A423E" w:rsidRPr="005A423E" w:rsidRDefault="005A423E" w:rsidP="005A423E">
      <w:pPr>
        <w:pStyle w:val="NoSpacing"/>
        <w:rPr>
          <w:lang w:val="en-US"/>
        </w:rPr>
      </w:pPr>
      <w:r w:rsidRPr="005A423E">
        <w:rPr>
          <w:lang w:val="en-US"/>
        </w:rPr>
        <w:t>a bilinear transform to calculate the Z domain filter function and subsequently</w:t>
      </w:r>
    </w:p>
    <w:p w:rsidR="006521F4" w:rsidRPr="005A423E" w:rsidRDefault="005A423E" w:rsidP="005A423E">
      <w:pPr>
        <w:pStyle w:val="NoSpacing"/>
        <w:rPr>
          <w:lang w:val="en-US"/>
        </w:rPr>
      </w:pPr>
      <w:r w:rsidRPr="005A423E">
        <w:rPr>
          <w:lang w:val="en-US"/>
        </w:rPr>
        <w:t>calculating the impulse response of the z domain filter function.</w:t>
      </w:r>
    </w:p>
    <w:p w:rsidR="006521F4" w:rsidRDefault="006521F4" w:rsidP="006521F4">
      <w:pPr>
        <w:pStyle w:val="Heading2"/>
        <w:rPr>
          <w:lang w:val="en-US"/>
        </w:rPr>
      </w:pPr>
      <w:r>
        <w:rPr>
          <w:lang w:val="en-US"/>
        </w:rPr>
        <w:t xml:space="preserve">  S11 to VSWR</w:t>
      </w:r>
    </w:p>
    <w:p w:rsidR="005A423E" w:rsidRPr="005A423E" w:rsidRDefault="005A423E" w:rsidP="005A423E">
      <w:pPr>
        <w:pStyle w:val="NoSpacing"/>
        <w:rPr>
          <w:lang w:val="en-US"/>
        </w:rPr>
      </w:pPr>
      <w:r w:rsidRPr="005A423E">
        <w:rPr>
          <w:lang w:val="en-US"/>
        </w:rPr>
        <w:t xml:space="preserve">Complex frequency domain S11 data is read from a file </w:t>
      </w:r>
    </w:p>
    <w:p w:rsidR="005A423E" w:rsidRPr="005A423E" w:rsidRDefault="005A423E" w:rsidP="005A423E">
      <w:pPr>
        <w:pStyle w:val="NoSpacing"/>
        <w:rPr>
          <w:lang w:val="en-US"/>
        </w:rPr>
      </w:pPr>
      <w:r w:rsidRPr="005A423E">
        <w:rPr>
          <w:lang w:val="en-US"/>
        </w:rPr>
        <w:t>VSWR is then ca</w:t>
      </w:r>
      <w:r>
        <w:rPr>
          <w:lang w:val="en-US"/>
        </w:rPr>
        <w:t>lculated as (1+|S11|)/(1-|S11|)</w:t>
      </w:r>
    </w:p>
    <w:p w:rsidR="006521F4" w:rsidRPr="006521F4" w:rsidRDefault="005A423E" w:rsidP="005A423E">
      <w:pPr>
        <w:pStyle w:val="NoSpacing"/>
        <w:rPr>
          <w:lang w:val="en-US"/>
        </w:rPr>
      </w:pPr>
      <w:r w:rsidRPr="005A423E">
        <w:rPr>
          <w:lang w:val="en-US"/>
        </w:rPr>
        <w:t>The VSWR is then written to file.</w:t>
      </w:r>
    </w:p>
    <w:p w:rsidR="006521F4" w:rsidRDefault="006521F4" w:rsidP="006521F4">
      <w:pPr>
        <w:pStyle w:val="Heading2"/>
        <w:rPr>
          <w:lang w:val="en-US"/>
        </w:rPr>
      </w:pPr>
      <w:r>
        <w:rPr>
          <w:lang w:val="en-US"/>
        </w:rPr>
        <w:t xml:space="preserve"> </w:t>
      </w:r>
      <w:r w:rsidRPr="00FE5685">
        <w:rPr>
          <w:lang w:val="en-US"/>
        </w:rPr>
        <w:t>Convert Frequency Domain Volume Field Output to x y z Re{</w:t>
      </w:r>
      <w:r>
        <w:rPr>
          <w:lang w:val="en-US"/>
        </w:rPr>
        <w:t>field} Im{field} |field| format</w:t>
      </w:r>
    </w:p>
    <w:p w:rsidR="005A423E" w:rsidRPr="005A423E" w:rsidRDefault="005A423E" w:rsidP="005A423E">
      <w:pPr>
        <w:pStyle w:val="NoSpacing"/>
        <w:rPr>
          <w:lang w:val="en-US"/>
        </w:rPr>
      </w:pPr>
      <w:r w:rsidRPr="005A423E">
        <w:rPr>
          <w:lang w:val="en-US"/>
        </w:rPr>
        <w:t>Frequency domain volume field output is read.</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 xml:space="preserve">For each chosen volume the field output dataset (which is based on cell centre data) </w:t>
      </w:r>
    </w:p>
    <w:p w:rsidR="005A423E" w:rsidRPr="005A423E" w:rsidRDefault="005A423E" w:rsidP="005A423E">
      <w:pPr>
        <w:pStyle w:val="NoSpacing"/>
        <w:rPr>
          <w:lang w:val="en-US"/>
        </w:rPr>
      </w:pPr>
      <w:r w:rsidRPr="005A423E">
        <w:rPr>
          <w:lang w:val="en-US"/>
        </w:rPr>
        <w:t>the field data from each cell in the volume is written out to a text based file in the format:</w:t>
      </w:r>
    </w:p>
    <w:p w:rsidR="005A423E" w:rsidRPr="005A423E" w:rsidRDefault="005A423E" w:rsidP="005A423E">
      <w:pPr>
        <w:pStyle w:val="NoSpacing"/>
        <w:rPr>
          <w:lang w:val="en-US"/>
        </w:rPr>
      </w:pPr>
      <w:r w:rsidRPr="005A423E">
        <w:rPr>
          <w:lang w:val="en-US"/>
        </w:rPr>
        <w:t xml:space="preserve"> x   y   z   Re{field}  Im{field}   |field|</w:t>
      </w:r>
    </w:p>
    <w:p w:rsidR="005A423E" w:rsidRPr="005A423E" w:rsidRDefault="005A423E" w:rsidP="005A423E">
      <w:pPr>
        <w:pStyle w:val="NoSpacing"/>
        <w:rPr>
          <w:lang w:val="en-US"/>
        </w:rPr>
      </w:pPr>
      <w:r w:rsidRPr="005A423E">
        <w:rPr>
          <w:lang w:val="en-US"/>
        </w:rPr>
        <w:t xml:space="preserve"> </w:t>
      </w:r>
    </w:p>
    <w:p w:rsidR="006521F4" w:rsidRPr="006521F4" w:rsidRDefault="005A423E" w:rsidP="005A423E">
      <w:pPr>
        <w:pStyle w:val="NoSpacing"/>
        <w:rPr>
          <w:lang w:val="en-US"/>
        </w:rPr>
      </w:pPr>
      <w:r w:rsidRPr="005A423E">
        <w:rPr>
          <w:lang w:val="en-US"/>
        </w:rPr>
        <w:t>where x  y  z are the coordinates of the centre of the cell.</w:t>
      </w:r>
    </w:p>
    <w:p w:rsidR="006521F4" w:rsidRDefault="006521F4" w:rsidP="006521F4">
      <w:pPr>
        <w:pStyle w:val="Heading2"/>
        <w:rPr>
          <w:lang w:val="en-US"/>
        </w:rPr>
      </w:pPr>
      <w:r>
        <w:rPr>
          <w:lang w:val="en-US"/>
        </w:rPr>
        <w:t xml:space="preserve"> </w:t>
      </w:r>
      <w:r w:rsidRPr="00FE5685">
        <w:rPr>
          <w:lang w:val="en-US"/>
        </w:rPr>
        <w:t>Calculate spa</w:t>
      </w:r>
      <w:r w:rsidR="009E5E62">
        <w:rPr>
          <w:lang w:val="en-US"/>
        </w:rPr>
        <w:t>tial covariance</w:t>
      </w:r>
      <w:r w:rsidRPr="00FE5685">
        <w:rPr>
          <w:lang w:val="en-US"/>
        </w:rPr>
        <w:t xml:space="preserve"> </w:t>
      </w:r>
      <w:r>
        <w:rPr>
          <w:lang w:val="en-US"/>
        </w:rPr>
        <w:t>for 1D and 2D complex data sets</w:t>
      </w:r>
    </w:p>
    <w:p w:rsidR="005A423E" w:rsidRPr="005A423E" w:rsidRDefault="005A423E" w:rsidP="005A423E">
      <w:pPr>
        <w:pStyle w:val="NoSpacing"/>
        <w:rPr>
          <w:lang w:val="en-US"/>
        </w:rPr>
      </w:pPr>
      <w:r>
        <w:rPr>
          <w:lang w:val="en-US"/>
        </w:rPr>
        <w:t>T</w:t>
      </w:r>
      <w:r w:rsidRPr="005A423E">
        <w:rPr>
          <w:lang w:val="en-US"/>
        </w:rPr>
        <w:t>his process calculates the covariance for an ensemble of 1D and 2D complex data sets (a 1D dataset here is a 2D dataset with only one sample in the second direction).</w:t>
      </w:r>
    </w:p>
    <w:p w:rsidR="005A423E" w:rsidRPr="005A423E" w:rsidRDefault="005A423E" w:rsidP="005A423E">
      <w:pPr>
        <w:pStyle w:val="NoSpacing"/>
        <w:rPr>
          <w:lang w:val="en-US"/>
        </w:rPr>
      </w:pPr>
      <w:r w:rsidRPr="005A423E">
        <w:rPr>
          <w:lang w:val="en-US"/>
        </w:rPr>
        <w:t>The process reads a datafile which contains the input complex dataset. The columns may be in an arbitrary order however there should be data columns for x, y, Re{f(x,y)}, Im{f(x,y)}</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The output of the process is a 4D dataset (for 2D input dataset) with the format:</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x1  y1  x2  y2  Re{C(x1,y1,x2,y2)}  Im{C(x1,y1,x2,y2)} |C(x1,y1,x2,y2)|</w:t>
      </w:r>
    </w:p>
    <w:p w:rsidR="005A423E" w:rsidRPr="005A423E" w:rsidRDefault="005A423E" w:rsidP="005A423E">
      <w:pPr>
        <w:pStyle w:val="NoSpacing"/>
        <w:rPr>
          <w:lang w:val="en-US"/>
        </w:rPr>
      </w:pPr>
    </w:p>
    <w:p w:rsidR="005A423E" w:rsidRDefault="005A423E" w:rsidP="005A423E">
      <w:pPr>
        <w:pStyle w:val="NoSpacing"/>
        <w:rPr>
          <w:lang w:val="en-US"/>
        </w:rPr>
      </w:pPr>
      <w:r w:rsidRPr="005A423E">
        <w:rPr>
          <w:lang w:val="en-US"/>
        </w:rPr>
        <w:t xml:space="preserve">where </w:t>
      </w:r>
    </w:p>
    <w:p w:rsidR="005C5B32" w:rsidRDefault="005C5B32" w:rsidP="005A423E">
      <w:pPr>
        <w:pStyle w:val="NoSpacing"/>
        <w:rPr>
          <w:lang w:val="en-US"/>
        </w:rPr>
      </w:pPr>
    </w:p>
    <w:p w:rsidR="005C5B32" w:rsidRPr="005A423E" w:rsidRDefault="005C5B32" w:rsidP="005A423E">
      <w:pPr>
        <w:pStyle w:val="NoSpacing"/>
        <w:rPr>
          <w:lang w:val="en-US"/>
        </w:rPr>
      </w:pPr>
      <m:oMathPara>
        <m:oMath>
          <m:r>
            <w:rPr>
              <w:rFonts w:ascii="Cambria Math" w:hAnsi="Cambria Math"/>
              <w:lang w:val="en-US"/>
            </w:rPr>
            <m:t>C</m:t>
          </m:r>
          <m:d>
            <m:dPr>
              <m:ctrlPr>
                <w:rPr>
                  <w:rFonts w:ascii="Cambria Math" w:hAnsi="Cambria Math"/>
                  <w:i/>
                  <w:lang w:val="en-US"/>
                </w:rPr>
              </m:ctrlPr>
            </m:dPr>
            <m:e>
              <m:r>
                <m:rPr>
                  <m:sty m:val="p"/>
                </m:rPr>
                <w:rPr>
                  <w:rFonts w:ascii="Cambria Math" w:hAnsi="Cambria Math"/>
                  <w:lang w:val="en-US"/>
                </w:rPr>
                <m:t>x1,y1,x2,y2</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ns</m:t>
              </m:r>
            </m:sub>
            <m:sup/>
            <m:e>
              <m:r>
                <m:rPr>
                  <m:sty m:val="p"/>
                </m:rPr>
                <w:rPr>
                  <w:rFonts w:ascii="Cambria Math" w:hAnsi="Cambria Math"/>
                  <w:lang w:val="en-US"/>
                </w:rPr>
                <m:t>(</m:t>
              </m:r>
              <m:r>
                <m:rPr>
                  <m:sty m:val="p"/>
                </m:rPr>
                <w:rPr>
                  <w:rFonts w:ascii="Cambria Math" w:hAnsi="Cambria Math"/>
                  <w:lang w:val="en-US"/>
                </w:rPr>
                <m:t>f(x1,y1)-&lt;f(</m:t>
              </m:r>
              <m:r>
                <m:rPr>
                  <m:sty m:val="p"/>
                </m:rPr>
                <w:rPr>
                  <w:rFonts w:ascii="Cambria Math" w:hAnsi="Cambria Math"/>
                  <w:lang w:val="en-US"/>
                </w:rPr>
                <m:t>x1,y1)&gt;)</m:t>
              </m:r>
              <m:sSup>
                <m:sSupPr>
                  <m:ctrlPr>
                    <w:rPr>
                      <w:rFonts w:ascii="Cambria Math" w:hAnsi="Cambria Math"/>
                      <w:lang w:val="en-US"/>
                    </w:rPr>
                  </m:ctrlPr>
                </m:sSupPr>
                <m:e>
                  <m:r>
                    <m:rPr>
                      <m:sty m:val="p"/>
                    </m:rPr>
                    <w:rPr>
                      <w:rFonts w:ascii="Cambria Math" w:hAnsi="Cambria Math"/>
                      <w:lang w:val="en-US"/>
                    </w:rPr>
                    <m:t>( f(x2,y2)-&lt;f(x2,y2)&gt; )</m:t>
                  </m:r>
                </m:e>
                <m:sup>
                  <m:r>
                    <w:rPr>
                      <w:rFonts w:ascii="Cambria Math" w:hAnsi="Cambria Math"/>
                      <w:lang w:val="en-US"/>
                    </w:rPr>
                    <m:t>*</m:t>
                  </m:r>
                </m:sup>
              </m:sSup>
            </m:e>
          </m:nary>
        </m:oMath>
      </m:oMathPara>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C(x1,y1,x2,y2)=sum(n_ensemble) ( (f(x1,y1)-&lt;f(x1,y1)&gt;)( f(x2,y2)-&lt;f(x2,y2)&gt; )*  )/ns</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 xml:space="preserve">where * denotes the complex conjugate and </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ns=n_ensemble if we assume a known zero mean OR</w:t>
      </w:r>
    </w:p>
    <w:p w:rsidR="005A423E" w:rsidRPr="005A423E" w:rsidRDefault="005A423E" w:rsidP="005A423E">
      <w:pPr>
        <w:pStyle w:val="NoSpacing"/>
        <w:rPr>
          <w:lang w:val="en-US"/>
        </w:rPr>
      </w:pPr>
      <w:r w:rsidRPr="005A423E">
        <w:rPr>
          <w:lang w:val="en-US"/>
        </w:rPr>
        <w:t>ns=n_ensemble-1 if we use the sample mean</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lastRenderedPageBreak/>
        <w:t>and &lt;f(xi,yj)&gt; is the mean value of f(xi,yj) over the ensemble of data at point xi,yj</w:t>
      </w:r>
    </w:p>
    <w:p w:rsidR="005C5B32" w:rsidRPr="005A423E" w:rsidRDefault="005C5B32" w:rsidP="005C5B32">
      <w:pPr>
        <w:pStyle w:val="NoSpacing"/>
        <w:rPr>
          <w:lang w:val="en-US"/>
        </w:rPr>
      </w:pPr>
      <m:oMathPara>
        <m:oMath>
          <m:r>
            <m:rPr>
              <m:sty m:val="p"/>
            </m:rPr>
            <w:rPr>
              <w:rFonts w:ascii="Cambria Math" w:hAnsi="Cambria Math"/>
              <w:lang w:val="en-US"/>
            </w:rPr>
            <m:t>&lt;f(</m:t>
          </m:r>
          <m:r>
            <m:rPr>
              <m:sty m:val="p"/>
            </m:rPr>
            <w:rPr>
              <w:rFonts w:ascii="Cambria Math" w:hAnsi="Cambria Math"/>
              <w:lang w:val="en-US"/>
            </w:rPr>
            <m:t>xi,yi</m:t>
          </m:r>
          <m:r>
            <m:rPr>
              <m:sty m:val="p"/>
            </m:rPr>
            <w:rPr>
              <w:rFonts w:ascii="Cambria Math" w:hAnsi="Cambria Math"/>
              <w:lang w:val="en-US"/>
            </w:rPr>
            <m:t>)&gt;</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n_ensemble</m:t>
              </m:r>
            </m:den>
          </m:f>
          <m:nary>
            <m:naryPr>
              <m:chr m:val="∑"/>
              <m:limLoc m:val="undOvr"/>
              <m:supHide m:val="1"/>
              <m:ctrlPr>
                <w:rPr>
                  <w:rFonts w:ascii="Cambria Math" w:hAnsi="Cambria Math"/>
                  <w:i/>
                  <w:lang w:val="en-US"/>
                </w:rPr>
              </m:ctrlPr>
            </m:naryPr>
            <m:sub>
              <m:r>
                <w:rPr>
                  <w:rFonts w:ascii="Cambria Math" w:hAnsi="Cambria Math"/>
                  <w:lang w:val="en-US"/>
                </w:rPr>
                <m:t>n_ensemble</m:t>
              </m:r>
            </m:sub>
            <m:sup/>
            <m:e>
              <m:r>
                <m:rPr>
                  <m:sty m:val="p"/>
                </m:rPr>
                <w:rPr>
                  <w:rFonts w:ascii="Cambria Math" w:hAnsi="Cambria Math"/>
                  <w:lang w:val="en-US"/>
                </w:rPr>
                <m:t>f(xi,yi</m:t>
              </m:r>
              <m:r>
                <m:rPr>
                  <m:sty m:val="p"/>
                </m:rPr>
                <w:rPr>
                  <w:rFonts w:ascii="Cambria Math" w:hAnsi="Cambria Math"/>
                  <w:lang w:val="en-US"/>
                </w:rPr>
                <m:t>)</m:t>
              </m:r>
            </m:e>
          </m:nary>
        </m:oMath>
      </m:oMathPara>
    </w:p>
    <w:p w:rsidR="005A423E" w:rsidRDefault="005A423E" w:rsidP="005A423E">
      <w:pPr>
        <w:pStyle w:val="NoSpacing"/>
        <w:rPr>
          <w:lang w:val="en-US"/>
        </w:rPr>
      </w:pPr>
    </w:p>
    <w:p w:rsidR="009E5E62" w:rsidRPr="005A423E" w:rsidRDefault="009E5E62" w:rsidP="005A423E">
      <w:pPr>
        <w:pStyle w:val="NoSpacing"/>
        <w:rPr>
          <w:lang w:val="en-US"/>
        </w:rPr>
      </w:pPr>
      <w:r>
        <w:rPr>
          <w:lang w:val="en-US"/>
        </w:rPr>
        <w:t>Spatial covariance functions may be plotted using the nd visualization process.</w:t>
      </w:r>
    </w:p>
    <w:p w:rsidR="006521F4" w:rsidRDefault="006521F4" w:rsidP="006521F4">
      <w:pPr>
        <w:pStyle w:val="Heading2"/>
        <w:rPr>
          <w:lang w:val="en-US"/>
        </w:rPr>
      </w:pPr>
      <w:r w:rsidRPr="00FE5685">
        <w:rPr>
          <w:lang w:val="en-US"/>
        </w:rPr>
        <w:t>Calculate and propagate Wigner function from c</w:t>
      </w:r>
      <w:r>
        <w:rPr>
          <w:lang w:val="en-US"/>
        </w:rPr>
        <w:t>omplex spatial correlation data</w:t>
      </w:r>
    </w:p>
    <w:p w:rsidR="005A423E" w:rsidRPr="005A423E" w:rsidRDefault="005A423E" w:rsidP="005A423E">
      <w:pPr>
        <w:pStyle w:val="NoSpacing"/>
        <w:rPr>
          <w:lang w:val="en-US"/>
        </w:rPr>
      </w:pPr>
      <w:r>
        <w:rPr>
          <w:lang w:val="en-US"/>
        </w:rPr>
        <w:t>(</w:t>
      </w:r>
      <w:r w:rsidRPr="005A423E">
        <w:rPr>
          <w:lang w:val="en-US"/>
        </w:rPr>
        <w:t>Reference required</w:t>
      </w:r>
      <w:r>
        <w:rPr>
          <w:lang w:val="en-US"/>
        </w:rPr>
        <w:t>)</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Read covariance data (from process calculate</w:t>
      </w:r>
      <w:r>
        <w:rPr>
          <w:lang w:val="en-US"/>
        </w:rPr>
        <w:t xml:space="preserve"> spatial covariance)</w:t>
      </w:r>
    </w:p>
    <w:p w:rsidR="005A423E" w:rsidRPr="005A423E" w:rsidRDefault="005A423E" w:rsidP="005A423E">
      <w:pPr>
        <w:pStyle w:val="NoSpacing"/>
        <w:rPr>
          <w:lang w:val="en-US"/>
        </w:rPr>
      </w:pPr>
      <w:r w:rsidRPr="005A423E">
        <w:rPr>
          <w:lang w:val="en-US"/>
        </w:rPr>
        <w:t>Enter the number of samples in p r</w:t>
      </w:r>
      <w:r>
        <w:rPr>
          <w:lang w:val="en-US"/>
        </w:rPr>
        <w:t xml:space="preserve">equired (the spectral variable </w:t>
      </w:r>
    </w:p>
    <w:p w:rsidR="005A423E" w:rsidRPr="005A423E" w:rsidRDefault="005A423E" w:rsidP="005A423E">
      <w:pPr>
        <w:pStyle w:val="NoSpacing"/>
        <w:rPr>
          <w:lang w:val="en-US"/>
        </w:rPr>
      </w:pPr>
      <w:r>
        <w:rPr>
          <w:lang w:val="en-US"/>
        </w:rPr>
        <w:t>Enter the frequency</w:t>
      </w:r>
    </w:p>
    <w:p w:rsidR="005A423E" w:rsidRPr="005A423E" w:rsidRDefault="005A423E" w:rsidP="005A423E">
      <w:pPr>
        <w:pStyle w:val="NoSpacing"/>
        <w:rPr>
          <w:lang w:val="en-US"/>
        </w:rPr>
      </w:pPr>
      <w:r w:rsidRPr="005A423E">
        <w:rPr>
          <w:lang w:val="en-US"/>
        </w:rPr>
        <w:t>Enter the maximum value of p required (range of p is from -pmax to pmax) pm</w:t>
      </w:r>
      <w:r>
        <w:rPr>
          <w:lang w:val="en-US"/>
        </w:rPr>
        <w:t>ax&lt;=1 excludes evanescent waves</w:t>
      </w:r>
    </w:p>
    <w:p w:rsidR="005A423E" w:rsidRPr="005A423E" w:rsidRDefault="005A423E" w:rsidP="005A423E">
      <w:pPr>
        <w:pStyle w:val="NoSpacing"/>
        <w:rPr>
          <w:lang w:val="en-US"/>
        </w:rPr>
      </w:pPr>
      <w:r w:rsidRPr="005A423E">
        <w:rPr>
          <w:lang w:val="en-US"/>
        </w:rPr>
        <w:t>E</w:t>
      </w:r>
      <w:r>
        <w:rPr>
          <w:lang w:val="en-US"/>
        </w:rPr>
        <w:t>nter the z propagation distance</w:t>
      </w:r>
    </w:p>
    <w:p w:rsidR="005A423E" w:rsidRPr="005A423E" w:rsidRDefault="005A423E" w:rsidP="005A423E">
      <w:pPr>
        <w:pStyle w:val="NoSpacing"/>
        <w:rPr>
          <w:lang w:val="en-US"/>
        </w:rPr>
      </w:pPr>
      <w:r>
        <w:rPr>
          <w:lang w:val="en-US"/>
        </w:rPr>
        <w:t>Respond as to whether</w:t>
      </w:r>
      <w:r w:rsidRPr="005A423E">
        <w:rPr>
          <w:lang w:val="en-US"/>
        </w:rPr>
        <w:t xml:space="preserve"> you want to</w:t>
      </w:r>
      <w:r>
        <w:rPr>
          <w:lang w:val="en-US"/>
        </w:rPr>
        <w:t xml:space="preserve"> propagate the evanescent field or set it to zero</w:t>
      </w:r>
    </w:p>
    <w:p w:rsidR="005A423E" w:rsidRPr="005A423E" w:rsidRDefault="005A423E" w:rsidP="005A423E">
      <w:pPr>
        <w:pStyle w:val="NoSpacing"/>
        <w:rPr>
          <w:lang w:val="en-US"/>
        </w:rPr>
      </w:pPr>
      <w:r w:rsidRPr="005A423E">
        <w:rPr>
          <w:lang w:val="en-US"/>
        </w:rPr>
        <w:t>Calculate t</w:t>
      </w:r>
      <w:r>
        <w:rPr>
          <w:lang w:val="en-US"/>
        </w:rPr>
        <w:t>he Wigner distribution function</w:t>
      </w:r>
    </w:p>
    <w:p w:rsidR="005A423E" w:rsidRPr="005A423E" w:rsidRDefault="005A423E" w:rsidP="005A423E">
      <w:pPr>
        <w:pStyle w:val="NoSpacing"/>
        <w:rPr>
          <w:lang w:val="en-US"/>
        </w:rPr>
      </w:pPr>
      <w:r w:rsidRPr="005A423E">
        <w:rPr>
          <w:lang w:val="en-US"/>
        </w:rPr>
        <w:t>Wr</w:t>
      </w:r>
      <w:r>
        <w:rPr>
          <w:lang w:val="en-US"/>
        </w:rPr>
        <w:t>ite the Wigner function to file</w:t>
      </w:r>
    </w:p>
    <w:p w:rsidR="005A423E" w:rsidRPr="005A423E" w:rsidRDefault="005A423E" w:rsidP="005A423E">
      <w:pPr>
        <w:pStyle w:val="NoSpacing"/>
        <w:rPr>
          <w:lang w:val="en-US"/>
        </w:rPr>
      </w:pPr>
      <w:r w:rsidRPr="005A423E">
        <w:rPr>
          <w:lang w:val="en-US"/>
        </w:rPr>
        <w:t>Propagate the Wigner function a distance z us</w:t>
      </w:r>
      <w:r>
        <w:rPr>
          <w:lang w:val="en-US"/>
        </w:rPr>
        <w:t>ing the Frobenius Perron method</w:t>
      </w:r>
    </w:p>
    <w:p w:rsidR="005A423E" w:rsidRPr="005A423E" w:rsidRDefault="005A423E" w:rsidP="005A423E">
      <w:pPr>
        <w:pStyle w:val="NoSpacing"/>
        <w:rPr>
          <w:lang w:val="en-US"/>
        </w:rPr>
      </w:pPr>
      <w:r w:rsidRPr="005A423E">
        <w:rPr>
          <w:lang w:val="en-US"/>
        </w:rPr>
        <w:t>Write the pro</w:t>
      </w:r>
      <w:r>
        <w:rPr>
          <w:lang w:val="en-US"/>
        </w:rPr>
        <w:t>pagated Wigner function to file</w:t>
      </w:r>
    </w:p>
    <w:p w:rsidR="005A423E" w:rsidRPr="005A423E" w:rsidRDefault="005A423E" w:rsidP="005A423E">
      <w:pPr>
        <w:pStyle w:val="NoSpacing"/>
        <w:rPr>
          <w:lang w:val="en-US"/>
        </w:rPr>
      </w:pPr>
      <w:r w:rsidRPr="005A423E">
        <w:rPr>
          <w:lang w:val="en-US"/>
        </w:rPr>
        <w:t>Evaluate the covariance function from the propagat</w:t>
      </w:r>
      <w:r>
        <w:rPr>
          <w:lang w:val="en-US"/>
        </w:rPr>
        <w:t>ed Wigner distribution function</w:t>
      </w:r>
    </w:p>
    <w:p w:rsidR="006521F4" w:rsidRDefault="005A423E" w:rsidP="005A423E">
      <w:pPr>
        <w:pStyle w:val="NoSpacing"/>
        <w:rPr>
          <w:lang w:val="en-US"/>
        </w:rPr>
      </w:pPr>
      <w:r w:rsidRPr="005A423E">
        <w:rPr>
          <w:lang w:val="en-US"/>
        </w:rPr>
        <w:t>Write the propagated covariance function to file</w:t>
      </w:r>
    </w:p>
    <w:p w:rsidR="009E5E62" w:rsidRDefault="009E5E62" w:rsidP="005A423E">
      <w:pPr>
        <w:pStyle w:val="NoSpacing"/>
        <w:rPr>
          <w:lang w:val="en-US"/>
        </w:rPr>
      </w:pPr>
    </w:p>
    <w:p w:rsidR="009E5E62" w:rsidRPr="005A423E" w:rsidRDefault="009E5E62" w:rsidP="009E5E62">
      <w:pPr>
        <w:pStyle w:val="NoSpacing"/>
        <w:rPr>
          <w:lang w:val="en-US"/>
        </w:rPr>
      </w:pPr>
      <w:r>
        <w:rPr>
          <w:lang w:val="en-US"/>
        </w:rPr>
        <w:t>Spatial covariance</w:t>
      </w:r>
      <w:r>
        <w:rPr>
          <w:lang w:val="en-US"/>
        </w:rPr>
        <w:t xml:space="preserve"> and Wigner</w:t>
      </w:r>
      <w:bookmarkStart w:id="119" w:name="_GoBack"/>
      <w:bookmarkEnd w:id="119"/>
      <w:r>
        <w:rPr>
          <w:lang w:val="en-US"/>
        </w:rPr>
        <w:t xml:space="preserve"> functions may be plotted using the nd visualization process.</w:t>
      </w:r>
    </w:p>
    <w:p w:rsidR="009E5E62" w:rsidRPr="006521F4" w:rsidRDefault="009E5E62" w:rsidP="005A423E">
      <w:pPr>
        <w:pStyle w:val="NoSpacing"/>
        <w:rPr>
          <w:lang w:val="en-US"/>
        </w:rPr>
      </w:pPr>
    </w:p>
    <w:p w:rsidR="006521F4" w:rsidRDefault="006521F4" w:rsidP="006521F4">
      <w:pPr>
        <w:pStyle w:val="Heading2"/>
        <w:rPr>
          <w:lang w:val="en-US"/>
        </w:rPr>
      </w:pPr>
      <w:r>
        <w:rPr>
          <w:lang w:val="en-US"/>
        </w:rPr>
        <w:t xml:space="preserve">  Sum Time Domain Data</w:t>
      </w:r>
    </w:p>
    <w:p w:rsidR="005A423E" w:rsidRPr="005C5B32" w:rsidRDefault="005A423E" w:rsidP="005A423E">
      <w:pPr>
        <w:pStyle w:val="NoSpacing"/>
        <w:rPr>
          <w:lang w:val="en-US"/>
        </w:rPr>
      </w:pPr>
      <w:r w:rsidRPr="005A423E">
        <w:rPr>
          <w:lang w:val="en-US"/>
        </w:rPr>
        <w:t>Read a number of time domain data files</w:t>
      </w:r>
      <w:r w:rsidR="005C5B32">
        <w:rPr>
          <w:lang w:val="en-US"/>
        </w:rPr>
        <w:t>, f</w:t>
      </w:r>
      <w:r w:rsidR="005C5B32">
        <w:rPr>
          <w:vertAlign w:val="subscript"/>
          <w:lang w:val="en-US"/>
        </w:rPr>
        <w:t>n</w:t>
      </w:r>
      <w:r w:rsidR="005C5B32">
        <w:rPr>
          <w:lang w:val="en-US"/>
        </w:rPr>
        <w:t>,</w:t>
      </w:r>
      <w:r w:rsidRPr="005A423E">
        <w:rPr>
          <w:lang w:val="en-US"/>
        </w:rPr>
        <w:t xml:space="preserve"> and sum the time domain data with specified weighting factors</w:t>
      </w:r>
      <w:r w:rsidR="005C5B32">
        <w:rPr>
          <w:lang w:val="en-US"/>
        </w:rPr>
        <w:t>, w</w:t>
      </w:r>
      <w:r w:rsidR="005C5B32">
        <w:rPr>
          <w:vertAlign w:val="subscript"/>
          <w:lang w:val="en-US"/>
        </w:rPr>
        <w:t>n</w:t>
      </w:r>
      <w:r w:rsidR="005C5B32">
        <w:rPr>
          <w:lang w:val="en-US"/>
        </w:rPr>
        <w:t>.</w:t>
      </w:r>
    </w:p>
    <w:p w:rsidR="005A423E" w:rsidRDefault="005A423E" w:rsidP="005A423E">
      <w:pPr>
        <w:pStyle w:val="NoSpacing"/>
        <w:rPr>
          <w:lang w:val="en-US"/>
        </w:rPr>
      </w:pPr>
    </w:p>
    <w:p w:rsidR="005C5B32" w:rsidRPr="005A423E" w:rsidRDefault="005C5B32" w:rsidP="005A423E">
      <w:pPr>
        <w:pStyle w:val="NoSpacing"/>
        <w:rPr>
          <w:lang w:val="en-US"/>
        </w:rPr>
      </w:pPr>
      <m:oMathPara>
        <m:oMath>
          <m:r>
            <w:rPr>
              <w:rFonts w:ascii="Cambria Math" w:hAnsi="Cambria Math"/>
              <w:lang w:val="en-US"/>
            </w:rPr>
            <m:t>Result=</m:t>
          </m:r>
          <m:nary>
            <m:naryPr>
              <m:chr m:val="∑"/>
              <m:limLoc m:val="undOvr"/>
              <m:supHide m:val="1"/>
              <m:ctrlPr>
                <w:rPr>
                  <w:rFonts w:ascii="Cambria Math" w:hAnsi="Cambria Math"/>
                  <w:i/>
                  <w:lang w:val="en-US"/>
                </w:rPr>
              </m:ctrlPr>
            </m:naryPr>
            <m:sub>
              <m:r>
                <w:rPr>
                  <w:rFonts w:ascii="Cambria Math" w:hAnsi="Cambria Math"/>
                  <w:lang w:val="en-US"/>
                </w:rPr>
                <m:t>1..N</m:t>
              </m:r>
            </m:sub>
            <m:sup/>
            <m:e>
              <m:r>
                <w:rPr>
                  <w:rFonts w:ascii="Cambria Math" w:hAnsi="Cambria Math"/>
                  <w:lang w:val="en-US"/>
                </w:rPr>
                <m:t>fn×</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nary>
        </m:oMath>
      </m:oMathPara>
    </w:p>
    <w:p w:rsidR="006521F4" w:rsidRPr="006521F4" w:rsidRDefault="006521F4" w:rsidP="005A423E">
      <w:pPr>
        <w:pStyle w:val="NoSpacing"/>
        <w:rPr>
          <w:lang w:val="en-US"/>
        </w:rPr>
      </w:pPr>
    </w:p>
    <w:p w:rsidR="006521F4" w:rsidRDefault="006521F4" w:rsidP="006521F4">
      <w:pPr>
        <w:pStyle w:val="Heading2"/>
        <w:rPr>
          <w:lang w:val="en-US"/>
        </w:rPr>
      </w:pPr>
      <w:r>
        <w:rPr>
          <w:lang w:val="en-US"/>
        </w:rPr>
        <w:t xml:space="preserve"> </w:t>
      </w:r>
      <w:r w:rsidRPr="00FE5685">
        <w:rPr>
          <w:lang w:val="en-US"/>
        </w:rPr>
        <w:t>Square root Sum of squares/RMS calcul</w:t>
      </w:r>
      <w:r>
        <w:rPr>
          <w:lang w:val="en-US"/>
        </w:rPr>
        <w:t>ation for Frequency Domain Data</w:t>
      </w:r>
    </w:p>
    <w:p w:rsidR="005A423E" w:rsidRPr="005A423E" w:rsidRDefault="005A423E" w:rsidP="005A423E">
      <w:pPr>
        <w:pStyle w:val="NoSpacing"/>
        <w:rPr>
          <w:lang w:val="en-US"/>
        </w:rPr>
      </w:pPr>
      <w:r w:rsidRPr="005A423E">
        <w:rPr>
          <w:lang w:val="en-US"/>
        </w:rPr>
        <w:t>calculate the square root of the sum of squares or RMS value of a set of complex frequency domain datasets</w:t>
      </w:r>
    </w:p>
    <w:p w:rsidR="005A423E" w:rsidRPr="005A423E" w:rsidRDefault="005A423E" w:rsidP="005A423E">
      <w:pPr>
        <w:pStyle w:val="NoSpacing"/>
        <w:rPr>
          <w:lang w:val="en-US"/>
        </w:rPr>
      </w:pPr>
    </w:p>
    <w:p w:rsidR="006521F4" w:rsidRPr="006521F4" w:rsidRDefault="005A423E" w:rsidP="005A423E">
      <w:pPr>
        <w:pStyle w:val="NoSpacing"/>
        <w:rPr>
          <w:lang w:val="en-US"/>
        </w:rPr>
      </w:pPr>
      <w:r w:rsidRPr="005A423E">
        <w:rPr>
          <w:lang w:val="en-US"/>
        </w:rPr>
        <w:t>The user should enter the nmumber of frequency domain datasets to combine and t</w:t>
      </w:r>
      <w:r>
        <w:rPr>
          <w:lang w:val="en-US"/>
        </w:rPr>
        <w:t xml:space="preserve">he filenames for each of the </w:t>
      </w:r>
      <w:r w:rsidRPr="005A423E">
        <w:rPr>
          <w:lang w:val="en-US"/>
        </w:rPr>
        <w:t>datasets. The frequencies for each of the datasets must be the same.</w:t>
      </w:r>
    </w:p>
    <w:p w:rsidR="006521F4" w:rsidRDefault="006521F4" w:rsidP="006521F4">
      <w:pPr>
        <w:pStyle w:val="Heading2"/>
        <w:rPr>
          <w:lang w:val="en-US"/>
        </w:rPr>
      </w:pPr>
      <w:r>
        <w:rPr>
          <w:lang w:val="en-US"/>
        </w:rPr>
        <w:t xml:space="preserve"> </w:t>
      </w:r>
      <w:r w:rsidRPr="00FE5685">
        <w:rPr>
          <w:lang w:val="en-US"/>
        </w:rPr>
        <w:t>R</w:t>
      </w:r>
      <w:r>
        <w:rPr>
          <w:lang w:val="en-US"/>
        </w:rPr>
        <w:t>eciprocal Frequency Domain Data</w:t>
      </w:r>
    </w:p>
    <w:p w:rsidR="006521F4" w:rsidRPr="006521F4" w:rsidRDefault="005A423E" w:rsidP="005A423E">
      <w:pPr>
        <w:pStyle w:val="NoSpacing"/>
        <w:rPr>
          <w:lang w:val="en-US"/>
        </w:rPr>
      </w:pPr>
      <w:r w:rsidRPr="005A423E">
        <w:rPr>
          <w:lang w:val="en-US"/>
        </w:rPr>
        <w:t>Calculate Result=1/fn where fn is a complex frequency domain quantity</w:t>
      </w:r>
    </w:p>
    <w:p w:rsidR="006521F4" w:rsidRDefault="006521F4" w:rsidP="006521F4">
      <w:pPr>
        <w:pStyle w:val="Heading2"/>
        <w:rPr>
          <w:lang w:val="en-US"/>
        </w:rPr>
      </w:pPr>
      <w:r>
        <w:rPr>
          <w:lang w:val="en-US"/>
        </w:rPr>
        <w:t xml:space="preserve"> Time-frequency analysis</w:t>
      </w:r>
    </w:p>
    <w:p w:rsidR="005A423E" w:rsidRPr="005A423E" w:rsidRDefault="005A423E" w:rsidP="005A423E">
      <w:pPr>
        <w:pStyle w:val="NoSpacing"/>
        <w:rPr>
          <w:lang w:val="en-US"/>
        </w:rPr>
      </w:pPr>
      <w:r w:rsidRPr="005A423E">
        <w:rPr>
          <w:lang w:val="en-US"/>
        </w:rPr>
        <w:t>Time-frequency analysis i.e. perform a short time FFT on a windowed version of the input time sequence,</w:t>
      </w:r>
      <w:r>
        <w:rPr>
          <w:lang w:val="en-US"/>
        </w:rPr>
        <w:t xml:space="preserve"> </w:t>
      </w:r>
      <w:r w:rsidRPr="005A423E">
        <w:rPr>
          <w:lang w:val="en-US"/>
        </w:rPr>
        <w:t>allowing the window to move through the input time domain data</w:t>
      </w:r>
    </w:p>
    <w:p w:rsidR="005A423E" w:rsidRDefault="005A423E" w:rsidP="005A423E">
      <w:pPr>
        <w:pStyle w:val="NoSpacing"/>
        <w:rPr>
          <w:lang w:val="en-US"/>
        </w:rPr>
      </w:pPr>
      <w:r>
        <w:rPr>
          <w:lang w:val="en-US"/>
        </w:rPr>
        <w:t xml:space="preserve">   </w:t>
      </w:r>
    </w:p>
    <w:p w:rsidR="005A423E" w:rsidRPr="005A423E" w:rsidRDefault="005A423E" w:rsidP="005A423E">
      <w:pPr>
        <w:pStyle w:val="NoSpacing"/>
        <w:rPr>
          <w:lang w:val="en-US"/>
        </w:rPr>
      </w:pPr>
      <w:r w:rsidRPr="005A423E">
        <w:rPr>
          <w:lang w:val="en-US"/>
        </w:rPr>
        <w:lastRenderedPageBreak/>
        <w:t>Note that this process operates on simple data files with no header data i.e. it could come from measurement or wherever...</w:t>
      </w:r>
    </w:p>
    <w:p w:rsid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The input format is assumed to be two column data:</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 xml:space="preserve">  time    value</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 xml:space="preserve"> GGI_TLM output files will require format conversion before using this process i.e. </w:t>
      </w:r>
      <w:r>
        <w:rPr>
          <w:lang w:val="en-US"/>
        </w:rPr>
        <w:t>post processing process number 37:</w:t>
      </w:r>
      <w:r w:rsidRPr="005A423E">
        <w:rPr>
          <w:lang w:val="en-US"/>
        </w:rPr>
        <w:t xml:space="preserve"> Re-format data file</w:t>
      </w:r>
    </w:p>
    <w:p w:rsidR="005A423E" w:rsidRPr="005A423E" w:rsidRDefault="005A423E" w:rsidP="005A423E">
      <w:pPr>
        <w:pStyle w:val="NoSpacing"/>
        <w:rPr>
          <w:lang w:val="en-US"/>
        </w:rPr>
      </w:pPr>
    </w:p>
    <w:p w:rsidR="005A423E" w:rsidRDefault="005A423E" w:rsidP="005A423E">
      <w:pPr>
        <w:pStyle w:val="NoSpacing"/>
        <w:rPr>
          <w:lang w:val="en-US"/>
        </w:rPr>
      </w:pPr>
      <w:r w:rsidRPr="005A423E">
        <w:rPr>
          <w:lang w:val="en-US"/>
        </w:rPr>
        <w:t xml:space="preserve">  The user is asked to enter the width of</w:t>
      </w:r>
      <w:r>
        <w:rPr>
          <w:lang w:val="en-US"/>
        </w:rPr>
        <w:t xml:space="preserve"> the time window (in timesteps) </w:t>
      </w:r>
      <w:r w:rsidRPr="005A423E">
        <w:rPr>
          <w:lang w:val="en-US"/>
        </w:rPr>
        <w:t>and then enter the number of time windows to analyse</w:t>
      </w:r>
      <w:r>
        <w:rPr>
          <w:lang w:val="en-US"/>
        </w:rPr>
        <w:t xml:space="preserve"> in the time-frequency analysis.</w:t>
      </w:r>
      <w:r w:rsidRPr="005A423E">
        <w:rPr>
          <w:lang w:val="en-US"/>
        </w:rPr>
        <w:t xml:space="preserve"> The frequency range for the output should then be specified and the number of frequency samples in this range. </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 xml:space="preserve">The time-frequency analysis results are output in to a file in the </w:t>
      </w:r>
      <w:r>
        <w:rPr>
          <w:lang w:val="en-US"/>
        </w:rPr>
        <w:t xml:space="preserve">three column </w:t>
      </w:r>
      <w:r w:rsidRPr="005A423E">
        <w:rPr>
          <w:lang w:val="en-US"/>
        </w:rPr>
        <w:t>format:</w:t>
      </w:r>
    </w:p>
    <w:p w:rsidR="005A423E" w:rsidRPr="005A423E" w:rsidRDefault="005A423E" w:rsidP="005A423E">
      <w:pPr>
        <w:pStyle w:val="NoSpacing"/>
        <w:rPr>
          <w:lang w:val="en-US"/>
        </w:rPr>
      </w:pPr>
      <w:r w:rsidRPr="005A423E">
        <w:rPr>
          <w:lang w:val="en-US"/>
        </w:rPr>
        <w:t xml:space="preserve">  </w:t>
      </w:r>
    </w:p>
    <w:p w:rsidR="006521F4" w:rsidRPr="006521F4" w:rsidRDefault="005A423E" w:rsidP="005A423E">
      <w:pPr>
        <w:pStyle w:val="NoSpacing"/>
        <w:rPr>
          <w:lang w:val="en-US"/>
        </w:rPr>
      </w:pPr>
      <w:r w:rsidRPr="005A423E">
        <w:rPr>
          <w:lang w:val="en-US"/>
        </w:rPr>
        <w:t xml:space="preserve">  frequency   time  magnitude  (or frequency   time  20log10(magnitude) if dB output has been requested)</w:t>
      </w:r>
    </w:p>
    <w:p w:rsidR="006521F4" w:rsidRDefault="006521F4" w:rsidP="006521F4">
      <w:pPr>
        <w:pStyle w:val="Heading2"/>
        <w:rPr>
          <w:lang w:val="en-US"/>
        </w:rPr>
      </w:pPr>
      <w:r>
        <w:rPr>
          <w:lang w:val="en-US"/>
        </w:rPr>
        <w:t xml:space="preserve"> Statistical tools</w:t>
      </w:r>
    </w:p>
    <w:p w:rsidR="005A423E" w:rsidRPr="005A423E" w:rsidRDefault="005A423E" w:rsidP="005A423E">
      <w:pPr>
        <w:pStyle w:val="NoSpacing"/>
        <w:rPr>
          <w:lang w:val="en-US"/>
        </w:rPr>
      </w:pPr>
      <w:r w:rsidRPr="005A423E">
        <w:rPr>
          <w:lang w:val="en-US"/>
        </w:rPr>
        <w:t>Read a set of data samples from a file. The data samples may be transfmored if required as follows:</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Convert from dB to field amplitude</w:t>
      </w:r>
    </w:p>
    <w:p w:rsidR="005A423E" w:rsidRPr="005A423E" w:rsidRDefault="005A423E" w:rsidP="005A423E">
      <w:pPr>
        <w:pStyle w:val="NoSpacing"/>
        <w:rPr>
          <w:lang w:val="en-US"/>
        </w:rPr>
      </w:pPr>
      <w:r w:rsidRPr="005A423E">
        <w:rPr>
          <w:lang w:val="en-US"/>
        </w:rPr>
        <w:t>Convert from field amplitude to dB</w:t>
      </w:r>
    </w:p>
    <w:p w:rsidR="005A423E" w:rsidRPr="005A423E" w:rsidRDefault="005A423E" w:rsidP="005A423E">
      <w:pPr>
        <w:pStyle w:val="NoSpacing"/>
        <w:rPr>
          <w:lang w:val="en-US"/>
        </w:rPr>
      </w:pPr>
      <w:r w:rsidRPr="005A423E">
        <w:rPr>
          <w:lang w:val="en-US"/>
        </w:rPr>
        <w:t>Convert from field to field magnitude</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The distribution of the sample data is then calculated by putting the data into a</w:t>
      </w:r>
    </w:p>
    <w:p w:rsidR="005A423E" w:rsidRPr="005A423E" w:rsidRDefault="005A423E" w:rsidP="005A423E">
      <w:pPr>
        <w:pStyle w:val="NoSpacing"/>
        <w:rPr>
          <w:lang w:val="en-US"/>
        </w:rPr>
      </w:pPr>
      <w:r w:rsidRPr="005A423E">
        <w:rPr>
          <w:lang w:val="en-US"/>
        </w:rPr>
        <w:t xml:space="preserve">specified number of sample bins. </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The probability density function and the cumulative density function of the data are written to file.</w:t>
      </w:r>
    </w:p>
    <w:p w:rsidR="005A423E" w:rsidRPr="005A423E" w:rsidRDefault="005A423E" w:rsidP="005A423E">
      <w:pPr>
        <w:pStyle w:val="NoSpacing"/>
        <w:rPr>
          <w:lang w:val="en-US"/>
        </w:rPr>
      </w:pPr>
    </w:p>
    <w:p w:rsidR="006521F4" w:rsidRPr="006521F4" w:rsidRDefault="005A423E" w:rsidP="005A423E">
      <w:pPr>
        <w:pStyle w:val="NoSpacing"/>
        <w:rPr>
          <w:lang w:val="en-US"/>
        </w:rPr>
      </w:pPr>
      <w:r w:rsidRPr="005A423E">
        <w:rPr>
          <w:lang w:val="en-US"/>
        </w:rPr>
        <w:t>The mean and variance of the data are also calculated</w:t>
      </w:r>
    </w:p>
    <w:p w:rsidR="006521F4" w:rsidRDefault="006521F4" w:rsidP="006521F4">
      <w:pPr>
        <w:pStyle w:val="Heading2"/>
        <w:rPr>
          <w:lang w:val="en-US"/>
        </w:rPr>
      </w:pPr>
      <w:r>
        <w:rPr>
          <w:lang w:val="en-US"/>
        </w:rPr>
        <w:t xml:space="preserve"> </w:t>
      </w:r>
      <w:r w:rsidRPr="00FE5685">
        <w:rPr>
          <w:lang w:val="en-US"/>
        </w:rPr>
        <w:t>Create Poynting Vector o</w:t>
      </w:r>
      <w:r>
        <w:rPr>
          <w:lang w:val="en-US"/>
        </w:rPr>
        <w:t>r real/ imag E or H vector plot</w:t>
      </w:r>
    </w:p>
    <w:p w:rsidR="006521F4" w:rsidRPr="006521F4" w:rsidRDefault="005A423E" w:rsidP="005A423E">
      <w:pPr>
        <w:pStyle w:val="NoSpacing"/>
        <w:rPr>
          <w:lang w:val="en-US"/>
        </w:rPr>
      </w:pPr>
      <w:r w:rsidRPr="005A423E">
        <w:rPr>
          <w:lang w:val="en-US"/>
        </w:rPr>
        <w:t xml:space="preserve">Read frequency domain vector E and H fields and calculate the Poynting vector P=ExH* </w:t>
      </w:r>
      <w:r>
        <w:rPr>
          <w:lang w:val="en-US"/>
        </w:rPr>
        <w:t>t</w:t>
      </w:r>
      <w:r w:rsidRPr="005A423E">
        <w:rPr>
          <w:lang w:val="en-US"/>
        </w:rPr>
        <w:t xml:space="preserve">hen plot average </w:t>
      </w:r>
      <w:r>
        <w:rPr>
          <w:lang w:val="en-US"/>
        </w:rPr>
        <w:t>power flow or Reactive power or r</w:t>
      </w:r>
      <w:r w:rsidRPr="005A423E">
        <w:rPr>
          <w:lang w:val="en-US"/>
        </w:rPr>
        <w:t>eal and imaginary E and H field vectors may also be plotted</w:t>
      </w:r>
    </w:p>
    <w:p w:rsidR="006521F4" w:rsidRDefault="006521F4" w:rsidP="006521F4">
      <w:pPr>
        <w:pStyle w:val="Heading2"/>
        <w:rPr>
          <w:lang w:val="en-US"/>
        </w:rPr>
      </w:pPr>
      <w:r>
        <w:rPr>
          <w:lang w:val="en-US"/>
        </w:rPr>
        <w:t xml:space="preserve"> Multiply Time Domain Data</w:t>
      </w:r>
    </w:p>
    <w:p w:rsidR="005A423E" w:rsidRDefault="005A423E" w:rsidP="005A423E">
      <w:pPr>
        <w:pStyle w:val="NoSpacing"/>
        <w:rPr>
          <w:lang w:val="en-US"/>
        </w:rPr>
      </w:pPr>
      <w:r w:rsidRPr="005A423E">
        <w:rPr>
          <w:lang w:val="en-US"/>
        </w:rPr>
        <w:t>Read a number</w:t>
      </w:r>
      <w:r w:rsidR="005C5B32">
        <w:rPr>
          <w:lang w:val="en-US"/>
        </w:rPr>
        <w:t>, N,</w:t>
      </w:r>
      <w:r w:rsidRPr="005A423E">
        <w:rPr>
          <w:lang w:val="en-US"/>
        </w:rPr>
        <w:t xml:space="preserve"> of time domain data files</w:t>
      </w:r>
      <w:r w:rsidR="005C5B32">
        <w:rPr>
          <w:lang w:val="en-US"/>
        </w:rPr>
        <w:t>, f</w:t>
      </w:r>
      <w:r w:rsidR="005C5B32">
        <w:rPr>
          <w:vertAlign w:val="subscript"/>
          <w:lang w:val="en-US"/>
        </w:rPr>
        <w:t>n</w:t>
      </w:r>
      <w:r w:rsidRPr="005A423E">
        <w:rPr>
          <w:lang w:val="en-US"/>
        </w:rPr>
        <w:t xml:space="preserve"> and multiply the time domain data with specified weighting factors</w:t>
      </w:r>
      <w:r w:rsidR="005C5B32">
        <w:rPr>
          <w:lang w:val="en-US"/>
        </w:rPr>
        <w:t>, Wn</w:t>
      </w:r>
    </w:p>
    <w:p w:rsidR="004C5068" w:rsidRDefault="004C5068" w:rsidP="005A423E">
      <w:pPr>
        <w:pStyle w:val="NoSpacing"/>
        <w:rPr>
          <w:lang w:val="en-US"/>
        </w:rPr>
      </w:pPr>
    </w:p>
    <w:p w:rsidR="005A423E" w:rsidRPr="005A423E" w:rsidRDefault="004C5068" w:rsidP="005A423E">
      <w:pPr>
        <w:pStyle w:val="NoSpacing"/>
        <w:rPr>
          <w:lang w:val="en-US"/>
        </w:rPr>
      </w:pPr>
      <m:oMathPara>
        <m:oMath>
          <m:r>
            <w:rPr>
              <w:rFonts w:ascii="Cambria Math" w:hAnsi="Cambria Math"/>
              <w:lang w:val="en-US"/>
            </w:rPr>
            <m:t>Result=</m:t>
          </m:r>
          <m:nary>
            <m:naryPr>
              <m:chr m:val="∏"/>
              <m:limLoc m:val="undOvr"/>
              <m:supHide m:val="1"/>
              <m:ctrlPr>
                <w:rPr>
                  <w:rFonts w:ascii="Cambria Math" w:hAnsi="Cambria Math"/>
                  <w:i/>
                  <w:lang w:val="en-US"/>
                </w:rPr>
              </m:ctrlPr>
            </m:naryPr>
            <m:sub>
              <m:r>
                <w:rPr>
                  <w:rFonts w:ascii="Cambria Math" w:hAnsi="Cambria Math"/>
                  <w:lang w:val="en-US"/>
                </w:rPr>
                <m:t>1..N</m:t>
              </m:r>
            </m:sub>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nary>
        </m:oMath>
      </m:oMathPara>
    </w:p>
    <w:p w:rsidR="006521F4" w:rsidRPr="006521F4" w:rsidRDefault="005A423E" w:rsidP="005A423E">
      <w:pPr>
        <w:pStyle w:val="NoSpacing"/>
        <w:rPr>
          <w:lang w:val="en-US"/>
        </w:rPr>
      </w:pPr>
      <w:r w:rsidRPr="005A423E">
        <w:rPr>
          <w:lang w:val="en-US"/>
        </w:rPr>
        <w:t xml:space="preserve">   </w:t>
      </w:r>
    </w:p>
    <w:p w:rsidR="006521F4" w:rsidRDefault="006521F4" w:rsidP="006521F4">
      <w:pPr>
        <w:pStyle w:val="Heading2"/>
        <w:rPr>
          <w:lang w:val="en-US"/>
        </w:rPr>
      </w:pPr>
      <w:r>
        <w:rPr>
          <w:lang w:val="en-US"/>
        </w:rPr>
        <w:t xml:space="preserve"> </w:t>
      </w:r>
      <w:r w:rsidRPr="00FE5685">
        <w:rPr>
          <w:lang w:val="en-US"/>
        </w:rPr>
        <w:t xml:space="preserve">Create Time Domain Force Vector </w:t>
      </w:r>
      <w:r>
        <w:rPr>
          <w:lang w:val="en-US"/>
        </w:rPr>
        <w:t>Animation in conducting volumes</w:t>
      </w:r>
    </w:p>
    <w:p w:rsidR="005A423E" w:rsidRPr="005A423E" w:rsidRDefault="005A423E" w:rsidP="005A423E">
      <w:pPr>
        <w:pStyle w:val="NoSpacing"/>
        <w:rPr>
          <w:lang w:val="en-US"/>
        </w:rPr>
      </w:pPr>
      <w:r w:rsidRPr="005A423E">
        <w:rPr>
          <w:lang w:val="en-US"/>
        </w:rPr>
        <w:t xml:space="preserve">Read time domain output over volumes and create a vector animation of forces on conductors from the data </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lastRenderedPageBreak/>
        <w:t>All components of Electric and Magnetic field are specified in a volume from time domain volume output data.</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The elect</w:t>
      </w:r>
      <w:r>
        <w:rPr>
          <w:lang w:val="en-US"/>
        </w:rPr>
        <w:t>rical conductivity is specified and the reduced_c factor used in the simulation (set to 1.0 in reduced_c has not been used).</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 xml:space="preserve">Calculate the force vector on this cell </w:t>
      </w:r>
    </w:p>
    <w:p w:rsidR="005A423E" w:rsidRPr="005A423E" w:rsidRDefault="005A423E" w:rsidP="005A423E">
      <w:pPr>
        <w:pStyle w:val="NoSpacing"/>
        <w:rPr>
          <w:lang w:val="en-US"/>
        </w:rPr>
      </w:pPr>
      <w:r w:rsidRPr="005A423E">
        <w:rPr>
          <w:lang w:val="en-US"/>
        </w:rPr>
        <w:t>Force per unit length is F=IxB=dA*sigma ExB= dA*sigma*mu0 ExH</w:t>
      </w:r>
    </w:p>
    <w:p w:rsidR="005A423E" w:rsidRPr="005A423E" w:rsidRDefault="005A423E" w:rsidP="005A423E">
      <w:pPr>
        <w:pStyle w:val="NoSpacing"/>
        <w:rPr>
          <w:lang w:val="en-US"/>
        </w:rPr>
      </w:pPr>
      <w:r w:rsidRPr="005A423E">
        <w:rPr>
          <w:lang w:val="en-US"/>
        </w:rPr>
        <w:t xml:space="preserve">then multiply by dl to give the </w:t>
      </w:r>
      <w:r w:rsidR="003A1557">
        <w:rPr>
          <w:lang w:val="en-US"/>
        </w:rPr>
        <w:t xml:space="preserve">total </w:t>
      </w:r>
      <w:r w:rsidRPr="005A423E">
        <w:rPr>
          <w:lang w:val="en-US"/>
        </w:rPr>
        <w:t>force on the cell</w:t>
      </w:r>
    </w:p>
    <w:p w:rsidR="005A423E" w:rsidRPr="005A423E" w:rsidRDefault="005A423E" w:rsidP="005A423E">
      <w:pPr>
        <w:pStyle w:val="NoSpacing"/>
        <w:rPr>
          <w:lang w:val="en-US"/>
        </w:rPr>
      </w:pPr>
    </w:p>
    <w:p w:rsidR="006521F4" w:rsidRDefault="005A423E" w:rsidP="005A423E">
      <w:pPr>
        <w:pStyle w:val="NoSpacing"/>
        <w:rPr>
          <w:lang w:val="en-US"/>
        </w:rPr>
      </w:pPr>
      <w:r w:rsidRPr="005A423E">
        <w:rPr>
          <w:lang w:val="en-US"/>
        </w:rPr>
        <w:t>A vector plot of magnetic force is then created where the force is measured in N</w:t>
      </w:r>
      <w:r w:rsidR="003A1557">
        <w:rPr>
          <w:lang w:val="en-US"/>
        </w:rPr>
        <w:t xml:space="preserve"> with one vector within each cell of the output volume. </w:t>
      </w:r>
    </w:p>
    <w:p w:rsidR="003A1557" w:rsidRPr="006521F4" w:rsidRDefault="003A1557" w:rsidP="005A423E">
      <w:pPr>
        <w:pStyle w:val="NoSpacing"/>
        <w:rPr>
          <w:lang w:val="en-US"/>
        </w:rPr>
      </w:pPr>
      <w:r>
        <w:rPr>
          <w:lang w:val="en-US"/>
        </w:rPr>
        <w:t>Note please use with caution when using reduced_c as this is little tested at the moment.</w:t>
      </w:r>
    </w:p>
    <w:p w:rsidR="006521F4" w:rsidRDefault="006521F4" w:rsidP="006521F4">
      <w:pPr>
        <w:pStyle w:val="Heading2"/>
        <w:rPr>
          <w:lang w:val="en-US"/>
        </w:rPr>
      </w:pPr>
      <w:r>
        <w:rPr>
          <w:lang w:val="en-US"/>
        </w:rPr>
        <w:t xml:space="preserve"> </w:t>
      </w:r>
      <w:r w:rsidRPr="00FE5685">
        <w:rPr>
          <w:lang w:val="en-US"/>
        </w:rPr>
        <w:t>Creat</w:t>
      </w:r>
      <w:r>
        <w:rPr>
          <w:lang w:val="en-US"/>
        </w:rPr>
        <w:t>e_surface_frequency_domain_plot</w:t>
      </w:r>
    </w:p>
    <w:p w:rsidR="006521F4" w:rsidRPr="006521F4" w:rsidRDefault="003A1557" w:rsidP="003A1557">
      <w:pPr>
        <w:pStyle w:val="NoSpacing"/>
        <w:rPr>
          <w:lang w:val="en-US"/>
        </w:rPr>
      </w:pPr>
      <w:r w:rsidRPr="003A1557">
        <w:rPr>
          <w:lang w:val="en-US"/>
        </w:rPr>
        <w:t>This process produces a surface plot which shows the magnitu</w:t>
      </w:r>
      <w:r>
        <w:rPr>
          <w:lang w:val="en-US"/>
        </w:rPr>
        <w:t xml:space="preserve">de of frequency domain data </w:t>
      </w:r>
      <w:r w:rsidRPr="003A1557">
        <w:rPr>
          <w:lang w:val="en-US"/>
        </w:rPr>
        <w:t>based on frequency_output_surface data</w:t>
      </w:r>
    </w:p>
    <w:p w:rsidR="006521F4" w:rsidRDefault="006521F4" w:rsidP="006521F4">
      <w:pPr>
        <w:pStyle w:val="Heading2"/>
        <w:rPr>
          <w:lang w:val="en-US"/>
        </w:rPr>
      </w:pPr>
      <w:r>
        <w:rPr>
          <w:lang w:val="en-US"/>
        </w:rPr>
        <w:t xml:space="preserve"> </w:t>
      </w:r>
      <w:r w:rsidRPr="00FE5685">
        <w:rPr>
          <w:lang w:val="en-US"/>
        </w:rPr>
        <w:t>Ca</w:t>
      </w:r>
      <w:r>
        <w:rPr>
          <w:lang w:val="en-US"/>
        </w:rPr>
        <w:t>lculate filter impulse response</w:t>
      </w:r>
    </w:p>
    <w:p w:rsidR="006521F4" w:rsidRPr="006521F4" w:rsidRDefault="003A1557" w:rsidP="003A1557">
      <w:pPr>
        <w:pStyle w:val="NoSpacing"/>
        <w:rPr>
          <w:lang w:val="en-US"/>
        </w:rPr>
      </w:pPr>
      <w:r w:rsidRPr="003A1557">
        <w:rPr>
          <w:lang w:val="en-US"/>
        </w:rPr>
        <w:t>As for 39. Calculate the impulse response of a filter function except the impulse response may be calculated</w:t>
      </w:r>
      <w:r>
        <w:rPr>
          <w:lang w:val="en-US"/>
        </w:rPr>
        <w:t xml:space="preserve"> </w:t>
      </w:r>
      <w:r w:rsidRPr="003A1557">
        <w:rPr>
          <w:lang w:val="en-US"/>
        </w:rPr>
        <w:t>for a material filter applied to a problem with a specifiend T</w:t>
      </w:r>
      <w:r>
        <w:rPr>
          <w:lang w:val="en-US"/>
        </w:rPr>
        <w:t xml:space="preserve">LM cell size (the timestep  is </w:t>
      </w:r>
      <w:r w:rsidRPr="003A1557">
        <w:rPr>
          <w:lang w:val="en-US"/>
        </w:rPr>
        <w:t>calculated from this</w:t>
      </w:r>
      <w:r>
        <w:rPr>
          <w:lang w:val="en-US"/>
        </w:rPr>
        <w:t>.</w:t>
      </w:r>
    </w:p>
    <w:p w:rsidR="006521F4" w:rsidRDefault="006521F4" w:rsidP="006521F4">
      <w:pPr>
        <w:pStyle w:val="Heading2"/>
        <w:rPr>
          <w:lang w:val="en-US"/>
        </w:rPr>
      </w:pPr>
      <w:r w:rsidRPr="00FE5685">
        <w:rPr>
          <w:lang w:val="en-US"/>
        </w:rPr>
        <w:t>Cr</w:t>
      </w:r>
      <w:r>
        <w:rPr>
          <w:lang w:val="en-US"/>
        </w:rPr>
        <w:t>eate filter function (LPF, HPF)</w:t>
      </w:r>
    </w:p>
    <w:p w:rsidR="003A1557" w:rsidRPr="003A1557" w:rsidRDefault="003A1557" w:rsidP="003A1557">
      <w:pPr>
        <w:pStyle w:val="NoSpacing"/>
        <w:rPr>
          <w:lang w:val="en-US"/>
        </w:rPr>
      </w:pPr>
      <w:r w:rsidRPr="003A1557">
        <w:rPr>
          <w:lang w:val="en-US"/>
        </w:rPr>
        <w:t>The process creates s domain filter functions for low pass or high pass butterworth filters of orders</w:t>
      </w:r>
    </w:p>
    <w:p w:rsidR="003A1557" w:rsidRPr="003A1557" w:rsidRDefault="003A1557" w:rsidP="003A1557">
      <w:pPr>
        <w:pStyle w:val="NoSpacing"/>
        <w:rPr>
          <w:lang w:val="en-US"/>
        </w:rPr>
      </w:pPr>
      <w:r w:rsidRPr="003A1557">
        <w:rPr>
          <w:lang w:val="en-US"/>
        </w:rPr>
        <w:t>between 1 and 9. Note that higher order filters may not lead to accurate tim</w:t>
      </w:r>
      <w:r>
        <w:rPr>
          <w:lang w:val="en-US"/>
        </w:rPr>
        <w:t xml:space="preserve">e domain filter implementations </w:t>
      </w:r>
      <w:r w:rsidRPr="003A1557">
        <w:rPr>
          <w:lang w:val="en-US"/>
        </w:rPr>
        <w:t>due to the specification as high order rational functions. These filte</w:t>
      </w:r>
      <w:r>
        <w:rPr>
          <w:lang w:val="en-US"/>
        </w:rPr>
        <w:t xml:space="preserve">rs are better implemented using </w:t>
      </w:r>
      <w:r w:rsidRPr="003A1557">
        <w:rPr>
          <w:lang w:val="en-US"/>
        </w:rPr>
        <w:t xml:space="preserve">cascaded lower order functions.  </w:t>
      </w:r>
    </w:p>
    <w:p w:rsidR="003A1557" w:rsidRPr="003A1557" w:rsidRDefault="003A1557" w:rsidP="003A1557">
      <w:pPr>
        <w:pStyle w:val="NoSpacing"/>
        <w:rPr>
          <w:lang w:val="en-US"/>
        </w:rPr>
      </w:pPr>
    </w:p>
    <w:p w:rsidR="003A1557" w:rsidRPr="003A1557" w:rsidRDefault="003A1557" w:rsidP="003A1557">
      <w:pPr>
        <w:pStyle w:val="NoSpacing"/>
        <w:rPr>
          <w:lang w:val="en-US"/>
        </w:rPr>
      </w:pPr>
      <w:r w:rsidRPr="003A1557">
        <w:rPr>
          <w:lang w:val="en-US"/>
        </w:rPr>
        <w:t>The filters are output in the standard frequency domain format. T</w:t>
      </w:r>
      <w:r>
        <w:rPr>
          <w:lang w:val="en-US"/>
        </w:rPr>
        <w:t xml:space="preserve">he cutoff frequency is used to </w:t>
      </w:r>
      <w:r w:rsidRPr="003A1557">
        <w:rPr>
          <w:lang w:val="en-US"/>
        </w:rPr>
        <w:t>set the normalisation constant and the filter coefficients are set for a 1 rad/second cutoff.</w:t>
      </w:r>
    </w:p>
    <w:p w:rsidR="003A1557" w:rsidRPr="003A1557" w:rsidRDefault="003A1557" w:rsidP="003A1557">
      <w:pPr>
        <w:pStyle w:val="NoSpacing"/>
        <w:rPr>
          <w:lang w:val="en-US"/>
        </w:rPr>
      </w:pPr>
    </w:p>
    <w:p w:rsidR="003A1557" w:rsidRPr="003A1557" w:rsidRDefault="003A1557" w:rsidP="003A1557">
      <w:pPr>
        <w:pStyle w:val="NoSpacing"/>
        <w:rPr>
          <w:lang w:val="en-US"/>
        </w:rPr>
      </w:pPr>
      <w:r w:rsidRPr="003A1557">
        <w:rPr>
          <w:lang w:val="en-US"/>
        </w:rPr>
        <w:t>The format is as follows:</w:t>
      </w:r>
    </w:p>
    <w:p w:rsidR="003A1557" w:rsidRPr="003A1557" w:rsidRDefault="003A1557" w:rsidP="003A1557">
      <w:pPr>
        <w:pStyle w:val="NoSpacing"/>
        <w:rPr>
          <w:lang w:val="en-US"/>
        </w:rPr>
      </w:pPr>
    </w:p>
    <w:p w:rsidR="003A1557" w:rsidRPr="003A1557" w:rsidRDefault="003A1557" w:rsidP="003A1557">
      <w:pPr>
        <w:pStyle w:val="NoSpacing"/>
        <w:rPr>
          <w:lang w:val="en-US"/>
        </w:rPr>
      </w:pPr>
      <w:r w:rsidRPr="003A1557">
        <w:rPr>
          <w:lang w:val="en-US"/>
        </w:rPr>
        <w:t>w normalisation constant (real)</w:t>
      </w:r>
    </w:p>
    <w:p w:rsidR="003A1557" w:rsidRPr="003A1557" w:rsidRDefault="003A1557" w:rsidP="003A1557">
      <w:pPr>
        <w:pStyle w:val="NoSpacing"/>
        <w:rPr>
          <w:lang w:val="en-US"/>
        </w:rPr>
      </w:pPr>
      <w:r w:rsidRPr="003A1557">
        <w:rPr>
          <w:lang w:val="en-US"/>
        </w:rPr>
        <w:t>numerator order (integer)</w:t>
      </w:r>
    </w:p>
    <w:p w:rsidR="003A1557" w:rsidRPr="003A1557" w:rsidRDefault="003A1557" w:rsidP="003A1557">
      <w:pPr>
        <w:pStyle w:val="NoSpacing"/>
        <w:rPr>
          <w:lang w:val="en-US"/>
        </w:rPr>
      </w:pPr>
      <w:r w:rsidRPr="003A1557">
        <w:rPr>
          <w:lang w:val="en-US"/>
        </w:rPr>
        <w:t>numerator coefficients (numerator_order+1 * real)</w:t>
      </w:r>
    </w:p>
    <w:p w:rsidR="003A1557" w:rsidRPr="003A1557" w:rsidRDefault="003A1557" w:rsidP="003A1557">
      <w:pPr>
        <w:pStyle w:val="NoSpacing"/>
        <w:rPr>
          <w:lang w:val="en-US"/>
        </w:rPr>
      </w:pPr>
      <w:r w:rsidRPr="003A1557">
        <w:rPr>
          <w:lang w:val="en-US"/>
        </w:rPr>
        <w:t>denominator order (integer)</w:t>
      </w:r>
    </w:p>
    <w:p w:rsidR="003A1557" w:rsidRPr="003A1557" w:rsidRDefault="003A1557" w:rsidP="003A1557">
      <w:pPr>
        <w:pStyle w:val="NoSpacing"/>
        <w:rPr>
          <w:lang w:val="en-US"/>
        </w:rPr>
      </w:pPr>
      <w:r w:rsidRPr="003A1557">
        <w:rPr>
          <w:lang w:val="en-US"/>
        </w:rPr>
        <w:t>denominator coefficients (denominator_order+1 * real)</w:t>
      </w:r>
    </w:p>
    <w:p w:rsidR="006521F4" w:rsidRPr="00FE5685" w:rsidRDefault="006521F4" w:rsidP="006521F4">
      <w:pPr>
        <w:pStyle w:val="Heading2"/>
        <w:rPr>
          <w:lang w:val="en-US"/>
        </w:rPr>
      </w:pPr>
      <w:r>
        <w:rPr>
          <w:lang w:val="en-US"/>
        </w:rPr>
        <w:t xml:space="preserve"> I</w:t>
      </w:r>
      <w:r w:rsidRPr="00FE5685">
        <w:rPr>
          <w:lang w:val="en-US"/>
        </w:rPr>
        <w:t>nterpolate function(s)</w:t>
      </w:r>
    </w:p>
    <w:p w:rsidR="003A1557" w:rsidRPr="003A1557" w:rsidRDefault="006521F4" w:rsidP="003A1557">
      <w:pPr>
        <w:pStyle w:val="NoSpacing"/>
      </w:pPr>
      <w:r w:rsidRPr="003A1557">
        <w:t xml:space="preserve">  </w:t>
      </w:r>
      <w:r w:rsidR="003A1557" w:rsidRPr="003A1557">
        <w:t>Read a data file with a set of x values x1 or alternatively set a uniform set of n_samples sampling points x1 from x1min to x1max.</w:t>
      </w:r>
    </w:p>
    <w:p w:rsidR="006521F4" w:rsidRPr="003A1557" w:rsidRDefault="003A1557" w:rsidP="003A1557">
      <w:pPr>
        <w:pStyle w:val="NoSpacing"/>
      </w:pPr>
      <w:r w:rsidRPr="003A1557">
        <w:t xml:space="preserve">  Read a second file with a set of real or complex function valu</w:t>
      </w:r>
      <w:r>
        <w:t xml:space="preserve">es f(x) at a set of x values x2 </w:t>
      </w:r>
      <w:r w:rsidRPr="003A1557">
        <w:t xml:space="preserve">interpolate the values f(x) to the set of </w:t>
      </w:r>
      <w:r>
        <w:t>samples</w:t>
      </w:r>
      <w:r w:rsidRPr="003A1557">
        <w:t xml:space="preserve"> x1</w:t>
      </w:r>
      <w:r>
        <w:t>.</w:t>
      </w:r>
    </w:p>
    <w:p w:rsidR="006521F4" w:rsidRDefault="006521F4" w:rsidP="006521F4">
      <w:pPr>
        <w:pStyle w:val="Heading2"/>
        <w:rPr>
          <w:lang w:val="en-US"/>
        </w:rPr>
      </w:pPr>
      <w:r w:rsidRPr="00FE5685">
        <w:rPr>
          <w:lang w:val="en-US"/>
        </w:rPr>
        <w:t>Subt</w:t>
      </w:r>
      <w:r>
        <w:rPr>
          <w:lang w:val="en-US"/>
        </w:rPr>
        <w:t>ract d.c. from Time Domain Data</w:t>
      </w:r>
    </w:p>
    <w:p w:rsidR="006521F4" w:rsidRPr="006521F4" w:rsidRDefault="003A1557" w:rsidP="003A1557">
      <w:pPr>
        <w:pStyle w:val="NoSpacing"/>
        <w:rPr>
          <w:lang w:val="en-US"/>
        </w:rPr>
      </w:pPr>
      <w:r w:rsidRPr="003A1557">
        <w:rPr>
          <w:lang w:val="en-US"/>
        </w:rPr>
        <w:t xml:space="preserve">Read a time domain dataset, calculate the d.c. value and write a time </w:t>
      </w:r>
      <w:r>
        <w:rPr>
          <w:lang w:val="en-US"/>
        </w:rPr>
        <w:t xml:space="preserve">domain output dataset with the </w:t>
      </w:r>
      <w:r w:rsidRPr="003A1557">
        <w:rPr>
          <w:lang w:val="en-US"/>
        </w:rPr>
        <w:t>d.c. value subtracted.</w:t>
      </w:r>
    </w:p>
    <w:p w:rsidR="006521F4" w:rsidRDefault="006521F4" w:rsidP="006521F4">
      <w:pPr>
        <w:pStyle w:val="Heading2"/>
        <w:rPr>
          <w:lang w:val="en-US"/>
        </w:rPr>
      </w:pPr>
      <w:r>
        <w:rPr>
          <w:lang w:val="en-US"/>
        </w:rPr>
        <w:t>Multiply Frequency domain Data</w:t>
      </w:r>
    </w:p>
    <w:p w:rsidR="006521F4" w:rsidRPr="003A1557" w:rsidRDefault="003A1557" w:rsidP="003A1557">
      <w:pPr>
        <w:rPr>
          <w:lang w:val="en-US"/>
        </w:rPr>
      </w:pPr>
      <w:r w:rsidRPr="003A1557">
        <w:rPr>
          <w:lang w:val="en-US"/>
        </w:rPr>
        <w:lastRenderedPageBreak/>
        <w:t>Scale complex frequency domain data by a real scale factor</w:t>
      </w:r>
    </w:p>
    <w:p w:rsidR="006521F4" w:rsidRDefault="006521F4" w:rsidP="006521F4">
      <w:pPr>
        <w:pStyle w:val="Heading2"/>
        <w:rPr>
          <w:lang w:val="en-US"/>
        </w:rPr>
      </w:pPr>
      <w:r w:rsidRPr="00FE5685">
        <w:rPr>
          <w:lang w:val="en-US"/>
        </w:rPr>
        <w:t>Post processing for time domain conducted emissions data</w:t>
      </w:r>
    </w:p>
    <w:p w:rsidR="003A1557" w:rsidRPr="003A1557" w:rsidRDefault="003A1557" w:rsidP="003A1557">
      <w:pPr>
        <w:pStyle w:val="NoSpacing"/>
        <w:rPr>
          <w:lang w:val="en-US"/>
        </w:rPr>
      </w:pPr>
      <w:r w:rsidRPr="003A1557">
        <w:rPr>
          <w:lang w:val="en-US"/>
        </w:rPr>
        <w:t>This is documented separately in the separate document:</w:t>
      </w:r>
    </w:p>
    <w:p w:rsidR="003A1557" w:rsidRPr="003A1557" w:rsidRDefault="003A1557" w:rsidP="003A1557">
      <w:pPr>
        <w:pStyle w:val="NoSpacing"/>
        <w:rPr>
          <w:lang w:val="en-US"/>
        </w:rPr>
      </w:pPr>
      <w:r w:rsidRPr="003A1557">
        <w:rPr>
          <w:lang w:val="en-US"/>
        </w:rPr>
        <w:t xml:space="preserve"> </w:t>
      </w:r>
    </w:p>
    <w:p w:rsidR="003A1557" w:rsidRPr="003A1557" w:rsidRDefault="003A1557" w:rsidP="003A1557">
      <w:pPr>
        <w:pStyle w:val="NoSpacing"/>
        <w:rPr>
          <w:b/>
          <w:lang w:val="en-US"/>
        </w:rPr>
      </w:pPr>
      <w:r w:rsidRPr="003A1557">
        <w:rPr>
          <w:b/>
          <w:lang w:val="en-US"/>
        </w:rPr>
        <w:t xml:space="preserve"> GGI_TLM_Ngspice_documentation</w:t>
      </w:r>
    </w:p>
    <w:p w:rsidR="006521F4" w:rsidRDefault="006521F4" w:rsidP="006521F4">
      <w:pPr>
        <w:autoSpaceDE w:val="0"/>
        <w:autoSpaceDN w:val="0"/>
        <w:adjustRightInd w:val="0"/>
        <w:spacing w:after="0" w:line="240" w:lineRule="auto"/>
        <w:rPr>
          <w:rFonts w:ascii="Courier New" w:hAnsi="Courier New" w:cs="Courier New"/>
          <w:sz w:val="20"/>
          <w:szCs w:val="20"/>
          <w:lang w:val="en-US"/>
        </w:rPr>
      </w:pPr>
      <w:r w:rsidRPr="00FE5685">
        <w:rPr>
          <w:rFonts w:ascii="Courier New" w:hAnsi="Courier New" w:cs="Courier New"/>
          <w:sz w:val="20"/>
          <w:szCs w:val="20"/>
          <w:lang w:val="en-US"/>
        </w:rPr>
        <w:t xml:space="preserve">  </w:t>
      </w:r>
    </w:p>
    <w:p w:rsidR="001804B3" w:rsidRPr="00BB6B3A" w:rsidRDefault="001804B3" w:rsidP="00BB6B3A"/>
    <w:sectPr w:rsidR="001804B3" w:rsidRPr="00BB6B3A" w:rsidSect="000D6A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a_(11)" style="width:13.5pt;height:10.5pt;visibility:visible" o:bullet="t">
        <v:imagedata r:id="rId1" o:title=""/>
      </v:shape>
    </w:pict>
  </w:numPicBullet>
  <w:abstractNum w:abstractNumId="0" w15:restartNumberingAfterBreak="0">
    <w:nsid w:val="FFFFFF7C"/>
    <w:multiLevelType w:val="singleLevel"/>
    <w:tmpl w:val="36C22BD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EAE298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8EA59F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D469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666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CECC3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6E4C0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BA8210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18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6802D4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A1F1A"/>
    <w:multiLevelType w:val="hybridMultilevel"/>
    <w:tmpl w:val="0B984A26"/>
    <w:lvl w:ilvl="0" w:tplc="BBD20E26">
      <w:numFmt w:val="decimal"/>
      <w:lvlText w:val="%1"/>
      <w:lvlJc w:val="left"/>
      <w:pPr>
        <w:ind w:left="390" w:hanging="360"/>
      </w:pPr>
      <w:rPr>
        <w:rFonts w:hint="default"/>
      </w:rPr>
    </w:lvl>
    <w:lvl w:ilvl="1" w:tplc="08090019">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1" w15:restartNumberingAfterBreak="0">
    <w:nsid w:val="0E186387"/>
    <w:multiLevelType w:val="hybridMultilevel"/>
    <w:tmpl w:val="EEEA3C76"/>
    <w:lvl w:ilvl="0" w:tplc="7F94CB2C">
      <w:start w:val="1"/>
      <w:numFmt w:val="decimal"/>
      <w:lvlText w:val="%1."/>
      <w:lvlJc w:val="left"/>
      <w:pPr>
        <w:ind w:left="720" w:hanging="360"/>
      </w:pPr>
      <w:rPr>
        <w:rFonts w:ascii="Calibri" w:hAnsi="Calibr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A721CD"/>
    <w:multiLevelType w:val="hybridMultilevel"/>
    <w:tmpl w:val="EB8029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B2165AC"/>
    <w:multiLevelType w:val="hybridMultilevel"/>
    <w:tmpl w:val="587A97A4"/>
    <w:lvl w:ilvl="0" w:tplc="F32A30B8">
      <w:start w:val="1"/>
      <w:numFmt w:val="decimal"/>
      <w:lvlText w:val="%1"/>
      <w:lvlJc w:val="left"/>
      <w:pPr>
        <w:ind w:left="720" w:hanging="69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4" w15:restartNumberingAfterBreak="0">
    <w:nsid w:val="1C440AC1"/>
    <w:multiLevelType w:val="hybridMultilevel"/>
    <w:tmpl w:val="09DEC692"/>
    <w:lvl w:ilvl="0" w:tplc="3134ED4C">
      <w:start w:val="1"/>
      <w:numFmt w:val="decimal"/>
      <w:lvlText w:val="%1"/>
      <w:lvlJc w:val="left"/>
      <w:pPr>
        <w:ind w:left="720" w:hanging="69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5" w15:restartNumberingAfterBreak="0">
    <w:nsid w:val="2B312C9D"/>
    <w:multiLevelType w:val="hybridMultilevel"/>
    <w:tmpl w:val="68725F6A"/>
    <w:lvl w:ilvl="0" w:tplc="2CCAB132">
      <w:start w:val="1"/>
      <w:numFmt w:val="decimal"/>
      <w:lvlText w:val="%1."/>
      <w:lvlJc w:val="left"/>
      <w:pPr>
        <w:ind w:left="720" w:hanging="360"/>
      </w:pPr>
      <w:rPr>
        <w:rFonts w:ascii="Calibri" w:hAnsi="Calibr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4C3A36"/>
    <w:multiLevelType w:val="hybridMultilevel"/>
    <w:tmpl w:val="6A5265AE"/>
    <w:lvl w:ilvl="0" w:tplc="06C2862A">
      <w:start w:val="1"/>
      <w:numFmt w:val="decimal"/>
      <w:lvlText w:val="%1"/>
      <w:lvlJc w:val="left"/>
      <w:pPr>
        <w:ind w:left="720" w:hanging="69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7" w15:restartNumberingAfterBreak="0">
    <w:nsid w:val="37DF26B6"/>
    <w:multiLevelType w:val="hybridMultilevel"/>
    <w:tmpl w:val="B0C85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7C1C8E"/>
    <w:multiLevelType w:val="hybridMultilevel"/>
    <w:tmpl w:val="EB1C3410"/>
    <w:lvl w:ilvl="0" w:tplc="8F58AA12">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CA12D9E"/>
    <w:multiLevelType w:val="multilevel"/>
    <w:tmpl w:val="9A82DDFC"/>
    <w:lvl w:ilvl="0">
      <w:numFmt w:val="decimal"/>
      <w:lvlText w:val="%1.0"/>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20" w15:restartNumberingAfterBreak="0">
    <w:nsid w:val="4D1D047B"/>
    <w:multiLevelType w:val="hybridMultilevel"/>
    <w:tmpl w:val="CC50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CCF30E7"/>
    <w:multiLevelType w:val="hybridMultilevel"/>
    <w:tmpl w:val="6352B174"/>
    <w:lvl w:ilvl="0" w:tplc="8D6A7D6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479479D"/>
    <w:multiLevelType w:val="hybridMultilevel"/>
    <w:tmpl w:val="C3DC7EA6"/>
    <w:lvl w:ilvl="0" w:tplc="CB783640">
      <w:start w:val="1"/>
      <w:numFmt w:val="decimal"/>
      <w:lvlText w:val="%1"/>
      <w:lvlJc w:val="left"/>
      <w:pPr>
        <w:ind w:left="720" w:hanging="69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23" w15:restartNumberingAfterBreak="0">
    <w:nsid w:val="675451DA"/>
    <w:multiLevelType w:val="multilevel"/>
    <w:tmpl w:val="86F858FE"/>
    <w:lvl w:ilvl="0">
      <w:start w:val="1"/>
      <w:numFmt w:val="decimal"/>
      <w:pStyle w:val="Heading1"/>
      <w:lvlText w:val="%1."/>
      <w:lvlJc w:val="left"/>
      <w:pPr>
        <w:ind w:left="360" w:hanging="360"/>
      </w:pPr>
      <w:rPr>
        <w:rFonts w:cs="Times New Roman"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4732846"/>
    <w:multiLevelType w:val="hybridMultilevel"/>
    <w:tmpl w:val="99FA96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24"/>
  </w:num>
  <w:num w:numId="3">
    <w:abstractNumId w:val="23"/>
  </w:num>
  <w:num w:numId="4">
    <w:abstractNumId w:val="15"/>
  </w:num>
  <w:num w:numId="5">
    <w:abstractNumId w:val="11"/>
  </w:num>
  <w:num w:numId="6">
    <w:abstractNumId w:val="12"/>
  </w:num>
  <w:num w:numId="7">
    <w:abstractNumId w:val="22"/>
  </w:num>
  <w:num w:numId="8">
    <w:abstractNumId w:val="14"/>
  </w:num>
  <w:num w:numId="9">
    <w:abstractNumId w:val="16"/>
  </w:num>
  <w:num w:numId="10">
    <w:abstractNumId w:val="13"/>
  </w:num>
  <w:num w:numId="11">
    <w:abstractNumId w:val="10"/>
  </w:num>
  <w:num w:numId="12">
    <w:abstractNumId w:val="20"/>
  </w:num>
  <w:num w:numId="13">
    <w:abstractNumId w:val="17"/>
  </w:num>
  <w:num w:numId="14">
    <w:abstractNumId w:val="18"/>
  </w:num>
  <w:num w:numId="15">
    <w:abstractNumId w:val="2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57"/>
  <w:drawingGridVerticalSpacing w:val="57"/>
  <w:displayHorizontalDrawingGridEvery w:val="4"/>
  <w:displayVerticalDrawingGridEvery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74B"/>
    <w:rsid w:val="0000538E"/>
    <w:rsid w:val="00011148"/>
    <w:rsid w:val="00013104"/>
    <w:rsid w:val="000166F4"/>
    <w:rsid w:val="000210D4"/>
    <w:rsid w:val="000242AF"/>
    <w:rsid w:val="00027B72"/>
    <w:rsid w:val="00036721"/>
    <w:rsid w:val="00040A0B"/>
    <w:rsid w:val="00054ED6"/>
    <w:rsid w:val="00055046"/>
    <w:rsid w:val="00056D31"/>
    <w:rsid w:val="00061529"/>
    <w:rsid w:val="00064E4F"/>
    <w:rsid w:val="00066817"/>
    <w:rsid w:val="00073E08"/>
    <w:rsid w:val="00081BF6"/>
    <w:rsid w:val="00082031"/>
    <w:rsid w:val="000832CC"/>
    <w:rsid w:val="0008466F"/>
    <w:rsid w:val="0009111E"/>
    <w:rsid w:val="00094EB6"/>
    <w:rsid w:val="000A5C26"/>
    <w:rsid w:val="000A6747"/>
    <w:rsid w:val="000B0411"/>
    <w:rsid w:val="000B0B7B"/>
    <w:rsid w:val="000B6AB7"/>
    <w:rsid w:val="000B7105"/>
    <w:rsid w:val="000C68DF"/>
    <w:rsid w:val="000D3DEE"/>
    <w:rsid w:val="000D6ADE"/>
    <w:rsid w:val="000E5739"/>
    <w:rsid w:val="000F1D84"/>
    <w:rsid w:val="00112A5B"/>
    <w:rsid w:val="00113838"/>
    <w:rsid w:val="00113D2E"/>
    <w:rsid w:val="00116167"/>
    <w:rsid w:val="00125389"/>
    <w:rsid w:val="00130197"/>
    <w:rsid w:val="00131832"/>
    <w:rsid w:val="00141BF6"/>
    <w:rsid w:val="0014351E"/>
    <w:rsid w:val="0015309A"/>
    <w:rsid w:val="00156B60"/>
    <w:rsid w:val="0016058B"/>
    <w:rsid w:val="00161CC0"/>
    <w:rsid w:val="00166ED4"/>
    <w:rsid w:val="001757FF"/>
    <w:rsid w:val="001768B3"/>
    <w:rsid w:val="001804B3"/>
    <w:rsid w:val="001900D0"/>
    <w:rsid w:val="00194230"/>
    <w:rsid w:val="0019523A"/>
    <w:rsid w:val="0019566E"/>
    <w:rsid w:val="001A12C6"/>
    <w:rsid w:val="001A1344"/>
    <w:rsid w:val="001A1D2C"/>
    <w:rsid w:val="001A5D3A"/>
    <w:rsid w:val="001B1EA5"/>
    <w:rsid w:val="001B61B5"/>
    <w:rsid w:val="001B652E"/>
    <w:rsid w:val="001B7B0F"/>
    <w:rsid w:val="001C0946"/>
    <w:rsid w:val="001C2671"/>
    <w:rsid w:val="001C39C0"/>
    <w:rsid w:val="001C7FDD"/>
    <w:rsid w:val="001D1C5A"/>
    <w:rsid w:val="001E0961"/>
    <w:rsid w:val="001E6330"/>
    <w:rsid w:val="001E6548"/>
    <w:rsid w:val="00202FFA"/>
    <w:rsid w:val="002132EE"/>
    <w:rsid w:val="00213395"/>
    <w:rsid w:val="00216AA6"/>
    <w:rsid w:val="0022183D"/>
    <w:rsid w:val="002276AB"/>
    <w:rsid w:val="002430CD"/>
    <w:rsid w:val="002560D9"/>
    <w:rsid w:val="00262A4F"/>
    <w:rsid w:val="002667B5"/>
    <w:rsid w:val="00272534"/>
    <w:rsid w:val="00283FB7"/>
    <w:rsid w:val="002A0D6E"/>
    <w:rsid w:val="002A6FC2"/>
    <w:rsid w:val="002B44FC"/>
    <w:rsid w:val="002B6371"/>
    <w:rsid w:val="002C2DF6"/>
    <w:rsid w:val="002C4349"/>
    <w:rsid w:val="002C46CD"/>
    <w:rsid w:val="002C7576"/>
    <w:rsid w:val="002D5F06"/>
    <w:rsid w:val="002E295C"/>
    <w:rsid w:val="002E6232"/>
    <w:rsid w:val="002E7DCA"/>
    <w:rsid w:val="003043AA"/>
    <w:rsid w:val="00304C5D"/>
    <w:rsid w:val="00311C99"/>
    <w:rsid w:val="00312B81"/>
    <w:rsid w:val="00314387"/>
    <w:rsid w:val="00314E32"/>
    <w:rsid w:val="00316695"/>
    <w:rsid w:val="00316BF9"/>
    <w:rsid w:val="003274BC"/>
    <w:rsid w:val="003328D3"/>
    <w:rsid w:val="00333A01"/>
    <w:rsid w:val="003352C9"/>
    <w:rsid w:val="00337111"/>
    <w:rsid w:val="003376B9"/>
    <w:rsid w:val="00346719"/>
    <w:rsid w:val="00354B65"/>
    <w:rsid w:val="0036244C"/>
    <w:rsid w:val="00371CA2"/>
    <w:rsid w:val="00377A13"/>
    <w:rsid w:val="00381D06"/>
    <w:rsid w:val="003823BB"/>
    <w:rsid w:val="00390739"/>
    <w:rsid w:val="00393214"/>
    <w:rsid w:val="003A1557"/>
    <w:rsid w:val="003B05E3"/>
    <w:rsid w:val="003C76B1"/>
    <w:rsid w:val="003D6CBA"/>
    <w:rsid w:val="003D7B05"/>
    <w:rsid w:val="00407AB1"/>
    <w:rsid w:val="00407B13"/>
    <w:rsid w:val="0041552C"/>
    <w:rsid w:val="00415BDC"/>
    <w:rsid w:val="00415E4F"/>
    <w:rsid w:val="00424640"/>
    <w:rsid w:val="004256A7"/>
    <w:rsid w:val="004262A2"/>
    <w:rsid w:val="00426908"/>
    <w:rsid w:val="00426E1F"/>
    <w:rsid w:val="00437C58"/>
    <w:rsid w:val="00452AD3"/>
    <w:rsid w:val="00456027"/>
    <w:rsid w:val="0046555B"/>
    <w:rsid w:val="00477D98"/>
    <w:rsid w:val="00481BDB"/>
    <w:rsid w:val="00484A4C"/>
    <w:rsid w:val="0048531C"/>
    <w:rsid w:val="0049649A"/>
    <w:rsid w:val="004B73E5"/>
    <w:rsid w:val="004C5068"/>
    <w:rsid w:val="004E1F23"/>
    <w:rsid w:val="004E348B"/>
    <w:rsid w:val="004E5028"/>
    <w:rsid w:val="004E5378"/>
    <w:rsid w:val="004E7492"/>
    <w:rsid w:val="004F3827"/>
    <w:rsid w:val="004F414D"/>
    <w:rsid w:val="004F67FC"/>
    <w:rsid w:val="004F6964"/>
    <w:rsid w:val="00521FB4"/>
    <w:rsid w:val="00536DF7"/>
    <w:rsid w:val="00545A33"/>
    <w:rsid w:val="005518AB"/>
    <w:rsid w:val="005565EC"/>
    <w:rsid w:val="00557306"/>
    <w:rsid w:val="0056615C"/>
    <w:rsid w:val="005A423E"/>
    <w:rsid w:val="005B3578"/>
    <w:rsid w:val="005C143C"/>
    <w:rsid w:val="005C302E"/>
    <w:rsid w:val="005C483D"/>
    <w:rsid w:val="005C5B32"/>
    <w:rsid w:val="005D2943"/>
    <w:rsid w:val="005E55FA"/>
    <w:rsid w:val="005E76B6"/>
    <w:rsid w:val="005F5457"/>
    <w:rsid w:val="00606811"/>
    <w:rsid w:val="00607658"/>
    <w:rsid w:val="00612D06"/>
    <w:rsid w:val="006151EB"/>
    <w:rsid w:val="006275EA"/>
    <w:rsid w:val="0063355F"/>
    <w:rsid w:val="00637FEA"/>
    <w:rsid w:val="006420DC"/>
    <w:rsid w:val="006510AB"/>
    <w:rsid w:val="006521F4"/>
    <w:rsid w:val="006616B9"/>
    <w:rsid w:val="006704B4"/>
    <w:rsid w:val="00675AD4"/>
    <w:rsid w:val="00676DCB"/>
    <w:rsid w:val="00687A30"/>
    <w:rsid w:val="0069211C"/>
    <w:rsid w:val="00695226"/>
    <w:rsid w:val="006A0627"/>
    <w:rsid w:val="006A1985"/>
    <w:rsid w:val="006A6761"/>
    <w:rsid w:val="006B2BAE"/>
    <w:rsid w:val="006D50D1"/>
    <w:rsid w:val="006E5919"/>
    <w:rsid w:val="006E727A"/>
    <w:rsid w:val="006F1A17"/>
    <w:rsid w:val="006F4B21"/>
    <w:rsid w:val="007003D5"/>
    <w:rsid w:val="0070663A"/>
    <w:rsid w:val="007116CB"/>
    <w:rsid w:val="00712964"/>
    <w:rsid w:val="007139B1"/>
    <w:rsid w:val="00721908"/>
    <w:rsid w:val="00724DCB"/>
    <w:rsid w:val="007334B0"/>
    <w:rsid w:val="00743AE3"/>
    <w:rsid w:val="00744B23"/>
    <w:rsid w:val="007548B7"/>
    <w:rsid w:val="0077149D"/>
    <w:rsid w:val="0077332C"/>
    <w:rsid w:val="00776C7F"/>
    <w:rsid w:val="00797C0D"/>
    <w:rsid w:val="007A45E7"/>
    <w:rsid w:val="007B1576"/>
    <w:rsid w:val="007B2FA6"/>
    <w:rsid w:val="007C0BE3"/>
    <w:rsid w:val="007C7DF2"/>
    <w:rsid w:val="007E383A"/>
    <w:rsid w:val="007E6479"/>
    <w:rsid w:val="007F00E4"/>
    <w:rsid w:val="007F3C17"/>
    <w:rsid w:val="007F5962"/>
    <w:rsid w:val="008011C3"/>
    <w:rsid w:val="00801D47"/>
    <w:rsid w:val="00805A6A"/>
    <w:rsid w:val="00805FDE"/>
    <w:rsid w:val="00814232"/>
    <w:rsid w:val="00814E41"/>
    <w:rsid w:val="008221BB"/>
    <w:rsid w:val="0084230B"/>
    <w:rsid w:val="0084254F"/>
    <w:rsid w:val="0084564E"/>
    <w:rsid w:val="008558CD"/>
    <w:rsid w:val="00856950"/>
    <w:rsid w:val="008600EE"/>
    <w:rsid w:val="00863FCC"/>
    <w:rsid w:val="00866D34"/>
    <w:rsid w:val="00877908"/>
    <w:rsid w:val="00877E17"/>
    <w:rsid w:val="00881117"/>
    <w:rsid w:val="00887782"/>
    <w:rsid w:val="00891882"/>
    <w:rsid w:val="00895C65"/>
    <w:rsid w:val="00897EB3"/>
    <w:rsid w:val="008C6B31"/>
    <w:rsid w:val="008C790D"/>
    <w:rsid w:val="008D47F8"/>
    <w:rsid w:val="008E53E0"/>
    <w:rsid w:val="008F15F8"/>
    <w:rsid w:val="008F64B8"/>
    <w:rsid w:val="0090660F"/>
    <w:rsid w:val="00906CA5"/>
    <w:rsid w:val="00907005"/>
    <w:rsid w:val="00937867"/>
    <w:rsid w:val="009551A3"/>
    <w:rsid w:val="00973529"/>
    <w:rsid w:val="009771C7"/>
    <w:rsid w:val="00980666"/>
    <w:rsid w:val="00983F90"/>
    <w:rsid w:val="0098505A"/>
    <w:rsid w:val="00990F9D"/>
    <w:rsid w:val="009973C9"/>
    <w:rsid w:val="009A063A"/>
    <w:rsid w:val="009A4FBC"/>
    <w:rsid w:val="009B0680"/>
    <w:rsid w:val="009B39D7"/>
    <w:rsid w:val="009B694E"/>
    <w:rsid w:val="009D618F"/>
    <w:rsid w:val="009D61AD"/>
    <w:rsid w:val="009E1BF6"/>
    <w:rsid w:val="009E376B"/>
    <w:rsid w:val="009E3C49"/>
    <w:rsid w:val="009E3C75"/>
    <w:rsid w:val="009E5E62"/>
    <w:rsid w:val="009E7E40"/>
    <w:rsid w:val="009F5FCC"/>
    <w:rsid w:val="00A22274"/>
    <w:rsid w:val="00A232CA"/>
    <w:rsid w:val="00A27539"/>
    <w:rsid w:val="00A2772A"/>
    <w:rsid w:val="00A3160F"/>
    <w:rsid w:val="00A4173C"/>
    <w:rsid w:val="00A42E49"/>
    <w:rsid w:val="00A4433D"/>
    <w:rsid w:val="00A56DB2"/>
    <w:rsid w:val="00A6568B"/>
    <w:rsid w:val="00A665CE"/>
    <w:rsid w:val="00A70077"/>
    <w:rsid w:val="00A73A37"/>
    <w:rsid w:val="00A754C4"/>
    <w:rsid w:val="00A814D2"/>
    <w:rsid w:val="00A821BC"/>
    <w:rsid w:val="00A83216"/>
    <w:rsid w:val="00A9122C"/>
    <w:rsid w:val="00A93EFE"/>
    <w:rsid w:val="00A94B14"/>
    <w:rsid w:val="00AA1E5F"/>
    <w:rsid w:val="00AA2E71"/>
    <w:rsid w:val="00AB0BA7"/>
    <w:rsid w:val="00AB189C"/>
    <w:rsid w:val="00AB19CE"/>
    <w:rsid w:val="00AC07C0"/>
    <w:rsid w:val="00AD0EE3"/>
    <w:rsid w:val="00AF69B2"/>
    <w:rsid w:val="00B02964"/>
    <w:rsid w:val="00B02CC2"/>
    <w:rsid w:val="00B02F35"/>
    <w:rsid w:val="00B036FA"/>
    <w:rsid w:val="00B03EB4"/>
    <w:rsid w:val="00B0420C"/>
    <w:rsid w:val="00B10A11"/>
    <w:rsid w:val="00B10EC5"/>
    <w:rsid w:val="00B17618"/>
    <w:rsid w:val="00B2532A"/>
    <w:rsid w:val="00B261F1"/>
    <w:rsid w:val="00B26923"/>
    <w:rsid w:val="00B337AA"/>
    <w:rsid w:val="00B358F4"/>
    <w:rsid w:val="00B426C2"/>
    <w:rsid w:val="00B44469"/>
    <w:rsid w:val="00B45D9C"/>
    <w:rsid w:val="00B515E1"/>
    <w:rsid w:val="00B543BC"/>
    <w:rsid w:val="00B544BD"/>
    <w:rsid w:val="00B568C0"/>
    <w:rsid w:val="00B618CC"/>
    <w:rsid w:val="00B61D8E"/>
    <w:rsid w:val="00B65631"/>
    <w:rsid w:val="00B67BB9"/>
    <w:rsid w:val="00B73AAA"/>
    <w:rsid w:val="00B77CAE"/>
    <w:rsid w:val="00B8141C"/>
    <w:rsid w:val="00B84171"/>
    <w:rsid w:val="00BA00E1"/>
    <w:rsid w:val="00BA1372"/>
    <w:rsid w:val="00BA7882"/>
    <w:rsid w:val="00BB25E5"/>
    <w:rsid w:val="00BB5D24"/>
    <w:rsid w:val="00BB6B3A"/>
    <w:rsid w:val="00BC1AB6"/>
    <w:rsid w:val="00BC3233"/>
    <w:rsid w:val="00BC3A1C"/>
    <w:rsid w:val="00BD4A78"/>
    <w:rsid w:val="00BF428E"/>
    <w:rsid w:val="00BF6E54"/>
    <w:rsid w:val="00C12E2C"/>
    <w:rsid w:val="00C1562A"/>
    <w:rsid w:val="00C1589F"/>
    <w:rsid w:val="00C2530A"/>
    <w:rsid w:val="00C2747C"/>
    <w:rsid w:val="00C3072F"/>
    <w:rsid w:val="00C34CD7"/>
    <w:rsid w:val="00C40962"/>
    <w:rsid w:val="00C42055"/>
    <w:rsid w:val="00C44576"/>
    <w:rsid w:val="00C4556D"/>
    <w:rsid w:val="00C46C14"/>
    <w:rsid w:val="00C57EE2"/>
    <w:rsid w:val="00C62C61"/>
    <w:rsid w:val="00C640C8"/>
    <w:rsid w:val="00C64FB2"/>
    <w:rsid w:val="00C67ACE"/>
    <w:rsid w:val="00C77972"/>
    <w:rsid w:val="00C83A86"/>
    <w:rsid w:val="00C84BE5"/>
    <w:rsid w:val="00C968F9"/>
    <w:rsid w:val="00CA0D49"/>
    <w:rsid w:val="00CA14AD"/>
    <w:rsid w:val="00CA2012"/>
    <w:rsid w:val="00CA3CC4"/>
    <w:rsid w:val="00CA5201"/>
    <w:rsid w:val="00CA7E17"/>
    <w:rsid w:val="00CC3D9B"/>
    <w:rsid w:val="00CC5610"/>
    <w:rsid w:val="00CC5719"/>
    <w:rsid w:val="00CF08DF"/>
    <w:rsid w:val="00CF0AF5"/>
    <w:rsid w:val="00CF3F65"/>
    <w:rsid w:val="00CF63FC"/>
    <w:rsid w:val="00D00950"/>
    <w:rsid w:val="00D06547"/>
    <w:rsid w:val="00D1794C"/>
    <w:rsid w:val="00D20C77"/>
    <w:rsid w:val="00D2246A"/>
    <w:rsid w:val="00D22C97"/>
    <w:rsid w:val="00D22CB5"/>
    <w:rsid w:val="00D43FBC"/>
    <w:rsid w:val="00D64488"/>
    <w:rsid w:val="00D72DAD"/>
    <w:rsid w:val="00D74E19"/>
    <w:rsid w:val="00D75693"/>
    <w:rsid w:val="00D8716A"/>
    <w:rsid w:val="00D939B0"/>
    <w:rsid w:val="00DA4DC0"/>
    <w:rsid w:val="00DA6720"/>
    <w:rsid w:val="00DA7397"/>
    <w:rsid w:val="00DB10FC"/>
    <w:rsid w:val="00DC4F54"/>
    <w:rsid w:val="00DC5D58"/>
    <w:rsid w:val="00DD0152"/>
    <w:rsid w:val="00DD375F"/>
    <w:rsid w:val="00DE13BD"/>
    <w:rsid w:val="00DF757C"/>
    <w:rsid w:val="00E04307"/>
    <w:rsid w:val="00E0574B"/>
    <w:rsid w:val="00E138B3"/>
    <w:rsid w:val="00E23196"/>
    <w:rsid w:val="00E23A5D"/>
    <w:rsid w:val="00E255C7"/>
    <w:rsid w:val="00E25801"/>
    <w:rsid w:val="00E3324D"/>
    <w:rsid w:val="00E367AC"/>
    <w:rsid w:val="00E50DFA"/>
    <w:rsid w:val="00E51D9F"/>
    <w:rsid w:val="00E57C7A"/>
    <w:rsid w:val="00E63BA5"/>
    <w:rsid w:val="00E67E96"/>
    <w:rsid w:val="00E71119"/>
    <w:rsid w:val="00E7155F"/>
    <w:rsid w:val="00E75987"/>
    <w:rsid w:val="00E77185"/>
    <w:rsid w:val="00E812A2"/>
    <w:rsid w:val="00E83BC1"/>
    <w:rsid w:val="00E83FF4"/>
    <w:rsid w:val="00E85A0B"/>
    <w:rsid w:val="00EB329E"/>
    <w:rsid w:val="00EB5479"/>
    <w:rsid w:val="00EB5FE7"/>
    <w:rsid w:val="00EC79D3"/>
    <w:rsid w:val="00ED6CBC"/>
    <w:rsid w:val="00EE51E4"/>
    <w:rsid w:val="00EE5B14"/>
    <w:rsid w:val="00EE7FF0"/>
    <w:rsid w:val="00EF421C"/>
    <w:rsid w:val="00F00E8B"/>
    <w:rsid w:val="00F22663"/>
    <w:rsid w:val="00F356AF"/>
    <w:rsid w:val="00F36BFD"/>
    <w:rsid w:val="00F4046F"/>
    <w:rsid w:val="00F5383D"/>
    <w:rsid w:val="00F847B3"/>
    <w:rsid w:val="00F84818"/>
    <w:rsid w:val="00F849E9"/>
    <w:rsid w:val="00F855B7"/>
    <w:rsid w:val="00F85ED9"/>
    <w:rsid w:val="00F95B24"/>
    <w:rsid w:val="00FB11EB"/>
    <w:rsid w:val="00FC5D59"/>
    <w:rsid w:val="00FD186D"/>
    <w:rsid w:val="00FD52D9"/>
    <w:rsid w:val="00FD5B67"/>
    <w:rsid w:val="00FE5685"/>
    <w:rsid w:val="00FF6065"/>
    <w:rsid w:val="00FF6E2C"/>
    <w:rsid w:val="00FF79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204E75D8"/>
  <w15:chartTrackingRefBased/>
  <w15:docId w15:val="{F260E851-45CB-45D0-89F0-EB4313F0B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3838"/>
    <w:pPr>
      <w:spacing w:after="200" w:line="276" w:lineRule="auto"/>
    </w:pPr>
    <w:rPr>
      <w:sz w:val="22"/>
      <w:szCs w:val="22"/>
      <w:lang w:eastAsia="en-US"/>
    </w:rPr>
  </w:style>
  <w:style w:type="paragraph" w:styleId="Heading1">
    <w:name w:val="heading 1"/>
    <w:basedOn w:val="Normal"/>
    <w:next w:val="Normal"/>
    <w:link w:val="Heading1Char"/>
    <w:uiPriority w:val="99"/>
    <w:qFormat/>
    <w:rsid w:val="00EB5479"/>
    <w:pPr>
      <w:numPr>
        <w:numId w:val="3"/>
      </w:num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9"/>
    <w:qFormat/>
    <w:rsid w:val="00113838"/>
    <w:pPr>
      <w:numPr>
        <w:ilvl w:val="1"/>
        <w:numId w:val="3"/>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13838"/>
    <w:pPr>
      <w:numPr>
        <w:ilvl w:val="2"/>
        <w:numId w:val="3"/>
      </w:numPr>
      <w:spacing w:before="200" w:after="0" w:line="271" w:lineRule="auto"/>
      <w:outlineLvl w:val="2"/>
    </w:pPr>
    <w:rPr>
      <w:rFonts w:ascii="Cambria" w:hAnsi="Cambria"/>
      <w:b/>
      <w:bCs/>
    </w:rPr>
  </w:style>
  <w:style w:type="paragraph" w:styleId="Heading4">
    <w:name w:val="heading 4"/>
    <w:basedOn w:val="Normal"/>
    <w:next w:val="Normal"/>
    <w:link w:val="Heading4Char"/>
    <w:uiPriority w:val="99"/>
    <w:qFormat/>
    <w:rsid w:val="00113838"/>
    <w:pPr>
      <w:numPr>
        <w:ilvl w:val="3"/>
        <w:numId w:val="3"/>
      </w:numPr>
      <w:spacing w:before="200" w:after="0"/>
      <w:outlineLvl w:val="3"/>
    </w:pPr>
    <w:rPr>
      <w:rFonts w:ascii="Cambria" w:hAnsi="Cambria"/>
      <w:b/>
      <w:bCs/>
      <w:i/>
      <w:iCs/>
    </w:rPr>
  </w:style>
  <w:style w:type="paragraph" w:styleId="Heading5">
    <w:name w:val="heading 5"/>
    <w:basedOn w:val="Normal"/>
    <w:next w:val="Normal"/>
    <w:link w:val="Heading5Char"/>
    <w:uiPriority w:val="99"/>
    <w:qFormat/>
    <w:rsid w:val="00113838"/>
    <w:pPr>
      <w:numPr>
        <w:ilvl w:val="4"/>
        <w:numId w:val="3"/>
      </w:numPr>
      <w:spacing w:before="200" w:after="0"/>
      <w:outlineLvl w:val="4"/>
    </w:pPr>
    <w:rPr>
      <w:rFonts w:ascii="Cambria" w:hAnsi="Cambria"/>
      <w:b/>
      <w:bCs/>
      <w:color w:val="7F7F7F"/>
    </w:rPr>
  </w:style>
  <w:style w:type="paragraph" w:styleId="Heading6">
    <w:name w:val="heading 6"/>
    <w:basedOn w:val="Normal"/>
    <w:next w:val="Normal"/>
    <w:link w:val="Heading6Char"/>
    <w:uiPriority w:val="99"/>
    <w:qFormat/>
    <w:rsid w:val="00113838"/>
    <w:pPr>
      <w:numPr>
        <w:ilvl w:val="5"/>
        <w:numId w:val="3"/>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9"/>
    <w:qFormat/>
    <w:rsid w:val="00113838"/>
    <w:pPr>
      <w:numPr>
        <w:ilvl w:val="6"/>
        <w:numId w:val="3"/>
      </w:numPr>
      <w:spacing w:after="0"/>
      <w:outlineLvl w:val="6"/>
    </w:pPr>
    <w:rPr>
      <w:rFonts w:ascii="Cambria" w:hAnsi="Cambria"/>
      <w:i/>
      <w:iCs/>
    </w:rPr>
  </w:style>
  <w:style w:type="paragraph" w:styleId="Heading8">
    <w:name w:val="heading 8"/>
    <w:basedOn w:val="Normal"/>
    <w:next w:val="Normal"/>
    <w:link w:val="Heading8Char"/>
    <w:uiPriority w:val="99"/>
    <w:qFormat/>
    <w:rsid w:val="00113838"/>
    <w:pPr>
      <w:numPr>
        <w:ilvl w:val="7"/>
        <w:numId w:val="3"/>
      </w:numPr>
      <w:spacing w:after="0"/>
      <w:outlineLvl w:val="7"/>
    </w:pPr>
    <w:rPr>
      <w:rFonts w:ascii="Cambria" w:hAnsi="Cambria"/>
      <w:sz w:val="20"/>
      <w:szCs w:val="20"/>
    </w:rPr>
  </w:style>
  <w:style w:type="paragraph" w:styleId="Heading9">
    <w:name w:val="heading 9"/>
    <w:basedOn w:val="Normal"/>
    <w:next w:val="Normal"/>
    <w:link w:val="Heading9Char"/>
    <w:uiPriority w:val="99"/>
    <w:qFormat/>
    <w:rsid w:val="00113838"/>
    <w:pPr>
      <w:numPr>
        <w:ilvl w:val="8"/>
        <w:numId w:val="3"/>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B5479"/>
    <w:rPr>
      <w:rFonts w:ascii="Cambria" w:hAnsi="Cambria"/>
      <w:b/>
      <w:bCs/>
      <w:sz w:val="28"/>
      <w:szCs w:val="28"/>
      <w:lang w:val="en-GB" w:eastAsia="en-US" w:bidi="ar-SA"/>
    </w:rPr>
  </w:style>
  <w:style w:type="character" w:customStyle="1" w:styleId="Heading2Char">
    <w:name w:val="Heading 2 Char"/>
    <w:link w:val="Heading2"/>
    <w:uiPriority w:val="99"/>
    <w:locked/>
    <w:rsid w:val="00113838"/>
    <w:rPr>
      <w:rFonts w:ascii="Cambria" w:hAnsi="Cambria"/>
      <w:b/>
      <w:bCs/>
      <w:sz w:val="26"/>
      <w:szCs w:val="26"/>
      <w:lang w:val="en-GB" w:eastAsia="en-US" w:bidi="ar-SA"/>
    </w:rPr>
  </w:style>
  <w:style w:type="character" w:customStyle="1" w:styleId="Heading3Char">
    <w:name w:val="Heading 3 Char"/>
    <w:link w:val="Heading3"/>
    <w:uiPriority w:val="99"/>
    <w:locked/>
    <w:rsid w:val="00113838"/>
    <w:rPr>
      <w:rFonts w:ascii="Cambria" w:hAnsi="Cambria"/>
      <w:b/>
      <w:bCs/>
      <w:sz w:val="22"/>
      <w:szCs w:val="22"/>
      <w:lang w:val="en-GB" w:eastAsia="en-US" w:bidi="ar-SA"/>
    </w:rPr>
  </w:style>
  <w:style w:type="character" w:customStyle="1" w:styleId="Heading4Char">
    <w:name w:val="Heading 4 Char"/>
    <w:link w:val="Heading4"/>
    <w:uiPriority w:val="99"/>
    <w:locked/>
    <w:rsid w:val="00113838"/>
    <w:rPr>
      <w:rFonts w:ascii="Cambria" w:hAnsi="Cambria"/>
      <w:b/>
      <w:bCs/>
      <w:i/>
      <w:iCs/>
      <w:sz w:val="22"/>
      <w:szCs w:val="22"/>
      <w:lang w:val="en-GB" w:eastAsia="en-US" w:bidi="ar-SA"/>
    </w:rPr>
  </w:style>
  <w:style w:type="character" w:customStyle="1" w:styleId="Heading5Char">
    <w:name w:val="Heading 5 Char"/>
    <w:link w:val="Heading5"/>
    <w:uiPriority w:val="99"/>
    <w:locked/>
    <w:rsid w:val="00113838"/>
    <w:rPr>
      <w:rFonts w:ascii="Cambria" w:hAnsi="Cambria"/>
      <w:b/>
      <w:bCs/>
      <w:color w:val="7F7F7F"/>
      <w:sz w:val="22"/>
      <w:szCs w:val="22"/>
      <w:lang w:val="en-GB" w:eastAsia="en-US" w:bidi="ar-SA"/>
    </w:rPr>
  </w:style>
  <w:style w:type="character" w:customStyle="1" w:styleId="Heading6Char">
    <w:name w:val="Heading 6 Char"/>
    <w:link w:val="Heading6"/>
    <w:uiPriority w:val="99"/>
    <w:locked/>
    <w:rsid w:val="00113838"/>
    <w:rPr>
      <w:rFonts w:ascii="Cambria" w:hAnsi="Cambria"/>
      <w:b/>
      <w:bCs/>
      <w:i/>
      <w:iCs/>
      <w:color w:val="7F7F7F"/>
      <w:sz w:val="22"/>
      <w:szCs w:val="22"/>
      <w:lang w:val="en-GB" w:eastAsia="en-US" w:bidi="ar-SA"/>
    </w:rPr>
  </w:style>
  <w:style w:type="character" w:customStyle="1" w:styleId="Heading7Char">
    <w:name w:val="Heading 7 Char"/>
    <w:link w:val="Heading7"/>
    <w:uiPriority w:val="99"/>
    <w:locked/>
    <w:rsid w:val="00113838"/>
    <w:rPr>
      <w:rFonts w:ascii="Cambria" w:hAnsi="Cambria"/>
      <w:i/>
      <w:iCs/>
      <w:sz w:val="22"/>
      <w:szCs w:val="22"/>
      <w:lang w:val="en-GB" w:eastAsia="en-US" w:bidi="ar-SA"/>
    </w:rPr>
  </w:style>
  <w:style w:type="character" w:customStyle="1" w:styleId="Heading8Char">
    <w:name w:val="Heading 8 Char"/>
    <w:link w:val="Heading8"/>
    <w:uiPriority w:val="99"/>
    <w:locked/>
    <w:rsid w:val="00113838"/>
    <w:rPr>
      <w:rFonts w:ascii="Cambria" w:hAnsi="Cambria"/>
      <w:lang w:val="en-GB" w:eastAsia="en-US" w:bidi="ar-SA"/>
    </w:rPr>
  </w:style>
  <w:style w:type="character" w:customStyle="1" w:styleId="Heading9Char">
    <w:name w:val="Heading 9 Char"/>
    <w:link w:val="Heading9"/>
    <w:uiPriority w:val="99"/>
    <w:locked/>
    <w:rsid w:val="00113838"/>
    <w:rPr>
      <w:rFonts w:ascii="Cambria" w:hAnsi="Cambria"/>
      <w:i/>
      <w:iCs/>
      <w:spacing w:val="5"/>
      <w:lang w:val="en-GB" w:eastAsia="en-US" w:bidi="ar-SA"/>
    </w:rPr>
  </w:style>
  <w:style w:type="paragraph" w:styleId="Title">
    <w:name w:val="Title"/>
    <w:basedOn w:val="Normal"/>
    <w:next w:val="Normal"/>
    <w:link w:val="TitleChar"/>
    <w:uiPriority w:val="99"/>
    <w:qFormat/>
    <w:rsid w:val="00113838"/>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13838"/>
    <w:rPr>
      <w:rFonts w:ascii="Cambria" w:hAnsi="Cambria" w:cs="Times New Roman"/>
      <w:spacing w:val="5"/>
      <w:sz w:val="52"/>
      <w:szCs w:val="52"/>
    </w:rPr>
  </w:style>
  <w:style w:type="paragraph" w:styleId="Subtitle">
    <w:name w:val="Subtitle"/>
    <w:basedOn w:val="Normal"/>
    <w:next w:val="Normal"/>
    <w:link w:val="SubtitleChar"/>
    <w:uiPriority w:val="99"/>
    <w:qFormat/>
    <w:rsid w:val="00113838"/>
    <w:pPr>
      <w:spacing w:after="600"/>
    </w:pPr>
    <w:rPr>
      <w:rFonts w:ascii="Cambria" w:hAnsi="Cambria"/>
      <w:i/>
      <w:iCs/>
      <w:spacing w:val="13"/>
      <w:sz w:val="24"/>
      <w:szCs w:val="24"/>
    </w:rPr>
  </w:style>
  <w:style w:type="character" w:customStyle="1" w:styleId="SubtitleChar">
    <w:name w:val="Subtitle Char"/>
    <w:link w:val="Subtitle"/>
    <w:uiPriority w:val="99"/>
    <w:locked/>
    <w:rsid w:val="00113838"/>
    <w:rPr>
      <w:rFonts w:ascii="Cambria" w:hAnsi="Cambria" w:cs="Times New Roman"/>
      <w:i/>
      <w:iCs/>
      <w:spacing w:val="13"/>
      <w:sz w:val="24"/>
      <w:szCs w:val="24"/>
    </w:rPr>
  </w:style>
  <w:style w:type="character" w:styleId="Strong">
    <w:name w:val="Strong"/>
    <w:uiPriority w:val="99"/>
    <w:qFormat/>
    <w:rsid w:val="00113838"/>
    <w:rPr>
      <w:rFonts w:cs="Times New Roman"/>
      <w:b/>
    </w:rPr>
  </w:style>
  <w:style w:type="character" w:styleId="Emphasis">
    <w:name w:val="Emphasis"/>
    <w:uiPriority w:val="99"/>
    <w:qFormat/>
    <w:rsid w:val="00113838"/>
    <w:rPr>
      <w:rFonts w:cs="Times New Roman"/>
      <w:b/>
      <w:i/>
      <w:spacing w:val="10"/>
      <w:shd w:val="clear" w:color="auto" w:fill="auto"/>
    </w:rPr>
  </w:style>
  <w:style w:type="paragraph" w:styleId="NoSpacing">
    <w:name w:val="No Spacing"/>
    <w:basedOn w:val="Normal"/>
    <w:link w:val="NoSpacingChar"/>
    <w:uiPriority w:val="1"/>
    <w:qFormat/>
    <w:rsid w:val="00113838"/>
    <w:pPr>
      <w:spacing w:after="0" w:line="240" w:lineRule="auto"/>
    </w:pPr>
  </w:style>
  <w:style w:type="character" w:customStyle="1" w:styleId="NoSpacingChar">
    <w:name w:val="No Spacing Char"/>
    <w:link w:val="NoSpacing"/>
    <w:uiPriority w:val="1"/>
    <w:rsid w:val="00061529"/>
    <w:rPr>
      <w:sz w:val="22"/>
      <w:szCs w:val="22"/>
      <w:lang w:eastAsia="en-US"/>
    </w:rPr>
  </w:style>
  <w:style w:type="paragraph" w:styleId="ListParagraph">
    <w:name w:val="List Paragraph"/>
    <w:basedOn w:val="Normal"/>
    <w:uiPriority w:val="99"/>
    <w:qFormat/>
    <w:rsid w:val="00113838"/>
    <w:pPr>
      <w:ind w:left="720"/>
      <w:contextualSpacing/>
    </w:pPr>
  </w:style>
  <w:style w:type="paragraph" w:styleId="Quote">
    <w:name w:val="Quote"/>
    <w:basedOn w:val="Normal"/>
    <w:next w:val="Normal"/>
    <w:link w:val="QuoteChar"/>
    <w:uiPriority w:val="99"/>
    <w:qFormat/>
    <w:rsid w:val="00113838"/>
    <w:pPr>
      <w:spacing w:before="200" w:after="0"/>
      <w:ind w:left="360" w:right="360"/>
    </w:pPr>
    <w:rPr>
      <w:i/>
      <w:iCs/>
    </w:rPr>
  </w:style>
  <w:style w:type="character" w:customStyle="1" w:styleId="QuoteChar">
    <w:name w:val="Quote Char"/>
    <w:link w:val="Quote"/>
    <w:uiPriority w:val="99"/>
    <w:locked/>
    <w:rsid w:val="00113838"/>
    <w:rPr>
      <w:rFonts w:cs="Times New Roman"/>
      <w:i/>
      <w:iCs/>
    </w:rPr>
  </w:style>
  <w:style w:type="paragraph" w:styleId="IntenseQuote">
    <w:name w:val="Intense Quote"/>
    <w:basedOn w:val="Normal"/>
    <w:next w:val="Normal"/>
    <w:link w:val="IntenseQuoteChar"/>
    <w:uiPriority w:val="99"/>
    <w:qFormat/>
    <w:rsid w:val="00113838"/>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99"/>
    <w:locked/>
    <w:rsid w:val="00113838"/>
    <w:rPr>
      <w:rFonts w:cs="Times New Roman"/>
      <w:b/>
      <w:bCs/>
      <w:i/>
      <w:iCs/>
    </w:rPr>
  </w:style>
  <w:style w:type="character" w:styleId="SubtleEmphasis">
    <w:name w:val="Subtle Emphasis"/>
    <w:uiPriority w:val="99"/>
    <w:qFormat/>
    <w:rsid w:val="00113838"/>
    <w:rPr>
      <w:i/>
    </w:rPr>
  </w:style>
  <w:style w:type="character" w:styleId="IntenseEmphasis">
    <w:name w:val="Intense Emphasis"/>
    <w:uiPriority w:val="99"/>
    <w:qFormat/>
    <w:rsid w:val="00113838"/>
    <w:rPr>
      <w:b/>
    </w:rPr>
  </w:style>
  <w:style w:type="character" w:styleId="SubtleReference">
    <w:name w:val="Subtle Reference"/>
    <w:uiPriority w:val="99"/>
    <w:qFormat/>
    <w:rsid w:val="00113838"/>
    <w:rPr>
      <w:smallCaps/>
    </w:rPr>
  </w:style>
  <w:style w:type="character" w:styleId="IntenseReference">
    <w:name w:val="Intense Reference"/>
    <w:uiPriority w:val="99"/>
    <w:qFormat/>
    <w:rsid w:val="00113838"/>
    <w:rPr>
      <w:smallCaps/>
      <w:spacing w:val="5"/>
      <w:u w:val="single"/>
    </w:rPr>
  </w:style>
  <w:style w:type="character" w:styleId="BookTitle">
    <w:name w:val="Book Title"/>
    <w:uiPriority w:val="99"/>
    <w:qFormat/>
    <w:rsid w:val="00113838"/>
    <w:rPr>
      <w:i/>
      <w:smallCaps/>
      <w:spacing w:val="5"/>
    </w:rPr>
  </w:style>
  <w:style w:type="paragraph" w:styleId="TOCHeading">
    <w:name w:val="TOC Heading"/>
    <w:basedOn w:val="Heading1"/>
    <w:next w:val="Normal"/>
    <w:uiPriority w:val="99"/>
    <w:qFormat/>
    <w:rsid w:val="00113838"/>
    <w:pPr>
      <w:outlineLvl w:val="9"/>
    </w:pPr>
  </w:style>
  <w:style w:type="paragraph" w:styleId="TOC1">
    <w:name w:val="toc 1"/>
    <w:basedOn w:val="Normal"/>
    <w:next w:val="Normal"/>
    <w:autoRedefine/>
    <w:uiPriority w:val="39"/>
    <w:rsid w:val="00891882"/>
    <w:pPr>
      <w:spacing w:after="100"/>
    </w:pPr>
  </w:style>
  <w:style w:type="paragraph" w:styleId="TOC2">
    <w:name w:val="toc 2"/>
    <w:basedOn w:val="Normal"/>
    <w:next w:val="Normal"/>
    <w:autoRedefine/>
    <w:uiPriority w:val="39"/>
    <w:rsid w:val="00891882"/>
    <w:pPr>
      <w:spacing w:after="100"/>
      <w:ind w:left="220"/>
    </w:pPr>
  </w:style>
  <w:style w:type="character" w:styleId="Hyperlink">
    <w:name w:val="Hyperlink"/>
    <w:uiPriority w:val="99"/>
    <w:rsid w:val="00891882"/>
    <w:rPr>
      <w:rFonts w:cs="Times New Roman"/>
      <w:color w:val="0000FF"/>
      <w:u w:val="single"/>
    </w:rPr>
  </w:style>
  <w:style w:type="paragraph" w:customStyle="1" w:styleId="text">
    <w:name w:val="text"/>
    <w:basedOn w:val="Normal"/>
    <w:uiPriority w:val="99"/>
    <w:rsid w:val="00E75987"/>
    <w:pPr>
      <w:spacing w:before="100" w:beforeAutospacing="1" w:after="100" w:afterAutospacing="1" w:line="360" w:lineRule="atLeast"/>
    </w:pPr>
    <w:rPr>
      <w:rFonts w:ascii="Arial" w:hAnsi="Arial" w:cs="Arial"/>
      <w:sz w:val="16"/>
      <w:szCs w:val="16"/>
      <w:lang w:eastAsia="en-GB"/>
    </w:rPr>
  </w:style>
  <w:style w:type="paragraph" w:styleId="BalloonText">
    <w:name w:val="Balloon Text"/>
    <w:basedOn w:val="Normal"/>
    <w:link w:val="BalloonTextChar"/>
    <w:uiPriority w:val="99"/>
    <w:semiHidden/>
    <w:rsid w:val="00E75987"/>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E75987"/>
    <w:rPr>
      <w:rFonts w:ascii="Tahoma" w:hAnsi="Tahoma" w:cs="Tahoma"/>
      <w:sz w:val="16"/>
      <w:szCs w:val="16"/>
      <w:lang w:val="en-GB"/>
    </w:rPr>
  </w:style>
  <w:style w:type="character" w:styleId="PlaceholderText">
    <w:name w:val="Placeholder Text"/>
    <w:uiPriority w:val="99"/>
    <w:semiHidden/>
    <w:rsid w:val="00E75987"/>
    <w:rPr>
      <w:rFonts w:cs="Times New Roman"/>
      <w:color w:val="808080"/>
    </w:rPr>
  </w:style>
  <w:style w:type="paragraph" w:customStyle="1" w:styleId="MTDisplayEquation">
    <w:name w:val="MTDisplayEquation"/>
    <w:basedOn w:val="Normal"/>
    <w:next w:val="Normal"/>
    <w:link w:val="MTDisplayEquationChar"/>
    <w:rsid w:val="005E76B6"/>
    <w:pPr>
      <w:tabs>
        <w:tab w:val="center" w:pos="4520"/>
        <w:tab w:val="right" w:pos="9020"/>
      </w:tabs>
    </w:pPr>
  </w:style>
  <w:style w:type="character" w:customStyle="1" w:styleId="MTDisplayEquationChar">
    <w:name w:val="MTDisplayEquation Char"/>
    <w:link w:val="MTDisplayEquation"/>
    <w:locked/>
    <w:rsid w:val="005E76B6"/>
    <w:rPr>
      <w:rFonts w:cs="Times New Roman"/>
      <w:lang w:val="en-GB"/>
    </w:rPr>
  </w:style>
  <w:style w:type="paragraph" w:styleId="DocumentMap">
    <w:name w:val="Document Map"/>
    <w:basedOn w:val="Normal"/>
    <w:link w:val="DocumentMapChar"/>
    <w:uiPriority w:val="99"/>
    <w:semiHidden/>
    <w:unhideWhenUsed/>
    <w:rsid w:val="00973529"/>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973529"/>
    <w:rPr>
      <w:rFonts w:ascii="Tahoma" w:hAnsi="Tahoma" w:cs="Tahoma"/>
      <w:sz w:val="16"/>
      <w:szCs w:val="16"/>
      <w:lang w:val="en-GB"/>
    </w:rPr>
  </w:style>
  <w:style w:type="character" w:customStyle="1" w:styleId="MTEquationSection">
    <w:name w:val="MTEquationSection"/>
    <w:rsid w:val="009B39D7"/>
    <w:rPr>
      <w:vanish/>
      <w:color w:val="FF0000"/>
    </w:rPr>
  </w:style>
  <w:style w:type="paragraph" w:customStyle="1" w:styleId="papertitle">
    <w:name w:val="paper title"/>
    <w:rsid w:val="00D72DAD"/>
    <w:pPr>
      <w:spacing w:after="120"/>
      <w:jc w:val="center"/>
    </w:pPr>
    <w:rPr>
      <w:rFonts w:ascii="Times New Roman" w:hAnsi="Times New Roman"/>
      <w:bCs/>
      <w:noProof/>
      <w:sz w:val="48"/>
      <w:szCs w:val="48"/>
      <w:lang w:val="en-US" w:eastAsia="en-US"/>
    </w:rPr>
  </w:style>
  <w:style w:type="paragraph" w:styleId="TOC3">
    <w:name w:val="toc 3"/>
    <w:basedOn w:val="Normal"/>
    <w:next w:val="Normal"/>
    <w:autoRedefine/>
    <w:uiPriority w:val="39"/>
    <w:locked/>
    <w:rsid w:val="00C2530A"/>
    <w:pPr>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2737942">
      <w:marLeft w:val="0"/>
      <w:marRight w:val="0"/>
      <w:marTop w:val="0"/>
      <w:marBottom w:val="136"/>
      <w:divBdr>
        <w:top w:val="none" w:sz="0" w:space="0" w:color="auto"/>
        <w:left w:val="none" w:sz="0" w:space="0" w:color="auto"/>
        <w:bottom w:val="none" w:sz="0" w:space="0" w:color="auto"/>
        <w:right w:val="none" w:sz="0" w:space="0" w:color="auto"/>
      </w:divBdr>
      <w:divsChild>
        <w:div w:id="1862737934">
          <w:marLeft w:val="0"/>
          <w:marRight w:val="0"/>
          <w:marTop w:val="0"/>
          <w:marBottom w:val="0"/>
          <w:divBdr>
            <w:top w:val="none" w:sz="0" w:space="0" w:color="auto"/>
            <w:left w:val="none" w:sz="0" w:space="0" w:color="auto"/>
            <w:bottom w:val="none" w:sz="0" w:space="0" w:color="auto"/>
            <w:right w:val="none" w:sz="0" w:space="0" w:color="auto"/>
          </w:divBdr>
          <w:divsChild>
            <w:div w:id="1862737931">
              <w:marLeft w:val="122"/>
              <w:marRight w:val="0"/>
              <w:marTop w:val="0"/>
              <w:marBottom w:val="0"/>
              <w:divBdr>
                <w:top w:val="single" w:sz="24" w:space="7" w:color="ABE668"/>
                <w:left w:val="single" w:sz="6" w:space="27" w:color="D7F3EA"/>
                <w:bottom w:val="single" w:sz="6" w:space="7" w:color="D7F3EA"/>
                <w:right w:val="single" w:sz="6" w:space="27" w:color="D7F3EA"/>
              </w:divBdr>
              <w:divsChild>
                <w:div w:id="1862737930">
                  <w:marLeft w:val="0"/>
                  <w:marRight w:val="0"/>
                  <w:marTop w:val="0"/>
                  <w:marBottom w:val="0"/>
                  <w:divBdr>
                    <w:top w:val="none" w:sz="0" w:space="0" w:color="auto"/>
                    <w:left w:val="none" w:sz="0" w:space="0" w:color="auto"/>
                    <w:bottom w:val="none" w:sz="0" w:space="0" w:color="auto"/>
                    <w:right w:val="none" w:sz="0" w:space="0" w:color="auto"/>
                  </w:divBdr>
                </w:div>
                <w:div w:id="1862737932">
                  <w:marLeft w:val="0"/>
                  <w:marRight w:val="0"/>
                  <w:marTop w:val="0"/>
                  <w:marBottom w:val="0"/>
                  <w:divBdr>
                    <w:top w:val="none" w:sz="0" w:space="0" w:color="auto"/>
                    <w:left w:val="none" w:sz="0" w:space="0" w:color="auto"/>
                    <w:bottom w:val="none" w:sz="0" w:space="0" w:color="auto"/>
                    <w:right w:val="none" w:sz="0" w:space="0" w:color="auto"/>
                  </w:divBdr>
                </w:div>
                <w:div w:id="1862737933">
                  <w:marLeft w:val="0"/>
                  <w:marRight w:val="0"/>
                  <w:marTop w:val="0"/>
                  <w:marBottom w:val="0"/>
                  <w:divBdr>
                    <w:top w:val="none" w:sz="0" w:space="0" w:color="auto"/>
                    <w:left w:val="none" w:sz="0" w:space="0" w:color="auto"/>
                    <w:bottom w:val="none" w:sz="0" w:space="0" w:color="auto"/>
                    <w:right w:val="none" w:sz="0" w:space="0" w:color="auto"/>
                  </w:divBdr>
                </w:div>
                <w:div w:id="1862737935">
                  <w:marLeft w:val="0"/>
                  <w:marRight w:val="0"/>
                  <w:marTop w:val="0"/>
                  <w:marBottom w:val="0"/>
                  <w:divBdr>
                    <w:top w:val="none" w:sz="0" w:space="0" w:color="auto"/>
                    <w:left w:val="none" w:sz="0" w:space="0" w:color="auto"/>
                    <w:bottom w:val="none" w:sz="0" w:space="0" w:color="auto"/>
                    <w:right w:val="none" w:sz="0" w:space="0" w:color="auto"/>
                  </w:divBdr>
                </w:div>
                <w:div w:id="1862737936">
                  <w:marLeft w:val="0"/>
                  <w:marRight w:val="0"/>
                  <w:marTop w:val="0"/>
                  <w:marBottom w:val="0"/>
                  <w:divBdr>
                    <w:top w:val="none" w:sz="0" w:space="0" w:color="auto"/>
                    <w:left w:val="none" w:sz="0" w:space="0" w:color="auto"/>
                    <w:bottom w:val="none" w:sz="0" w:space="0" w:color="auto"/>
                    <w:right w:val="none" w:sz="0" w:space="0" w:color="auto"/>
                  </w:divBdr>
                </w:div>
                <w:div w:id="1862737937">
                  <w:marLeft w:val="0"/>
                  <w:marRight w:val="0"/>
                  <w:marTop w:val="0"/>
                  <w:marBottom w:val="0"/>
                  <w:divBdr>
                    <w:top w:val="none" w:sz="0" w:space="0" w:color="auto"/>
                    <w:left w:val="none" w:sz="0" w:space="0" w:color="auto"/>
                    <w:bottom w:val="none" w:sz="0" w:space="0" w:color="auto"/>
                    <w:right w:val="none" w:sz="0" w:space="0" w:color="auto"/>
                  </w:divBdr>
                </w:div>
                <w:div w:id="1862737938">
                  <w:marLeft w:val="0"/>
                  <w:marRight w:val="0"/>
                  <w:marTop w:val="0"/>
                  <w:marBottom w:val="0"/>
                  <w:divBdr>
                    <w:top w:val="none" w:sz="0" w:space="0" w:color="auto"/>
                    <w:left w:val="none" w:sz="0" w:space="0" w:color="auto"/>
                    <w:bottom w:val="none" w:sz="0" w:space="0" w:color="auto"/>
                    <w:right w:val="none" w:sz="0" w:space="0" w:color="auto"/>
                  </w:divBdr>
                </w:div>
                <w:div w:id="1862737939">
                  <w:marLeft w:val="0"/>
                  <w:marRight w:val="0"/>
                  <w:marTop w:val="0"/>
                  <w:marBottom w:val="0"/>
                  <w:divBdr>
                    <w:top w:val="none" w:sz="0" w:space="0" w:color="auto"/>
                    <w:left w:val="none" w:sz="0" w:space="0" w:color="auto"/>
                    <w:bottom w:val="none" w:sz="0" w:space="0" w:color="auto"/>
                    <w:right w:val="none" w:sz="0" w:space="0" w:color="auto"/>
                  </w:divBdr>
                </w:div>
                <w:div w:id="1862737940">
                  <w:marLeft w:val="0"/>
                  <w:marRight w:val="0"/>
                  <w:marTop w:val="0"/>
                  <w:marBottom w:val="0"/>
                  <w:divBdr>
                    <w:top w:val="none" w:sz="0" w:space="0" w:color="auto"/>
                    <w:left w:val="none" w:sz="0" w:space="0" w:color="auto"/>
                    <w:bottom w:val="none" w:sz="0" w:space="0" w:color="auto"/>
                    <w:right w:val="none" w:sz="0" w:space="0" w:color="auto"/>
                  </w:divBdr>
                </w:div>
                <w:div w:id="1862737941">
                  <w:marLeft w:val="0"/>
                  <w:marRight w:val="0"/>
                  <w:marTop w:val="0"/>
                  <w:marBottom w:val="0"/>
                  <w:divBdr>
                    <w:top w:val="none" w:sz="0" w:space="0" w:color="auto"/>
                    <w:left w:val="none" w:sz="0" w:space="0" w:color="auto"/>
                    <w:bottom w:val="none" w:sz="0" w:space="0" w:color="auto"/>
                    <w:right w:val="none" w:sz="0" w:space="0" w:color="auto"/>
                  </w:divBdr>
                </w:div>
                <w:div w:id="1862737943">
                  <w:marLeft w:val="0"/>
                  <w:marRight w:val="0"/>
                  <w:marTop w:val="0"/>
                  <w:marBottom w:val="0"/>
                  <w:divBdr>
                    <w:top w:val="none" w:sz="0" w:space="0" w:color="auto"/>
                    <w:left w:val="none" w:sz="0" w:space="0" w:color="auto"/>
                    <w:bottom w:val="none" w:sz="0" w:space="0" w:color="auto"/>
                    <w:right w:val="none" w:sz="0" w:space="0" w:color="auto"/>
                  </w:divBdr>
                </w:div>
                <w:div w:id="18627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117" Type="http://schemas.openxmlformats.org/officeDocument/2006/relationships/fontTable" Target="fontTable.xml"/><Relationship Id="rId21" Type="http://schemas.openxmlformats.org/officeDocument/2006/relationships/image" Target="media/image10.wmf"/><Relationship Id="rId42" Type="http://schemas.openxmlformats.org/officeDocument/2006/relationships/image" Target="media/image25.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8.wmf"/><Relationship Id="rId84" Type="http://schemas.openxmlformats.org/officeDocument/2006/relationships/image" Target="media/image46.wmf"/><Relationship Id="rId89" Type="http://schemas.openxmlformats.org/officeDocument/2006/relationships/oleObject" Target="embeddings/oleObject38.bin"/><Relationship Id="rId112" Type="http://schemas.openxmlformats.org/officeDocument/2006/relationships/image" Target="media/image60.wmf"/><Relationship Id="rId16" Type="http://schemas.openxmlformats.org/officeDocument/2006/relationships/oleObject" Target="embeddings/oleObject6.bin"/><Relationship Id="rId107" Type="http://schemas.openxmlformats.org/officeDocument/2006/relationships/oleObject" Target="embeddings/oleObject47.bin"/><Relationship Id="rId11" Type="http://schemas.openxmlformats.org/officeDocument/2006/relationships/image" Target="media/image5.wmf"/><Relationship Id="rId24" Type="http://schemas.openxmlformats.org/officeDocument/2006/relationships/oleObject" Target="embeddings/oleObject10.bin"/><Relationship Id="rId32" Type="http://schemas.openxmlformats.org/officeDocument/2006/relationships/image" Target="media/image17.wmf"/><Relationship Id="rId37" Type="http://schemas.openxmlformats.org/officeDocument/2006/relationships/image" Target="media/image21.png"/><Relationship Id="rId40" Type="http://schemas.openxmlformats.org/officeDocument/2006/relationships/image" Target="media/image24.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33.wmf"/><Relationship Id="rId66" Type="http://schemas.openxmlformats.org/officeDocument/2006/relationships/image" Target="media/image37.wmf"/><Relationship Id="rId74" Type="http://schemas.openxmlformats.org/officeDocument/2006/relationships/image" Target="media/image41.wmf"/><Relationship Id="rId79" Type="http://schemas.openxmlformats.org/officeDocument/2006/relationships/oleObject" Target="embeddings/oleObject33.bin"/><Relationship Id="rId87" Type="http://schemas.openxmlformats.org/officeDocument/2006/relationships/oleObject" Target="embeddings/oleObject37.bin"/><Relationship Id="rId102" Type="http://schemas.openxmlformats.org/officeDocument/2006/relationships/image" Target="media/image55.wmf"/><Relationship Id="rId110" Type="http://schemas.openxmlformats.org/officeDocument/2006/relationships/image" Target="media/image59.wmf"/><Relationship Id="rId115" Type="http://schemas.openxmlformats.org/officeDocument/2006/relationships/image" Target="media/image62.png"/><Relationship Id="rId5" Type="http://schemas.openxmlformats.org/officeDocument/2006/relationships/image" Target="media/image2.wmf"/><Relationship Id="rId61" Type="http://schemas.openxmlformats.org/officeDocument/2006/relationships/oleObject" Target="embeddings/oleObject24.bin"/><Relationship Id="rId82" Type="http://schemas.openxmlformats.org/officeDocument/2006/relationships/image" Target="media/image45.wmf"/><Relationship Id="rId90" Type="http://schemas.openxmlformats.org/officeDocument/2006/relationships/image" Target="media/image49.wmf"/><Relationship Id="rId95" Type="http://schemas.openxmlformats.org/officeDocument/2006/relationships/oleObject" Target="embeddings/oleObject41.bin"/><Relationship Id="rId19" Type="http://schemas.openxmlformats.org/officeDocument/2006/relationships/image" Target="media/image9.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oleObject" Target="embeddings/oleObject11.bin"/><Relationship Id="rId30" Type="http://schemas.openxmlformats.org/officeDocument/2006/relationships/oleObject" Target="embeddings/oleObject12.bin"/><Relationship Id="rId35" Type="http://schemas.openxmlformats.org/officeDocument/2006/relationships/image" Target="media/image19.png"/><Relationship Id="rId43" Type="http://schemas.openxmlformats.org/officeDocument/2006/relationships/oleObject" Target="embeddings/oleObject15.bin"/><Relationship Id="rId48" Type="http://schemas.openxmlformats.org/officeDocument/2006/relationships/image" Target="media/image28.wmf"/><Relationship Id="rId56" Type="http://schemas.openxmlformats.org/officeDocument/2006/relationships/image" Target="media/image32.wmf"/><Relationship Id="rId64" Type="http://schemas.openxmlformats.org/officeDocument/2006/relationships/image" Target="media/image36.wmf"/><Relationship Id="rId69" Type="http://schemas.openxmlformats.org/officeDocument/2006/relationships/oleObject" Target="embeddings/oleObject28.bin"/><Relationship Id="rId77" Type="http://schemas.openxmlformats.org/officeDocument/2006/relationships/oleObject" Target="embeddings/oleObject32.bin"/><Relationship Id="rId100" Type="http://schemas.openxmlformats.org/officeDocument/2006/relationships/image" Target="media/image54.wmf"/><Relationship Id="rId105" Type="http://schemas.openxmlformats.org/officeDocument/2006/relationships/oleObject" Target="embeddings/oleObject46.bin"/><Relationship Id="rId113" Type="http://schemas.openxmlformats.org/officeDocument/2006/relationships/oleObject" Target="embeddings/oleObject50.bin"/><Relationship Id="rId118"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oleObject" Target="embeddings/oleObject19.bin"/><Relationship Id="rId72" Type="http://schemas.openxmlformats.org/officeDocument/2006/relationships/image" Target="media/image40.wmf"/><Relationship Id="rId80" Type="http://schemas.openxmlformats.org/officeDocument/2006/relationships/image" Target="media/image44.wmf"/><Relationship Id="rId85" Type="http://schemas.openxmlformats.org/officeDocument/2006/relationships/oleObject" Target="embeddings/oleObject36.bin"/><Relationship Id="rId93" Type="http://schemas.openxmlformats.org/officeDocument/2006/relationships/oleObject" Target="embeddings/oleObject40.bin"/><Relationship Id="rId98" Type="http://schemas.openxmlformats.org/officeDocument/2006/relationships/image" Target="media/image53.wmf"/><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8.wmf"/><Relationship Id="rId25" Type="http://schemas.openxmlformats.org/officeDocument/2006/relationships/image" Target="media/image12.jpeg"/><Relationship Id="rId33" Type="http://schemas.openxmlformats.org/officeDocument/2006/relationships/oleObject" Target="embeddings/oleObject13.bin"/><Relationship Id="rId38" Type="http://schemas.openxmlformats.org/officeDocument/2006/relationships/image" Target="media/image22.png"/><Relationship Id="rId46" Type="http://schemas.openxmlformats.org/officeDocument/2006/relationships/image" Target="media/image27.wmf"/><Relationship Id="rId59" Type="http://schemas.openxmlformats.org/officeDocument/2006/relationships/oleObject" Target="embeddings/oleObject23.bin"/><Relationship Id="rId67" Type="http://schemas.openxmlformats.org/officeDocument/2006/relationships/oleObject" Target="embeddings/oleObject27.bin"/><Relationship Id="rId103" Type="http://schemas.openxmlformats.org/officeDocument/2006/relationships/oleObject" Target="embeddings/oleObject45.bin"/><Relationship Id="rId108" Type="http://schemas.openxmlformats.org/officeDocument/2006/relationships/image" Target="media/image58.wmf"/><Relationship Id="rId116" Type="http://schemas.openxmlformats.org/officeDocument/2006/relationships/image" Target="media/image63.png"/><Relationship Id="rId20" Type="http://schemas.openxmlformats.org/officeDocument/2006/relationships/oleObject" Target="embeddings/oleObject8.bin"/><Relationship Id="rId41" Type="http://schemas.openxmlformats.org/officeDocument/2006/relationships/oleObject" Target="embeddings/oleObject14.bin"/><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image" Target="media/image39.wmf"/><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48.wmf"/><Relationship Id="rId91" Type="http://schemas.openxmlformats.org/officeDocument/2006/relationships/oleObject" Target="embeddings/oleObject39.bin"/><Relationship Id="rId96" Type="http://schemas.openxmlformats.org/officeDocument/2006/relationships/image" Target="media/image52.wmf"/><Relationship Id="rId111" Type="http://schemas.openxmlformats.org/officeDocument/2006/relationships/oleObject" Target="embeddings/oleObject49.bin"/><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57.wmf"/><Relationship Id="rId114" Type="http://schemas.openxmlformats.org/officeDocument/2006/relationships/image" Target="media/image61.png"/><Relationship Id="rId10" Type="http://schemas.openxmlformats.org/officeDocument/2006/relationships/oleObject" Target="embeddings/oleObject3.bin"/><Relationship Id="rId31" Type="http://schemas.openxmlformats.org/officeDocument/2006/relationships/image" Target="media/image16.jpeg"/><Relationship Id="rId44" Type="http://schemas.openxmlformats.org/officeDocument/2006/relationships/image" Target="media/image26.wmf"/><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43.wmf"/><Relationship Id="rId81" Type="http://schemas.openxmlformats.org/officeDocument/2006/relationships/oleObject" Target="embeddings/oleObject34.bin"/><Relationship Id="rId86" Type="http://schemas.openxmlformats.org/officeDocument/2006/relationships/image" Target="media/image47.wmf"/><Relationship Id="rId94" Type="http://schemas.openxmlformats.org/officeDocument/2006/relationships/image" Target="media/image51.wmf"/><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webSettings" Target="webSettings.xml"/><Relationship Id="rId9" Type="http://schemas.openxmlformats.org/officeDocument/2006/relationships/image" Target="media/image4.wmf"/><Relationship Id="rId13" Type="http://schemas.openxmlformats.org/officeDocument/2006/relationships/image" Target="media/image6.wmf"/><Relationship Id="rId18" Type="http://schemas.openxmlformats.org/officeDocument/2006/relationships/oleObject" Target="embeddings/oleObject7.bin"/><Relationship Id="rId39" Type="http://schemas.openxmlformats.org/officeDocument/2006/relationships/image" Target="media/image23.png"/><Relationship Id="rId109" Type="http://schemas.openxmlformats.org/officeDocument/2006/relationships/oleObject" Target="embeddings/oleObject48.bin"/><Relationship Id="rId34" Type="http://schemas.openxmlformats.org/officeDocument/2006/relationships/image" Target="media/image18.png"/><Relationship Id="rId50" Type="http://schemas.openxmlformats.org/officeDocument/2006/relationships/image" Target="media/image29.wmf"/><Relationship Id="rId55" Type="http://schemas.openxmlformats.org/officeDocument/2006/relationships/oleObject" Target="embeddings/oleObject21.bin"/><Relationship Id="rId76" Type="http://schemas.openxmlformats.org/officeDocument/2006/relationships/image" Target="media/image42.wmf"/><Relationship Id="rId97" Type="http://schemas.openxmlformats.org/officeDocument/2006/relationships/oleObject" Target="embeddings/oleObject42.bin"/><Relationship Id="rId104" Type="http://schemas.openxmlformats.org/officeDocument/2006/relationships/image" Target="media/image56.wmf"/><Relationship Id="rId7" Type="http://schemas.openxmlformats.org/officeDocument/2006/relationships/image" Target="media/image3.wmf"/><Relationship Id="rId71" Type="http://schemas.openxmlformats.org/officeDocument/2006/relationships/oleObject" Target="embeddings/oleObject29.bin"/><Relationship Id="rId92" Type="http://schemas.openxmlformats.org/officeDocument/2006/relationships/image" Target="media/image50.wmf"/><Relationship Id="rId2" Type="http://schemas.openxmlformats.org/officeDocument/2006/relationships/styles" Target="styles.xml"/><Relationship Id="rId29" Type="http://schemas.openxmlformats.org/officeDocument/2006/relationships/image" Target="media/image15.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GGI_TLM_13_3_2013\DOCUMENTATION\USER_DOCUMENTATION\GGI_TLM_User_documen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GGI_TLM_User_documentation</Template>
  <TotalTime>101</TotalTime>
  <Pages>1</Pages>
  <Words>22694</Words>
  <Characters>129358</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151749</CharactersWithSpaces>
  <SharedDoc>false</SharedDoc>
  <HLinks>
    <vt:vector size="708" baseType="variant">
      <vt:variant>
        <vt:i4>1179711</vt:i4>
      </vt:variant>
      <vt:variant>
        <vt:i4>712</vt:i4>
      </vt:variant>
      <vt:variant>
        <vt:i4>0</vt:i4>
      </vt:variant>
      <vt:variant>
        <vt:i4>5</vt:i4>
      </vt:variant>
      <vt:variant>
        <vt:lpwstr/>
      </vt:variant>
      <vt:variant>
        <vt:lpwstr>_Toc404075804</vt:lpwstr>
      </vt:variant>
      <vt:variant>
        <vt:i4>1179711</vt:i4>
      </vt:variant>
      <vt:variant>
        <vt:i4>706</vt:i4>
      </vt:variant>
      <vt:variant>
        <vt:i4>0</vt:i4>
      </vt:variant>
      <vt:variant>
        <vt:i4>5</vt:i4>
      </vt:variant>
      <vt:variant>
        <vt:lpwstr/>
      </vt:variant>
      <vt:variant>
        <vt:lpwstr>_Toc404075803</vt:lpwstr>
      </vt:variant>
      <vt:variant>
        <vt:i4>1179711</vt:i4>
      </vt:variant>
      <vt:variant>
        <vt:i4>700</vt:i4>
      </vt:variant>
      <vt:variant>
        <vt:i4>0</vt:i4>
      </vt:variant>
      <vt:variant>
        <vt:i4>5</vt:i4>
      </vt:variant>
      <vt:variant>
        <vt:lpwstr/>
      </vt:variant>
      <vt:variant>
        <vt:lpwstr>_Toc404075802</vt:lpwstr>
      </vt:variant>
      <vt:variant>
        <vt:i4>1179711</vt:i4>
      </vt:variant>
      <vt:variant>
        <vt:i4>694</vt:i4>
      </vt:variant>
      <vt:variant>
        <vt:i4>0</vt:i4>
      </vt:variant>
      <vt:variant>
        <vt:i4>5</vt:i4>
      </vt:variant>
      <vt:variant>
        <vt:lpwstr/>
      </vt:variant>
      <vt:variant>
        <vt:lpwstr>_Toc404075801</vt:lpwstr>
      </vt:variant>
      <vt:variant>
        <vt:i4>1179711</vt:i4>
      </vt:variant>
      <vt:variant>
        <vt:i4>688</vt:i4>
      </vt:variant>
      <vt:variant>
        <vt:i4>0</vt:i4>
      </vt:variant>
      <vt:variant>
        <vt:i4>5</vt:i4>
      </vt:variant>
      <vt:variant>
        <vt:lpwstr/>
      </vt:variant>
      <vt:variant>
        <vt:lpwstr>_Toc404075800</vt:lpwstr>
      </vt:variant>
      <vt:variant>
        <vt:i4>1769520</vt:i4>
      </vt:variant>
      <vt:variant>
        <vt:i4>682</vt:i4>
      </vt:variant>
      <vt:variant>
        <vt:i4>0</vt:i4>
      </vt:variant>
      <vt:variant>
        <vt:i4>5</vt:i4>
      </vt:variant>
      <vt:variant>
        <vt:lpwstr/>
      </vt:variant>
      <vt:variant>
        <vt:lpwstr>_Toc404075799</vt:lpwstr>
      </vt:variant>
      <vt:variant>
        <vt:i4>1769520</vt:i4>
      </vt:variant>
      <vt:variant>
        <vt:i4>676</vt:i4>
      </vt:variant>
      <vt:variant>
        <vt:i4>0</vt:i4>
      </vt:variant>
      <vt:variant>
        <vt:i4>5</vt:i4>
      </vt:variant>
      <vt:variant>
        <vt:lpwstr/>
      </vt:variant>
      <vt:variant>
        <vt:lpwstr>_Toc404075798</vt:lpwstr>
      </vt:variant>
      <vt:variant>
        <vt:i4>1769520</vt:i4>
      </vt:variant>
      <vt:variant>
        <vt:i4>670</vt:i4>
      </vt:variant>
      <vt:variant>
        <vt:i4>0</vt:i4>
      </vt:variant>
      <vt:variant>
        <vt:i4>5</vt:i4>
      </vt:variant>
      <vt:variant>
        <vt:lpwstr/>
      </vt:variant>
      <vt:variant>
        <vt:lpwstr>_Toc404075797</vt:lpwstr>
      </vt:variant>
      <vt:variant>
        <vt:i4>1769520</vt:i4>
      </vt:variant>
      <vt:variant>
        <vt:i4>664</vt:i4>
      </vt:variant>
      <vt:variant>
        <vt:i4>0</vt:i4>
      </vt:variant>
      <vt:variant>
        <vt:i4>5</vt:i4>
      </vt:variant>
      <vt:variant>
        <vt:lpwstr/>
      </vt:variant>
      <vt:variant>
        <vt:lpwstr>_Toc404075796</vt:lpwstr>
      </vt:variant>
      <vt:variant>
        <vt:i4>1769520</vt:i4>
      </vt:variant>
      <vt:variant>
        <vt:i4>658</vt:i4>
      </vt:variant>
      <vt:variant>
        <vt:i4>0</vt:i4>
      </vt:variant>
      <vt:variant>
        <vt:i4>5</vt:i4>
      </vt:variant>
      <vt:variant>
        <vt:lpwstr/>
      </vt:variant>
      <vt:variant>
        <vt:lpwstr>_Toc404075795</vt:lpwstr>
      </vt:variant>
      <vt:variant>
        <vt:i4>1769520</vt:i4>
      </vt:variant>
      <vt:variant>
        <vt:i4>652</vt:i4>
      </vt:variant>
      <vt:variant>
        <vt:i4>0</vt:i4>
      </vt:variant>
      <vt:variant>
        <vt:i4>5</vt:i4>
      </vt:variant>
      <vt:variant>
        <vt:lpwstr/>
      </vt:variant>
      <vt:variant>
        <vt:lpwstr>_Toc404075794</vt:lpwstr>
      </vt:variant>
      <vt:variant>
        <vt:i4>1769520</vt:i4>
      </vt:variant>
      <vt:variant>
        <vt:i4>646</vt:i4>
      </vt:variant>
      <vt:variant>
        <vt:i4>0</vt:i4>
      </vt:variant>
      <vt:variant>
        <vt:i4>5</vt:i4>
      </vt:variant>
      <vt:variant>
        <vt:lpwstr/>
      </vt:variant>
      <vt:variant>
        <vt:lpwstr>_Toc404075793</vt:lpwstr>
      </vt:variant>
      <vt:variant>
        <vt:i4>1769520</vt:i4>
      </vt:variant>
      <vt:variant>
        <vt:i4>640</vt:i4>
      </vt:variant>
      <vt:variant>
        <vt:i4>0</vt:i4>
      </vt:variant>
      <vt:variant>
        <vt:i4>5</vt:i4>
      </vt:variant>
      <vt:variant>
        <vt:lpwstr/>
      </vt:variant>
      <vt:variant>
        <vt:lpwstr>_Toc404075792</vt:lpwstr>
      </vt:variant>
      <vt:variant>
        <vt:i4>1769520</vt:i4>
      </vt:variant>
      <vt:variant>
        <vt:i4>634</vt:i4>
      </vt:variant>
      <vt:variant>
        <vt:i4>0</vt:i4>
      </vt:variant>
      <vt:variant>
        <vt:i4>5</vt:i4>
      </vt:variant>
      <vt:variant>
        <vt:lpwstr/>
      </vt:variant>
      <vt:variant>
        <vt:lpwstr>_Toc404075791</vt:lpwstr>
      </vt:variant>
      <vt:variant>
        <vt:i4>1769520</vt:i4>
      </vt:variant>
      <vt:variant>
        <vt:i4>628</vt:i4>
      </vt:variant>
      <vt:variant>
        <vt:i4>0</vt:i4>
      </vt:variant>
      <vt:variant>
        <vt:i4>5</vt:i4>
      </vt:variant>
      <vt:variant>
        <vt:lpwstr/>
      </vt:variant>
      <vt:variant>
        <vt:lpwstr>_Toc404075790</vt:lpwstr>
      </vt:variant>
      <vt:variant>
        <vt:i4>1703984</vt:i4>
      </vt:variant>
      <vt:variant>
        <vt:i4>622</vt:i4>
      </vt:variant>
      <vt:variant>
        <vt:i4>0</vt:i4>
      </vt:variant>
      <vt:variant>
        <vt:i4>5</vt:i4>
      </vt:variant>
      <vt:variant>
        <vt:lpwstr/>
      </vt:variant>
      <vt:variant>
        <vt:lpwstr>_Toc404075789</vt:lpwstr>
      </vt:variant>
      <vt:variant>
        <vt:i4>1703984</vt:i4>
      </vt:variant>
      <vt:variant>
        <vt:i4>616</vt:i4>
      </vt:variant>
      <vt:variant>
        <vt:i4>0</vt:i4>
      </vt:variant>
      <vt:variant>
        <vt:i4>5</vt:i4>
      </vt:variant>
      <vt:variant>
        <vt:lpwstr/>
      </vt:variant>
      <vt:variant>
        <vt:lpwstr>_Toc404075788</vt:lpwstr>
      </vt:variant>
      <vt:variant>
        <vt:i4>1703984</vt:i4>
      </vt:variant>
      <vt:variant>
        <vt:i4>610</vt:i4>
      </vt:variant>
      <vt:variant>
        <vt:i4>0</vt:i4>
      </vt:variant>
      <vt:variant>
        <vt:i4>5</vt:i4>
      </vt:variant>
      <vt:variant>
        <vt:lpwstr/>
      </vt:variant>
      <vt:variant>
        <vt:lpwstr>_Toc404075787</vt:lpwstr>
      </vt:variant>
      <vt:variant>
        <vt:i4>1703984</vt:i4>
      </vt:variant>
      <vt:variant>
        <vt:i4>604</vt:i4>
      </vt:variant>
      <vt:variant>
        <vt:i4>0</vt:i4>
      </vt:variant>
      <vt:variant>
        <vt:i4>5</vt:i4>
      </vt:variant>
      <vt:variant>
        <vt:lpwstr/>
      </vt:variant>
      <vt:variant>
        <vt:lpwstr>_Toc404075786</vt:lpwstr>
      </vt:variant>
      <vt:variant>
        <vt:i4>1703984</vt:i4>
      </vt:variant>
      <vt:variant>
        <vt:i4>598</vt:i4>
      </vt:variant>
      <vt:variant>
        <vt:i4>0</vt:i4>
      </vt:variant>
      <vt:variant>
        <vt:i4>5</vt:i4>
      </vt:variant>
      <vt:variant>
        <vt:lpwstr/>
      </vt:variant>
      <vt:variant>
        <vt:lpwstr>_Toc404075785</vt:lpwstr>
      </vt:variant>
      <vt:variant>
        <vt:i4>1703984</vt:i4>
      </vt:variant>
      <vt:variant>
        <vt:i4>592</vt:i4>
      </vt:variant>
      <vt:variant>
        <vt:i4>0</vt:i4>
      </vt:variant>
      <vt:variant>
        <vt:i4>5</vt:i4>
      </vt:variant>
      <vt:variant>
        <vt:lpwstr/>
      </vt:variant>
      <vt:variant>
        <vt:lpwstr>_Toc404075784</vt:lpwstr>
      </vt:variant>
      <vt:variant>
        <vt:i4>1703984</vt:i4>
      </vt:variant>
      <vt:variant>
        <vt:i4>586</vt:i4>
      </vt:variant>
      <vt:variant>
        <vt:i4>0</vt:i4>
      </vt:variant>
      <vt:variant>
        <vt:i4>5</vt:i4>
      </vt:variant>
      <vt:variant>
        <vt:lpwstr/>
      </vt:variant>
      <vt:variant>
        <vt:lpwstr>_Toc404075783</vt:lpwstr>
      </vt:variant>
      <vt:variant>
        <vt:i4>1703984</vt:i4>
      </vt:variant>
      <vt:variant>
        <vt:i4>580</vt:i4>
      </vt:variant>
      <vt:variant>
        <vt:i4>0</vt:i4>
      </vt:variant>
      <vt:variant>
        <vt:i4>5</vt:i4>
      </vt:variant>
      <vt:variant>
        <vt:lpwstr/>
      </vt:variant>
      <vt:variant>
        <vt:lpwstr>_Toc404075782</vt:lpwstr>
      </vt:variant>
      <vt:variant>
        <vt:i4>1703984</vt:i4>
      </vt:variant>
      <vt:variant>
        <vt:i4>574</vt:i4>
      </vt:variant>
      <vt:variant>
        <vt:i4>0</vt:i4>
      </vt:variant>
      <vt:variant>
        <vt:i4>5</vt:i4>
      </vt:variant>
      <vt:variant>
        <vt:lpwstr/>
      </vt:variant>
      <vt:variant>
        <vt:lpwstr>_Toc404075781</vt:lpwstr>
      </vt:variant>
      <vt:variant>
        <vt:i4>1703984</vt:i4>
      </vt:variant>
      <vt:variant>
        <vt:i4>568</vt:i4>
      </vt:variant>
      <vt:variant>
        <vt:i4>0</vt:i4>
      </vt:variant>
      <vt:variant>
        <vt:i4>5</vt:i4>
      </vt:variant>
      <vt:variant>
        <vt:lpwstr/>
      </vt:variant>
      <vt:variant>
        <vt:lpwstr>_Toc404075780</vt:lpwstr>
      </vt:variant>
      <vt:variant>
        <vt:i4>1376304</vt:i4>
      </vt:variant>
      <vt:variant>
        <vt:i4>562</vt:i4>
      </vt:variant>
      <vt:variant>
        <vt:i4>0</vt:i4>
      </vt:variant>
      <vt:variant>
        <vt:i4>5</vt:i4>
      </vt:variant>
      <vt:variant>
        <vt:lpwstr/>
      </vt:variant>
      <vt:variant>
        <vt:lpwstr>_Toc404075779</vt:lpwstr>
      </vt:variant>
      <vt:variant>
        <vt:i4>1376304</vt:i4>
      </vt:variant>
      <vt:variant>
        <vt:i4>556</vt:i4>
      </vt:variant>
      <vt:variant>
        <vt:i4>0</vt:i4>
      </vt:variant>
      <vt:variant>
        <vt:i4>5</vt:i4>
      </vt:variant>
      <vt:variant>
        <vt:lpwstr/>
      </vt:variant>
      <vt:variant>
        <vt:lpwstr>_Toc404075778</vt:lpwstr>
      </vt:variant>
      <vt:variant>
        <vt:i4>1376304</vt:i4>
      </vt:variant>
      <vt:variant>
        <vt:i4>550</vt:i4>
      </vt:variant>
      <vt:variant>
        <vt:i4>0</vt:i4>
      </vt:variant>
      <vt:variant>
        <vt:i4>5</vt:i4>
      </vt:variant>
      <vt:variant>
        <vt:lpwstr/>
      </vt:variant>
      <vt:variant>
        <vt:lpwstr>_Toc404075777</vt:lpwstr>
      </vt:variant>
      <vt:variant>
        <vt:i4>1376304</vt:i4>
      </vt:variant>
      <vt:variant>
        <vt:i4>544</vt:i4>
      </vt:variant>
      <vt:variant>
        <vt:i4>0</vt:i4>
      </vt:variant>
      <vt:variant>
        <vt:i4>5</vt:i4>
      </vt:variant>
      <vt:variant>
        <vt:lpwstr/>
      </vt:variant>
      <vt:variant>
        <vt:lpwstr>_Toc404075776</vt:lpwstr>
      </vt:variant>
      <vt:variant>
        <vt:i4>1376304</vt:i4>
      </vt:variant>
      <vt:variant>
        <vt:i4>538</vt:i4>
      </vt:variant>
      <vt:variant>
        <vt:i4>0</vt:i4>
      </vt:variant>
      <vt:variant>
        <vt:i4>5</vt:i4>
      </vt:variant>
      <vt:variant>
        <vt:lpwstr/>
      </vt:variant>
      <vt:variant>
        <vt:lpwstr>_Toc404075775</vt:lpwstr>
      </vt:variant>
      <vt:variant>
        <vt:i4>1376304</vt:i4>
      </vt:variant>
      <vt:variant>
        <vt:i4>532</vt:i4>
      </vt:variant>
      <vt:variant>
        <vt:i4>0</vt:i4>
      </vt:variant>
      <vt:variant>
        <vt:i4>5</vt:i4>
      </vt:variant>
      <vt:variant>
        <vt:lpwstr/>
      </vt:variant>
      <vt:variant>
        <vt:lpwstr>_Toc404075774</vt:lpwstr>
      </vt:variant>
      <vt:variant>
        <vt:i4>1376304</vt:i4>
      </vt:variant>
      <vt:variant>
        <vt:i4>526</vt:i4>
      </vt:variant>
      <vt:variant>
        <vt:i4>0</vt:i4>
      </vt:variant>
      <vt:variant>
        <vt:i4>5</vt:i4>
      </vt:variant>
      <vt:variant>
        <vt:lpwstr/>
      </vt:variant>
      <vt:variant>
        <vt:lpwstr>_Toc404075773</vt:lpwstr>
      </vt:variant>
      <vt:variant>
        <vt:i4>1376304</vt:i4>
      </vt:variant>
      <vt:variant>
        <vt:i4>520</vt:i4>
      </vt:variant>
      <vt:variant>
        <vt:i4>0</vt:i4>
      </vt:variant>
      <vt:variant>
        <vt:i4>5</vt:i4>
      </vt:variant>
      <vt:variant>
        <vt:lpwstr/>
      </vt:variant>
      <vt:variant>
        <vt:lpwstr>_Toc404075772</vt:lpwstr>
      </vt:variant>
      <vt:variant>
        <vt:i4>1376304</vt:i4>
      </vt:variant>
      <vt:variant>
        <vt:i4>514</vt:i4>
      </vt:variant>
      <vt:variant>
        <vt:i4>0</vt:i4>
      </vt:variant>
      <vt:variant>
        <vt:i4>5</vt:i4>
      </vt:variant>
      <vt:variant>
        <vt:lpwstr/>
      </vt:variant>
      <vt:variant>
        <vt:lpwstr>_Toc404075771</vt:lpwstr>
      </vt:variant>
      <vt:variant>
        <vt:i4>1376304</vt:i4>
      </vt:variant>
      <vt:variant>
        <vt:i4>508</vt:i4>
      </vt:variant>
      <vt:variant>
        <vt:i4>0</vt:i4>
      </vt:variant>
      <vt:variant>
        <vt:i4>5</vt:i4>
      </vt:variant>
      <vt:variant>
        <vt:lpwstr/>
      </vt:variant>
      <vt:variant>
        <vt:lpwstr>_Toc404075770</vt:lpwstr>
      </vt:variant>
      <vt:variant>
        <vt:i4>1310768</vt:i4>
      </vt:variant>
      <vt:variant>
        <vt:i4>502</vt:i4>
      </vt:variant>
      <vt:variant>
        <vt:i4>0</vt:i4>
      </vt:variant>
      <vt:variant>
        <vt:i4>5</vt:i4>
      </vt:variant>
      <vt:variant>
        <vt:lpwstr/>
      </vt:variant>
      <vt:variant>
        <vt:lpwstr>_Toc404075769</vt:lpwstr>
      </vt:variant>
      <vt:variant>
        <vt:i4>1310768</vt:i4>
      </vt:variant>
      <vt:variant>
        <vt:i4>496</vt:i4>
      </vt:variant>
      <vt:variant>
        <vt:i4>0</vt:i4>
      </vt:variant>
      <vt:variant>
        <vt:i4>5</vt:i4>
      </vt:variant>
      <vt:variant>
        <vt:lpwstr/>
      </vt:variant>
      <vt:variant>
        <vt:lpwstr>_Toc404075768</vt:lpwstr>
      </vt:variant>
      <vt:variant>
        <vt:i4>1310768</vt:i4>
      </vt:variant>
      <vt:variant>
        <vt:i4>490</vt:i4>
      </vt:variant>
      <vt:variant>
        <vt:i4>0</vt:i4>
      </vt:variant>
      <vt:variant>
        <vt:i4>5</vt:i4>
      </vt:variant>
      <vt:variant>
        <vt:lpwstr/>
      </vt:variant>
      <vt:variant>
        <vt:lpwstr>_Toc404075767</vt:lpwstr>
      </vt:variant>
      <vt:variant>
        <vt:i4>1310768</vt:i4>
      </vt:variant>
      <vt:variant>
        <vt:i4>484</vt:i4>
      </vt:variant>
      <vt:variant>
        <vt:i4>0</vt:i4>
      </vt:variant>
      <vt:variant>
        <vt:i4>5</vt:i4>
      </vt:variant>
      <vt:variant>
        <vt:lpwstr/>
      </vt:variant>
      <vt:variant>
        <vt:lpwstr>_Toc404075766</vt:lpwstr>
      </vt:variant>
      <vt:variant>
        <vt:i4>1310768</vt:i4>
      </vt:variant>
      <vt:variant>
        <vt:i4>478</vt:i4>
      </vt:variant>
      <vt:variant>
        <vt:i4>0</vt:i4>
      </vt:variant>
      <vt:variant>
        <vt:i4>5</vt:i4>
      </vt:variant>
      <vt:variant>
        <vt:lpwstr/>
      </vt:variant>
      <vt:variant>
        <vt:lpwstr>_Toc404075765</vt:lpwstr>
      </vt:variant>
      <vt:variant>
        <vt:i4>1310768</vt:i4>
      </vt:variant>
      <vt:variant>
        <vt:i4>472</vt:i4>
      </vt:variant>
      <vt:variant>
        <vt:i4>0</vt:i4>
      </vt:variant>
      <vt:variant>
        <vt:i4>5</vt:i4>
      </vt:variant>
      <vt:variant>
        <vt:lpwstr/>
      </vt:variant>
      <vt:variant>
        <vt:lpwstr>_Toc404075764</vt:lpwstr>
      </vt:variant>
      <vt:variant>
        <vt:i4>1310768</vt:i4>
      </vt:variant>
      <vt:variant>
        <vt:i4>466</vt:i4>
      </vt:variant>
      <vt:variant>
        <vt:i4>0</vt:i4>
      </vt:variant>
      <vt:variant>
        <vt:i4>5</vt:i4>
      </vt:variant>
      <vt:variant>
        <vt:lpwstr/>
      </vt:variant>
      <vt:variant>
        <vt:lpwstr>_Toc404075763</vt:lpwstr>
      </vt:variant>
      <vt:variant>
        <vt:i4>1310768</vt:i4>
      </vt:variant>
      <vt:variant>
        <vt:i4>460</vt:i4>
      </vt:variant>
      <vt:variant>
        <vt:i4>0</vt:i4>
      </vt:variant>
      <vt:variant>
        <vt:i4>5</vt:i4>
      </vt:variant>
      <vt:variant>
        <vt:lpwstr/>
      </vt:variant>
      <vt:variant>
        <vt:lpwstr>_Toc404075762</vt:lpwstr>
      </vt:variant>
      <vt:variant>
        <vt:i4>1310768</vt:i4>
      </vt:variant>
      <vt:variant>
        <vt:i4>454</vt:i4>
      </vt:variant>
      <vt:variant>
        <vt:i4>0</vt:i4>
      </vt:variant>
      <vt:variant>
        <vt:i4>5</vt:i4>
      </vt:variant>
      <vt:variant>
        <vt:lpwstr/>
      </vt:variant>
      <vt:variant>
        <vt:lpwstr>_Toc404075761</vt:lpwstr>
      </vt:variant>
      <vt:variant>
        <vt:i4>1310768</vt:i4>
      </vt:variant>
      <vt:variant>
        <vt:i4>448</vt:i4>
      </vt:variant>
      <vt:variant>
        <vt:i4>0</vt:i4>
      </vt:variant>
      <vt:variant>
        <vt:i4>5</vt:i4>
      </vt:variant>
      <vt:variant>
        <vt:lpwstr/>
      </vt:variant>
      <vt:variant>
        <vt:lpwstr>_Toc404075760</vt:lpwstr>
      </vt:variant>
      <vt:variant>
        <vt:i4>1507376</vt:i4>
      </vt:variant>
      <vt:variant>
        <vt:i4>442</vt:i4>
      </vt:variant>
      <vt:variant>
        <vt:i4>0</vt:i4>
      </vt:variant>
      <vt:variant>
        <vt:i4>5</vt:i4>
      </vt:variant>
      <vt:variant>
        <vt:lpwstr/>
      </vt:variant>
      <vt:variant>
        <vt:lpwstr>_Toc404075759</vt:lpwstr>
      </vt:variant>
      <vt:variant>
        <vt:i4>1507376</vt:i4>
      </vt:variant>
      <vt:variant>
        <vt:i4>436</vt:i4>
      </vt:variant>
      <vt:variant>
        <vt:i4>0</vt:i4>
      </vt:variant>
      <vt:variant>
        <vt:i4>5</vt:i4>
      </vt:variant>
      <vt:variant>
        <vt:lpwstr/>
      </vt:variant>
      <vt:variant>
        <vt:lpwstr>_Toc404075758</vt:lpwstr>
      </vt:variant>
      <vt:variant>
        <vt:i4>1507376</vt:i4>
      </vt:variant>
      <vt:variant>
        <vt:i4>430</vt:i4>
      </vt:variant>
      <vt:variant>
        <vt:i4>0</vt:i4>
      </vt:variant>
      <vt:variant>
        <vt:i4>5</vt:i4>
      </vt:variant>
      <vt:variant>
        <vt:lpwstr/>
      </vt:variant>
      <vt:variant>
        <vt:lpwstr>_Toc404075757</vt:lpwstr>
      </vt:variant>
      <vt:variant>
        <vt:i4>1507376</vt:i4>
      </vt:variant>
      <vt:variant>
        <vt:i4>424</vt:i4>
      </vt:variant>
      <vt:variant>
        <vt:i4>0</vt:i4>
      </vt:variant>
      <vt:variant>
        <vt:i4>5</vt:i4>
      </vt:variant>
      <vt:variant>
        <vt:lpwstr/>
      </vt:variant>
      <vt:variant>
        <vt:lpwstr>_Toc404075756</vt:lpwstr>
      </vt:variant>
      <vt:variant>
        <vt:i4>1507376</vt:i4>
      </vt:variant>
      <vt:variant>
        <vt:i4>418</vt:i4>
      </vt:variant>
      <vt:variant>
        <vt:i4>0</vt:i4>
      </vt:variant>
      <vt:variant>
        <vt:i4>5</vt:i4>
      </vt:variant>
      <vt:variant>
        <vt:lpwstr/>
      </vt:variant>
      <vt:variant>
        <vt:lpwstr>_Toc404075755</vt:lpwstr>
      </vt:variant>
      <vt:variant>
        <vt:i4>1507376</vt:i4>
      </vt:variant>
      <vt:variant>
        <vt:i4>412</vt:i4>
      </vt:variant>
      <vt:variant>
        <vt:i4>0</vt:i4>
      </vt:variant>
      <vt:variant>
        <vt:i4>5</vt:i4>
      </vt:variant>
      <vt:variant>
        <vt:lpwstr/>
      </vt:variant>
      <vt:variant>
        <vt:lpwstr>_Toc404075754</vt:lpwstr>
      </vt:variant>
      <vt:variant>
        <vt:i4>1507376</vt:i4>
      </vt:variant>
      <vt:variant>
        <vt:i4>406</vt:i4>
      </vt:variant>
      <vt:variant>
        <vt:i4>0</vt:i4>
      </vt:variant>
      <vt:variant>
        <vt:i4>5</vt:i4>
      </vt:variant>
      <vt:variant>
        <vt:lpwstr/>
      </vt:variant>
      <vt:variant>
        <vt:lpwstr>_Toc404075753</vt:lpwstr>
      </vt:variant>
      <vt:variant>
        <vt:i4>1507376</vt:i4>
      </vt:variant>
      <vt:variant>
        <vt:i4>400</vt:i4>
      </vt:variant>
      <vt:variant>
        <vt:i4>0</vt:i4>
      </vt:variant>
      <vt:variant>
        <vt:i4>5</vt:i4>
      </vt:variant>
      <vt:variant>
        <vt:lpwstr/>
      </vt:variant>
      <vt:variant>
        <vt:lpwstr>_Toc404075752</vt:lpwstr>
      </vt:variant>
      <vt:variant>
        <vt:i4>1507376</vt:i4>
      </vt:variant>
      <vt:variant>
        <vt:i4>394</vt:i4>
      </vt:variant>
      <vt:variant>
        <vt:i4>0</vt:i4>
      </vt:variant>
      <vt:variant>
        <vt:i4>5</vt:i4>
      </vt:variant>
      <vt:variant>
        <vt:lpwstr/>
      </vt:variant>
      <vt:variant>
        <vt:lpwstr>_Toc404075751</vt:lpwstr>
      </vt:variant>
      <vt:variant>
        <vt:i4>1507376</vt:i4>
      </vt:variant>
      <vt:variant>
        <vt:i4>388</vt:i4>
      </vt:variant>
      <vt:variant>
        <vt:i4>0</vt:i4>
      </vt:variant>
      <vt:variant>
        <vt:i4>5</vt:i4>
      </vt:variant>
      <vt:variant>
        <vt:lpwstr/>
      </vt:variant>
      <vt:variant>
        <vt:lpwstr>_Toc404075750</vt:lpwstr>
      </vt:variant>
      <vt:variant>
        <vt:i4>1441840</vt:i4>
      </vt:variant>
      <vt:variant>
        <vt:i4>382</vt:i4>
      </vt:variant>
      <vt:variant>
        <vt:i4>0</vt:i4>
      </vt:variant>
      <vt:variant>
        <vt:i4>5</vt:i4>
      </vt:variant>
      <vt:variant>
        <vt:lpwstr/>
      </vt:variant>
      <vt:variant>
        <vt:lpwstr>_Toc404075749</vt:lpwstr>
      </vt:variant>
      <vt:variant>
        <vt:i4>1441840</vt:i4>
      </vt:variant>
      <vt:variant>
        <vt:i4>376</vt:i4>
      </vt:variant>
      <vt:variant>
        <vt:i4>0</vt:i4>
      </vt:variant>
      <vt:variant>
        <vt:i4>5</vt:i4>
      </vt:variant>
      <vt:variant>
        <vt:lpwstr/>
      </vt:variant>
      <vt:variant>
        <vt:lpwstr>_Toc404075748</vt:lpwstr>
      </vt:variant>
      <vt:variant>
        <vt:i4>1441840</vt:i4>
      </vt:variant>
      <vt:variant>
        <vt:i4>370</vt:i4>
      </vt:variant>
      <vt:variant>
        <vt:i4>0</vt:i4>
      </vt:variant>
      <vt:variant>
        <vt:i4>5</vt:i4>
      </vt:variant>
      <vt:variant>
        <vt:lpwstr/>
      </vt:variant>
      <vt:variant>
        <vt:lpwstr>_Toc404075747</vt:lpwstr>
      </vt:variant>
      <vt:variant>
        <vt:i4>1441840</vt:i4>
      </vt:variant>
      <vt:variant>
        <vt:i4>364</vt:i4>
      </vt:variant>
      <vt:variant>
        <vt:i4>0</vt:i4>
      </vt:variant>
      <vt:variant>
        <vt:i4>5</vt:i4>
      </vt:variant>
      <vt:variant>
        <vt:lpwstr/>
      </vt:variant>
      <vt:variant>
        <vt:lpwstr>_Toc404075746</vt:lpwstr>
      </vt:variant>
      <vt:variant>
        <vt:i4>1441840</vt:i4>
      </vt:variant>
      <vt:variant>
        <vt:i4>358</vt:i4>
      </vt:variant>
      <vt:variant>
        <vt:i4>0</vt:i4>
      </vt:variant>
      <vt:variant>
        <vt:i4>5</vt:i4>
      </vt:variant>
      <vt:variant>
        <vt:lpwstr/>
      </vt:variant>
      <vt:variant>
        <vt:lpwstr>_Toc404075745</vt:lpwstr>
      </vt:variant>
      <vt:variant>
        <vt:i4>1441840</vt:i4>
      </vt:variant>
      <vt:variant>
        <vt:i4>352</vt:i4>
      </vt:variant>
      <vt:variant>
        <vt:i4>0</vt:i4>
      </vt:variant>
      <vt:variant>
        <vt:i4>5</vt:i4>
      </vt:variant>
      <vt:variant>
        <vt:lpwstr/>
      </vt:variant>
      <vt:variant>
        <vt:lpwstr>_Toc404075744</vt:lpwstr>
      </vt:variant>
      <vt:variant>
        <vt:i4>1441840</vt:i4>
      </vt:variant>
      <vt:variant>
        <vt:i4>346</vt:i4>
      </vt:variant>
      <vt:variant>
        <vt:i4>0</vt:i4>
      </vt:variant>
      <vt:variant>
        <vt:i4>5</vt:i4>
      </vt:variant>
      <vt:variant>
        <vt:lpwstr/>
      </vt:variant>
      <vt:variant>
        <vt:lpwstr>_Toc404075743</vt:lpwstr>
      </vt:variant>
      <vt:variant>
        <vt:i4>1441840</vt:i4>
      </vt:variant>
      <vt:variant>
        <vt:i4>340</vt:i4>
      </vt:variant>
      <vt:variant>
        <vt:i4>0</vt:i4>
      </vt:variant>
      <vt:variant>
        <vt:i4>5</vt:i4>
      </vt:variant>
      <vt:variant>
        <vt:lpwstr/>
      </vt:variant>
      <vt:variant>
        <vt:lpwstr>_Toc404075742</vt:lpwstr>
      </vt:variant>
      <vt:variant>
        <vt:i4>1441840</vt:i4>
      </vt:variant>
      <vt:variant>
        <vt:i4>334</vt:i4>
      </vt:variant>
      <vt:variant>
        <vt:i4>0</vt:i4>
      </vt:variant>
      <vt:variant>
        <vt:i4>5</vt:i4>
      </vt:variant>
      <vt:variant>
        <vt:lpwstr/>
      </vt:variant>
      <vt:variant>
        <vt:lpwstr>_Toc404075741</vt:lpwstr>
      </vt:variant>
      <vt:variant>
        <vt:i4>1441840</vt:i4>
      </vt:variant>
      <vt:variant>
        <vt:i4>328</vt:i4>
      </vt:variant>
      <vt:variant>
        <vt:i4>0</vt:i4>
      </vt:variant>
      <vt:variant>
        <vt:i4>5</vt:i4>
      </vt:variant>
      <vt:variant>
        <vt:lpwstr/>
      </vt:variant>
      <vt:variant>
        <vt:lpwstr>_Toc404075740</vt:lpwstr>
      </vt:variant>
      <vt:variant>
        <vt:i4>1114160</vt:i4>
      </vt:variant>
      <vt:variant>
        <vt:i4>322</vt:i4>
      </vt:variant>
      <vt:variant>
        <vt:i4>0</vt:i4>
      </vt:variant>
      <vt:variant>
        <vt:i4>5</vt:i4>
      </vt:variant>
      <vt:variant>
        <vt:lpwstr/>
      </vt:variant>
      <vt:variant>
        <vt:lpwstr>_Toc404075739</vt:lpwstr>
      </vt:variant>
      <vt:variant>
        <vt:i4>1114160</vt:i4>
      </vt:variant>
      <vt:variant>
        <vt:i4>316</vt:i4>
      </vt:variant>
      <vt:variant>
        <vt:i4>0</vt:i4>
      </vt:variant>
      <vt:variant>
        <vt:i4>5</vt:i4>
      </vt:variant>
      <vt:variant>
        <vt:lpwstr/>
      </vt:variant>
      <vt:variant>
        <vt:lpwstr>_Toc404075738</vt:lpwstr>
      </vt:variant>
      <vt:variant>
        <vt:i4>1114160</vt:i4>
      </vt:variant>
      <vt:variant>
        <vt:i4>310</vt:i4>
      </vt:variant>
      <vt:variant>
        <vt:i4>0</vt:i4>
      </vt:variant>
      <vt:variant>
        <vt:i4>5</vt:i4>
      </vt:variant>
      <vt:variant>
        <vt:lpwstr/>
      </vt:variant>
      <vt:variant>
        <vt:lpwstr>_Toc404075737</vt:lpwstr>
      </vt:variant>
      <vt:variant>
        <vt:i4>1114160</vt:i4>
      </vt:variant>
      <vt:variant>
        <vt:i4>304</vt:i4>
      </vt:variant>
      <vt:variant>
        <vt:i4>0</vt:i4>
      </vt:variant>
      <vt:variant>
        <vt:i4>5</vt:i4>
      </vt:variant>
      <vt:variant>
        <vt:lpwstr/>
      </vt:variant>
      <vt:variant>
        <vt:lpwstr>_Toc404075736</vt:lpwstr>
      </vt:variant>
      <vt:variant>
        <vt:i4>1114160</vt:i4>
      </vt:variant>
      <vt:variant>
        <vt:i4>298</vt:i4>
      </vt:variant>
      <vt:variant>
        <vt:i4>0</vt:i4>
      </vt:variant>
      <vt:variant>
        <vt:i4>5</vt:i4>
      </vt:variant>
      <vt:variant>
        <vt:lpwstr/>
      </vt:variant>
      <vt:variant>
        <vt:lpwstr>_Toc404075735</vt:lpwstr>
      </vt:variant>
      <vt:variant>
        <vt:i4>1114160</vt:i4>
      </vt:variant>
      <vt:variant>
        <vt:i4>292</vt:i4>
      </vt:variant>
      <vt:variant>
        <vt:i4>0</vt:i4>
      </vt:variant>
      <vt:variant>
        <vt:i4>5</vt:i4>
      </vt:variant>
      <vt:variant>
        <vt:lpwstr/>
      </vt:variant>
      <vt:variant>
        <vt:lpwstr>_Toc404075734</vt:lpwstr>
      </vt:variant>
      <vt:variant>
        <vt:i4>1114160</vt:i4>
      </vt:variant>
      <vt:variant>
        <vt:i4>286</vt:i4>
      </vt:variant>
      <vt:variant>
        <vt:i4>0</vt:i4>
      </vt:variant>
      <vt:variant>
        <vt:i4>5</vt:i4>
      </vt:variant>
      <vt:variant>
        <vt:lpwstr/>
      </vt:variant>
      <vt:variant>
        <vt:lpwstr>_Toc404075733</vt:lpwstr>
      </vt:variant>
      <vt:variant>
        <vt:i4>1114160</vt:i4>
      </vt:variant>
      <vt:variant>
        <vt:i4>280</vt:i4>
      </vt:variant>
      <vt:variant>
        <vt:i4>0</vt:i4>
      </vt:variant>
      <vt:variant>
        <vt:i4>5</vt:i4>
      </vt:variant>
      <vt:variant>
        <vt:lpwstr/>
      </vt:variant>
      <vt:variant>
        <vt:lpwstr>_Toc404075732</vt:lpwstr>
      </vt:variant>
      <vt:variant>
        <vt:i4>1114160</vt:i4>
      </vt:variant>
      <vt:variant>
        <vt:i4>274</vt:i4>
      </vt:variant>
      <vt:variant>
        <vt:i4>0</vt:i4>
      </vt:variant>
      <vt:variant>
        <vt:i4>5</vt:i4>
      </vt:variant>
      <vt:variant>
        <vt:lpwstr/>
      </vt:variant>
      <vt:variant>
        <vt:lpwstr>_Toc404075731</vt:lpwstr>
      </vt:variant>
      <vt:variant>
        <vt:i4>1114160</vt:i4>
      </vt:variant>
      <vt:variant>
        <vt:i4>268</vt:i4>
      </vt:variant>
      <vt:variant>
        <vt:i4>0</vt:i4>
      </vt:variant>
      <vt:variant>
        <vt:i4>5</vt:i4>
      </vt:variant>
      <vt:variant>
        <vt:lpwstr/>
      </vt:variant>
      <vt:variant>
        <vt:lpwstr>_Toc404075730</vt:lpwstr>
      </vt:variant>
      <vt:variant>
        <vt:i4>1048624</vt:i4>
      </vt:variant>
      <vt:variant>
        <vt:i4>262</vt:i4>
      </vt:variant>
      <vt:variant>
        <vt:i4>0</vt:i4>
      </vt:variant>
      <vt:variant>
        <vt:i4>5</vt:i4>
      </vt:variant>
      <vt:variant>
        <vt:lpwstr/>
      </vt:variant>
      <vt:variant>
        <vt:lpwstr>_Toc404075729</vt:lpwstr>
      </vt:variant>
      <vt:variant>
        <vt:i4>1048624</vt:i4>
      </vt:variant>
      <vt:variant>
        <vt:i4>256</vt:i4>
      </vt:variant>
      <vt:variant>
        <vt:i4>0</vt:i4>
      </vt:variant>
      <vt:variant>
        <vt:i4>5</vt:i4>
      </vt:variant>
      <vt:variant>
        <vt:lpwstr/>
      </vt:variant>
      <vt:variant>
        <vt:lpwstr>_Toc404075728</vt:lpwstr>
      </vt:variant>
      <vt:variant>
        <vt:i4>1048624</vt:i4>
      </vt:variant>
      <vt:variant>
        <vt:i4>250</vt:i4>
      </vt:variant>
      <vt:variant>
        <vt:i4>0</vt:i4>
      </vt:variant>
      <vt:variant>
        <vt:i4>5</vt:i4>
      </vt:variant>
      <vt:variant>
        <vt:lpwstr/>
      </vt:variant>
      <vt:variant>
        <vt:lpwstr>_Toc404075727</vt:lpwstr>
      </vt:variant>
      <vt:variant>
        <vt:i4>1048624</vt:i4>
      </vt:variant>
      <vt:variant>
        <vt:i4>244</vt:i4>
      </vt:variant>
      <vt:variant>
        <vt:i4>0</vt:i4>
      </vt:variant>
      <vt:variant>
        <vt:i4>5</vt:i4>
      </vt:variant>
      <vt:variant>
        <vt:lpwstr/>
      </vt:variant>
      <vt:variant>
        <vt:lpwstr>_Toc404075726</vt:lpwstr>
      </vt:variant>
      <vt:variant>
        <vt:i4>1048624</vt:i4>
      </vt:variant>
      <vt:variant>
        <vt:i4>238</vt:i4>
      </vt:variant>
      <vt:variant>
        <vt:i4>0</vt:i4>
      </vt:variant>
      <vt:variant>
        <vt:i4>5</vt:i4>
      </vt:variant>
      <vt:variant>
        <vt:lpwstr/>
      </vt:variant>
      <vt:variant>
        <vt:lpwstr>_Toc404075725</vt:lpwstr>
      </vt:variant>
      <vt:variant>
        <vt:i4>1048624</vt:i4>
      </vt:variant>
      <vt:variant>
        <vt:i4>232</vt:i4>
      </vt:variant>
      <vt:variant>
        <vt:i4>0</vt:i4>
      </vt:variant>
      <vt:variant>
        <vt:i4>5</vt:i4>
      </vt:variant>
      <vt:variant>
        <vt:lpwstr/>
      </vt:variant>
      <vt:variant>
        <vt:lpwstr>_Toc404075724</vt:lpwstr>
      </vt:variant>
      <vt:variant>
        <vt:i4>1048624</vt:i4>
      </vt:variant>
      <vt:variant>
        <vt:i4>226</vt:i4>
      </vt:variant>
      <vt:variant>
        <vt:i4>0</vt:i4>
      </vt:variant>
      <vt:variant>
        <vt:i4>5</vt:i4>
      </vt:variant>
      <vt:variant>
        <vt:lpwstr/>
      </vt:variant>
      <vt:variant>
        <vt:lpwstr>_Toc404075723</vt:lpwstr>
      </vt:variant>
      <vt:variant>
        <vt:i4>1048624</vt:i4>
      </vt:variant>
      <vt:variant>
        <vt:i4>220</vt:i4>
      </vt:variant>
      <vt:variant>
        <vt:i4>0</vt:i4>
      </vt:variant>
      <vt:variant>
        <vt:i4>5</vt:i4>
      </vt:variant>
      <vt:variant>
        <vt:lpwstr/>
      </vt:variant>
      <vt:variant>
        <vt:lpwstr>_Toc404075722</vt:lpwstr>
      </vt:variant>
      <vt:variant>
        <vt:i4>1048624</vt:i4>
      </vt:variant>
      <vt:variant>
        <vt:i4>214</vt:i4>
      </vt:variant>
      <vt:variant>
        <vt:i4>0</vt:i4>
      </vt:variant>
      <vt:variant>
        <vt:i4>5</vt:i4>
      </vt:variant>
      <vt:variant>
        <vt:lpwstr/>
      </vt:variant>
      <vt:variant>
        <vt:lpwstr>_Toc404075721</vt:lpwstr>
      </vt:variant>
      <vt:variant>
        <vt:i4>1048624</vt:i4>
      </vt:variant>
      <vt:variant>
        <vt:i4>208</vt:i4>
      </vt:variant>
      <vt:variant>
        <vt:i4>0</vt:i4>
      </vt:variant>
      <vt:variant>
        <vt:i4>5</vt:i4>
      </vt:variant>
      <vt:variant>
        <vt:lpwstr/>
      </vt:variant>
      <vt:variant>
        <vt:lpwstr>_Toc404075720</vt:lpwstr>
      </vt:variant>
      <vt:variant>
        <vt:i4>1245232</vt:i4>
      </vt:variant>
      <vt:variant>
        <vt:i4>202</vt:i4>
      </vt:variant>
      <vt:variant>
        <vt:i4>0</vt:i4>
      </vt:variant>
      <vt:variant>
        <vt:i4>5</vt:i4>
      </vt:variant>
      <vt:variant>
        <vt:lpwstr/>
      </vt:variant>
      <vt:variant>
        <vt:lpwstr>_Toc404075719</vt:lpwstr>
      </vt:variant>
      <vt:variant>
        <vt:i4>1245232</vt:i4>
      </vt:variant>
      <vt:variant>
        <vt:i4>196</vt:i4>
      </vt:variant>
      <vt:variant>
        <vt:i4>0</vt:i4>
      </vt:variant>
      <vt:variant>
        <vt:i4>5</vt:i4>
      </vt:variant>
      <vt:variant>
        <vt:lpwstr/>
      </vt:variant>
      <vt:variant>
        <vt:lpwstr>_Toc404075718</vt:lpwstr>
      </vt:variant>
      <vt:variant>
        <vt:i4>1245232</vt:i4>
      </vt:variant>
      <vt:variant>
        <vt:i4>190</vt:i4>
      </vt:variant>
      <vt:variant>
        <vt:i4>0</vt:i4>
      </vt:variant>
      <vt:variant>
        <vt:i4>5</vt:i4>
      </vt:variant>
      <vt:variant>
        <vt:lpwstr/>
      </vt:variant>
      <vt:variant>
        <vt:lpwstr>_Toc404075717</vt:lpwstr>
      </vt:variant>
      <vt:variant>
        <vt:i4>1245232</vt:i4>
      </vt:variant>
      <vt:variant>
        <vt:i4>184</vt:i4>
      </vt:variant>
      <vt:variant>
        <vt:i4>0</vt:i4>
      </vt:variant>
      <vt:variant>
        <vt:i4>5</vt:i4>
      </vt:variant>
      <vt:variant>
        <vt:lpwstr/>
      </vt:variant>
      <vt:variant>
        <vt:lpwstr>_Toc404075716</vt:lpwstr>
      </vt:variant>
      <vt:variant>
        <vt:i4>1245232</vt:i4>
      </vt:variant>
      <vt:variant>
        <vt:i4>178</vt:i4>
      </vt:variant>
      <vt:variant>
        <vt:i4>0</vt:i4>
      </vt:variant>
      <vt:variant>
        <vt:i4>5</vt:i4>
      </vt:variant>
      <vt:variant>
        <vt:lpwstr/>
      </vt:variant>
      <vt:variant>
        <vt:lpwstr>_Toc404075715</vt:lpwstr>
      </vt:variant>
      <vt:variant>
        <vt:i4>1245232</vt:i4>
      </vt:variant>
      <vt:variant>
        <vt:i4>172</vt:i4>
      </vt:variant>
      <vt:variant>
        <vt:i4>0</vt:i4>
      </vt:variant>
      <vt:variant>
        <vt:i4>5</vt:i4>
      </vt:variant>
      <vt:variant>
        <vt:lpwstr/>
      </vt:variant>
      <vt:variant>
        <vt:lpwstr>_Toc404075714</vt:lpwstr>
      </vt:variant>
      <vt:variant>
        <vt:i4>1245232</vt:i4>
      </vt:variant>
      <vt:variant>
        <vt:i4>166</vt:i4>
      </vt:variant>
      <vt:variant>
        <vt:i4>0</vt:i4>
      </vt:variant>
      <vt:variant>
        <vt:i4>5</vt:i4>
      </vt:variant>
      <vt:variant>
        <vt:lpwstr/>
      </vt:variant>
      <vt:variant>
        <vt:lpwstr>_Toc404075713</vt:lpwstr>
      </vt:variant>
      <vt:variant>
        <vt:i4>1245232</vt:i4>
      </vt:variant>
      <vt:variant>
        <vt:i4>160</vt:i4>
      </vt:variant>
      <vt:variant>
        <vt:i4>0</vt:i4>
      </vt:variant>
      <vt:variant>
        <vt:i4>5</vt:i4>
      </vt:variant>
      <vt:variant>
        <vt:lpwstr/>
      </vt:variant>
      <vt:variant>
        <vt:lpwstr>_Toc404075712</vt:lpwstr>
      </vt:variant>
      <vt:variant>
        <vt:i4>1245232</vt:i4>
      </vt:variant>
      <vt:variant>
        <vt:i4>154</vt:i4>
      </vt:variant>
      <vt:variant>
        <vt:i4>0</vt:i4>
      </vt:variant>
      <vt:variant>
        <vt:i4>5</vt:i4>
      </vt:variant>
      <vt:variant>
        <vt:lpwstr/>
      </vt:variant>
      <vt:variant>
        <vt:lpwstr>_Toc404075711</vt:lpwstr>
      </vt:variant>
      <vt:variant>
        <vt:i4>1245232</vt:i4>
      </vt:variant>
      <vt:variant>
        <vt:i4>148</vt:i4>
      </vt:variant>
      <vt:variant>
        <vt:i4>0</vt:i4>
      </vt:variant>
      <vt:variant>
        <vt:i4>5</vt:i4>
      </vt:variant>
      <vt:variant>
        <vt:lpwstr/>
      </vt:variant>
      <vt:variant>
        <vt:lpwstr>_Toc404075710</vt:lpwstr>
      </vt:variant>
      <vt:variant>
        <vt:i4>1179696</vt:i4>
      </vt:variant>
      <vt:variant>
        <vt:i4>142</vt:i4>
      </vt:variant>
      <vt:variant>
        <vt:i4>0</vt:i4>
      </vt:variant>
      <vt:variant>
        <vt:i4>5</vt:i4>
      </vt:variant>
      <vt:variant>
        <vt:lpwstr/>
      </vt:variant>
      <vt:variant>
        <vt:lpwstr>_Toc404075709</vt:lpwstr>
      </vt:variant>
      <vt:variant>
        <vt:i4>1179696</vt:i4>
      </vt:variant>
      <vt:variant>
        <vt:i4>136</vt:i4>
      </vt:variant>
      <vt:variant>
        <vt:i4>0</vt:i4>
      </vt:variant>
      <vt:variant>
        <vt:i4>5</vt:i4>
      </vt:variant>
      <vt:variant>
        <vt:lpwstr/>
      </vt:variant>
      <vt:variant>
        <vt:lpwstr>_Toc404075708</vt:lpwstr>
      </vt:variant>
      <vt:variant>
        <vt:i4>1179696</vt:i4>
      </vt:variant>
      <vt:variant>
        <vt:i4>130</vt:i4>
      </vt:variant>
      <vt:variant>
        <vt:i4>0</vt:i4>
      </vt:variant>
      <vt:variant>
        <vt:i4>5</vt:i4>
      </vt:variant>
      <vt:variant>
        <vt:lpwstr/>
      </vt:variant>
      <vt:variant>
        <vt:lpwstr>_Toc404075707</vt:lpwstr>
      </vt:variant>
      <vt:variant>
        <vt:i4>1179696</vt:i4>
      </vt:variant>
      <vt:variant>
        <vt:i4>124</vt:i4>
      </vt:variant>
      <vt:variant>
        <vt:i4>0</vt:i4>
      </vt:variant>
      <vt:variant>
        <vt:i4>5</vt:i4>
      </vt:variant>
      <vt:variant>
        <vt:lpwstr/>
      </vt:variant>
      <vt:variant>
        <vt:lpwstr>_Toc404075706</vt:lpwstr>
      </vt:variant>
      <vt:variant>
        <vt:i4>1179696</vt:i4>
      </vt:variant>
      <vt:variant>
        <vt:i4>118</vt:i4>
      </vt:variant>
      <vt:variant>
        <vt:i4>0</vt:i4>
      </vt:variant>
      <vt:variant>
        <vt:i4>5</vt:i4>
      </vt:variant>
      <vt:variant>
        <vt:lpwstr/>
      </vt:variant>
      <vt:variant>
        <vt:lpwstr>_Toc404075705</vt:lpwstr>
      </vt:variant>
      <vt:variant>
        <vt:i4>1179696</vt:i4>
      </vt:variant>
      <vt:variant>
        <vt:i4>112</vt:i4>
      </vt:variant>
      <vt:variant>
        <vt:i4>0</vt:i4>
      </vt:variant>
      <vt:variant>
        <vt:i4>5</vt:i4>
      </vt:variant>
      <vt:variant>
        <vt:lpwstr/>
      </vt:variant>
      <vt:variant>
        <vt:lpwstr>_Toc404075704</vt:lpwstr>
      </vt:variant>
      <vt:variant>
        <vt:i4>1179696</vt:i4>
      </vt:variant>
      <vt:variant>
        <vt:i4>106</vt:i4>
      </vt:variant>
      <vt:variant>
        <vt:i4>0</vt:i4>
      </vt:variant>
      <vt:variant>
        <vt:i4>5</vt:i4>
      </vt:variant>
      <vt:variant>
        <vt:lpwstr/>
      </vt:variant>
      <vt:variant>
        <vt:lpwstr>_Toc404075703</vt:lpwstr>
      </vt:variant>
      <vt:variant>
        <vt:i4>1179696</vt:i4>
      </vt:variant>
      <vt:variant>
        <vt:i4>100</vt:i4>
      </vt:variant>
      <vt:variant>
        <vt:i4>0</vt:i4>
      </vt:variant>
      <vt:variant>
        <vt:i4>5</vt:i4>
      </vt:variant>
      <vt:variant>
        <vt:lpwstr/>
      </vt:variant>
      <vt:variant>
        <vt:lpwstr>_Toc404075702</vt:lpwstr>
      </vt:variant>
      <vt:variant>
        <vt:i4>1179696</vt:i4>
      </vt:variant>
      <vt:variant>
        <vt:i4>94</vt:i4>
      </vt:variant>
      <vt:variant>
        <vt:i4>0</vt:i4>
      </vt:variant>
      <vt:variant>
        <vt:i4>5</vt:i4>
      </vt:variant>
      <vt:variant>
        <vt:lpwstr/>
      </vt:variant>
      <vt:variant>
        <vt:lpwstr>_Toc404075701</vt:lpwstr>
      </vt:variant>
      <vt:variant>
        <vt:i4>1179696</vt:i4>
      </vt:variant>
      <vt:variant>
        <vt:i4>88</vt:i4>
      </vt:variant>
      <vt:variant>
        <vt:i4>0</vt:i4>
      </vt:variant>
      <vt:variant>
        <vt:i4>5</vt:i4>
      </vt:variant>
      <vt:variant>
        <vt:lpwstr/>
      </vt:variant>
      <vt:variant>
        <vt:lpwstr>_Toc404075700</vt:lpwstr>
      </vt:variant>
      <vt:variant>
        <vt:i4>1769521</vt:i4>
      </vt:variant>
      <vt:variant>
        <vt:i4>82</vt:i4>
      </vt:variant>
      <vt:variant>
        <vt:i4>0</vt:i4>
      </vt:variant>
      <vt:variant>
        <vt:i4>5</vt:i4>
      </vt:variant>
      <vt:variant>
        <vt:lpwstr/>
      </vt:variant>
      <vt:variant>
        <vt:lpwstr>_Toc404075699</vt:lpwstr>
      </vt:variant>
      <vt:variant>
        <vt:i4>1769521</vt:i4>
      </vt:variant>
      <vt:variant>
        <vt:i4>76</vt:i4>
      </vt:variant>
      <vt:variant>
        <vt:i4>0</vt:i4>
      </vt:variant>
      <vt:variant>
        <vt:i4>5</vt:i4>
      </vt:variant>
      <vt:variant>
        <vt:lpwstr/>
      </vt:variant>
      <vt:variant>
        <vt:lpwstr>_Toc404075698</vt:lpwstr>
      </vt:variant>
      <vt:variant>
        <vt:i4>1769521</vt:i4>
      </vt:variant>
      <vt:variant>
        <vt:i4>70</vt:i4>
      </vt:variant>
      <vt:variant>
        <vt:i4>0</vt:i4>
      </vt:variant>
      <vt:variant>
        <vt:i4>5</vt:i4>
      </vt:variant>
      <vt:variant>
        <vt:lpwstr/>
      </vt:variant>
      <vt:variant>
        <vt:lpwstr>_Toc404075697</vt:lpwstr>
      </vt:variant>
      <vt:variant>
        <vt:i4>1769521</vt:i4>
      </vt:variant>
      <vt:variant>
        <vt:i4>64</vt:i4>
      </vt:variant>
      <vt:variant>
        <vt:i4>0</vt:i4>
      </vt:variant>
      <vt:variant>
        <vt:i4>5</vt:i4>
      </vt:variant>
      <vt:variant>
        <vt:lpwstr/>
      </vt:variant>
      <vt:variant>
        <vt:lpwstr>_Toc404075696</vt:lpwstr>
      </vt:variant>
      <vt:variant>
        <vt:i4>1769521</vt:i4>
      </vt:variant>
      <vt:variant>
        <vt:i4>58</vt:i4>
      </vt:variant>
      <vt:variant>
        <vt:i4>0</vt:i4>
      </vt:variant>
      <vt:variant>
        <vt:i4>5</vt:i4>
      </vt:variant>
      <vt:variant>
        <vt:lpwstr/>
      </vt:variant>
      <vt:variant>
        <vt:lpwstr>_Toc404075695</vt:lpwstr>
      </vt:variant>
      <vt:variant>
        <vt:i4>1769521</vt:i4>
      </vt:variant>
      <vt:variant>
        <vt:i4>52</vt:i4>
      </vt:variant>
      <vt:variant>
        <vt:i4>0</vt:i4>
      </vt:variant>
      <vt:variant>
        <vt:i4>5</vt:i4>
      </vt:variant>
      <vt:variant>
        <vt:lpwstr/>
      </vt:variant>
      <vt:variant>
        <vt:lpwstr>_Toc404075694</vt:lpwstr>
      </vt:variant>
      <vt:variant>
        <vt:i4>1769521</vt:i4>
      </vt:variant>
      <vt:variant>
        <vt:i4>46</vt:i4>
      </vt:variant>
      <vt:variant>
        <vt:i4>0</vt:i4>
      </vt:variant>
      <vt:variant>
        <vt:i4>5</vt:i4>
      </vt:variant>
      <vt:variant>
        <vt:lpwstr/>
      </vt:variant>
      <vt:variant>
        <vt:lpwstr>_Toc404075693</vt:lpwstr>
      </vt:variant>
      <vt:variant>
        <vt:i4>1769521</vt:i4>
      </vt:variant>
      <vt:variant>
        <vt:i4>40</vt:i4>
      </vt:variant>
      <vt:variant>
        <vt:i4>0</vt:i4>
      </vt:variant>
      <vt:variant>
        <vt:i4>5</vt:i4>
      </vt:variant>
      <vt:variant>
        <vt:lpwstr/>
      </vt:variant>
      <vt:variant>
        <vt:lpwstr>_Toc404075692</vt:lpwstr>
      </vt:variant>
      <vt:variant>
        <vt:i4>1769521</vt:i4>
      </vt:variant>
      <vt:variant>
        <vt:i4>34</vt:i4>
      </vt:variant>
      <vt:variant>
        <vt:i4>0</vt:i4>
      </vt:variant>
      <vt:variant>
        <vt:i4>5</vt:i4>
      </vt:variant>
      <vt:variant>
        <vt:lpwstr/>
      </vt:variant>
      <vt:variant>
        <vt:lpwstr>_Toc404075691</vt:lpwstr>
      </vt:variant>
      <vt:variant>
        <vt:i4>1769521</vt:i4>
      </vt:variant>
      <vt:variant>
        <vt:i4>28</vt:i4>
      </vt:variant>
      <vt:variant>
        <vt:i4>0</vt:i4>
      </vt:variant>
      <vt:variant>
        <vt:i4>5</vt:i4>
      </vt:variant>
      <vt:variant>
        <vt:lpwstr/>
      </vt:variant>
      <vt:variant>
        <vt:lpwstr>_Toc404075690</vt:lpwstr>
      </vt:variant>
      <vt:variant>
        <vt:i4>1703985</vt:i4>
      </vt:variant>
      <vt:variant>
        <vt:i4>22</vt:i4>
      </vt:variant>
      <vt:variant>
        <vt:i4>0</vt:i4>
      </vt:variant>
      <vt:variant>
        <vt:i4>5</vt:i4>
      </vt:variant>
      <vt:variant>
        <vt:lpwstr/>
      </vt:variant>
      <vt:variant>
        <vt:lpwstr>_Toc404075689</vt:lpwstr>
      </vt:variant>
      <vt:variant>
        <vt:i4>1703985</vt:i4>
      </vt:variant>
      <vt:variant>
        <vt:i4>16</vt:i4>
      </vt:variant>
      <vt:variant>
        <vt:i4>0</vt:i4>
      </vt:variant>
      <vt:variant>
        <vt:i4>5</vt:i4>
      </vt:variant>
      <vt:variant>
        <vt:lpwstr/>
      </vt:variant>
      <vt:variant>
        <vt:lpwstr>_Toc404075688</vt:lpwstr>
      </vt:variant>
      <vt:variant>
        <vt:i4>1703985</vt:i4>
      </vt:variant>
      <vt:variant>
        <vt:i4>10</vt:i4>
      </vt:variant>
      <vt:variant>
        <vt:i4>0</vt:i4>
      </vt:variant>
      <vt:variant>
        <vt:i4>5</vt:i4>
      </vt:variant>
      <vt:variant>
        <vt:lpwstr/>
      </vt:variant>
      <vt:variant>
        <vt:lpwstr>_Toc404075687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Smartt Christopher</cp:lastModifiedBy>
  <cp:revision>19</cp:revision>
  <cp:lastPrinted>2019-10-10T13:47:00Z</cp:lastPrinted>
  <dcterms:created xsi:type="dcterms:W3CDTF">2019-10-09T09:33:00Z</dcterms:created>
  <dcterms:modified xsi:type="dcterms:W3CDTF">2019-10-10T13:47:00Z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