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666BE" w14:textId="7DD321E9" w:rsidR="00F5383D" w:rsidRDefault="009B39D7" w:rsidP="00113838">
      <w:pPr>
        <w:pStyle w:val="Title"/>
        <w:ind w:left="720"/>
      </w:pPr>
      <w:r>
        <w:fldChar w:fldCharType="begin"/>
      </w:r>
      <w:r>
        <w:instrText xml:space="preserve"> MACROBUTTON MTEditEquationSection2 </w:instrText>
      </w:r>
      <w:r w:rsidRPr="009B39D7">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F5383D">
        <w:t xml:space="preserve">GGI_TLM User Documentation </w:t>
      </w:r>
    </w:p>
    <w:p w14:paraId="22E04AB0" w14:textId="77777777" w:rsidR="00F5383D" w:rsidRDefault="00F5383D" w:rsidP="00056D31"/>
    <w:p w14:paraId="119DF63E" w14:textId="77777777" w:rsidR="00F5383D" w:rsidRPr="00056D31" w:rsidRDefault="006A6761" w:rsidP="00381D06">
      <w:bookmarkStart w:id="0" w:name="_Toc273954636"/>
      <w:r>
        <w:sym w:font="Symbol" w:char="F0D3"/>
      </w:r>
      <w:r w:rsidR="00F5383D" w:rsidRPr="00056D31">
        <w:t>Chris Smartt</w:t>
      </w:r>
      <w:bookmarkEnd w:id="0"/>
      <w:r w:rsidR="00F5383D" w:rsidRPr="00056D31">
        <w:t xml:space="preserve"> </w:t>
      </w:r>
    </w:p>
    <w:p w14:paraId="73FC53C1" w14:textId="77777777" w:rsidR="00F5383D" w:rsidRPr="00776C7F" w:rsidRDefault="00F5383D" w:rsidP="00381D06">
      <w:r w:rsidRPr="00776C7F">
        <w:t>George Green Institute for Electromagnetics Research</w:t>
      </w:r>
    </w:p>
    <w:p w14:paraId="32260BE6" w14:textId="77777777" w:rsidR="00F5383D" w:rsidRPr="00776C7F" w:rsidRDefault="00F5383D" w:rsidP="00381D06">
      <w:smartTag w:uri="urn:schemas-microsoft-com:office:smarttags" w:element="place">
        <w:smartTag w:uri="urn:schemas-microsoft-com:office:smarttags" w:element="PlaceType">
          <w:r w:rsidRPr="00776C7F">
            <w:t>University</w:t>
          </w:r>
        </w:smartTag>
        <w:r w:rsidRPr="00776C7F">
          <w:t xml:space="preserve"> of </w:t>
        </w:r>
        <w:smartTag w:uri="urn:schemas-microsoft-com:office:smarttags" w:element="PlaceName">
          <w:r w:rsidRPr="00776C7F">
            <w:t>Nottingham</w:t>
          </w:r>
        </w:smartTag>
      </w:smartTag>
    </w:p>
    <w:p w14:paraId="78A348E6" w14:textId="77777777" w:rsidR="00F5383D" w:rsidRPr="00776C7F" w:rsidRDefault="00F5383D" w:rsidP="00381D06">
      <w:smartTag w:uri="urn:schemas-microsoft-com:office:smarttags" w:element="place">
        <w:smartTag w:uri="urn:schemas-microsoft-com:office:smarttags" w:element="country-region">
          <w:r w:rsidRPr="00776C7F">
            <w:t>UK</w:t>
          </w:r>
        </w:smartTag>
      </w:smartTag>
    </w:p>
    <w:p w14:paraId="2B30914C" w14:textId="77777777" w:rsidR="00F5383D" w:rsidRDefault="004F414D" w:rsidP="00381D06">
      <w:r>
        <w:t>J</w:t>
      </w:r>
      <w:r w:rsidR="00F5383D">
        <w:t>anuary 2013</w:t>
      </w:r>
    </w:p>
    <w:p w14:paraId="0142E043" w14:textId="77777777" w:rsidR="004F414D" w:rsidRDefault="004F414D" w:rsidP="00381D06">
      <w:r>
        <w:t>Revisions:</w:t>
      </w:r>
    </w:p>
    <w:p w14:paraId="7DA22109" w14:textId="77777777" w:rsidR="004F414D" w:rsidRDefault="004F414D" w:rsidP="00381D06">
      <w:r>
        <w:t>26</w:t>
      </w:r>
      <w:r w:rsidRPr="004F414D">
        <w:rPr>
          <w:vertAlign w:val="superscript"/>
        </w:rPr>
        <w:t>th</w:t>
      </w:r>
      <w:r>
        <w:t xml:space="preserve"> February 2013: Include more of the GGI_TLM packets into the documentation, with examples. </w:t>
      </w:r>
    </w:p>
    <w:p w14:paraId="4FDA470A" w14:textId="77777777" w:rsidR="00980666" w:rsidRDefault="00980666" w:rsidP="00381D06">
      <w:r>
        <w:t>8</w:t>
      </w:r>
      <w:r w:rsidRPr="00980666">
        <w:rPr>
          <w:vertAlign w:val="superscript"/>
        </w:rPr>
        <w:t>th</w:t>
      </w:r>
      <w:r>
        <w:t xml:space="preserve"> April: Include post processing and visualisation</w:t>
      </w:r>
    </w:p>
    <w:p w14:paraId="03E417E3" w14:textId="77777777" w:rsidR="008F64B8" w:rsidRDefault="00A9122C" w:rsidP="008F64B8">
      <w:r>
        <w:t>4</w:t>
      </w:r>
      <w:r w:rsidR="008F64B8" w:rsidRPr="00980666">
        <w:rPr>
          <w:vertAlign w:val="superscript"/>
        </w:rPr>
        <w:t>th</w:t>
      </w:r>
      <w:r w:rsidR="008F64B8">
        <w:t xml:space="preserve"> June: Final update and checking before</w:t>
      </w:r>
      <w:r>
        <w:t xml:space="preserve"> initial</w:t>
      </w:r>
      <w:r w:rsidR="008F64B8">
        <w:t xml:space="preserve"> release</w:t>
      </w:r>
    </w:p>
    <w:p w14:paraId="60751D5B" w14:textId="77777777" w:rsidR="008F64B8" w:rsidRDefault="000B0B7B" w:rsidP="008F64B8">
      <w:r>
        <w:t>10</w:t>
      </w:r>
      <w:r w:rsidRPr="000B0B7B">
        <w:rPr>
          <w:vertAlign w:val="superscript"/>
        </w:rPr>
        <w:t>th</w:t>
      </w:r>
      <w:r>
        <w:t xml:space="preserve"> September 2014: Update to include revisions to the make process and to include additions to the code capability </w:t>
      </w:r>
    </w:p>
    <w:p w14:paraId="07F40740" w14:textId="77777777" w:rsidR="00D43FBC" w:rsidRDefault="00D43FBC" w:rsidP="008F64B8">
      <w:r>
        <w:t>16</w:t>
      </w:r>
      <w:r w:rsidR="00856950">
        <w:rPr>
          <w:vertAlign w:val="superscript"/>
        </w:rPr>
        <w:t>th</w:t>
      </w:r>
      <w:r>
        <w:t xml:space="preserve"> October 2014: Include notes on the automatic documentation of simulations and updates to the automatic running scripts.</w:t>
      </w:r>
    </w:p>
    <w:p w14:paraId="37C6D7E6" w14:textId="77777777" w:rsidR="00856950" w:rsidRDefault="00856950" w:rsidP="008F64B8">
      <w:r>
        <w:t>18</w:t>
      </w:r>
      <w:r w:rsidRPr="00856950">
        <w:rPr>
          <w:vertAlign w:val="superscript"/>
        </w:rPr>
        <w:t>th</w:t>
      </w:r>
      <w:r>
        <w:t xml:space="preserve"> November 2014: include parameterised geometry notes, revised excitation surface list, </w:t>
      </w:r>
    </w:p>
    <w:p w14:paraId="62556E7D" w14:textId="77777777" w:rsidR="001C2671" w:rsidRDefault="001C2671" w:rsidP="008F64B8">
      <w:r>
        <w:t>22</w:t>
      </w:r>
      <w:r w:rsidRPr="001C2671">
        <w:rPr>
          <w:vertAlign w:val="superscript"/>
        </w:rPr>
        <w:t>nd</w:t>
      </w:r>
      <w:r w:rsidR="00C34CD7">
        <w:t xml:space="preserve"> January 2017</w:t>
      </w:r>
      <w:r>
        <w:t>: Document the changes to the run_automatic_test scripts relating to the viewing of geometry and meshes with Paraview.</w:t>
      </w:r>
    </w:p>
    <w:p w14:paraId="027CACBF" w14:textId="77777777" w:rsidR="00E367AC" w:rsidRDefault="00E367AC" w:rsidP="008F64B8">
      <w:r>
        <w:t>3</w:t>
      </w:r>
      <w:r w:rsidRPr="00E367AC">
        <w:rPr>
          <w:vertAlign w:val="superscript"/>
        </w:rPr>
        <w:t>rd</w:t>
      </w:r>
      <w:r>
        <w:t xml:space="preserve"> September 2018: Document the use of derived parameters in a GGI_TLM input file</w:t>
      </w:r>
    </w:p>
    <w:p w14:paraId="03FBCE1E" w14:textId="77777777" w:rsidR="00F84818" w:rsidRDefault="00F84818" w:rsidP="008F64B8">
      <w:r>
        <w:t>9</w:t>
      </w:r>
      <w:r w:rsidRPr="00F84818">
        <w:rPr>
          <w:vertAlign w:val="superscript"/>
        </w:rPr>
        <w:t>th</w:t>
      </w:r>
      <w:r>
        <w:t xml:space="preserve"> October 2019: Document PML plus other previously un-documented developments</w:t>
      </w:r>
    </w:p>
    <w:p w14:paraId="44FFDA8A" w14:textId="775AD2C1" w:rsidR="007B26A8" w:rsidRDefault="007B26A8" w:rsidP="008F64B8">
      <w:r>
        <w:t>February 2024: Document recently introduced packets and fix some minor errors.</w:t>
      </w:r>
    </w:p>
    <w:p w14:paraId="6E1F0740" w14:textId="77777777" w:rsidR="00F5383D" w:rsidRDefault="00F5383D" w:rsidP="00056D31">
      <w:r>
        <w:br w:type="page"/>
      </w:r>
    </w:p>
    <w:p w14:paraId="07E475B0" w14:textId="07A921DF" w:rsidR="00E04A99" w:rsidRDefault="00B337AA">
      <w:pPr>
        <w:pStyle w:val="TOC1"/>
        <w:tabs>
          <w:tab w:val="left" w:pos="440"/>
          <w:tab w:val="right" w:leader="dot" w:pos="9016"/>
        </w:tabs>
        <w:rPr>
          <w:rFonts w:asciiTheme="minorHAnsi" w:eastAsiaTheme="minorEastAsia" w:hAnsiTheme="minorHAnsi" w:cstheme="minorBidi"/>
          <w:noProof/>
          <w:kern w:val="2"/>
          <w:sz w:val="24"/>
          <w:szCs w:val="24"/>
          <w:lang w:eastAsia="en-GB"/>
          <w14:ligatures w14:val="standardContextual"/>
        </w:rPr>
      </w:pPr>
      <w:r>
        <w:lastRenderedPageBreak/>
        <w:fldChar w:fldCharType="begin"/>
      </w:r>
      <w:r w:rsidR="00F5383D">
        <w:instrText xml:space="preserve"> TOC \o "1-3" \h \z \u </w:instrText>
      </w:r>
      <w:r>
        <w:fldChar w:fldCharType="separate"/>
      </w:r>
      <w:hyperlink w:anchor="_Toc158113997" w:history="1">
        <w:r w:rsidR="00E04A99" w:rsidRPr="00CE75B2">
          <w:rPr>
            <w:rStyle w:val="Hyperlink"/>
            <w:noProof/>
          </w:rPr>
          <w:t>1.</w:t>
        </w:r>
        <w:r w:rsidR="00E04A99">
          <w:rPr>
            <w:rFonts w:asciiTheme="minorHAnsi" w:eastAsiaTheme="minorEastAsia" w:hAnsiTheme="minorHAnsi" w:cstheme="minorBidi"/>
            <w:noProof/>
            <w:kern w:val="2"/>
            <w:sz w:val="24"/>
            <w:szCs w:val="24"/>
            <w:lang w:eastAsia="en-GB"/>
            <w14:ligatures w14:val="standardContextual"/>
          </w:rPr>
          <w:tab/>
        </w:r>
        <w:r w:rsidR="00E04A99" w:rsidRPr="00CE75B2">
          <w:rPr>
            <w:rStyle w:val="Hyperlink"/>
            <w:noProof/>
          </w:rPr>
          <w:t>Introduction</w:t>
        </w:r>
        <w:r w:rsidR="00E04A99">
          <w:rPr>
            <w:noProof/>
            <w:webHidden/>
          </w:rPr>
          <w:tab/>
        </w:r>
        <w:r w:rsidR="00E04A99">
          <w:rPr>
            <w:noProof/>
            <w:webHidden/>
          </w:rPr>
          <w:fldChar w:fldCharType="begin"/>
        </w:r>
        <w:r w:rsidR="00E04A99">
          <w:rPr>
            <w:noProof/>
            <w:webHidden/>
          </w:rPr>
          <w:instrText xml:space="preserve"> PAGEREF _Toc158113997 \h </w:instrText>
        </w:r>
        <w:r w:rsidR="00E04A99">
          <w:rPr>
            <w:noProof/>
            <w:webHidden/>
          </w:rPr>
        </w:r>
        <w:r w:rsidR="00E04A99">
          <w:rPr>
            <w:noProof/>
            <w:webHidden/>
          </w:rPr>
          <w:fldChar w:fldCharType="separate"/>
        </w:r>
        <w:r w:rsidR="00946117">
          <w:rPr>
            <w:noProof/>
            <w:webHidden/>
          </w:rPr>
          <w:t>7</w:t>
        </w:r>
        <w:r w:rsidR="00E04A99">
          <w:rPr>
            <w:noProof/>
            <w:webHidden/>
          </w:rPr>
          <w:fldChar w:fldCharType="end"/>
        </w:r>
      </w:hyperlink>
    </w:p>
    <w:p w14:paraId="6283A3D9" w14:textId="558D4449"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3998" w:history="1">
        <w:r w:rsidRPr="00CE75B2">
          <w:rPr>
            <w:rStyle w:val="Hyperlink"/>
            <w:noProof/>
          </w:rPr>
          <w:t>1.1</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Licensing</w:t>
        </w:r>
        <w:r>
          <w:rPr>
            <w:noProof/>
            <w:webHidden/>
          </w:rPr>
          <w:tab/>
        </w:r>
        <w:r>
          <w:rPr>
            <w:noProof/>
            <w:webHidden/>
          </w:rPr>
          <w:fldChar w:fldCharType="begin"/>
        </w:r>
        <w:r>
          <w:rPr>
            <w:noProof/>
            <w:webHidden/>
          </w:rPr>
          <w:instrText xml:space="preserve"> PAGEREF _Toc158113998 \h </w:instrText>
        </w:r>
        <w:r>
          <w:rPr>
            <w:noProof/>
            <w:webHidden/>
          </w:rPr>
        </w:r>
        <w:r>
          <w:rPr>
            <w:noProof/>
            <w:webHidden/>
          </w:rPr>
          <w:fldChar w:fldCharType="separate"/>
        </w:r>
        <w:r w:rsidR="00946117">
          <w:rPr>
            <w:noProof/>
            <w:webHidden/>
          </w:rPr>
          <w:t>7</w:t>
        </w:r>
        <w:r>
          <w:rPr>
            <w:noProof/>
            <w:webHidden/>
          </w:rPr>
          <w:fldChar w:fldCharType="end"/>
        </w:r>
      </w:hyperlink>
    </w:p>
    <w:p w14:paraId="6F319D89" w14:textId="2F26D218"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3999" w:history="1">
        <w:r w:rsidRPr="00CE75B2">
          <w:rPr>
            <w:rStyle w:val="Hyperlink"/>
            <w:noProof/>
          </w:rPr>
          <w:t>1.2</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Disclaimer</w:t>
        </w:r>
        <w:r>
          <w:rPr>
            <w:noProof/>
            <w:webHidden/>
          </w:rPr>
          <w:tab/>
        </w:r>
        <w:r>
          <w:rPr>
            <w:noProof/>
            <w:webHidden/>
          </w:rPr>
          <w:fldChar w:fldCharType="begin"/>
        </w:r>
        <w:r>
          <w:rPr>
            <w:noProof/>
            <w:webHidden/>
          </w:rPr>
          <w:instrText xml:space="preserve"> PAGEREF _Toc158113999 \h </w:instrText>
        </w:r>
        <w:r>
          <w:rPr>
            <w:noProof/>
            <w:webHidden/>
          </w:rPr>
        </w:r>
        <w:r>
          <w:rPr>
            <w:noProof/>
            <w:webHidden/>
          </w:rPr>
          <w:fldChar w:fldCharType="separate"/>
        </w:r>
        <w:r w:rsidR="00946117">
          <w:rPr>
            <w:noProof/>
            <w:webHidden/>
          </w:rPr>
          <w:t>7</w:t>
        </w:r>
        <w:r>
          <w:rPr>
            <w:noProof/>
            <w:webHidden/>
          </w:rPr>
          <w:fldChar w:fldCharType="end"/>
        </w:r>
      </w:hyperlink>
    </w:p>
    <w:p w14:paraId="5D758B93" w14:textId="3AD4EAEB"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00" w:history="1">
        <w:r w:rsidRPr="00CE75B2">
          <w:rPr>
            <w:rStyle w:val="Hyperlink"/>
            <w:noProof/>
          </w:rPr>
          <w:t>1.3</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Applications</w:t>
        </w:r>
        <w:r>
          <w:rPr>
            <w:noProof/>
            <w:webHidden/>
          </w:rPr>
          <w:tab/>
        </w:r>
        <w:r>
          <w:rPr>
            <w:noProof/>
            <w:webHidden/>
          </w:rPr>
          <w:fldChar w:fldCharType="begin"/>
        </w:r>
        <w:r>
          <w:rPr>
            <w:noProof/>
            <w:webHidden/>
          </w:rPr>
          <w:instrText xml:space="preserve"> PAGEREF _Toc158114000 \h </w:instrText>
        </w:r>
        <w:r>
          <w:rPr>
            <w:noProof/>
            <w:webHidden/>
          </w:rPr>
        </w:r>
        <w:r>
          <w:rPr>
            <w:noProof/>
            <w:webHidden/>
          </w:rPr>
          <w:fldChar w:fldCharType="separate"/>
        </w:r>
        <w:r w:rsidR="00946117">
          <w:rPr>
            <w:noProof/>
            <w:webHidden/>
          </w:rPr>
          <w:t>7</w:t>
        </w:r>
        <w:r>
          <w:rPr>
            <w:noProof/>
            <w:webHidden/>
          </w:rPr>
          <w:fldChar w:fldCharType="end"/>
        </w:r>
      </w:hyperlink>
    </w:p>
    <w:p w14:paraId="01787B85" w14:textId="15E7D154"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01" w:history="1">
        <w:r w:rsidRPr="00CE75B2">
          <w:rPr>
            <w:rStyle w:val="Hyperlink"/>
            <w:noProof/>
          </w:rPr>
          <w:t>1.4</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Capabilities</w:t>
        </w:r>
        <w:r>
          <w:rPr>
            <w:noProof/>
            <w:webHidden/>
          </w:rPr>
          <w:tab/>
        </w:r>
        <w:r>
          <w:rPr>
            <w:noProof/>
            <w:webHidden/>
          </w:rPr>
          <w:fldChar w:fldCharType="begin"/>
        </w:r>
        <w:r>
          <w:rPr>
            <w:noProof/>
            <w:webHidden/>
          </w:rPr>
          <w:instrText xml:space="preserve"> PAGEREF _Toc158114001 \h </w:instrText>
        </w:r>
        <w:r>
          <w:rPr>
            <w:noProof/>
            <w:webHidden/>
          </w:rPr>
        </w:r>
        <w:r>
          <w:rPr>
            <w:noProof/>
            <w:webHidden/>
          </w:rPr>
          <w:fldChar w:fldCharType="separate"/>
        </w:r>
        <w:r w:rsidR="00946117">
          <w:rPr>
            <w:noProof/>
            <w:webHidden/>
          </w:rPr>
          <w:t>8</w:t>
        </w:r>
        <w:r>
          <w:rPr>
            <w:noProof/>
            <w:webHidden/>
          </w:rPr>
          <w:fldChar w:fldCharType="end"/>
        </w:r>
      </w:hyperlink>
    </w:p>
    <w:p w14:paraId="06274D20" w14:textId="7AA84A08"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02" w:history="1">
        <w:r w:rsidRPr="00CE75B2">
          <w:rPr>
            <w:rStyle w:val="Hyperlink"/>
            <w:noProof/>
          </w:rPr>
          <w:t>1.5</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Parallel implementation</w:t>
        </w:r>
        <w:r>
          <w:rPr>
            <w:noProof/>
            <w:webHidden/>
          </w:rPr>
          <w:tab/>
        </w:r>
        <w:r>
          <w:rPr>
            <w:noProof/>
            <w:webHidden/>
          </w:rPr>
          <w:fldChar w:fldCharType="begin"/>
        </w:r>
        <w:r>
          <w:rPr>
            <w:noProof/>
            <w:webHidden/>
          </w:rPr>
          <w:instrText xml:space="preserve"> PAGEREF _Toc158114002 \h </w:instrText>
        </w:r>
        <w:r>
          <w:rPr>
            <w:noProof/>
            <w:webHidden/>
          </w:rPr>
        </w:r>
        <w:r>
          <w:rPr>
            <w:noProof/>
            <w:webHidden/>
          </w:rPr>
          <w:fldChar w:fldCharType="separate"/>
        </w:r>
        <w:r w:rsidR="00946117">
          <w:rPr>
            <w:noProof/>
            <w:webHidden/>
          </w:rPr>
          <w:t>8</w:t>
        </w:r>
        <w:r>
          <w:rPr>
            <w:noProof/>
            <w:webHidden/>
          </w:rPr>
          <w:fldChar w:fldCharType="end"/>
        </w:r>
      </w:hyperlink>
    </w:p>
    <w:p w14:paraId="2CC673C2" w14:textId="49EC4ED2"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03" w:history="1">
        <w:r w:rsidRPr="00CE75B2">
          <w:rPr>
            <w:rStyle w:val="Hyperlink"/>
            <w:noProof/>
          </w:rPr>
          <w:t>1.6</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Test cases</w:t>
        </w:r>
        <w:r>
          <w:rPr>
            <w:noProof/>
            <w:webHidden/>
          </w:rPr>
          <w:tab/>
        </w:r>
        <w:r>
          <w:rPr>
            <w:noProof/>
            <w:webHidden/>
          </w:rPr>
          <w:fldChar w:fldCharType="begin"/>
        </w:r>
        <w:r>
          <w:rPr>
            <w:noProof/>
            <w:webHidden/>
          </w:rPr>
          <w:instrText xml:space="preserve"> PAGEREF _Toc158114003 \h </w:instrText>
        </w:r>
        <w:r>
          <w:rPr>
            <w:noProof/>
            <w:webHidden/>
          </w:rPr>
        </w:r>
        <w:r>
          <w:rPr>
            <w:noProof/>
            <w:webHidden/>
          </w:rPr>
          <w:fldChar w:fldCharType="separate"/>
        </w:r>
        <w:r w:rsidR="00946117">
          <w:rPr>
            <w:noProof/>
            <w:webHidden/>
          </w:rPr>
          <w:t>9</w:t>
        </w:r>
        <w:r>
          <w:rPr>
            <w:noProof/>
            <w:webHidden/>
          </w:rPr>
          <w:fldChar w:fldCharType="end"/>
        </w:r>
      </w:hyperlink>
    </w:p>
    <w:p w14:paraId="5453A21D" w14:textId="40516D57" w:rsidR="00E04A99" w:rsidRDefault="00E04A99">
      <w:pPr>
        <w:pStyle w:val="TOC1"/>
        <w:tabs>
          <w:tab w:val="left" w:pos="44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04" w:history="1">
        <w:r w:rsidRPr="00CE75B2">
          <w:rPr>
            <w:rStyle w:val="Hyperlink"/>
            <w:noProof/>
          </w:rPr>
          <w:t>2.</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Compiling and running GGI_TLM</w:t>
        </w:r>
        <w:r>
          <w:rPr>
            <w:noProof/>
            <w:webHidden/>
          </w:rPr>
          <w:tab/>
        </w:r>
        <w:r>
          <w:rPr>
            <w:noProof/>
            <w:webHidden/>
          </w:rPr>
          <w:fldChar w:fldCharType="begin"/>
        </w:r>
        <w:r>
          <w:rPr>
            <w:noProof/>
            <w:webHidden/>
          </w:rPr>
          <w:instrText xml:space="preserve"> PAGEREF _Toc158114004 \h </w:instrText>
        </w:r>
        <w:r>
          <w:rPr>
            <w:noProof/>
            <w:webHidden/>
          </w:rPr>
        </w:r>
        <w:r>
          <w:rPr>
            <w:noProof/>
            <w:webHidden/>
          </w:rPr>
          <w:fldChar w:fldCharType="separate"/>
        </w:r>
        <w:r w:rsidR="00946117">
          <w:rPr>
            <w:noProof/>
            <w:webHidden/>
          </w:rPr>
          <w:t>10</w:t>
        </w:r>
        <w:r>
          <w:rPr>
            <w:noProof/>
            <w:webHidden/>
          </w:rPr>
          <w:fldChar w:fldCharType="end"/>
        </w:r>
      </w:hyperlink>
    </w:p>
    <w:p w14:paraId="277F1BC6" w14:textId="3DD5399C"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05" w:history="1">
        <w:r w:rsidRPr="00CE75B2">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Prerequisites</w:t>
        </w:r>
        <w:r>
          <w:rPr>
            <w:noProof/>
            <w:webHidden/>
          </w:rPr>
          <w:tab/>
        </w:r>
        <w:r>
          <w:rPr>
            <w:noProof/>
            <w:webHidden/>
          </w:rPr>
          <w:fldChar w:fldCharType="begin"/>
        </w:r>
        <w:r>
          <w:rPr>
            <w:noProof/>
            <w:webHidden/>
          </w:rPr>
          <w:instrText xml:space="preserve"> PAGEREF _Toc158114005 \h </w:instrText>
        </w:r>
        <w:r>
          <w:rPr>
            <w:noProof/>
            <w:webHidden/>
          </w:rPr>
        </w:r>
        <w:r>
          <w:rPr>
            <w:noProof/>
            <w:webHidden/>
          </w:rPr>
          <w:fldChar w:fldCharType="separate"/>
        </w:r>
        <w:r w:rsidR="00946117">
          <w:rPr>
            <w:noProof/>
            <w:webHidden/>
          </w:rPr>
          <w:t>10</w:t>
        </w:r>
        <w:r>
          <w:rPr>
            <w:noProof/>
            <w:webHidden/>
          </w:rPr>
          <w:fldChar w:fldCharType="end"/>
        </w:r>
      </w:hyperlink>
    </w:p>
    <w:p w14:paraId="52594602" w14:textId="556471C5"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06" w:history="1">
        <w:r w:rsidRPr="00CE75B2">
          <w:rPr>
            <w:rStyle w:val="Hyperlink"/>
            <w:noProof/>
          </w:rPr>
          <w:t>2.2</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Support codes</w:t>
        </w:r>
        <w:r>
          <w:rPr>
            <w:noProof/>
            <w:webHidden/>
          </w:rPr>
          <w:tab/>
        </w:r>
        <w:r>
          <w:rPr>
            <w:noProof/>
            <w:webHidden/>
          </w:rPr>
          <w:fldChar w:fldCharType="begin"/>
        </w:r>
        <w:r>
          <w:rPr>
            <w:noProof/>
            <w:webHidden/>
          </w:rPr>
          <w:instrText xml:space="preserve"> PAGEREF _Toc158114006 \h </w:instrText>
        </w:r>
        <w:r>
          <w:rPr>
            <w:noProof/>
            <w:webHidden/>
          </w:rPr>
        </w:r>
        <w:r>
          <w:rPr>
            <w:noProof/>
            <w:webHidden/>
          </w:rPr>
          <w:fldChar w:fldCharType="separate"/>
        </w:r>
        <w:r w:rsidR="00946117">
          <w:rPr>
            <w:noProof/>
            <w:webHidden/>
          </w:rPr>
          <w:t>10</w:t>
        </w:r>
        <w:r>
          <w:rPr>
            <w:noProof/>
            <w:webHidden/>
          </w:rPr>
          <w:fldChar w:fldCharType="end"/>
        </w:r>
      </w:hyperlink>
    </w:p>
    <w:p w14:paraId="45DF94B7" w14:textId="490C5F1D"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07" w:history="1">
        <w:r w:rsidRPr="00CE75B2">
          <w:rPr>
            <w:rStyle w:val="Hyperlink"/>
            <w:noProof/>
          </w:rPr>
          <w:t>2.3</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GGI_TLM Directory Structure</w:t>
        </w:r>
        <w:r>
          <w:rPr>
            <w:noProof/>
            <w:webHidden/>
          </w:rPr>
          <w:tab/>
        </w:r>
        <w:r>
          <w:rPr>
            <w:noProof/>
            <w:webHidden/>
          </w:rPr>
          <w:fldChar w:fldCharType="begin"/>
        </w:r>
        <w:r>
          <w:rPr>
            <w:noProof/>
            <w:webHidden/>
          </w:rPr>
          <w:instrText xml:space="preserve"> PAGEREF _Toc158114007 \h </w:instrText>
        </w:r>
        <w:r>
          <w:rPr>
            <w:noProof/>
            <w:webHidden/>
          </w:rPr>
        </w:r>
        <w:r>
          <w:rPr>
            <w:noProof/>
            <w:webHidden/>
          </w:rPr>
          <w:fldChar w:fldCharType="separate"/>
        </w:r>
        <w:r w:rsidR="00946117">
          <w:rPr>
            <w:noProof/>
            <w:webHidden/>
          </w:rPr>
          <w:t>10</w:t>
        </w:r>
        <w:r>
          <w:rPr>
            <w:noProof/>
            <w:webHidden/>
          </w:rPr>
          <w:fldChar w:fldCharType="end"/>
        </w:r>
      </w:hyperlink>
    </w:p>
    <w:p w14:paraId="2D591017" w14:textId="5A7DA29C"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08" w:history="1">
        <w:r w:rsidRPr="00CE75B2">
          <w:rPr>
            <w:rStyle w:val="Hyperlink"/>
            <w:noProof/>
          </w:rPr>
          <w:t>2.4</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Making GGI_TLM</w:t>
        </w:r>
        <w:r>
          <w:rPr>
            <w:noProof/>
            <w:webHidden/>
          </w:rPr>
          <w:tab/>
        </w:r>
        <w:r>
          <w:rPr>
            <w:noProof/>
            <w:webHidden/>
          </w:rPr>
          <w:fldChar w:fldCharType="begin"/>
        </w:r>
        <w:r>
          <w:rPr>
            <w:noProof/>
            <w:webHidden/>
          </w:rPr>
          <w:instrText xml:space="preserve"> PAGEREF _Toc158114008 \h </w:instrText>
        </w:r>
        <w:r>
          <w:rPr>
            <w:noProof/>
            <w:webHidden/>
          </w:rPr>
        </w:r>
        <w:r>
          <w:rPr>
            <w:noProof/>
            <w:webHidden/>
          </w:rPr>
          <w:fldChar w:fldCharType="separate"/>
        </w:r>
        <w:r w:rsidR="00946117">
          <w:rPr>
            <w:noProof/>
            <w:webHidden/>
          </w:rPr>
          <w:t>11</w:t>
        </w:r>
        <w:r>
          <w:rPr>
            <w:noProof/>
            <w:webHidden/>
          </w:rPr>
          <w:fldChar w:fldCharType="end"/>
        </w:r>
      </w:hyperlink>
    </w:p>
    <w:p w14:paraId="4CCB1381" w14:textId="023801DF" w:rsidR="00E04A99" w:rsidRDefault="00E04A99">
      <w:pPr>
        <w:pStyle w:val="TOC1"/>
        <w:tabs>
          <w:tab w:val="left" w:pos="44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09" w:history="1">
        <w:r w:rsidRPr="00CE75B2">
          <w:rPr>
            <w:rStyle w:val="Hyperlink"/>
            <w:noProof/>
          </w:rPr>
          <w:t>3.</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Running GGI_TLM</w:t>
        </w:r>
        <w:r>
          <w:rPr>
            <w:noProof/>
            <w:webHidden/>
          </w:rPr>
          <w:tab/>
        </w:r>
        <w:r>
          <w:rPr>
            <w:noProof/>
            <w:webHidden/>
          </w:rPr>
          <w:fldChar w:fldCharType="begin"/>
        </w:r>
        <w:r>
          <w:rPr>
            <w:noProof/>
            <w:webHidden/>
          </w:rPr>
          <w:instrText xml:space="preserve"> PAGEREF _Toc158114009 \h </w:instrText>
        </w:r>
        <w:r>
          <w:rPr>
            <w:noProof/>
            <w:webHidden/>
          </w:rPr>
        </w:r>
        <w:r>
          <w:rPr>
            <w:noProof/>
            <w:webHidden/>
          </w:rPr>
          <w:fldChar w:fldCharType="separate"/>
        </w:r>
        <w:r w:rsidR="00946117">
          <w:rPr>
            <w:noProof/>
            <w:webHidden/>
          </w:rPr>
          <w:t>13</w:t>
        </w:r>
        <w:r>
          <w:rPr>
            <w:noProof/>
            <w:webHidden/>
          </w:rPr>
          <w:fldChar w:fldCharType="end"/>
        </w:r>
      </w:hyperlink>
    </w:p>
    <w:p w14:paraId="25B80AD7" w14:textId="27DF4989" w:rsidR="00E04A99" w:rsidRDefault="00E04A99">
      <w:pPr>
        <w:pStyle w:val="TOC1"/>
        <w:tabs>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10" w:history="1">
        <w:r w:rsidRPr="00CE75B2">
          <w:rPr>
            <w:rStyle w:val="Hyperlink"/>
            <w:noProof/>
          </w:rPr>
          <w:t>Parameterised geometry specification</w:t>
        </w:r>
        <w:r>
          <w:rPr>
            <w:noProof/>
            <w:webHidden/>
          </w:rPr>
          <w:tab/>
        </w:r>
        <w:r>
          <w:rPr>
            <w:noProof/>
            <w:webHidden/>
          </w:rPr>
          <w:fldChar w:fldCharType="begin"/>
        </w:r>
        <w:r>
          <w:rPr>
            <w:noProof/>
            <w:webHidden/>
          </w:rPr>
          <w:instrText xml:space="preserve"> PAGEREF _Toc158114010 \h </w:instrText>
        </w:r>
        <w:r>
          <w:rPr>
            <w:noProof/>
            <w:webHidden/>
          </w:rPr>
        </w:r>
        <w:r>
          <w:rPr>
            <w:noProof/>
            <w:webHidden/>
          </w:rPr>
          <w:fldChar w:fldCharType="separate"/>
        </w:r>
        <w:r w:rsidR="00946117">
          <w:rPr>
            <w:noProof/>
            <w:webHidden/>
          </w:rPr>
          <w:t>18</w:t>
        </w:r>
        <w:r>
          <w:rPr>
            <w:noProof/>
            <w:webHidden/>
          </w:rPr>
          <w:fldChar w:fldCharType="end"/>
        </w:r>
      </w:hyperlink>
    </w:p>
    <w:p w14:paraId="20849ED1" w14:textId="077E3041" w:rsidR="00E04A99" w:rsidRDefault="00E04A99">
      <w:pPr>
        <w:pStyle w:val="TOC1"/>
        <w:tabs>
          <w:tab w:val="left" w:pos="44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11" w:history="1">
        <w:r w:rsidRPr="00CE75B2">
          <w:rPr>
            <w:rStyle w:val="Hyperlink"/>
            <w:noProof/>
          </w:rPr>
          <w:t>4.</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Coordinate systems</w:t>
        </w:r>
        <w:r>
          <w:rPr>
            <w:noProof/>
            <w:webHidden/>
          </w:rPr>
          <w:tab/>
        </w:r>
        <w:r>
          <w:rPr>
            <w:noProof/>
            <w:webHidden/>
          </w:rPr>
          <w:fldChar w:fldCharType="begin"/>
        </w:r>
        <w:r>
          <w:rPr>
            <w:noProof/>
            <w:webHidden/>
          </w:rPr>
          <w:instrText xml:space="preserve"> PAGEREF _Toc158114011 \h </w:instrText>
        </w:r>
        <w:r>
          <w:rPr>
            <w:noProof/>
            <w:webHidden/>
          </w:rPr>
        </w:r>
        <w:r>
          <w:rPr>
            <w:noProof/>
            <w:webHidden/>
          </w:rPr>
          <w:fldChar w:fldCharType="separate"/>
        </w:r>
        <w:r w:rsidR="00946117">
          <w:rPr>
            <w:noProof/>
            <w:webHidden/>
          </w:rPr>
          <w:t>20</w:t>
        </w:r>
        <w:r>
          <w:rPr>
            <w:noProof/>
            <w:webHidden/>
          </w:rPr>
          <w:fldChar w:fldCharType="end"/>
        </w:r>
      </w:hyperlink>
    </w:p>
    <w:p w14:paraId="1ACD810F" w14:textId="23A913B5"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12" w:history="1">
        <w:r w:rsidRPr="00CE75B2">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Examples</w:t>
        </w:r>
        <w:r>
          <w:rPr>
            <w:noProof/>
            <w:webHidden/>
          </w:rPr>
          <w:tab/>
        </w:r>
        <w:r>
          <w:rPr>
            <w:noProof/>
            <w:webHidden/>
          </w:rPr>
          <w:fldChar w:fldCharType="begin"/>
        </w:r>
        <w:r>
          <w:rPr>
            <w:noProof/>
            <w:webHidden/>
          </w:rPr>
          <w:instrText xml:space="preserve"> PAGEREF _Toc158114012 \h </w:instrText>
        </w:r>
        <w:r>
          <w:rPr>
            <w:noProof/>
            <w:webHidden/>
          </w:rPr>
        </w:r>
        <w:r>
          <w:rPr>
            <w:noProof/>
            <w:webHidden/>
          </w:rPr>
          <w:fldChar w:fldCharType="separate"/>
        </w:r>
        <w:r w:rsidR="00946117">
          <w:rPr>
            <w:noProof/>
            <w:webHidden/>
          </w:rPr>
          <w:t>22</w:t>
        </w:r>
        <w:r>
          <w:rPr>
            <w:noProof/>
            <w:webHidden/>
          </w:rPr>
          <w:fldChar w:fldCharType="end"/>
        </w:r>
      </w:hyperlink>
    </w:p>
    <w:p w14:paraId="58DCDAB7" w14:textId="66F5DDEF" w:rsidR="00E04A99" w:rsidRDefault="00E04A99">
      <w:pPr>
        <w:pStyle w:val="TOC1"/>
        <w:tabs>
          <w:tab w:val="left" w:pos="44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13" w:history="1">
        <w:r w:rsidRPr="00CE75B2">
          <w:rPr>
            <w:rStyle w:val="Hyperlink"/>
            <w:noProof/>
          </w:rPr>
          <w:t>5.</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Geometry Specification</w:t>
        </w:r>
        <w:r>
          <w:rPr>
            <w:noProof/>
            <w:webHidden/>
          </w:rPr>
          <w:tab/>
        </w:r>
        <w:r>
          <w:rPr>
            <w:noProof/>
            <w:webHidden/>
          </w:rPr>
          <w:fldChar w:fldCharType="begin"/>
        </w:r>
        <w:r>
          <w:rPr>
            <w:noProof/>
            <w:webHidden/>
          </w:rPr>
          <w:instrText xml:space="preserve"> PAGEREF _Toc158114013 \h </w:instrText>
        </w:r>
        <w:r>
          <w:rPr>
            <w:noProof/>
            <w:webHidden/>
          </w:rPr>
        </w:r>
        <w:r>
          <w:rPr>
            <w:noProof/>
            <w:webHidden/>
          </w:rPr>
          <w:fldChar w:fldCharType="separate"/>
        </w:r>
        <w:r w:rsidR="00946117">
          <w:rPr>
            <w:noProof/>
            <w:webHidden/>
          </w:rPr>
          <w:t>23</w:t>
        </w:r>
        <w:r>
          <w:rPr>
            <w:noProof/>
            <w:webHidden/>
          </w:rPr>
          <w:fldChar w:fldCharType="end"/>
        </w:r>
      </w:hyperlink>
    </w:p>
    <w:p w14:paraId="2BBF7626" w14:textId="744926A8" w:rsidR="00E04A99" w:rsidRDefault="00E04A99">
      <w:pPr>
        <w:pStyle w:val="TOC1"/>
        <w:tabs>
          <w:tab w:val="left" w:pos="44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14" w:history="1">
        <w:r w:rsidRPr="00CE75B2">
          <w:rPr>
            <w:rStyle w:val="Hyperlink"/>
            <w:noProof/>
          </w:rPr>
          <w:t>6.</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Mesh Generation</w:t>
        </w:r>
        <w:r>
          <w:rPr>
            <w:noProof/>
            <w:webHidden/>
          </w:rPr>
          <w:tab/>
        </w:r>
        <w:r>
          <w:rPr>
            <w:noProof/>
            <w:webHidden/>
          </w:rPr>
          <w:fldChar w:fldCharType="begin"/>
        </w:r>
        <w:r>
          <w:rPr>
            <w:noProof/>
            <w:webHidden/>
          </w:rPr>
          <w:instrText xml:space="preserve"> PAGEREF _Toc158114014 \h </w:instrText>
        </w:r>
        <w:r>
          <w:rPr>
            <w:noProof/>
            <w:webHidden/>
          </w:rPr>
        </w:r>
        <w:r>
          <w:rPr>
            <w:noProof/>
            <w:webHidden/>
          </w:rPr>
          <w:fldChar w:fldCharType="separate"/>
        </w:r>
        <w:r w:rsidR="00946117">
          <w:rPr>
            <w:noProof/>
            <w:webHidden/>
          </w:rPr>
          <w:t>24</w:t>
        </w:r>
        <w:r>
          <w:rPr>
            <w:noProof/>
            <w:webHidden/>
          </w:rPr>
          <w:fldChar w:fldCharType="end"/>
        </w:r>
      </w:hyperlink>
    </w:p>
    <w:p w14:paraId="6B245736" w14:textId="4C585BE9" w:rsidR="00E04A99" w:rsidRDefault="00E04A99">
      <w:pPr>
        <w:pStyle w:val="TOC1"/>
        <w:tabs>
          <w:tab w:val="left" w:pos="44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15" w:history="1">
        <w:r w:rsidRPr="00CE75B2">
          <w:rPr>
            <w:rStyle w:val="Hyperlink"/>
            <w:noProof/>
          </w:rPr>
          <w:t>7.</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Frequency dependent property specification</w:t>
        </w:r>
        <w:r>
          <w:rPr>
            <w:noProof/>
            <w:webHidden/>
          </w:rPr>
          <w:tab/>
        </w:r>
        <w:r>
          <w:rPr>
            <w:noProof/>
            <w:webHidden/>
          </w:rPr>
          <w:fldChar w:fldCharType="begin"/>
        </w:r>
        <w:r>
          <w:rPr>
            <w:noProof/>
            <w:webHidden/>
          </w:rPr>
          <w:instrText xml:space="preserve"> PAGEREF _Toc158114015 \h </w:instrText>
        </w:r>
        <w:r>
          <w:rPr>
            <w:noProof/>
            <w:webHidden/>
          </w:rPr>
        </w:r>
        <w:r>
          <w:rPr>
            <w:noProof/>
            <w:webHidden/>
          </w:rPr>
          <w:fldChar w:fldCharType="separate"/>
        </w:r>
        <w:r w:rsidR="00946117">
          <w:rPr>
            <w:noProof/>
            <w:webHidden/>
          </w:rPr>
          <w:t>25</w:t>
        </w:r>
        <w:r>
          <w:rPr>
            <w:noProof/>
            <w:webHidden/>
          </w:rPr>
          <w:fldChar w:fldCharType="end"/>
        </w:r>
      </w:hyperlink>
    </w:p>
    <w:p w14:paraId="6C32906D" w14:textId="2592DD0A" w:rsidR="00E04A99" w:rsidRDefault="00E04A99">
      <w:pPr>
        <w:pStyle w:val="TOC1"/>
        <w:tabs>
          <w:tab w:val="left" w:pos="44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16" w:history="1">
        <w:r w:rsidRPr="00CE75B2">
          <w:rPr>
            <w:rStyle w:val="Hyperlink"/>
            <w:noProof/>
          </w:rPr>
          <w:t>8.</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Volume Material Specification</w:t>
        </w:r>
        <w:r>
          <w:rPr>
            <w:noProof/>
            <w:webHidden/>
          </w:rPr>
          <w:tab/>
        </w:r>
        <w:r>
          <w:rPr>
            <w:noProof/>
            <w:webHidden/>
          </w:rPr>
          <w:fldChar w:fldCharType="begin"/>
        </w:r>
        <w:r>
          <w:rPr>
            <w:noProof/>
            <w:webHidden/>
          </w:rPr>
          <w:instrText xml:space="preserve"> PAGEREF _Toc158114016 \h </w:instrText>
        </w:r>
        <w:r>
          <w:rPr>
            <w:noProof/>
            <w:webHidden/>
          </w:rPr>
        </w:r>
        <w:r>
          <w:rPr>
            <w:noProof/>
            <w:webHidden/>
          </w:rPr>
          <w:fldChar w:fldCharType="separate"/>
        </w:r>
        <w:r w:rsidR="00946117">
          <w:rPr>
            <w:noProof/>
            <w:webHidden/>
          </w:rPr>
          <w:t>26</w:t>
        </w:r>
        <w:r>
          <w:rPr>
            <w:noProof/>
            <w:webHidden/>
          </w:rPr>
          <w:fldChar w:fldCharType="end"/>
        </w:r>
      </w:hyperlink>
    </w:p>
    <w:p w14:paraId="6ADB8F52" w14:textId="5C07870C" w:rsidR="00E04A99" w:rsidRDefault="00E04A99">
      <w:pPr>
        <w:pStyle w:val="TOC1"/>
        <w:tabs>
          <w:tab w:val="left" w:pos="44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17" w:history="1">
        <w:r w:rsidRPr="00CE75B2">
          <w:rPr>
            <w:rStyle w:val="Hyperlink"/>
            <w:noProof/>
          </w:rPr>
          <w:t>9.</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Thin layer material models</w:t>
        </w:r>
        <w:r>
          <w:rPr>
            <w:noProof/>
            <w:webHidden/>
          </w:rPr>
          <w:tab/>
        </w:r>
        <w:r>
          <w:rPr>
            <w:noProof/>
            <w:webHidden/>
          </w:rPr>
          <w:fldChar w:fldCharType="begin"/>
        </w:r>
        <w:r>
          <w:rPr>
            <w:noProof/>
            <w:webHidden/>
          </w:rPr>
          <w:instrText xml:space="preserve"> PAGEREF _Toc158114017 \h </w:instrText>
        </w:r>
        <w:r>
          <w:rPr>
            <w:noProof/>
            <w:webHidden/>
          </w:rPr>
        </w:r>
        <w:r>
          <w:rPr>
            <w:noProof/>
            <w:webHidden/>
          </w:rPr>
          <w:fldChar w:fldCharType="separate"/>
        </w:r>
        <w:r w:rsidR="00946117">
          <w:rPr>
            <w:noProof/>
            <w:webHidden/>
          </w:rPr>
          <w:t>27</w:t>
        </w:r>
        <w:r>
          <w:rPr>
            <w:noProof/>
            <w:webHidden/>
          </w:rPr>
          <w:fldChar w:fldCharType="end"/>
        </w:r>
      </w:hyperlink>
    </w:p>
    <w:p w14:paraId="04162205" w14:textId="298CD5F0"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18" w:history="1">
        <w:r w:rsidRPr="00CE75B2">
          <w:rPr>
            <w:rStyle w:val="Hyperlink"/>
            <w:noProof/>
          </w:rPr>
          <w:t>9.1</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Isotropic thin layer</w:t>
        </w:r>
        <w:r>
          <w:rPr>
            <w:noProof/>
            <w:webHidden/>
          </w:rPr>
          <w:tab/>
        </w:r>
        <w:r>
          <w:rPr>
            <w:noProof/>
            <w:webHidden/>
          </w:rPr>
          <w:fldChar w:fldCharType="begin"/>
        </w:r>
        <w:r>
          <w:rPr>
            <w:noProof/>
            <w:webHidden/>
          </w:rPr>
          <w:instrText xml:space="preserve"> PAGEREF _Toc158114018 \h </w:instrText>
        </w:r>
        <w:r>
          <w:rPr>
            <w:noProof/>
            <w:webHidden/>
          </w:rPr>
        </w:r>
        <w:r>
          <w:rPr>
            <w:noProof/>
            <w:webHidden/>
          </w:rPr>
          <w:fldChar w:fldCharType="separate"/>
        </w:r>
        <w:r w:rsidR="00946117">
          <w:rPr>
            <w:noProof/>
            <w:webHidden/>
          </w:rPr>
          <w:t>27</w:t>
        </w:r>
        <w:r>
          <w:rPr>
            <w:noProof/>
            <w:webHidden/>
          </w:rPr>
          <w:fldChar w:fldCharType="end"/>
        </w:r>
      </w:hyperlink>
    </w:p>
    <w:p w14:paraId="6023DC93" w14:textId="3B233091" w:rsidR="00E04A99" w:rsidRDefault="00E04A99">
      <w:pPr>
        <w:pStyle w:val="TOC3"/>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19" w:history="1">
        <w:r w:rsidRPr="00CE75B2">
          <w:rPr>
            <w:rStyle w:val="Hyperlink"/>
            <w:noProof/>
          </w:rPr>
          <w:t>9.1.1</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Example</w:t>
        </w:r>
        <w:r>
          <w:rPr>
            <w:noProof/>
            <w:webHidden/>
          </w:rPr>
          <w:tab/>
        </w:r>
        <w:r>
          <w:rPr>
            <w:noProof/>
            <w:webHidden/>
          </w:rPr>
          <w:fldChar w:fldCharType="begin"/>
        </w:r>
        <w:r>
          <w:rPr>
            <w:noProof/>
            <w:webHidden/>
          </w:rPr>
          <w:instrText xml:space="preserve"> PAGEREF _Toc158114019 \h </w:instrText>
        </w:r>
        <w:r>
          <w:rPr>
            <w:noProof/>
            <w:webHidden/>
          </w:rPr>
        </w:r>
        <w:r>
          <w:rPr>
            <w:noProof/>
            <w:webHidden/>
          </w:rPr>
          <w:fldChar w:fldCharType="separate"/>
        </w:r>
        <w:r w:rsidR="00946117">
          <w:rPr>
            <w:noProof/>
            <w:webHidden/>
          </w:rPr>
          <w:t>27</w:t>
        </w:r>
        <w:r>
          <w:rPr>
            <w:noProof/>
            <w:webHidden/>
          </w:rPr>
          <w:fldChar w:fldCharType="end"/>
        </w:r>
      </w:hyperlink>
    </w:p>
    <w:p w14:paraId="5AD1ED89" w14:textId="4EDEEE79"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20" w:history="1">
        <w:r w:rsidRPr="00CE75B2">
          <w:rPr>
            <w:rStyle w:val="Hyperlink"/>
            <w:noProof/>
          </w:rPr>
          <w:t>9.2</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Anisotropic thin layer</w:t>
        </w:r>
        <w:r>
          <w:rPr>
            <w:noProof/>
            <w:webHidden/>
          </w:rPr>
          <w:tab/>
        </w:r>
        <w:r>
          <w:rPr>
            <w:noProof/>
            <w:webHidden/>
          </w:rPr>
          <w:fldChar w:fldCharType="begin"/>
        </w:r>
        <w:r>
          <w:rPr>
            <w:noProof/>
            <w:webHidden/>
          </w:rPr>
          <w:instrText xml:space="preserve"> PAGEREF _Toc158114020 \h </w:instrText>
        </w:r>
        <w:r>
          <w:rPr>
            <w:noProof/>
            <w:webHidden/>
          </w:rPr>
        </w:r>
        <w:r>
          <w:rPr>
            <w:noProof/>
            <w:webHidden/>
          </w:rPr>
          <w:fldChar w:fldCharType="separate"/>
        </w:r>
        <w:r w:rsidR="00946117">
          <w:rPr>
            <w:noProof/>
            <w:webHidden/>
          </w:rPr>
          <w:t>28</w:t>
        </w:r>
        <w:r>
          <w:rPr>
            <w:noProof/>
            <w:webHidden/>
          </w:rPr>
          <w:fldChar w:fldCharType="end"/>
        </w:r>
      </w:hyperlink>
    </w:p>
    <w:p w14:paraId="42927D75" w14:textId="24FFDEAD" w:rsidR="00E04A99" w:rsidRDefault="00E04A99">
      <w:pPr>
        <w:pStyle w:val="TOC3"/>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21" w:history="1">
        <w:r w:rsidRPr="00CE75B2">
          <w:rPr>
            <w:rStyle w:val="Hyperlink"/>
            <w:noProof/>
          </w:rPr>
          <w:t>9.2.1</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Example</w:t>
        </w:r>
        <w:r>
          <w:rPr>
            <w:noProof/>
            <w:webHidden/>
          </w:rPr>
          <w:tab/>
        </w:r>
        <w:r>
          <w:rPr>
            <w:noProof/>
            <w:webHidden/>
          </w:rPr>
          <w:fldChar w:fldCharType="begin"/>
        </w:r>
        <w:r>
          <w:rPr>
            <w:noProof/>
            <w:webHidden/>
          </w:rPr>
          <w:instrText xml:space="preserve"> PAGEREF _Toc158114021 \h </w:instrText>
        </w:r>
        <w:r>
          <w:rPr>
            <w:noProof/>
            <w:webHidden/>
          </w:rPr>
        </w:r>
        <w:r>
          <w:rPr>
            <w:noProof/>
            <w:webHidden/>
          </w:rPr>
          <w:fldChar w:fldCharType="separate"/>
        </w:r>
        <w:r w:rsidR="00946117">
          <w:rPr>
            <w:noProof/>
            <w:webHidden/>
          </w:rPr>
          <w:t>29</w:t>
        </w:r>
        <w:r>
          <w:rPr>
            <w:noProof/>
            <w:webHidden/>
          </w:rPr>
          <w:fldChar w:fldCharType="end"/>
        </w:r>
      </w:hyperlink>
    </w:p>
    <w:p w14:paraId="08E3BF6F" w14:textId="4F21B0F9"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22" w:history="1">
        <w:r w:rsidRPr="00CE75B2">
          <w:rPr>
            <w:rStyle w:val="Hyperlink"/>
            <w:noProof/>
          </w:rPr>
          <w:t>9.3</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Lumped component models</w:t>
        </w:r>
        <w:r>
          <w:rPr>
            <w:noProof/>
            <w:webHidden/>
          </w:rPr>
          <w:tab/>
        </w:r>
        <w:r>
          <w:rPr>
            <w:noProof/>
            <w:webHidden/>
          </w:rPr>
          <w:fldChar w:fldCharType="begin"/>
        </w:r>
        <w:r>
          <w:rPr>
            <w:noProof/>
            <w:webHidden/>
          </w:rPr>
          <w:instrText xml:space="preserve"> PAGEREF _Toc158114022 \h </w:instrText>
        </w:r>
        <w:r>
          <w:rPr>
            <w:noProof/>
            <w:webHidden/>
          </w:rPr>
        </w:r>
        <w:r>
          <w:rPr>
            <w:noProof/>
            <w:webHidden/>
          </w:rPr>
          <w:fldChar w:fldCharType="separate"/>
        </w:r>
        <w:r w:rsidR="00946117">
          <w:rPr>
            <w:noProof/>
            <w:webHidden/>
          </w:rPr>
          <w:t>30</w:t>
        </w:r>
        <w:r>
          <w:rPr>
            <w:noProof/>
            <w:webHidden/>
          </w:rPr>
          <w:fldChar w:fldCharType="end"/>
        </w:r>
      </w:hyperlink>
    </w:p>
    <w:p w14:paraId="2433B535" w14:textId="3DAEB5C4" w:rsidR="00E04A99" w:rsidRDefault="00E04A99">
      <w:pPr>
        <w:pStyle w:val="TOC3"/>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23" w:history="1">
        <w:r w:rsidRPr="00CE75B2">
          <w:rPr>
            <w:rStyle w:val="Hyperlink"/>
            <w:noProof/>
          </w:rPr>
          <w:t>9.3.1</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Diode model</w:t>
        </w:r>
        <w:r>
          <w:rPr>
            <w:noProof/>
            <w:webHidden/>
          </w:rPr>
          <w:tab/>
        </w:r>
        <w:r>
          <w:rPr>
            <w:noProof/>
            <w:webHidden/>
          </w:rPr>
          <w:fldChar w:fldCharType="begin"/>
        </w:r>
        <w:r>
          <w:rPr>
            <w:noProof/>
            <w:webHidden/>
          </w:rPr>
          <w:instrText xml:space="preserve"> PAGEREF _Toc158114023 \h </w:instrText>
        </w:r>
        <w:r>
          <w:rPr>
            <w:noProof/>
            <w:webHidden/>
          </w:rPr>
        </w:r>
        <w:r>
          <w:rPr>
            <w:noProof/>
            <w:webHidden/>
          </w:rPr>
          <w:fldChar w:fldCharType="separate"/>
        </w:r>
        <w:r w:rsidR="00946117">
          <w:rPr>
            <w:noProof/>
            <w:webHidden/>
          </w:rPr>
          <w:t>30</w:t>
        </w:r>
        <w:r>
          <w:rPr>
            <w:noProof/>
            <w:webHidden/>
          </w:rPr>
          <w:fldChar w:fldCharType="end"/>
        </w:r>
      </w:hyperlink>
    </w:p>
    <w:p w14:paraId="6EBB685A" w14:textId="32C50860" w:rsidR="00E04A99" w:rsidRDefault="00E04A99">
      <w:pPr>
        <w:pStyle w:val="TOC1"/>
        <w:tabs>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24" w:history="1">
        <w:r w:rsidRPr="00CE75B2">
          <w:rPr>
            <w:rStyle w:val="Hyperlink"/>
            <w:noProof/>
          </w:rPr>
          <w:t>Cable Specification</w:t>
        </w:r>
        <w:r>
          <w:rPr>
            <w:noProof/>
            <w:webHidden/>
          </w:rPr>
          <w:tab/>
        </w:r>
        <w:r>
          <w:rPr>
            <w:noProof/>
            <w:webHidden/>
          </w:rPr>
          <w:fldChar w:fldCharType="begin"/>
        </w:r>
        <w:r>
          <w:rPr>
            <w:noProof/>
            <w:webHidden/>
          </w:rPr>
          <w:instrText xml:space="preserve"> PAGEREF _Toc158114024 \h </w:instrText>
        </w:r>
        <w:r>
          <w:rPr>
            <w:noProof/>
            <w:webHidden/>
          </w:rPr>
        </w:r>
        <w:r>
          <w:rPr>
            <w:noProof/>
            <w:webHidden/>
          </w:rPr>
          <w:fldChar w:fldCharType="separate"/>
        </w:r>
        <w:r w:rsidR="00946117">
          <w:rPr>
            <w:noProof/>
            <w:webHidden/>
          </w:rPr>
          <w:t>31</w:t>
        </w:r>
        <w:r>
          <w:rPr>
            <w:noProof/>
            <w:webHidden/>
          </w:rPr>
          <w:fldChar w:fldCharType="end"/>
        </w:r>
      </w:hyperlink>
    </w:p>
    <w:p w14:paraId="269F2415" w14:textId="4A11D7D8"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25" w:history="1">
        <w:r w:rsidRPr="00CE75B2">
          <w:rPr>
            <w:rStyle w:val="Hyperlink"/>
            <w:noProof/>
          </w:rPr>
          <w:t>9.4</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Cable junctions</w:t>
        </w:r>
        <w:r>
          <w:rPr>
            <w:noProof/>
            <w:webHidden/>
          </w:rPr>
          <w:tab/>
        </w:r>
        <w:r>
          <w:rPr>
            <w:noProof/>
            <w:webHidden/>
          </w:rPr>
          <w:fldChar w:fldCharType="begin"/>
        </w:r>
        <w:r>
          <w:rPr>
            <w:noProof/>
            <w:webHidden/>
          </w:rPr>
          <w:instrText xml:space="preserve"> PAGEREF _Toc158114025 \h </w:instrText>
        </w:r>
        <w:r>
          <w:rPr>
            <w:noProof/>
            <w:webHidden/>
          </w:rPr>
        </w:r>
        <w:r>
          <w:rPr>
            <w:noProof/>
            <w:webHidden/>
          </w:rPr>
          <w:fldChar w:fldCharType="separate"/>
        </w:r>
        <w:r w:rsidR="00946117">
          <w:rPr>
            <w:noProof/>
            <w:webHidden/>
          </w:rPr>
          <w:t>38</w:t>
        </w:r>
        <w:r>
          <w:rPr>
            <w:noProof/>
            <w:webHidden/>
          </w:rPr>
          <w:fldChar w:fldCharType="end"/>
        </w:r>
      </w:hyperlink>
    </w:p>
    <w:p w14:paraId="4237F5F2" w14:textId="6BEF2240" w:rsidR="00E04A99" w:rsidRDefault="00E04A99">
      <w:pPr>
        <w:pStyle w:val="TOC1"/>
        <w:tabs>
          <w:tab w:val="left" w:pos="72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26" w:history="1">
        <w:r w:rsidRPr="00CE75B2">
          <w:rPr>
            <w:rStyle w:val="Hyperlink"/>
            <w:noProof/>
          </w:rPr>
          <w:t>10.</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Geometry and mesh visualisation</w:t>
        </w:r>
        <w:r>
          <w:rPr>
            <w:noProof/>
            <w:webHidden/>
          </w:rPr>
          <w:tab/>
        </w:r>
        <w:r>
          <w:rPr>
            <w:noProof/>
            <w:webHidden/>
          </w:rPr>
          <w:fldChar w:fldCharType="begin"/>
        </w:r>
        <w:r>
          <w:rPr>
            <w:noProof/>
            <w:webHidden/>
          </w:rPr>
          <w:instrText xml:space="preserve"> PAGEREF _Toc158114026 \h </w:instrText>
        </w:r>
        <w:r>
          <w:rPr>
            <w:noProof/>
            <w:webHidden/>
          </w:rPr>
        </w:r>
        <w:r>
          <w:rPr>
            <w:noProof/>
            <w:webHidden/>
          </w:rPr>
          <w:fldChar w:fldCharType="separate"/>
        </w:r>
        <w:r w:rsidR="00946117">
          <w:rPr>
            <w:noProof/>
            <w:webHidden/>
          </w:rPr>
          <w:t>41</w:t>
        </w:r>
        <w:r>
          <w:rPr>
            <w:noProof/>
            <w:webHidden/>
          </w:rPr>
          <w:fldChar w:fldCharType="end"/>
        </w:r>
      </w:hyperlink>
    </w:p>
    <w:p w14:paraId="77E32738" w14:textId="73B5D69C" w:rsidR="00E04A99" w:rsidRDefault="00E04A99">
      <w:pPr>
        <w:pStyle w:val="TOC1"/>
        <w:tabs>
          <w:tab w:val="left" w:pos="72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27" w:history="1">
        <w:r w:rsidRPr="00CE75B2">
          <w:rPr>
            <w:rStyle w:val="Hyperlink"/>
            <w:noProof/>
          </w:rPr>
          <w:t>11.</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Parallel Implementation</w:t>
        </w:r>
        <w:r>
          <w:rPr>
            <w:noProof/>
            <w:webHidden/>
          </w:rPr>
          <w:tab/>
        </w:r>
        <w:r>
          <w:rPr>
            <w:noProof/>
            <w:webHidden/>
          </w:rPr>
          <w:fldChar w:fldCharType="begin"/>
        </w:r>
        <w:r>
          <w:rPr>
            <w:noProof/>
            <w:webHidden/>
          </w:rPr>
          <w:instrText xml:space="preserve"> PAGEREF _Toc158114027 \h </w:instrText>
        </w:r>
        <w:r>
          <w:rPr>
            <w:noProof/>
            <w:webHidden/>
          </w:rPr>
        </w:r>
        <w:r>
          <w:rPr>
            <w:noProof/>
            <w:webHidden/>
          </w:rPr>
          <w:fldChar w:fldCharType="separate"/>
        </w:r>
        <w:r w:rsidR="00946117">
          <w:rPr>
            <w:noProof/>
            <w:webHidden/>
          </w:rPr>
          <w:t>44</w:t>
        </w:r>
        <w:r>
          <w:rPr>
            <w:noProof/>
            <w:webHidden/>
          </w:rPr>
          <w:fldChar w:fldCharType="end"/>
        </w:r>
      </w:hyperlink>
    </w:p>
    <w:p w14:paraId="6064752B" w14:textId="21A75AD8" w:rsidR="00E04A99" w:rsidRDefault="00E04A99">
      <w:pPr>
        <w:pStyle w:val="TOC1"/>
        <w:tabs>
          <w:tab w:val="left" w:pos="72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28" w:history="1">
        <w:r w:rsidRPr="00CE75B2">
          <w:rPr>
            <w:rStyle w:val="Hyperlink"/>
            <w:noProof/>
          </w:rPr>
          <w:t>12.</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Input file format</w:t>
        </w:r>
        <w:r>
          <w:rPr>
            <w:noProof/>
            <w:webHidden/>
          </w:rPr>
          <w:tab/>
        </w:r>
        <w:r>
          <w:rPr>
            <w:noProof/>
            <w:webHidden/>
          </w:rPr>
          <w:fldChar w:fldCharType="begin"/>
        </w:r>
        <w:r>
          <w:rPr>
            <w:noProof/>
            <w:webHidden/>
          </w:rPr>
          <w:instrText xml:space="preserve"> PAGEREF _Toc158114028 \h </w:instrText>
        </w:r>
        <w:r>
          <w:rPr>
            <w:noProof/>
            <w:webHidden/>
          </w:rPr>
        </w:r>
        <w:r>
          <w:rPr>
            <w:noProof/>
            <w:webHidden/>
          </w:rPr>
          <w:fldChar w:fldCharType="separate"/>
        </w:r>
        <w:r w:rsidR="00946117">
          <w:rPr>
            <w:noProof/>
            <w:webHidden/>
          </w:rPr>
          <w:t>45</w:t>
        </w:r>
        <w:r>
          <w:rPr>
            <w:noProof/>
            <w:webHidden/>
          </w:rPr>
          <w:fldChar w:fldCharType="end"/>
        </w:r>
      </w:hyperlink>
    </w:p>
    <w:p w14:paraId="08EFED22" w14:textId="4D637043"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29" w:history="1">
        <w:r w:rsidRPr="00CE75B2">
          <w:rPr>
            <w:rStyle w:val="Hyperlink"/>
            <w:noProof/>
          </w:rPr>
          <w:t>12.1</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GGI_TLM Packet list:</w:t>
        </w:r>
        <w:r>
          <w:rPr>
            <w:noProof/>
            <w:webHidden/>
          </w:rPr>
          <w:tab/>
        </w:r>
        <w:r>
          <w:rPr>
            <w:noProof/>
            <w:webHidden/>
          </w:rPr>
          <w:fldChar w:fldCharType="begin"/>
        </w:r>
        <w:r>
          <w:rPr>
            <w:noProof/>
            <w:webHidden/>
          </w:rPr>
          <w:instrText xml:space="preserve"> PAGEREF _Toc158114029 \h </w:instrText>
        </w:r>
        <w:r>
          <w:rPr>
            <w:noProof/>
            <w:webHidden/>
          </w:rPr>
        </w:r>
        <w:r>
          <w:rPr>
            <w:noProof/>
            <w:webHidden/>
          </w:rPr>
          <w:fldChar w:fldCharType="separate"/>
        </w:r>
        <w:r w:rsidR="00946117">
          <w:rPr>
            <w:noProof/>
            <w:webHidden/>
          </w:rPr>
          <w:t>45</w:t>
        </w:r>
        <w:r>
          <w:rPr>
            <w:noProof/>
            <w:webHidden/>
          </w:rPr>
          <w:fldChar w:fldCharType="end"/>
        </w:r>
      </w:hyperlink>
    </w:p>
    <w:p w14:paraId="7768E426" w14:textId="17A8BBBC"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30" w:history="1">
        <w:r w:rsidRPr="00CE75B2">
          <w:rPr>
            <w:rStyle w:val="Hyperlink"/>
            <w:noProof/>
          </w:rPr>
          <w:t>12.2</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GGI_TLM Parameter list:</w:t>
        </w:r>
        <w:r>
          <w:rPr>
            <w:noProof/>
            <w:webHidden/>
          </w:rPr>
          <w:tab/>
        </w:r>
        <w:r>
          <w:rPr>
            <w:noProof/>
            <w:webHidden/>
          </w:rPr>
          <w:fldChar w:fldCharType="begin"/>
        </w:r>
        <w:r>
          <w:rPr>
            <w:noProof/>
            <w:webHidden/>
          </w:rPr>
          <w:instrText xml:space="preserve"> PAGEREF _Toc158114030 \h </w:instrText>
        </w:r>
        <w:r>
          <w:rPr>
            <w:noProof/>
            <w:webHidden/>
          </w:rPr>
        </w:r>
        <w:r>
          <w:rPr>
            <w:noProof/>
            <w:webHidden/>
          </w:rPr>
          <w:fldChar w:fldCharType="separate"/>
        </w:r>
        <w:r w:rsidR="00946117">
          <w:rPr>
            <w:noProof/>
            <w:webHidden/>
          </w:rPr>
          <w:t>46</w:t>
        </w:r>
        <w:r>
          <w:rPr>
            <w:noProof/>
            <w:webHidden/>
          </w:rPr>
          <w:fldChar w:fldCharType="end"/>
        </w:r>
      </w:hyperlink>
    </w:p>
    <w:p w14:paraId="0E058BDB" w14:textId="37B5306D"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31" w:history="1">
        <w:r w:rsidRPr="00CE75B2">
          <w:rPr>
            <w:rStyle w:val="Hyperlink"/>
            <w:noProof/>
          </w:rPr>
          <w:t>12.3</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Mesh_outer_boundary_dimension</w:t>
        </w:r>
        <w:r>
          <w:rPr>
            <w:noProof/>
            <w:webHidden/>
          </w:rPr>
          <w:tab/>
        </w:r>
        <w:r>
          <w:rPr>
            <w:noProof/>
            <w:webHidden/>
          </w:rPr>
          <w:fldChar w:fldCharType="begin"/>
        </w:r>
        <w:r>
          <w:rPr>
            <w:noProof/>
            <w:webHidden/>
          </w:rPr>
          <w:instrText xml:space="preserve"> PAGEREF _Toc158114031 \h </w:instrText>
        </w:r>
        <w:r>
          <w:rPr>
            <w:noProof/>
            <w:webHidden/>
          </w:rPr>
        </w:r>
        <w:r>
          <w:rPr>
            <w:noProof/>
            <w:webHidden/>
          </w:rPr>
          <w:fldChar w:fldCharType="separate"/>
        </w:r>
        <w:r w:rsidR="00946117">
          <w:rPr>
            <w:noProof/>
            <w:webHidden/>
          </w:rPr>
          <w:t>46</w:t>
        </w:r>
        <w:r>
          <w:rPr>
            <w:noProof/>
            <w:webHidden/>
          </w:rPr>
          <w:fldChar w:fldCharType="end"/>
        </w:r>
      </w:hyperlink>
    </w:p>
    <w:p w14:paraId="05D30264" w14:textId="1A112C9F"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32" w:history="1">
        <w:r w:rsidRPr="00CE75B2">
          <w:rPr>
            <w:rStyle w:val="Hyperlink"/>
            <w:noProof/>
          </w:rPr>
          <w:t>12.4</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Mesh_dimensions_in_cells</w:t>
        </w:r>
        <w:r>
          <w:rPr>
            <w:noProof/>
            <w:webHidden/>
          </w:rPr>
          <w:tab/>
        </w:r>
        <w:r>
          <w:rPr>
            <w:noProof/>
            <w:webHidden/>
          </w:rPr>
          <w:fldChar w:fldCharType="begin"/>
        </w:r>
        <w:r>
          <w:rPr>
            <w:noProof/>
            <w:webHidden/>
          </w:rPr>
          <w:instrText xml:space="preserve"> PAGEREF _Toc158114032 \h </w:instrText>
        </w:r>
        <w:r>
          <w:rPr>
            <w:noProof/>
            <w:webHidden/>
          </w:rPr>
        </w:r>
        <w:r>
          <w:rPr>
            <w:noProof/>
            <w:webHidden/>
          </w:rPr>
          <w:fldChar w:fldCharType="separate"/>
        </w:r>
        <w:r w:rsidR="00946117">
          <w:rPr>
            <w:noProof/>
            <w:webHidden/>
          </w:rPr>
          <w:t>47</w:t>
        </w:r>
        <w:r>
          <w:rPr>
            <w:noProof/>
            <w:webHidden/>
          </w:rPr>
          <w:fldChar w:fldCharType="end"/>
        </w:r>
      </w:hyperlink>
    </w:p>
    <w:p w14:paraId="0B0F61CA" w14:textId="602DE0DC"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33" w:history="1">
        <w:r w:rsidRPr="00CE75B2">
          <w:rPr>
            <w:rStyle w:val="Hyperlink"/>
            <w:noProof/>
          </w:rPr>
          <w:t>12.5</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Mesh_cell_dimension</w:t>
        </w:r>
        <w:r>
          <w:rPr>
            <w:noProof/>
            <w:webHidden/>
          </w:rPr>
          <w:tab/>
        </w:r>
        <w:r>
          <w:rPr>
            <w:noProof/>
            <w:webHidden/>
          </w:rPr>
          <w:fldChar w:fldCharType="begin"/>
        </w:r>
        <w:r>
          <w:rPr>
            <w:noProof/>
            <w:webHidden/>
          </w:rPr>
          <w:instrText xml:space="preserve"> PAGEREF _Toc158114033 \h </w:instrText>
        </w:r>
        <w:r>
          <w:rPr>
            <w:noProof/>
            <w:webHidden/>
          </w:rPr>
        </w:r>
        <w:r>
          <w:rPr>
            <w:noProof/>
            <w:webHidden/>
          </w:rPr>
          <w:fldChar w:fldCharType="separate"/>
        </w:r>
        <w:r w:rsidR="00946117">
          <w:rPr>
            <w:noProof/>
            <w:webHidden/>
          </w:rPr>
          <w:t>47</w:t>
        </w:r>
        <w:r>
          <w:rPr>
            <w:noProof/>
            <w:webHidden/>
          </w:rPr>
          <w:fldChar w:fldCharType="end"/>
        </w:r>
      </w:hyperlink>
    </w:p>
    <w:p w14:paraId="68274358" w14:textId="4CE5F8BB"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34" w:history="1">
        <w:r w:rsidRPr="00CE75B2">
          <w:rPr>
            <w:rStyle w:val="Hyperlink"/>
            <w:noProof/>
          </w:rPr>
          <w:t>12.6</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Outer_boundary_reflection_coefficient</w:t>
        </w:r>
        <w:r>
          <w:rPr>
            <w:noProof/>
            <w:webHidden/>
          </w:rPr>
          <w:tab/>
        </w:r>
        <w:r>
          <w:rPr>
            <w:noProof/>
            <w:webHidden/>
          </w:rPr>
          <w:fldChar w:fldCharType="begin"/>
        </w:r>
        <w:r>
          <w:rPr>
            <w:noProof/>
            <w:webHidden/>
          </w:rPr>
          <w:instrText xml:space="preserve"> PAGEREF _Toc158114034 \h </w:instrText>
        </w:r>
        <w:r>
          <w:rPr>
            <w:noProof/>
            <w:webHidden/>
          </w:rPr>
        </w:r>
        <w:r>
          <w:rPr>
            <w:noProof/>
            <w:webHidden/>
          </w:rPr>
          <w:fldChar w:fldCharType="separate"/>
        </w:r>
        <w:r w:rsidR="00946117">
          <w:rPr>
            <w:noProof/>
            <w:webHidden/>
          </w:rPr>
          <w:t>47</w:t>
        </w:r>
        <w:r>
          <w:rPr>
            <w:noProof/>
            <w:webHidden/>
          </w:rPr>
          <w:fldChar w:fldCharType="end"/>
        </w:r>
      </w:hyperlink>
    </w:p>
    <w:p w14:paraId="454F7351" w14:textId="3D321CAB"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35" w:history="1">
        <w:r w:rsidRPr="00CE75B2">
          <w:rPr>
            <w:rStyle w:val="Hyperlink"/>
            <w:noProof/>
          </w:rPr>
          <w:t>12.7</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PML</w:t>
        </w:r>
        <w:r>
          <w:rPr>
            <w:noProof/>
            <w:webHidden/>
          </w:rPr>
          <w:tab/>
        </w:r>
        <w:r>
          <w:rPr>
            <w:noProof/>
            <w:webHidden/>
          </w:rPr>
          <w:fldChar w:fldCharType="begin"/>
        </w:r>
        <w:r>
          <w:rPr>
            <w:noProof/>
            <w:webHidden/>
          </w:rPr>
          <w:instrText xml:space="preserve"> PAGEREF _Toc158114035 \h </w:instrText>
        </w:r>
        <w:r>
          <w:rPr>
            <w:noProof/>
            <w:webHidden/>
          </w:rPr>
        </w:r>
        <w:r>
          <w:rPr>
            <w:noProof/>
            <w:webHidden/>
          </w:rPr>
          <w:fldChar w:fldCharType="separate"/>
        </w:r>
        <w:r w:rsidR="00946117">
          <w:rPr>
            <w:noProof/>
            <w:webHidden/>
          </w:rPr>
          <w:t>47</w:t>
        </w:r>
        <w:r>
          <w:rPr>
            <w:noProof/>
            <w:webHidden/>
          </w:rPr>
          <w:fldChar w:fldCharType="end"/>
        </w:r>
      </w:hyperlink>
    </w:p>
    <w:p w14:paraId="1407B6EE" w14:textId="1BE96E44"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36" w:history="1">
        <w:r w:rsidRPr="00CE75B2">
          <w:rPr>
            <w:rStyle w:val="Hyperlink"/>
            <w:noProof/>
          </w:rPr>
          <w:t>12.8</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Volume_list</w:t>
        </w:r>
        <w:r>
          <w:rPr>
            <w:noProof/>
            <w:webHidden/>
          </w:rPr>
          <w:tab/>
        </w:r>
        <w:r>
          <w:rPr>
            <w:noProof/>
            <w:webHidden/>
          </w:rPr>
          <w:fldChar w:fldCharType="begin"/>
        </w:r>
        <w:r>
          <w:rPr>
            <w:noProof/>
            <w:webHidden/>
          </w:rPr>
          <w:instrText xml:space="preserve"> PAGEREF _Toc158114036 \h </w:instrText>
        </w:r>
        <w:r>
          <w:rPr>
            <w:noProof/>
            <w:webHidden/>
          </w:rPr>
        </w:r>
        <w:r>
          <w:rPr>
            <w:noProof/>
            <w:webHidden/>
          </w:rPr>
          <w:fldChar w:fldCharType="separate"/>
        </w:r>
        <w:r w:rsidR="00946117">
          <w:rPr>
            <w:noProof/>
            <w:webHidden/>
          </w:rPr>
          <w:t>48</w:t>
        </w:r>
        <w:r>
          <w:rPr>
            <w:noProof/>
            <w:webHidden/>
          </w:rPr>
          <w:fldChar w:fldCharType="end"/>
        </w:r>
      </w:hyperlink>
    </w:p>
    <w:p w14:paraId="07018D66" w14:textId="2F5A331A"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37" w:history="1">
        <w:r w:rsidRPr="00CE75B2">
          <w:rPr>
            <w:rStyle w:val="Hyperlink"/>
            <w:noProof/>
          </w:rPr>
          <w:t>12.9</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Surface_list</w:t>
        </w:r>
        <w:r>
          <w:rPr>
            <w:noProof/>
            <w:webHidden/>
          </w:rPr>
          <w:tab/>
        </w:r>
        <w:r>
          <w:rPr>
            <w:noProof/>
            <w:webHidden/>
          </w:rPr>
          <w:fldChar w:fldCharType="begin"/>
        </w:r>
        <w:r>
          <w:rPr>
            <w:noProof/>
            <w:webHidden/>
          </w:rPr>
          <w:instrText xml:space="preserve"> PAGEREF _Toc158114037 \h </w:instrText>
        </w:r>
        <w:r>
          <w:rPr>
            <w:noProof/>
            <w:webHidden/>
          </w:rPr>
        </w:r>
        <w:r>
          <w:rPr>
            <w:noProof/>
            <w:webHidden/>
          </w:rPr>
          <w:fldChar w:fldCharType="separate"/>
        </w:r>
        <w:r w:rsidR="00946117">
          <w:rPr>
            <w:noProof/>
            <w:webHidden/>
          </w:rPr>
          <w:t>51</w:t>
        </w:r>
        <w:r>
          <w:rPr>
            <w:noProof/>
            <w:webHidden/>
          </w:rPr>
          <w:fldChar w:fldCharType="end"/>
        </w:r>
      </w:hyperlink>
    </w:p>
    <w:p w14:paraId="619A39BA" w14:textId="3D73820A"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38" w:history="1">
        <w:r w:rsidRPr="00CE75B2">
          <w:rPr>
            <w:rStyle w:val="Hyperlink"/>
            <w:noProof/>
          </w:rPr>
          <w:t>12.10</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Line_list</w:t>
        </w:r>
        <w:r>
          <w:rPr>
            <w:noProof/>
            <w:webHidden/>
          </w:rPr>
          <w:tab/>
        </w:r>
        <w:r>
          <w:rPr>
            <w:noProof/>
            <w:webHidden/>
          </w:rPr>
          <w:fldChar w:fldCharType="begin"/>
        </w:r>
        <w:r>
          <w:rPr>
            <w:noProof/>
            <w:webHidden/>
          </w:rPr>
          <w:instrText xml:space="preserve"> PAGEREF _Toc158114038 \h </w:instrText>
        </w:r>
        <w:r>
          <w:rPr>
            <w:noProof/>
            <w:webHidden/>
          </w:rPr>
        </w:r>
        <w:r>
          <w:rPr>
            <w:noProof/>
            <w:webHidden/>
          </w:rPr>
          <w:fldChar w:fldCharType="separate"/>
        </w:r>
        <w:r w:rsidR="00946117">
          <w:rPr>
            <w:noProof/>
            <w:webHidden/>
          </w:rPr>
          <w:t>56</w:t>
        </w:r>
        <w:r>
          <w:rPr>
            <w:noProof/>
            <w:webHidden/>
          </w:rPr>
          <w:fldChar w:fldCharType="end"/>
        </w:r>
      </w:hyperlink>
    </w:p>
    <w:p w14:paraId="74A56CD5" w14:textId="1422670C"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39" w:history="1">
        <w:r w:rsidRPr="00CE75B2">
          <w:rPr>
            <w:rStyle w:val="Hyperlink"/>
            <w:noProof/>
          </w:rPr>
          <w:t>12.11</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Point_list</w:t>
        </w:r>
        <w:r>
          <w:rPr>
            <w:noProof/>
            <w:webHidden/>
          </w:rPr>
          <w:tab/>
        </w:r>
        <w:r>
          <w:rPr>
            <w:noProof/>
            <w:webHidden/>
          </w:rPr>
          <w:fldChar w:fldCharType="begin"/>
        </w:r>
        <w:r>
          <w:rPr>
            <w:noProof/>
            <w:webHidden/>
          </w:rPr>
          <w:instrText xml:space="preserve"> PAGEREF _Toc158114039 \h </w:instrText>
        </w:r>
        <w:r>
          <w:rPr>
            <w:noProof/>
            <w:webHidden/>
          </w:rPr>
        </w:r>
        <w:r>
          <w:rPr>
            <w:noProof/>
            <w:webHidden/>
          </w:rPr>
          <w:fldChar w:fldCharType="separate"/>
        </w:r>
        <w:r w:rsidR="00946117">
          <w:rPr>
            <w:noProof/>
            <w:webHidden/>
          </w:rPr>
          <w:t>58</w:t>
        </w:r>
        <w:r>
          <w:rPr>
            <w:noProof/>
            <w:webHidden/>
          </w:rPr>
          <w:fldChar w:fldCharType="end"/>
        </w:r>
      </w:hyperlink>
    </w:p>
    <w:p w14:paraId="094D2689" w14:textId="26139180"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40" w:history="1">
        <w:r w:rsidRPr="00CE75B2">
          <w:rPr>
            <w:rStyle w:val="Hyperlink"/>
            <w:noProof/>
          </w:rPr>
          <w:t>12.12</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Cable_geometry_list</w:t>
        </w:r>
        <w:r>
          <w:rPr>
            <w:noProof/>
            <w:webHidden/>
          </w:rPr>
          <w:tab/>
        </w:r>
        <w:r>
          <w:rPr>
            <w:noProof/>
            <w:webHidden/>
          </w:rPr>
          <w:fldChar w:fldCharType="begin"/>
        </w:r>
        <w:r>
          <w:rPr>
            <w:noProof/>
            <w:webHidden/>
          </w:rPr>
          <w:instrText xml:space="preserve"> PAGEREF _Toc158114040 \h </w:instrText>
        </w:r>
        <w:r>
          <w:rPr>
            <w:noProof/>
            <w:webHidden/>
          </w:rPr>
        </w:r>
        <w:r>
          <w:rPr>
            <w:noProof/>
            <w:webHidden/>
          </w:rPr>
          <w:fldChar w:fldCharType="separate"/>
        </w:r>
        <w:r w:rsidR="00946117">
          <w:rPr>
            <w:noProof/>
            <w:webHidden/>
          </w:rPr>
          <w:t>58</w:t>
        </w:r>
        <w:r>
          <w:rPr>
            <w:noProof/>
            <w:webHidden/>
          </w:rPr>
          <w:fldChar w:fldCharType="end"/>
        </w:r>
      </w:hyperlink>
    </w:p>
    <w:p w14:paraId="6FCC12AF" w14:textId="3A264102"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41" w:history="1">
        <w:r w:rsidRPr="00CE75B2">
          <w:rPr>
            <w:rStyle w:val="Hyperlink"/>
            <w:noProof/>
          </w:rPr>
          <w:t>12.13</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Cable_list</w:t>
        </w:r>
        <w:r>
          <w:rPr>
            <w:noProof/>
            <w:webHidden/>
          </w:rPr>
          <w:tab/>
        </w:r>
        <w:r>
          <w:rPr>
            <w:noProof/>
            <w:webHidden/>
          </w:rPr>
          <w:fldChar w:fldCharType="begin"/>
        </w:r>
        <w:r>
          <w:rPr>
            <w:noProof/>
            <w:webHidden/>
          </w:rPr>
          <w:instrText xml:space="preserve"> PAGEREF _Toc158114041 \h </w:instrText>
        </w:r>
        <w:r>
          <w:rPr>
            <w:noProof/>
            <w:webHidden/>
          </w:rPr>
        </w:r>
        <w:r>
          <w:rPr>
            <w:noProof/>
            <w:webHidden/>
          </w:rPr>
          <w:fldChar w:fldCharType="separate"/>
        </w:r>
        <w:r w:rsidR="00946117">
          <w:rPr>
            <w:noProof/>
            <w:webHidden/>
          </w:rPr>
          <w:t>59</w:t>
        </w:r>
        <w:r>
          <w:rPr>
            <w:noProof/>
            <w:webHidden/>
          </w:rPr>
          <w:fldChar w:fldCharType="end"/>
        </w:r>
      </w:hyperlink>
    </w:p>
    <w:p w14:paraId="02F5B744" w14:textId="44ADC4B7"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42" w:history="1">
        <w:r w:rsidRPr="00CE75B2">
          <w:rPr>
            <w:rStyle w:val="Hyperlink"/>
            <w:noProof/>
          </w:rPr>
          <w:t>12.14</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Cable_junction_list</w:t>
        </w:r>
        <w:r>
          <w:rPr>
            <w:noProof/>
            <w:webHidden/>
          </w:rPr>
          <w:tab/>
        </w:r>
        <w:r>
          <w:rPr>
            <w:noProof/>
            <w:webHidden/>
          </w:rPr>
          <w:fldChar w:fldCharType="begin"/>
        </w:r>
        <w:r>
          <w:rPr>
            <w:noProof/>
            <w:webHidden/>
          </w:rPr>
          <w:instrText xml:space="preserve"> PAGEREF _Toc158114042 \h </w:instrText>
        </w:r>
        <w:r>
          <w:rPr>
            <w:noProof/>
            <w:webHidden/>
          </w:rPr>
        </w:r>
        <w:r>
          <w:rPr>
            <w:noProof/>
            <w:webHidden/>
          </w:rPr>
          <w:fldChar w:fldCharType="separate"/>
        </w:r>
        <w:r w:rsidR="00946117">
          <w:rPr>
            <w:noProof/>
            <w:webHidden/>
          </w:rPr>
          <w:t>59</w:t>
        </w:r>
        <w:r>
          <w:rPr>
            <w:noProof/>
            <w:webHidden/>
          </w:rPr>
          <w:fldChar w:fldCharType="end"/>
        </w:r>
      </w:hyperlink>
    </w:p>
    <w:p w14:paraId="27847090" w14:textId="638C811E"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43" w:history="1">
        <w:r w:rsidRPr="00CE75B2">
          <w:rPr>
            <w:rStyle w:val="Hyperlink"/>
            <w:noProof/>
          </w:rPr>
          <w:t>12.15</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Cable_output_list</w:t>
        </w:r>
        <w:r>
          <w:rPr>
            <w:noProof/>
            <w:webHidden/>
          </w:rPr>
          <w:tab/>
        </w:r>
        <w:r>
          <w:rPr>
            <w:noProof/>
            <w:webHidden/>
          </w:rPr>
          <w:fldChar w:fldCharType="begin"/>
        </w:r>
        <w:r>
          <w:rPr>
            <w:noProof/>
            <w:webHidden/>
          </w:rPr>
          <w:instrText xml:space="preserve"> PAGEREF _Toc158114043 \h </w:instrText>
        </w:r>
        <w:r>
          <w:rPr>
            <w:noProof/>
            <w:webHidden/>
          </w:rPr>
        </w:r>
        <w:r>
          <w:rPr>
            <w:noProof/>
            <w:webHidden/>
          </w:rPr>
          <w:fldChar w:fldCharType="separate"/>
        </w:r>
        <w:r w:rsidR="00946117">
          <w:rPr>
            <w:noProof/>
            <w:webHidden/>
          </w:rPr>
          <w:t>61</w:t>
        </w:r>
        <w:r>
          <w:rPr>
            <w:noProof/>
            <w:webHidden/>
          </w:rPr>
          <w:fldChar w:fldCharType="end"/>
        </w:r>
      </w:hyperlink>
    </w:p>
    <w:p w14:paraId="1EDF1B62" w14:textId="28E61062"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44" w:history="1">
        <w:r w:rsidRPr="00CE75B2">
          <w:rPr>
            <w:rStyle w:val="Hyperlink"/>
            <w:noProof/>
          </w:rPr>
          <w:t>12.16</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Volume_material_list</w:t>
        </w:r>
        <w:r>
          <w:rPr>
            <w:noProof/>
            <w:webHidden/>
          </w:rPr>
          <w:tab/>
        </w:r>
        <w:r>
          <w:rPr>
            <w:noProof/>
            <w:webHidden/>
          </w:rPr>
          <w:fldChar w:fldCharType="begin"/>
        </w:r>
        <w:r>
          <w:rPr>
            <w:noProof/>
            <w:webHidden/>
          </w:rPr>
          <w:instrText xml:space="preserve"> PAGEREF _Toc158114044 \h </w:instrText>
        </w:r>
        <w:r>
          <w:rPr>
            <w:noProof/>
            <w:webHidden/>
          </w:rPr>
        </w:r>
        <w:r>
          <w:rPr>
            <w:noProof/>
            <w:webHidden/>
          </w:rPr>
          <w:fldChar w:fldCharType="separate"/>
        </w:r>
        <w:r w:rsidR="00946117">
          <w:rPr>
            <w:noProof/>
            <w:webHidden/>
          </w:rPr>
          <w:t>62</w:t>
        </w:r>
        <w:r>
          <w:rPr>
            <w:noProof/>
            <w:webHidden/>
          </w:rPr>
          <w:fldChar w:fldCharType="end"/>
        </w:r>
      </w:hyperlink>
    </w:p>
    <w:p w14:paraId="702A4BA0" w14:textId="6E85B123"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45" w:history="1">
        <w:r w:rsidRPr="00CE75B2">
          <w:rPr>
            <w:rStyle w:val="Hyperlink"/>
            <w:noProof/>
          </w:rPr>
          <w:t>12.17</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Surface_material_list</w:t>
        </w:r>
        <w:r>
          <w:rPr>
            <w:noProof/>
            <w:webHidden/>
          </w:rPr>
          <w:tab/>
        </w:r>
        <w:r>
          <w:rPr>
            <w:noProof/>
            <w:webHidden/>
          </w:rPr>
          <w:fldChar w:fldCharType="begin"/>
        </w:r>
        <w:r>
          <w:rPr>
            <w:noProof/>
            <w:webHidden/>
          </w:rPr>
          <w:instrText xml:space="preserve"> PAGEREF _Toc158114045 \h </w:instrText>
        </w:r>
        <w:r>
          <w:rPr>
            <w:noProof/>
            <w:webHidden/>
          </w:rPr>
        </w:r>
        <w:r>
          <w:rPr>
            <w:noProof/>
            <w:webHidden/>
          </w:rPr>
          <w:fldChar w:fldCharType="separate"/>
        </w:r>
        <w:r w:rsidR="00946117">
          <w:rPr>
            <w:noProof/>
            <w:webHidden/>
          </w:rPr>
          <w:t>63</w:t>
        </w:r>
        <w:r>
          <w:rPr>
            <w:noProof/>
            <w:webHidden/>
          </w:rPr>
          <w:fldChar w:fldCharType="end"/>
        </w:r>
      </w:hyperlink>
    </w:p>
    <w:p w14:paraId="21A42ED7" w14:textId="2E4AD7E6"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46" w:history="1">
        <w:r w:rsidRPr="00CE75B2">
          <w:rPr>
            <w:rStyle w:val="Hyperlink"/>
            <w:noProof/>
          </w:rPr>
          <w:t>12.18</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Excitation_function_list</w:t>
        </w:r>
        <w:r>
          <w:rPr>
            <w:noProof/>
            <w:webHidden/>
          </w:rPr>
          <w:tab/>
        </w:r>
        <w:r>
          <w:rPr>
            <w:noProof/>
            <w:webHidden/>
          </w:rPr>
          <w:fldChar w:fldCharType="begin"/>
        </w:r>
        <w:r>
          <w:rPr>
            <w:noProof/>
            <w:webHidden/>
          </w:rPr>
          <w:instrText xml:space="preserve"> PAGEREF _Toc158114046 \h </w:instrText>
        </w:r>
        <w:r>
          <w:rPr>
            <w:noProof/>
            <w:webHidden/>
          </w:rPr>
        </w:r>
        <w:r>
          <w:rPr>
            <w:noProof/>
            <w:webHidden/>
          </w:rPr>
          <w:fldChar w:fldCharType="separate"/>
        </w:r>
        <w:r w:rsidR="00946117">
          <w:rPr>
            <w:noProof/>
            <w:webHidden/>
          </w:rPr>
          <w:t>64</w:t>
        </w:r>
        <w:r>
          <w:rPr>
            <w:noProof/>
            <w:webHidden/>
          </w:rPr>
          <w:fldChar w:fldCharType="end"/>
        </w:r>
      </w:hyperlink>
    </w:p>
    <w:p w14:paraId="32A5AF5F" w14:textId="7FA5C057"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47" w:history="1">
        <w:r w:rsidRPr="00CE75B2">
          <w:rPr>
            <w:rStyle w:val="Hyperlink"/>
            <w:noProof/>
          </w:rPr>
          <w:t>12.19</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Excitation_point_list</w:t>
        </w:r>
        <w:r>
          <w:rPr>
            <w:noProof/>
            <w:webHidden/>
          </w:rPr>
          <w:tab/>
        </w:r>
        <w:r>
          <w:rPr>
            <w:noProof/>
            <w:webHidden/>
          </w:rPr>
          <w:fldChar w:fldCharType="begin"/>
        </w:r>
        <w:r>
          <w:rPr>
            <w:noProof/>
            <w:webHidden/>
          </w:rPr>
          <w:instrText xml:space="preserve"> PAGEREF _Toc158114047 \h </w:instrText>
        </w:r>
        <w:r>
          <w:rPr>
            <w:noProof/>
            <w:webHidden/>
          </w:rPr>
        </w:r>
        <w:r>
          <w:rPr>
            <w:noProof/>
            <w:webHidden/>
          </w:rPr>
          <w:fldChar w:fldCharType="separate"/>
        </w:r>
        <w:r w:rsidR="00946117">
          <w:rPr>
            <w:noProof/>
            <w:webHidden/>
          </w:rPr>
          <w:t>66</w:t>
        </w:r>
        <w:r>
          <w:rPr>
            <w:noProof/>
            <w:webHidden/>
          </w:rPr>
          <w:fldChar w:fldCharType="end"/>
        </w:r>
      </w:hyperlink>
    </w:p>
    <w:p w14:paraId="19458B02" w14:textId="27F20680"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48" w:history="1">
        <w:r w:rsidRPr="00CE75B2">
          <w:rPr>
            <w:rStyle w:val="Hyperlink"/>
            <w:noProof/>
          </w:rPr>
          <w:t>12.20</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Excitation_surface_list</w:t>
        </w:r>
        <w:r>
          <w:rPr>
            <w:noProof/>
            <w:webHidden/>
          </w:rPr>
          <w:tab/>
        </w:r>
        <w:r>
          <w:rPr>
            <w:noProof/>
            <w:webHidden/>
          </w:rPr>
          <w:fldChar w:fldCharType="begin"/>
        </w:r>
        <w:r>
          <w:rPr>
            <w:noProof/>
            <w:webHidden/>
          </w:rPr>
          <w:instrText xml:space="preserve"> PAGEREF _Toc158114048 \h </w:instrText>
        </w:r>
        <w:r>
          <w:rPr>
            <w:noProof/>
            <w:webHidden/>
          </w:rPr>
        </w:r>
        <w:r>
          <w:rPr>
            <w:noProof/>
            <w:webHidden/>
          </w:rPr>
          <w:fldChar w:fldCharType="separate"/>
        </w:r>
        <w:r w:rsidR="00946117">
          <w:rPr>
            <w:noProof/>
            <w:webHidden/>
          </w:rPr>
          <w:t>67</w:t>
        </w:r>
        <w:r>
          <w:rPr>
            <w:noProof/>
            <w:webHidden/>
          </w:rPr>
          <w:fldChar w:fldCharType="end"/>
        </w:r>
      </w:hyperlink>
    </w:p>
    <w:p w14:paraId="1BF287BF" w14:textId="36EF5800"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49" w:history="1">
        <w:r w:rsidRPr="00CE75B2">
          <w:rPr>
            <w:rStyle w:val="Hyperlink"/>
            <w:noProof/>
          </w:rPr>
          <w:t>12.21</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Excitation_mode_list</w:t>
        </w:r>
        <w:r>
          <w:rPr>
            <w:noProof/>
            <w:webHidden/>
          </w:rPr>
          <w:tab/>
        </w:r>
        <w:r>
          <w:rPr>
            <w:noProof/>
            <w:webHidden/>
          </w:rPr>
          <w:fldChar w:fldCharType="begin"/>
        </w:r>
        <w:r>
          <w:rPr>
            <w:noProof/>
            <w:webHidden/>
          </w:rPr>
          <w:instrText xml:space="preserve"> PAGEREF _Toc158114049 \h </w:instrText>
        </w:r>
        <w:r>
          <w:rPr>
            <w:noProof/>
            <w:webHidden/>
          </w:rPr>
        </w:r>
        <w:r>
          <w:rPr>
            <w:noProof/>
            <w:webHidden/>
          </w:rPr>
          <w:fldChar w:fldCharType="separate"/>
        </w:r>
        <w:r w:rsidR="00946117">
          <w:rPr>
            <w:noProof/>
            <w:webHidden/>
          </w:rPr>
          <w:t>67</w:t>
        </w:r>
        <w:r>
          <w:rPr>
            <w:noProof/>
            <w:webHidden/>
          </w:rPr>
          <w:fldChar w:fldCharType="end"/>
        </w:r>
      </w:hyperlink>
    </w:p>
    <w:p w14:paraId="424E70D2" w14:textId="557350F5"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50" w:history="1">
        <w:r w:rsidRPr="00CE75B2">
          <w:rPr>
            <w:rStyle w:val="Hyperlink"/>
            <w:noProof/>
          </w:rPr>
          <w:t>12.22</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Huygens_surface</w:t>
        </w:r>
        <w:r>
          <w:rPr>
            <w:noProof/>
            <w:webHidden/>
          </w:rPr>
          <w:tab/>
        </w:r>
        <w:r>
          <w:rPr>
            <w:noProof/>
            <w:webHidden/>
          </w:rPr>
          <w:fldChar w:fldCharType="begin"/>
        </w:r>
        <w:r>
          <w:rPr>
            <w:noProof/>
            <w:webHidden/>
          </w:rPr>
          <w:instrText xml:space="preserve"> PAGEREF _Toc158114050 \h </w:instrText>
        </w:r>
        <w:r>
          <w:rPr>
            <w:noProof/>
            <w:webHidden/>
          </w:rPr>
        </w:r>
        <w:r>
          <w:rPr>
            <w:noProof/>
            <w:webHidden/>
          </w:rPr>
          <w:fldChar w:fldCharType="separate"/>
        </w:r>
        <w:r w:rsidR="00946117">
          <w:rPr>
            <w:noProof/>
            <w:webHidden/>
          </w:rPr>
          <w:t>68</w:t>
        </w:r>
        <w:r>
          <w:rPr>
            <w:noProof/>
            <w:webHidden/>
          </w:rPr>
          <w:fldChar w:fldCharType="end"/>
        </w:r>
      </w:hyperlink>
    </w:p>
    <w:p w14:paraId="564AF83D" w14:textId="420B65ED"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51" w:history="1">
        <w:r w:rsidRPr="00CE75B2">
          <w:rPr>
            <w:rStyle w:val="Hyperlink"/>
            <w:noProof/>
          </w:rPr>
          <w:t>12.23</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Far_field_surface_list</w:t>
        </w:r>
        <w:r>
          <w:rPr>
            <w:noProof/>
            <w:webHidden/>
          </w:rPr>
          <w:tab/>
        </w:r>
        <w:r>
          <w:rPr>
            <w:noProof/>
            <w:webHidden/>
          </w:rPr>
          <w:fldChar w:fldCharType="begin"/>
        </w:r>
        <w:r>
          <w:rPr>
            <w:noProof/>
            <w:webHidden/>
          </w:rPr>
          <w:instrText xml:space="preserve"> PAGEREF _Toc158114051 \h </w:instrText>
        </w:r>
        <w:r>
          <w:rPr>
            <w:noProof/>
            <w:webHidden/>
          </w:rPr>
        </w:r>
        <w:r>
          <w:rPr>
            <w:noProof/>
            <w:webHidden/>
          </w:rPr>
          <w:fldChar w:fldCharType="separate"/>
        </w:r>
        <w:r w:rsidR="00946117">
          <w:rPr>
            <w:noProof/>
            <w:webHidden/>
          </w:rPr>
          <w:t>69</w:t>
        </w:r>
        <w:r>
          <w:rPr>
            <w:noProof/>
            <w:webHidden/>
          </w:rPr>
          <w:fldChar w:fldCharType="end"/>
        </w:r>
      </w:hyperlink>
    </w:p>
    <w:p w14:paraId="15220EBC" w14:textId="4636DFD6"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52" w:history="1">
        <w:r w:rsidRPr="00CE75B2">
          <w:rPr>
            <w:rStyle w:val="Hyperlink"/>
            <w:noProof/>
          </w:rPr>
          <w:t>12.24</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RCS_surface</w:t>
        </w:r>
        <w:r>
          <w:rPr>
            <w:noProof/>
            <w:webHidden/>
          </w:rPr>
          <w:tab/>
        </w:r>
        <w:r>
          <w:rPr>
            <w:noProof/>
            <w:webHidden/>
          </w:rPr>
          <w:fldChar w:fldCharType="begin"/>
        </w:r>
        <w:r>
          <w:rPr>
            <w:noProof/>
            <w:webHidden/>
          </w:rPr>
          <w:instrText xml:space="preserve"> PAGEREF _Toc158114052 \h </w:instrText>
        </w:r>
        <w:r>
          <w:rPr>
            <w:noProof/>
            <w:webHidden/>
          </w:rPr>
        </w:r>
        <w:r>
          <w:rPr>
            <w:noProof/>
            <w:webHidden/>
          </w:rPr>
          <w:fldChar w:fldCharType="separate"/>
        </w:r>
        <w:r w:rsidR="00946117">
          <w:rPr>
            <w:noProof/>
            <w:webHidden/>
          </w:rPr>
          <w:t>69</w:t>
        </w:r>
        <w:r>
          <w:rPr>
            <w:noProof/>
            <w:webHidden/>
          </w:rPr>
          <w:fldChar w:fldCharType="end"/>
        </w:r>
      </w:hyperlink>
    </w:p>
    <w:p w14:paraId="569BFC37" w14:textId="2C3F2295"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53" w:history="1">
        <w:r w:rsidRPr="00CE75B2">
          <w:rPr>
            <w:rStyle w:val="Hyperlink"/>
            <w:noProof/>
          </w:rPr>
          <w:t>12.25</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Output_point_list</w:t>
        </w:r>
        <w:r>
          <w:rPr>
            <w:noProof/>
            <w:webHidden/>
          </w:rPr>
          <w:tab/>
        </w:r>
        <w:r>
          <w:rPr>
            <w:noProof/>
            <w:webHidden/>
          </w:rPr>
          <w:fldChar w:fldCharType="begin"/>
        </w:r>
        <w:r>
          <w:rPr>
            <w:noProof/>
            <w:webHidden/>
          </w:rPr>
          <w:instrText xml:space="preserve"> PAGEREF _Toc158114053 \h </w:instrText>
        </w:r>
        <w:r>
          <w:rPr>
            <w:noProof/>
            <w:webHidden/>
          </w:rPr>
        </w:r>
        <w:r>
          <w:rPr>
            <w:noProof/>
            <w:webHidden/>
          </w:rPr>
          <w:fldChar w:fldCharType="separate"/>
        </w:r>
        <w:r w:rsidR="00946117">
          <w:rPr>
            <w:noProof/>
            <w:webHidden/>
          </w:rPr>
          <w:t>70</w:t>
        </w:r>
        <w:r>
          <w:rPr>
            <w:noProof/>
            <w:webHidden/>
          </w:rPr>
          <w:fldChar w:fldCharType="end"/>
        </w:r>
      </w:hyperlink>
    </w:p>
    <w:p w14:paraId="3927B37B" w14:textId="678F640C"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54" w:history="1">
        <w:r w:rsidRPr="00CE75B2">
          <w:rPr>
            <w:rStyle w:val="Hyperlink"/>
            <w:noProof/>
          </w:rPr>
          <w:t>12.26</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Frequency_domain_power_surface_list</w:t>
        </w:r>
        <w:r>
          <w:rPr>
            <w:noProof/>
            <w:webHidden/>
          </w:rPr>
          <w:tab/>
        </w:r>
        <w:r>
          <w:rPr>
            <w:noProof/>
            <w:webHidden/>
          </w:rPr>
          <w:fldChar w:fldCharType="begin"/>
        </w:r>
        <w:r>
          <w:rPr>
            <w:noProof/>
            <w:webHidden/>
          </w:rPr>
          <w:instrText xml:space="preserve"> PAGEREF _Toc158114054 \h </w:instrText>
        </w:r>
        <w:r>
          <w:rPr>
            <w:noProof/>
            <w:webHidden/>
          </w:rPr>
        </w:r>
        <w:r>
          <w:rPr>
            <w:noProof/>
            <w:webHidden/>
          </w:rPr>
          <w:fldChar w:fldCharType="separate"/>
        </w:r>
        <w:r w:rsidR="00946117">
          <w:rPr>
            <w:noProof/>
            <w:webHidden/>
          </w:rPr>
          <w:t>70</w:t>
        </w:r>
        <w:r>
          <w:rPr>
            <w:noProof/>
            <w:webHidden/>
          </w:rPr>
          <w:fldChar w:fldCharType="end"/>
        </w:r>
      </w:hyperlink>
    </w:p>
    <w:p w14:paraId="431D45EF" w14:textId="68AA37B3"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55" w:history="1">
        <w:r w:rsidRPr="00CE75B2">
          <w:rPr>
            <w:rStyle w:val="Hyperlink"/>
            <w:noProof/>
          </w:rPr>
          <w:t>12.27</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Frequency_output_surface_list</w:t>
        </w:r>
        <w:r>
          <w:rPr>
            <w:noProof/>
            <w:webHidden/>
          </w:rPr>
          <w:tab/>
        </w:r>
        <w:r>
          <w:rPr>
            <w:noProof/>
            <w:webHidden/>
          </w:rPr>
          <w:fldChar w:fldCharType="begin"/>
        </w:r>
        <w:r>
          <w:rPr>
            <w:noProof/>
            <w:webHidden/>
          </w:rPr>
          <w:instrText xml:space="preserve"> PAGEREF _Toc158114055 \h </w:instrText>
        </w:r>
        <w:r>
          <w:rPr>
            <w:noProof/>
            <w:webHidden/>
          </w:rPr>
        </w:r>
        <w:r>
          <w:rPr>
            <w:noProof/>
            <w:webHidden/>
          </w:rPr>
          <w:fldChar w:fldCharType="separate"/>
        </w:r>
        <w:r w:rsidR="00946117">
          <w:rPr>
            <w:noProof/>
            <w:webHidden/>
          </w:rPr>
          <w:t>71</w:t>
        </w:r>
        <w:r>
          <w:rPr>
            <w:noProof/>
            <w:webHidden/>
          </w:rPr>
          <w:fldChar w:fldCharType="end"/>
        </w:r>
      </w:hyperlink>
    </w:p>
    <w:p w14:paraId="5510A9E7" w14:textId="416D89A3"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56" w:history="1">
        <w:r w:rsidRPr="00CE75B2">
          <w:rPr>
            <w:rStyle w:val="Hyperlink"/>
            <w:noProof/>
          </w:rPr>
          <w:t>12.28</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Frequency_output_volume_list</w:t>
        </w:r>
        <w:r>
          <w:rPr>
            <w:noProof/>
            <w:webHidden/>
          </w:rPr>
          <w:tab/>
        </w:r>
        <w:r>
          <w:rPr>
            <w:noProof/>
            <w:webHidden/>
          </w:rPr>
          <w:fldChar w:fldCharType="begin"/>
        </w:r>
        <w:r>
          <w:rPr>
            <w:noProof/>
            <w:webHidden/>
          </w:rPr>
          <w:instrText xml:space="preserve"> PAGEREF _Toc158114056 \h </w:instrText>
        </w:r>
        <w:r>
          <w:rPr>
            <w:noProof/>
            <w:webHidden/>
          </w:rPr>
        </w:r>
        <w:r>
          <w:rPr>
            <w:noProof/>
            <w:webHidden/>
          </w:rPr>
          <w:fldChar w:fldCharType="separate"/>
        </w:r>
        <w:r w:rsidR="00946117">
          <w:rPr>
            <w:noProof/>
            <w:webHidden/>
          </w:rPr>
          <w:t>71</w:t>
        </w:r>
        <w:r>
          <w:rPr>
            <w:noProof/>
            <w:webHidden/>
          </w:rPr>
          <w:fldChar w:fldCharType="end"/>
        </w:r>
      </w:hyperlink>
    </w:p>
    <w:p w14:paraId="7B52F914" w14:textId="74210891" w:rsidR="00E04A99" w:rsidRDefault="00E04A99">
      <w:pPr>
        <w:pStyle w:val="TOC2"/>
        <w:tabs>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57" w:history="1">
        <w:r w:rsidRPr="00CE75B2">
          <w:rPr>
            <w:rStyle w:val="Hyperlink"/>
            <w:noProof/>
          </w:rPr>
          <w:t>Frequency_output_volume_list_xyz</w:t>
        </w:r>
        <w:r>
          <w:rPr>
            <w:noProof/>
            <w:webHidden/>
          </w:rPr>
          <w:tab/>
        </w:r>
        <w:r>
          <w:rPr>
            <w:noProof/>
            <w:webHidden/>
          </w:rPr>
          <w:fldChar w:fldCharType="begin"/>
        </w:r>
        <w:r>
          <w:rPr>
            <w:noProof/>
            <w:webHidden/>
          </w:rPr>
          <w:instrText xml:space="preserve"> PAGEREF _Toc158114057 \h </w:instrText>
        </w:r>
        <w:r>
          <w:rPr>
            <w:noProof/>
            <w:webHidden/>
          </w:rPr>
        </w:r>
        <w:r>
          <w:rPr>
            <w:noProof/>
            <w:webHidden/>
          </w:rPr>
          <w:fldChar w:fldCharType="separate"/>
        </w:r>
        <w:r w:rsidR="00946117">
          <w:rPr>
            <w:noProof/>
            <w:webHidden/>
          </w:rPr>
          <w:t>72</w:t>
        </w:r>
        <w:r>
          <w:rPr>
            <w:noProof/>
            <w:webHidden/>
          </w:rPr>
          <w:fldChar w:fldCharType="end"/>
        </w:r>
      </w:hyperlink>
    </w:p>
    <w:p w14:paraId="392A5F44" w14:textId="2454051D"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58" w:history="1">
        <w:r w:rsidRPr="00CE75B2">
          <w:rPr>
            <w:rStyle w:val="Hyperlink"/>
            <w:noProof/>
          </w:rPr>
          <w:t>12.29</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New_mesh_generation</w:t>
        </w:r>
        <w:r>
          <w:rPr>
            <w:noProof/>
            <w:webHidden/>
          </w:rPr>
          <w:tab/>
        </w:r>
        <w:r>
          <w:rPr>
            <w:noProof/>
            <w:webHidden/>
          </w:rPr>
          <w:fldChar w:fldCharType="begin"/>
        </w:r>
        <w:r>
          <w:rPr>
            <w:noProof/>
            <w:webHidden/>
          </w:rPr>
          <w:instrText xml:space="preserve"> PAGEREF _Toc158114058 \h </w:instrText>
        </w:r>
        <w:r>
          <w:rPr>
            <w:noProof/>
            <w:webHidden/>
          </w:rPr>
        </w:r>
        <w:r>
          <w:rPr>
            <w:noProof/>
            <w:webHidden/>
          </w:rPr>
          <w:fldChar w:fldCharType="separate"/>
        </w:r>
        <w:r w:rsidR="00946117">
          <w:rPr>
            <w:noProof/>
            <w:webHidden/>
          </w:rPr>
          <w:t>72</w:t>
        </w:r>
        <w:r>
          <w:rPr>
            <w:noProof/>
            <w:webHidden/>
          </w:rPr>
          <w:fldChar w:fldCharType="end"/>
        </w:r>
      </w:hyperlink>
    </w:p>
    <w:p w14:paraId="299575DE" w14:textId="4142272B"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59" w:history="1">
        <w:r w:rsidRPr="00CE75B2">
          <w:rPr>
            <w:rStyle w:val="Hyperlink"/>
            <w:noProof/>
          </w:rPr>
          <w:t>12.30</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Output_surface_list</w:t>
        </w:r>
        <w:r>
          <w:rPr>
            <w:noProof/>
            <w:webHidden/>
          </w:rPr>
          <w:tab/>
        </w:r>
        <w:r>
          <w:rPr>
            <w:noProof/>
            <w:webHidden/>
          </w:rPr>
          <w:fldChar w:fldCharType="begin"/>
        </w:r>
        <w:r>
          <w:rPr>
            <w:noProof/>
            <w:webHidden/>
          </w:rPr>
          <w:instrText xml:space="preserve"> PAGEREF _Toc158114059 \h </w:instrText>
        </w:r>
        <w:r>
          <w:rPr>
            <w:noProof/>
            <w:webHidden/>
          </w:rPr>
        </w:r>
        <w:r>
          <w:rPr>
            <w:noProof/>
            <w:webHidden/>
          </w:rPr>
          <w:fldChar w:fldCharType="separate"/>
        </w:r>
        <w:r w:rsidR="00946117">
          <w:rPr>
            <w:noProof/>
            <w:webHidden/>
          </w:rPr>
          <w:t>72</w:t>
        </w:r>
        <w:r>
          <w:rPr>
            <w:noProof/>
            <w:webHidden/>
          </w:rPr>
          <w:fldChar w:fldCharType="end"/>
        </w:r>
      </w:hyperlink>
    </w:p>
    <w:p w14:paraId="65D78808" w14:textId="782CDEFF"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60" w:history="1">
        <w:r w:rsidRPr="00CE75B2">
          <w:rPr>
            <w:rStyle w:val="Hyperlink"/>
            <w:noProof/>
          </w:rPr>
          <w:t>12.31</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Output_volume_list</w:t>
        </w:r>
        <w:r>
          <w:rPr>
            <w:noProof/>
            <w:webHidden/>
          </w:rPr>
          <w:tab/>
        </w:r>
        <w:r>
          <w:rPr>
            <w:noProof/>
            <w:webHidden/>
          </w:rPr>
          <w:fldChar w:fldCharType="begin"/>
        </w:r>
        <w:r>
          <w:rPr>
            <w:noProof/>
            <w:webHidden/>
          </w:rPr>
          <w:instrText xml:space="preserve"> PAGEREF _Toc158114060 \h </w:instrText>
        </w:r>
        <w:r>
          <w:rPr>
            <w:noProof/>
            <w:webHidden/>
          </w:rPr>
        </w:r>
        <w:r>
          <w:rPr>
            <w:noProof/>
            <w:webHidden/>
          </w:rPr>
          <w:fldChar w:fldCharType="separate"/>
        </w:r>
        <w:r w:rsidR="00946117">
          <w:rPr>
            <w:noProof/>
            <w:webHidden/>
          </w:rPr>
          <w:t>73</w:t>
        </w:r>
        <w:r>
          <w:rPr>
            <w:noProof/>
            <w:webHidden/>
          </w:rPr>
          <w:fldChar w:fldCharType="end"/>
        </w:r>
      </w:hyperlink>
    </w:p>
    <w:p w14:paraId="188A9890" w14:textId="33A41929"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61" w:history="1">
        <w:r w:rsidRPr="00CE75B2">
          <w:rPr>
            <w:rStyle w:val="Hyperlink"/>
            <w:noProof/>
          </w:rPr>
          <w:t>12.32</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Output_volume_average_list</w:t>
        </w:r>
        <w:r>
          <w:rPr>
            <w:noProof/>
            <w:webHidden/>
          </w:rPr>
          <w:tab/>
        </w:r>
        <w:r>
          <w:rPr>
            <w:noProof/>
            <w:webHidden/>
          </w:rPr>
          <w:fldChar w:fldCharType="begin"/>
        </w:r>
        <w:r>
          <w:rPr>
            <w:noProof/>
            <w:webHidden/>
          </w:rPr>
          <w:instrText xml:space="preserve"> PAGEREF _Toc158114061 \h </w:instrText>
        </w:r>
        <w:r>
          <w:rPr>
            <w:noProof/>
            <w:webHidden/>
          </w:rPr>
        </w:r>
        <w:r>
          <w:rPr>
            <w:noProof/>
            <w:webHidden/>
          </w:rPr>
          <w:fldChar w:fldCharType="separate"/>
        </w:r>
        <w:r w:rsidR="00946117">
          <w:rPr>
            <w:noProof/>
            <w:webHidden/>
          </w:rPr>
          <w:t>73</w:t>
        </w:r>
        <w:r>
          <w:rPr>
            <w:noProof/>
            <w:webHidden/>
          </w:rPr>
          <w:fldChar w:fldCharType="end"/>
        </w:r>
      </w:hyperlink>
    </w:p>
    <w:p w14:paraId="180B973E" w14:textId="1C496262"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62" w:history="1">
        <w:r w:rsidRPr="00CE75B2">
          <w:rPr>
            <w:rStyle w:val="Hyperlink"/>
            <w:noProof/>
          </w:rPr>
          <w:t>12.33</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Output_mode_list</w:t>
        </w:r>
        <w:r>
          <w:rPr>
            <w:noProof/>
            <w:webHidden/>
          </w:rPr>
          <w:tab/>
        </w:r>
        <w:r>
          <w:rPr>
            <w:noProof/>
            <w:webHidden/>
          </w:rPr>
          <w:fldChar w:fldCharType="begin"/>
        </w:r>
        <w:r>
          <w:rPr>
            <w:noProof/>
            <w:webHidden/>
          </w:rPr>
          <w:instrText xml:space="preserve"> PAGEREF _Toc158114062 \h </w:instrText>
        </w:r>
        <w:r>
          <w:rPr>
            <w:noProof/>
            <w:webHidden/>
          </w:rPr>
        </w:r>
        <w:r>
          <w:rPr>
            <w:noProof/>
            <w:webHidden/>
          </w:rPr>
          <w:fldChar w:fldCharType="separate"/>
        </w:r>
        <w:r w:rsidR="00946117">
          <w:rPr>
            <w:noProof/>
            <w:webHidden/>
          </w:rPr>
          <w:t>74</w:t>
        </w:r>
        <w:r>
          <w:rPr>
            <w:noProof/>
            <w:webHidden/>
          </w:rPr>
          <w:fldChar w:fldCharType="end"/>
        </w:r>
      </w:hyperlink>
    </w:p>
    <w:p w14:paraId="0FB5F194" w14:textId="0A80C255"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63" w:history="1">
        <w:r w:rsidRPr="00CE75B2">
          <w:rPr>
            <w:rStyle w:val="Hyperlink"/>
            <w:noProof/>
          </w:rPr>
          <w:t>12.34</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SAR_volume_list</w:t>
        </w:r>
        <w:r>
          <w:rPr>
            <w:noProof/>
            <w:webHidden/>
          </w:rPr>
          <w:tab/>
        </w:r>
        <w:r>
          <w:rPr>
            <w:noProof/>
            <w:webHidden/>
          </w:rPr>
          <w:fldChar w:fldCharType="begin"/>
        </w:r>
        <w:r>
          <w:rPr>
            <w:noProof/>
            <w:webHidden/>
          </w:rPr>
          <w:instrText xml:space="preserve"> PAGEREF _Toc158114063 \h </w:instrText>
        </w:r>
        <w:r>
          <w:rPr>
            <w:noProof/>
            <w:webHidden/>
          </w:rPr>
        </w:r>
        <w:r>
          <w:rPr>
            <w:noProof/>
            <w:webHidden/>
          </w:rPr>
          <w:fldChar w:fldCharType="separate"/>
        </w:r>
        <w:r w:rsidR="00946117">
          <w:rPr>
            <w:noProof/>
            <w:webHidden/>
          </w:rPr>
          <w:t>74</w:t>
        </w:r>
        <w:r>
          <w:rPr>
            <w:noProof/>
            <w:webHidden/>
          </w:rPr>
          <w:fldChar w:fldCharType="end"/>
        </w:r>
      </w:hyperlink>
    </w:p>
    <w:p w14:paraId="52017C41" w14:textId="451F842E"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64" w:history="1">
        <w:r w:rsidRPr="00CE75B2">
          <w:rPr>
            <w:rStyle w:val="Hyperlink"/>
            <w:noProof/>
          </w:rPr>
          <w:t>12.35</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Simulation_time</w:t>
        </w:r>
        <w:r>
          <w:rPr>
            <w:noProof/>
            <w:webHidden/>
          </w:rPr>
          <w:tab/>
        </w:r>
        <w:r>
          <w:rPr>
            <w:noProof/>
            <w:webHidden/>
          </w:rPr>
          <w:fldChar w:fldCharType="begin"/>
        </w:r>
        <w:r>
          <w:rPr>
            <w:noProof/>
            <w:webHidden/>
          </w:rPr>
          <w:instrText xml:space="preserve"> PAGEREF _Toc158114064 \h </w:instrText>
        </w:r>
        <w:r>
          <w:rPr>
            <w:noProof/>
            <w:webHidden/>
          </w:rPr>
        </w:r>
        <w:r>
          <w:rPr>
            <w:noProof/>
            <w:webHidden/>
          </w:rPr>
          <w:fldChar w:fldCharType="separate"/>
        </w:r>
        <w:r w:rsidR="00946117">
          <w:rPr>
            <w:noProof/>
            <w:webHidden/>
          </w:rPr>
          <w:t>75</w:t>
        </w:r>
        <w:r>
          <w:rPr>
            <w:noProof/>
            <w:webHidden/>
          </w:rPr>
          <w:fldChar w:fldCharType="end"/>
        </w:r>
      </w:hyperlink>
    </w:p>
    <w:p w14:paraId="1E089A04" w14:textId="66A0524A"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65" w:history="1">
        <w:r w:rsidRPr="00CE75B2">
          <w:rPr>
            <w:rStyle w:val="Hyperlink"/>
            <w:noProof/>
          </w:rPr>
          <w:t>12.36</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Mode_stir_surface_list</w:t>
        </w:r>
        <w:r>
          <w:rPr>
            <w:noProof/>
            <w:webHidden/>
          </w:rPr>
          <w:tab/>
        </w:r>
        <w:r>
          <w:rPr>
            <w:noProof/>
            <w:webHidden/>
          </w:rPr>
          <w:fldChar w:fldCharType="begin"/>
        </w:r>
        <w:r>
          <w:rPr>
            <w:noProof/>
            <w:webHidden/>
          </w:rPr>
          <w:instrText xml:space="preserve"> PAGEREF _Toc158114065 \h </w:instrText>
        </w:r>
        <w:r>
          <w:rPr>
            <w:noProof/>
            <w:webHidden/>
          </w:rPr>
        </w:r>
        <w:r>
          <w:rPr>
            <w:noProof/>
            <w:webHidden/>
          </w:rPr>
          <w:fldChar w:fldCharType="separate"/>
        </w:r>
        <w:r w:rsidR="00946117">
          <w:rPr>
            <w:noProof/>
            <w:webHidden/>
          </w:rPr>
          <w:t>76</w:t>
        </w:r>
        <w:r>
          <w:rPr>
            <w:noProof/>
            <w:webHidden/>
          </w:rPr>
          <w:fldChar w:fldCharType="end"/>
        </w:r>
      </w:hyperlink>
    </w:p>
    <w:p w14:paraId="4B093B1B" w14:textId="1FED90FC"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66" w:history="1">
        <w:r w:rsidRPr="00CE75B2">
          <w:rPr>
            <w:rStyle w:val="Hyperlink"/>
            <w:noProof/>
          </w:rPr>
          <w:t>12.37</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Random_number_seed</w:t>
        </w:r>
        <w:r>
          <w:rPr>
            <w:noProof/>
            <w:webHidden/>
          </w:rPr>
          <w:tab/>
        </w:r>
        <w:r>
          <w:rPr>
            <w:noProof/>
            <w:webHidden/>
          </w:rPr>
          <w:fldChar w:fldCharType="begin"/>
        </w:r>
        <w:r>
          <w:rPr>
            <w:noProof/>
            <w:webHidden/>
          </w:rPr>
          <w:instrText xml:space="preserve"> PAGEREF _Toc158114066 \h </w:instrText>
        </w:r>
        <w:r>
          <w:rPr>
            <w:noProof/>
            <w:webHidden/>
          </w:rPr>
        </w:r>
        <w:r>
          <w:rPr>
            <w:noProof/>
            <w:webHidden/>
          </w:rPr>
          <w:fldChar w:fldCharType="separate"/>
        </w:r>
        <w:r w:rsidR="00946117">
          <w:rPr>
            <w:noProof/>
            <w:webHidden/>
          </w:rPr>
          <w:t>76</w:t>
        </w:r>
        <w:r>
          <w:rPr>
            <w:noProof/>
            <w:webHidden/>
          </w:rPr>
          <w:fldChar w:fldCharType="end"/>
        </w:r>
      </w:hyperlink>
    </w:p>
    <w:p w14:paraId="3C2D68BB" w14:textId="5F7E3BDE"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67" w:history="1">
        <w:r w:rsidRPr="00CE75B2">
          <w:rPr>
            <w:rStyle w:val="Hyperlink"/>
            <w:noProof/>
          </w:rPr>
          <w:t>12.38</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Frequency_scale_flag</w:t>
        </w:r>
        <w:r>
          <w:rPr>
            <w:noProof/>
            <w:webHidden/>
          </w:rPr>
          <w:tab/>
        </w:r>
        <w:r>
          <w:rPr>
            <w:noProof/>
            <w:webHidden/>
          </w:rPr>
          <w:fldChar w:fldCharType="begin"/>
        </w:r>
        <w:r>
          <w:rPr>
            <w:noProof/>
            <w:webHidden/>
          </w:rPr>
          <w:instrText xml:space="preserve"> PAGEREF _Toc158114067 \h </w:instrText>
        </w:r>
        <w:r>
          <w:rPr>
            <w:noProof/>
            <w:webHidden/>
          </w:rPr>
        </w:r>
        <w:r>
          <w:rPr>
            <w:noProof/>
            <w:webHidden/>
          </w:rPr>
          <w:fldChar w:fldCharType="separate"/>
        </w:r>
        <w:r w:rsidR="00946117">
          <w:rPr>
            <w:noProof/>
            <w:webHidden/>
          </w:rPr>
          <w:t>77</w:t>
        </w:r>
        <w:r>
          <w:rPr>
            <w:noProof/>
            <w:webHidden/>
          </w:rPr>
          <w:fldChar w:fldCharType="end"/>
        </w:r>
      </w:hyperlink>
    </w:p>
    <w:p w14:paraId="35179351" w14:textId="0513B9AC"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68" w:history="1">
        <w:r w:rsidRPr="00CE75B2">
          <w:rPr>
            <w:rStyle w:val="Hyperlink"/>
            <w:noProof/>
          </w:rPr>
          <w:t>12.39</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Bicubic_warp_flag</w:t>
        </w:r>
        <w:r>
          <w:rPr>
            <w:noProof/>
            <w:webHidden/>
          </w:rPr>
          <w:tab/>
        </w:r>
        <w:r>
          <w:rPr>
            <w:noProof/>
            <w:webHidden/>
          </w:rPr>
          <w:fldChar w:fldCharType="begin"/>
        </w:r>
        <w:r>
          <w:rPr>
            <w:noProof/>
            <w:webHidden/>
          </w:rPr>
          <w:instrText xml:space="preserve"> PAGEREF _Toc158114068 \h </w:instrText>
        </w:r>
        <w:r>
          <w:rPr>
            <w:noProof/>
            <w:webHidden/>
          </w:rPr>
        </w:r>
        <w:r>
          <w:rPr>
            <w:noProof/>
            <w:webHidden/>
          </w:rPr>
          <w:fldChar w:fldCharType="separate"/>
        </w:r>
        <w:r w:rsidR="00946117">
          <w:rPr>
            <w:noProof/>
            <w:webHidden/>
          </w:rPr>
          <w:t>77</w:t>
        </w:r>
        <w:r>
          <w:rPr>
            <w:noProof/>
            <w:webHidden/>
          </w:rPr>
          <w:fldChar w:fldCharType="end"/>
        </w:r>
      </w:hyperlink>
    </w:p>
    <w:p w14:paraId="647B6BE8" w14:textId="3F55BA82"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69" w:history="1">
        <w:r w:rsidRPr="00CE75B2">
          <w:rPr>
            <w:rStyle w:val="Hyperlink"/>
            <w:noProof/>
          </w:rPr>
          <w:t>12.40</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Wrapping_boundary_conditions</w:t>
        </w:r>
        <w:r>
          <w:rPr>
            <w:noProof/>
            <w:webHidden/>
          </w:rPr>
          <w:tab/>
        </w:r>
        <w:r>
          <w:rPr>
            <w:noProof/>
            <w:webHidden/>
          </w:rPr>
          <w:fldChar w:fldCharType="begin"/>
        </w:r>
        <w:r>
          <w:rPr>
            <w:noProof/>
            <w:webHidden/>
          </w:rPr>
          <w:instrText xml:space="preserve"> PAGEREF _Toc158114069 \h </w:instrText>
        </w:r>
        <w:r>
          <w:rPr>
            <w:noProof/>
            <w:webHidden/>
          </w:rPr>
        </w:r>
        <w:r>
          <w:rPr>
            <w:noProof/>
            <w:webHidden/>
          </w:rPr>
          <w:fldChar w:fldCharType="separate"/>
        </w:r>
        <w:r w:rsidR="00946117">
          <w:rPr>
            <w:noProof/>
            <w:webHidden/>
          </w:rPr>
          <w:t>78</w:t>
        </w:r>
        <w:r>
          <w:rPr>
            <w:noProof/>
            <w:webHidden/>
          </w:rPr>
          <w:fldChar w:fldCharType="end"/>
        </w:r>
      </w:hyperlink>
    </w:p>
    <w:p w14:paraId="6DE7892E" w14:textId="0C04D4C0"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70" w:history="1">
        <w:r w:rsidRPr="00CE75B2">
          <w:rPr>
            <w:rStyle w:val="Hyperlink"/>
            <w:noProof/>
          </w:rPr>
          <w:t>12.41</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Periodic_boundary</w:t>
        </w:r>
        <w:r>
          <w:rPr>
            <w:noProof/>
            <w:webHidden/>
          </w:rPr>
          <w:tab/>
        </w:r>
        <w:r>
          <w:rPr>
            <w:noProof/>
            <w:webHidden/>
          </w:rPr>
          <w:fldChar w:fldCharType="begin"/>
        </w:r>
        <w:r>
          <w:rPr>
            <w:noProof/>
            <w:webHidden/>
          </w:rPr>
          <w:instrText xml:space="preserve"> PAGEREF _Toc158114070 \h </w:instrText>
        </w:r>
        <w:r>
          <w:rPr>
            <w:noProof/>
            <w:webHidden/>
          </w:rPr>
        </w:r>
        <w:r>
          <w:rPr>
            <w:noProof/>
            <w:webHidden/>
          </w:rPr>
          <w:fldChar w:fldCharType="separate"/>
        </w:r>
        <w:r w:rsidR="00946117">
          <w:rPr>
            <w:noProof/>
            <w:webHidden/>
          </w:rPr>
          <w:t>78</w:t>
        </w:r>
        <w:r>
          <w:rPr>
            <w:noProof/>
            <w:webHidden/>
          </w:rPr>
          <w:fldChar w:fldCharType="end"/>
        </w:r>
      </w:hyperlink>
    </w:p>
    <w:p w14:paraId="6686AB1C" w14:textId="4CAD3447"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71" w:history="1">
        <w:r w:rsidRPr="00CE75B2">
          <w:rPr>
            <w:rStyle w:val="Hyperlink"/>
            <w:noProof/>
          </w:rPr>
          <w:t>12.42</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Periodic_boundary_far_field_surface</w:t>
        </w:r>
        <w:r>
          <w:rPr>
            <w:noProof/>
            <w:webHidden/>
          </w:rPr>
          <w:tab/>
        </w:r>
        <w:r>
          <w:rPr>
            <w:noProof/>
            <w:webHidden/>
          </w:rPr>
          <w:fldChar w:fldCharType="begin"/>
        </w:r>
        <w:r>
          <w:rPr>
            <w:noProof/>
            <w:webHidden/>
          </w:rPr>
          <w:instrText xml:space="preserve"> PAGEREF _Toc158114071 \h </w:instrText>
        </w:r>
        <w:r>
          <w:rPr>
            <w:noProof/>
            <w:webHidden/>
          </w:rPr>
        </w:r>
        <w:r>
          <w:rPr>
            <w:noProof/>
            <w:webHidden/>
          </w:rPr>
          <w:fldChar w:fldCharType="separate"/>
        </w:r>
        <w:r w:rsidR="00946117">
          <w:rPr>
            <w:noProof/>
            <w:webHidden/>
          </w:rPr>
          <w:t>79</w:t>
        </w:r>
        <w:r>
          <w:rPr>
            <w:noProof/>
            <w:webHidden/>
          </w:rPr>
          <w:fldChar w:fldCharType="end"/>
        </w:r>
      </w:hyperlink>
    </w:p>
    <w:p w14:paraId="575F45AF" w14:textId="4F10505A"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72" w:history="1">
        <w:r w:rsidRPr="00CE75B2">
          <w:rPr>
            <w:rStyle w:val="Hyperlink"/>
            <w:noProof/>
          </w:rPr>
          <w:t>12.43</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LC_correction_type_subtract_cell_inductance</w:t>
        </w:r>
        <w:r>
          <w:rPr>
            <w:noProof/>
            <w:webHidden/>
          </w:rPr>
          <w:tab/>
        </w:r>
        <w:r>
          <w:rPr>
            <w:noProof/>
            <w:webHidden/>
          </w:rPr>
          <w:fldChar w:fldCharType="begin"/>
        </w:r>
        <w:r>
          <w:rPr>
            <w:noProof/>
            <w:webHidden/>
          </w:rPr>
          <w:instrText xml:space="preserve"> PAGEREF _Toc158114072 \h </w:instrText>
        </w:r>
        <w:r>
          <w:rPr>
            <w:noProof/>
            <w:webHidden/>
          </w:rPr>
        </w:r>
        <w:r>
          <w:rPr>
            <w:noProof/>
            <w:webHidden/>
          </w:rPr>
          <w:fldChar w:fldCharType="separate"/>
        </w:r>
        <w:r w:rsidR="00946117">
          <w:rPr>
            <w:noProof/>
            <w:webHidden/>
          </w:rPr>
          <w:t>80</w:t>
        </w:r>
        <w:r>
          <w:rPr>
            <w:noProof/>
            <w:webHidden/>
          </w:rPr>
          <w:fldChar w:fldCharType="end"/>
        </w:r>
      </w:hyperlink>
    </w:p>
    <w:p w14:paraId="7D0135B8" w14:textId="298F3BE0"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73" w:history="1">
        <w:r w:rsidRPr="00CE75B2">
          <w:rPr>
            <w:rStyle w:val="Hyperlink"/>
            <w:noProof/>
          </w:rPr>
          <w:t>12.44</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LC_correction_type_geometry_scale</w:t>
        </w:r>
        <w:r>
          <w:rPr>
            <w:noProof/>
            <w:webHidden/>
          </w:rPr>
          <w:tab/>
        </w:r>
        <w:r>
          <w:rPr>
            <w:noProof/>
            <w:webHidden/>
          </w:rPr>
          <w:fldChar w:fldCharType="begin"/>
        </w:r>
        <w:r>
          <w:rPr>
            <w:noProof/>
            <w:webHidden/>
          </w:rPr>
          <w:instrText xml:space="preserve"> PAGEREF _Toc158114073 \h </w:instrText>
        </w:r>
        <w:r>
          <w:rPr>
            <w:noProof/>
            <w:webHidden/>
          </w:rPr>
        </w:r>
        <w:r>
          <w:rPr>
            <w:noProof/>
            <w:webHidden/>
          </w:rPr>
          <w:fldChar w:fldCharType="separate"/>
        </w:r>
        <w:r w:rsidR="00946117">
          <w:rPr>
            <w:noProof/>
            <w:webHidden/>
          </w:rPr>
          <w:t>80</w:t>
        </w:r>
        <w:r>
          <w:rPr>
            <w:noProof/>
            <w:webHidden/>
          </w:rPr>
          <w:fldChar w:fldCharType="end"/>
        </w:r>
      </w:hyperlink>
    </w:p>
    <w:p w14:paraId="3276CA4E" w14:textId="439EC43D"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74" w:history="1">
        <w:r w:rsidRPr="00CE75B2">
          <w:rPr>
            <w:rStyle w:val="Hyperlink"/>
            <w:noProof/>
          </w:rPr>
          <w:t>12.45</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No_geometry_vtk_files</w:t>
        </w:r>
        <w:r>
          <w:rPr>
            <w:noProof/>
            <w:webHidden/>
          </w:rPr>
          <w:tab/>
        </w:r>
        <w:r>
          <w:rPr>
            <w:noProof/>
            <w:webHidden/>
          </w:rPr>
          <w:fldChar w:fldCharType="begin"/>
        </w:r>
        <w:r>
          <w:rPr>
            <w:noProof/>
            <w:webHidden/>
          </w:rPr>
          <w:instrText xml:space="preserve"> PAGEREF _Toc158114074 \h </w:instrText>
        </w:r>
        <w:r>
          <w:rPr>
            <w:noProof/>
            <w:webHidden/>
          </w:rPr>
        </w:r>
        <w:r>
          <w:rPr>
            <w:noProof/>
            <w:webHidden/>
          </w:rPr>
          <w:fldChar w:fldCharType="separate"/>
        </w:r>
        <w:r w:rsidR="00946117">
          <w:rPr>
            <w:noProof/>
            <w:webHidden/>
          </w:rPr>
          <w:t>80</w:t>
        </w:r>
        <w:r>
          <w:rPr>
            <w:noProof/>
            <w:webHidden/>
          </w:rPr>
          <w:fldChar w:fldCharType="end"/>
        </w:r>
      </w:hyperlink>
    </w:p>
    <w:p w14:paraId="123BF2EC" w14:textId="40E8F25C"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75" w:history="1">
        <w:r w:rsidRPr="00CE75B2">
          <w:rPr>
            <w:rStyle w:val="Hyperlink"/>
            <w:noProof/>
          </w:rPr>
          <w:t>12.46</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Compress_output_files</w:t>
        </w:r>
        <w:r>
          <w:rPr>
            <w:noProof/>
            <w:webHidden/>
          </w:rPr>
          <w:tab/>
        </w:r>
        <w:r>
          <w:rPr>
            <w:noProof/>
            <w:webHidden/>
          </w:rPr>
          <w:fldChar w:fldCharType="begin"/>
        </w:r>
        <w:r>
          <w:rPr>
            <w:noProof/>
            <w:webHidden/>
          </w:rPr>
          <w:instrText xml:space="preserve"> PAGEREF _Toc158114075 \h </w:instrText>
        </w:r>
        <w:r>
          <w:rPr>
            <w:noProof/>
            <w:webHidden/>
          </w:rPr>
        </w:r>
        <w:r>
          <w:rPr>
            <w:noProof/>
            <w:webHidden/>
          </w:rPr>
          <w:fldChar w:fldCharType="separate"/>
        </w:r>
        <w:r w:rsidR="00946117">
          <w:rPr>
            <w:noProof/>
            <w:webHidden/>
          </w:rPr>
          <w:t>80</w:t>
        </w:r>
        <w:r>
          <w:rPr>
            <w:noProof/>
            <w:webHidden/>
          </w:rPr>
          <w:fldChar w:fldCharType="end"/>
        </w:r>
      </w:hyperlink>
    </w:p>
    <w:p w14:paraId="20E30062" w14:textId="68FBC432"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76" w:history="1">
        <w:r w:rsidRPr="00CE75B2">
          <w:rPr>
            <w:rStyle w:val="Hyperlink"/>
            <w:noProof/>
          </w:rPr>
          <w:t>12.47</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Reduced_c_factor</w:t>
        </w:r>
        <w:r>
          <w:rPr>
            <w:noProof/>
            <w:webHidden/>
          </w:rPr>
          <w:tab/>
        </w:r>
        <w:r>
          <w:rPr>
            <w:noProof/>
            <w:webHidden/>
          </w:rPr>
          <w:fldChar w:fldCharType="begin"/>
        </w:r>
        <w:r>
          <w:rPr>
            <w:noProof/>
            <w:webHidden/>
          </w:rPr>
          <w:instrText xml:space="preserve"> PAGEREF _Toc158114076 \h </w:instrText>
        </w:r>
        <w:r>
          <w:rPr>
            <w:noProof/>
            <w:webHidden/>
          </w:rPr>
        </w:r>
        <w:r>
          <w:rPr>
            <w:noProof/>
            <w:webHidden/>
          </w:rPr>
          <w:fldChar w:fldCharType="separate"/>
        </w:r>
        <w:r w:rsidR="00946117">
          <w:rPr>
            <w:noProof/>
            <w:webHidden/>
          </w:rPr>
          <w:t>81</w:t>
        </w:r>
        <w:r>
          <w:rPr>
            <w:noProof/>
            <w:webHidden/>
          </w:rPr>
          <w:fldChar w:fldCharType="end"/>
        </w:r>
      </w:hyperlink>
    </w:p>
    <w:p w14:paraId="3F926F5E" w14:textId="05C41046"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77" w:history="1">
        <w:r w:rsidRPr="00CE75B2">
          <w:rPr>
            <w:rStyle w:val="Hyperlink"/>
            <w:noProof/>
          </w:rPr>
          <w:t>12.48</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GGI_TLM Parameters:</w:t>
        </w:r>
        <w:r>
          <w:rPr>
            <w:noProof/>
            <w:webHidden/>
          </w:rPr>
          <w:tab/>
        </w:r>
        <w:r>
          <w:rPr>
            <w:noProof/>
            <w:webHidden/>
          </w:rPr>
          <w:fldChar w:fldCharType="begin"/>
        </w:r>
        <w:r>
          <w:rPr>
            <w:noProof/>
            <w:webHidden/>
          </w:rPr>
          <w:instrText xml:space="preserve"> PAGEREF _Toc158114077 \h </w:instrText>
        </w:r>
        <w:r>
          <w:rPr>
            <w:noProof/>
            <w:webHidden/>
          </w:rPr>
        </w:r>
        <w:r>
          <w:rPr>
            <w:noProof/>
            <w:webHidden/>
          </w:rPr>
          <w:fldChar w:fldCharType="separate"/>
        </w:r>
        <w:r w:rsidR="00946117">
          <w:rPr>
            <w:noProof/>
            <w:webHidden/>
          </w:rPr>
          <w:t>81</w:t>
        </w:r>
        <w:r>
          <w:rPr>
            <w:noProof/>
            <w:webHidden/>
          </w:rPr>
          <w:fldChar w:fldCharType="end"/>
        </w:r>
      </w:hyperlink>
    </w:p>
    <w:p w14:paraId="6FC732BA" w14:textId="18C1E9DF" w:rsidR="00E04A99" w:rsidRDefault="00E04A99">
      <w:pPr>
        <w:pStyle w:val="TOC1"/>
        <w:tabs>
          <w:tab w:val="left" w:pos="72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78" w:history="1">
        <w:r w:rsidRPr="00CE75B2">
          <w:rPr>
            <w:rStyle w:val="Hyperlink"/>
            <w:noProof/>
          </w:rPr>
          <w:t>13.</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Files used by GGI_TLM</w:t>
        </w:r>
        <w:r>
          <w:rPr>
            <w:noProof/>
            <w:webHidden/>
          </w:rPr>
          <w:tab/>
        </w:r>
        <w:r>
          <w:rPr>
            <w:noProof/>
            <w:webHidden/>
          </w:rPr>
          <w:fldChar w:fldCharType="begin"/>
        </w:r>
        <w:r>
          <w:rPr>
            <w:noProof/>
            <w:webHidden/>
          </w:rPr>
          <w:instrText xml:space="preserve"> PAGEREF _Toc158114078 \h </w:instrText>
        </w:r>
        <w:r>
          <w:rPr>
            <w:noProof/>
            <w:webHidden/>
          </w:rPr>
        </w:r>
        <w:r>
          <w:rPr>
            <w:noProof/>
            <w:webHidden/>
          </w:rPr>
          <w:fldChar w:fldCharType="separate"/>
        </w:r>
        <w:r w:rsidR="00946117">
          <w:rPr>
            <w:noProof/>
            <w:webHidden/>
          </w:rPr>
          <w:t>82</w:t>
        </w:r>
        <w:r>
          <w:rPr>
            <w:noProof/>
            <w:webHidden/>
          </w:rPr>
          <w:fldChar w:fldCharType="end"/>
        </w:r>
      </w:hyperlink>
    </w:p>
    <w:p w14:paraId="47F1F1A5" w14:textId="46A740E8" w:rsidR="00E04A99" w:rsidRDefault="00E04A99">
      <w:pPr>
        <w:pStyle w:val="TOC1"/>
        <w:tabs>
          <w:tab w:val="left" w:pos="72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79" w:history="1">
        <w:r w:rsidRPr="00CE75B2">
          <w:rPr>
            <w:rStyle w:val="Hyperlink"/>
            <w:noProof/>
          </w:rPr>
          <w:t>14.</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Post_processing</w:t>
        </w:r>
        <w:r>
          <w:rPr>
            <w:noProof/>
            <w:webHidden/>
          </w:rPr>
          <w:tab/>
        </w:r>
        <w:r>
          <w:rPr>
            <w:noProof/>
            <w:webHidden/>
          </w:rPr>
          <w:fldChar w:fldCharType="begin"/>
        </w:r>
        <w:r>
          <w:rPr>
            <w:noProof/>
            <w:webHidden/>
          </w:rPr>
          <w:instrText xml:space="preserve"> PAGEREF _Toc158114079 \h </w:instrText>
        </w:r>
        <w:r>
          <w:rPr>
            <w:noProof/>
            <w:webHidden/>
          </w:rPr>
        </w:r>
        <w:r>
          <w:rPr>
            <w:noProof/>
            <w:webHidden/>
          </w:rPr>
          <w:fldChar w:fldCharType="separate"/>
        </w:r>
        <w:r w:rsidR="00946117">
          <w:rPr>
            <w:noProof/>
            <w:webHidden/>
          </w:rPr>
          <w:t>83</w:t>
        </w:r>
        <w:r>
          <w:rPr>
            <w:noProof/>
            <w:webHidden/>
          </w:rPr>
          <w:fldChar w:fldCharType="end"/>
        </w:r>
      </w:hyperlink>
    </w:p>
    <w:p w14:paraId="27D02C52" w14:textId="3F0FEC32"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80" w:history="1">
        <w:r w:rsidRPr="00CE75B2">
          <w:rPr>
            <w:rStyle w:val="Hyperlink"/>
            <w:noProof/>
          </w:rPr>
          <w:t>14.1</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Extract Time Domain Data</w:t>
        </w:r>
        <w:r>
          <w:rPr>
            <w:noProof/>
            <w:webHidden/>
          </w:rPr>
          <w:tab/>
        </w:r>
        <w:r>
          <w:rPr>
            <w:noProof/>
            <w:webHidden/>
          </w:rPr>
          <w:fldChar w:fldCharType="begin"/>
        </w:r>
        <w:r>
          <w:rPr>
            <w:noProof/>
            <w:webHidden/>
          </w:rPr>
          <w:instrText xml:space="preserve"> PAGEREF _Toc158114080 \h </w:instrText>
        </w:r>
        <w:r>
          <w:rPr>
            <w:noProof/>
            <w:webHidden/>
          </w:rPr>
        </w:r>
        <w:r>
          <w:rPr>
            <w:noProof/>
            <w:webHidden/>
          </w:rPr>
          <w:fldChar w:fldCharType="separate"/>
        </w:r>
        <w:r w:rsidR="00946117">
          <w:rPr>
            <w:noProof/>
            <w:webHidden/>
          </w:rPr>
          <w:t>85</w:t>
        </w:r>
        <w:r>
          <w:rPr>
            <w:noProof/>
            <w:webHidden/>
          </w:rPr>
          <w:fldChar w:fldCharType="end"/>
        </w:r>
      </w:hyperlink>
    </w:p>
    <w:p w14:paraId="78411669" w14:textId="4D4ED247"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81" w:history="1">
        <w:r w:rsidRPr="00CE75B2">
          <w:rPr>
            <w:rStyle w:val="Hyperlink"/>
            <w:noProof/>
          </w:rPr>
          <w:t>14.2</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Plot Time Domain Data</w:t>
        </w:r>
        <w:r>
          <w:rPr>
            <w:noProof/>
            <w:webHidden/>
          </w:rPr>
          <w:tab/>
        </w:r>
        <w:r>
          <w:rPr>
            <w:noProof/>
            <w:webHidden/>
          </w:rPr>
          <w:fldChar w:fldCharType="begin"/>
        </w:r>
        <w:r>
          <w:rPr>
            <w:noProof/>
            <w:webHidden/>
          </w:rPr>
          <w:instrText xml:space="preserve"> PAGEREF _Toc158114081 \h </w:instrText>
        </w:r>
        <w:r>
          <w:rPr>
            <w:noProof/>
            <w:webHidden/>
          </w:rPr>
        </w:r>
        <w:r>
          <w:rPr>
            <w:noProof/>
            <w:webHidden/>
          </w:rPr>
          <w:fldChar w:fldCharType="separate"/>
        </w:r>
        <w:r w:rsidR="00946117">
          <w:rPr>
            <w:noProof/>
            <w:webHidden/>
          </w:rPr>
          <w:t>85</w:t>
        </w:r>
        <w:r>
          <w:rPr>
            <w:noProof/>
            <w:webHidden/>
          </w:rPr>
          <w:fldChar w:fldCharType="end"/>
        </w:r>
      </w:hyperlink>
    </w:p>
    <w:p w14:paraId="7405A510" w14:textId="03D484BF"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82" w:history="1">
        <w:r w:rsidRPr="00CE75B2">
          <w:rPr>
            <w:rStyle w:val="Hyperlink"/>
            <w:noProof/>
          </w:rPr>
          <w:t>14.3</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Fourier Transform (Time Domain to Frequency Domain)</w:t>
        </w:r>
        <w:r>
          <w:rPr>
            <w:noProof/>
            <w:webHidden/>
          </w:rPr>
          <w:tab/>
        </w:r>
        <w:r>
          <w:rPr>
            <w:noProof/>
            <w:webHidden/>
          </w:rPr>
          <w:fldChar w:fldCharType="begin"/>
        </w:r>
        <w:r>
          <w:rPr>
            <w:noProof/>
            <w:webHidden/>
          </w:rPr>
          <w:instrText xml:space="preserve"> PAGEREF _Toc158114082 \h </w:instrText>
        </w:r>
        <w:r>
          <w:rPr>
            <w:noProof/>
            <w:webHidden/>
          </w:rPr>
        </w:r>
        <w:r>
          <w:rPr>
            <w:noProof/>
            <w:webHidden/>
          </w:rPr>
          <w:fldChar w:fldCharType="separate"/>
        </w:r>
        <w:r w:rsidR="00946117">
          <w:rPr>
            <w:noProof/>
            <w:webHidden/>
          </w:rPr>
          <w:t>85</w:t>
        </w:r>
        <w:r>
          <w:rPr>
            <w:noProof/>
            <w:webHidden/>
          </w:rPr>
          <w:fldChar w:fldCharType="end"/>
        </w:r>
      </w:hyperlink>
    </w:p>
    <w:p w14:paraId="179A5ECF" w14:textId="01194207"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83" w:history="1">
        <w:r w:rsidRPr="00CE75B2">
          <w:rPr>
            <w:rStyle w:val="Hyperlink"/>
            <w:noProof/>
          </w:rPr>
          <w:t>14.4</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Plot Frequency Domain Data</w:t>
        </w:r>
        <w:r>
          <w:rPr>
            <w:noProof/>
            <w:webHidden/>
          </w:rPr>
          <w:tab/>
        </w:r>
        <w:r>
          <w:rPr>
            <w:noProof/>
            <w:webHidden/>
          </w:rPr>
          <w:fldChar w:fldCharType="begin"/>
        </w:r>
        <w:r>
          <w:rPr>
            <w:noProof/>
            <w:webHidden/>
          </w:rPr>
          <w:instrText xml:space="preserve"> PAGEREF _Toc158114083 \h </w:instrText>
        </w:r>
        <w:r>
          <w:rPr>
            <w:noProof/>
            <w:webHidden/>
          </w:rPr>
        </w:r>
        <w:r>
          <w:rPr>
            <w:noProof/>
            <w:webHidden/>
          </w:rPr>
          <w:fldChar w:fldCharType="separate"/>
        </w:r>
        <w:r w:rsidR="00946117">
          <w:rPr>
            <w:noProof/>
            <w:webHidden/>
          </w:rPr>
          <w:t>85</w:t>
        </w:r>
        <w:r>
          <w:rPr>
            <w:noProof/>
            <w:webHidden/>
          </w:rPr>
          <w:fldChar w:fldCharType="end"/>
        </w:r>
      </w:hyperlink>
    </w:p>
    <w:p w14:paraId="1833F8C1" w14:textId="38DEF1B7"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84" w:history="1">
        <w:r w:rsidRPr="00CE75B2">
          <w:rPr>
            <w:rStyle w:val="Hyperlink"/>
            <w:noProof/>
          </w:rPr>
          <w:t>14.5</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Create Animation of Time Domain Surface Field/Volume Field/ Surface Current Output</w:t>
        </w:r>
        <w:r>
          <w:rPr>
            <w:noProof/>
            <w:webHidden/>
          </w:rPr>
          <w:tab/>
        </w:r>
        <w:r>
          <w:rPr>
            <w:noProof/>
            <w:webHidden/>
          </w:rPr>
          <w:fldChar w:fldCharType="begin"/>
        </w:r>
        <w:r>
          <w:rPr>
            <w:noProof/>
            <w:webHidden/>
          </w:rPr>
          <w:instrText xml:space="preserve"> PAGEREF _Toc158114084 \h </w:instrText>
        </w:r>
        <w:r>
          <w:rPr>
            <w:noProof/>
            <w:webHidden/>
          </w:rPr>
        </w:r>
        <w:r>
          <w:rPr>
            <w:noProof/>
            <w:webHidden/>
          </w:rPr>
          <w:fldChar w:fldCharType="separate"/>
        </w:r>
        <w:r w:rsidR="00946117">
          <w:rPr>
            <w:noProof/>
            <w:webHidden/>
          </w:rPr>
          <w:t>85</w:t>
        </w:r>
        <w:r>
          <w:rPr>
            <w:noProof/>
            <w:webHidden/>
          </w:rPr>
          <w:fldChar w:fldCharType="end"/>
        </w:r>
      </w:hyperlink>
    </w:p>
    <w:p w14:paraId="1CDAB784" w14:textId="01AF1B9C"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85" w:history="1">
        <w:r w:rsidRPr="00CE75B2">
          <w:rPr>
            <w:rStyle w:val="Hyperlink"/>
            <w:noProof/>
          </w:rPr>
          <w:t>14.6</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Combine Frequency Domain Data</w:t>
        </w:r>
        <w:r>
          <w:rPr>
            <w:noProof/>
            <w:webHidden/>
          </w:rPr>
          <w:tab/>
        </w:r>
        <w:r>
          <w:rPr>
            <w:noProof/>
            <w:webHidden/>
          </w:rPr>
          <w:fldChar w:fldCharType="begin"/>
        </w:r>
        <w:r>
          <w:rPr>
            <w:noProof/>
            <w:webHidden/>
          </w:rPr>
          <w:instrText xml:space="preserve"> PAGEREF _Toc158114085 \h </w:instrText>
        </w:r>
        <w:r>
          <w:rPr>
            <w:noProof/>
            <w:webHidden/>
          </w:rPr>
        </w:r>
        <w:r>
          <w:rPr>
            <w:noProof/>
            <w:webHidden/>
          </w:rPr>
          <w:fldChar w:fldCharType="separate"/>
        </w:r>
        <w:r w:rsidR="00946117">
          <w:rPr>
            <w:noProof/>
            <w:webHidden/>
          </w:rPr>
          <w:t>85</w:t>
        </w:r>
        <w:r>
          <w:rPr>
            <w:noProof/>
            <w:webHidden/>
          </w:rPr>
          <w:fldChar w:fldCharType="end"/>
        </w:r>
      </w:hyperlink>
    </w:p>
    <w:p w14:paraId="0DBF0DA9" w14:textId="124306F4"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86" w:history="1">
        <w:r w:rsidRPr="00CE75B2">
          <w:rPr>
            <w:rStyle w:val="Hyperlink"/>
            <w:noProof/>
          </w:rPr>
          <w:t>14.7</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Combine Frequency Domain Magnitude Data</w:t>
        </w:r>
        <w:r>
          <w:rPr>
            <w:noProof/>
            <w:webHidden/>
          </w:rPr>
          <w:tab/>
        </w:r>
        <w:r>
          <w:rPr>
            <w:noProof/>
            <w:webHidden/>
          </w:rPr>
          <w:fldChar w:fldCharType="begin"/>
        </w:r>
        <w:r>
          <w:rPr>
            <w:noProof/>
            <w:webHidden/>
          </w:rPr>
          <w:instrText xml:space="preserve"> PAGEREF _Toc158114086 \h </w:instrText>
        </w:r>
        <w:r>
          <w:rPr>
            <w:noProof/>
            <w:webHidden/>
          </w:rPr>
        </w:r>
        <w:r>
          <w:rPr>
            <w:noProof/>
            <w:webHidden/>
          </w:rPr>
          <w:fldChar w:fldCharType="separate"/>
        </w:r>
        <w:r w:rsidR="00946117">
          <w:rPr>
            <w:noProof/>
            <w:webHidden/>
          </w:rPr>
          <w:t>86</w:t>
        </w:r>
        <w:r>
          <w:rPr>
            <w:noProof/>
            <w:webHidden/>
          </w:rPr>
          <w:fldChar w:fldCharType="end"/>
        </w:r>
      </w:hyperlink>
    </w:p>
    <w:p w14:paraId="757BC38A" w14:textId="1A392242"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87" w:history="1">
        <w:r w:rsidRPr="00CE75B2">
          <w:rPr>
            <w:rStyle w:val="Hyperlink"/>
            <w:noProof/>
          </w:rPr>
          <w:t>14.8</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Frequency average</w:t>
        </w:r>
        <w:r>
          <w:rPr>
            <w:noProof/>
            <w:webHidden/>
          </w:rPr>
          <w:tab/>
        </w:r>
        <w:r>
          <w:rPr>
            <w:noProof/>
            <w:webHidden/>
          </w:rPr>
          <w:fldChar w:fldCharType="begin"/>
        </w:r>
        <w:r>
          <w:rPr>
            <w:noProof/>
            <w:webHidden/>
          </w:rPr>
          <w:instrText xml:space="preserve"> PAGEREF _Toc158114087 \h </w:instrText>
        </w:r>
        <w:r>
          <w:rPr>
            <w:noProof/>
            <w:webHidden/>
          </w:rPr>
        </w:r>
        <w:r>
          <w:rPr>
            <w:noProof/>
            <w:webHidden/>
          </w:rPr>
          <w:fldChar w:fldCharType="separate"/>
        </w:r>
        <w:r w:rsidR="00946117">
          <w:rPr>
            <w:noProof/>
            <w:webHidden/>
          </w:rPr>
          <w:t>86</w:t>
        </w:r>
        <w:r>
          <w:rPr>
            <w:noProof/>
            <w:webHidden/>
          </w:rPr>
          <w:fldChar w:fldCharType="end"/>
        </w:r>
      </w:hyperlink>
    </w:p>
    <w:p w14:paraId="28097959" w14:textId="7441CC4E" w:rsidR="00E04A99" w:rsidRDefault="00E04A99">
      <w:pPr>
        <w:pStyle w:val="TOC2"/>
        <w:tabs>
          <w:tab w:val="left" w:pos="96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88" w:history="1">
        <w:r w:rsidRPr="00CE75B2">
          <w:rPr>
            <w:rStyle w:val="Hyperlink"/>
            <w:noProof/>
          </w:rPr>
          <w:t>14.9</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Oneport analysis</w:t>
        </w:r>
        <w:r>
          <w:rPr>
            <w:noProof/>
            <w:webHidden/>
          </w:rPr>
          <w:tab/>
        </w:r>
        <w:r>
          <w:rPr>
            <w:noProof/>
            <w:webHidden/>
          </w:rPr>
          <w:fldChar w:fldCharType="begin"/>
        </w:r>
        <w:r>
          <w:rPr>
            <w:noProof/>
            <w:webHidden/>
          </w:rPr>
          <w:instrText xml:space="preserve"> PAGEREF _Toc158114088 \h </w:instrText>
        </w:r>
        <w:r>
          <w:rPr>
            <w:noProof/>
            <w:webHidden/>
          </w:rPr>
        </w:r>
        <w:r>
          <w:rPr>
            <w:noProof/>
            <w:webHidden/>
          </w:rPr>
          <w:fldChar w:fldCharType="separate"/>
        </w:r>
        <w:r w:rsidR="00946117">
          <w:rPr>
            <w:noProof/>
            <w:webHidden/>
          </w:rPr>
          <w:t>86</w:t>
        </w:r>
        <w:r>
          <w:rPr>
            <w:noProof/>
            <w:webHidden/>
          </w:rPr>
          <w:fldChar w:fldCharType="end"/>
        </w:r>
      </w:hyperlink>
    </w:p>
    <w:p w14:paraId="0E811AAF" w14:textId="28E6C544"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89" w:history="1">
        <w:r w:rsidRPr="00CE75B2">
          <w:rPr>
            <w:rStyle w:val="Hyperlink"/>
            <w:noProof/>
          </w:rPr>
          <w:t>14.10</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Twoport analysis</w:t>
        </w:r>
        <w:r>
          <w:rPr>
            <w:noProof/>
            <w:webHidden/>
          </w:rPr>
          <w:tab/>
        </w:r>
        <w:r>
          <w:rPr>
            <w:noProof/>
            <w:webHidden/>
          </w:rPr>
          <w:fldChar w:fldCharType="begin"/>
        </w:r>
        <w:r>
          <w:rPr>
            <w:noProof/>
            <w:webHidden/>
          </w:rPr>
          <w:instrText xml:space="preserve"> PAGEREF _Toc158114089 \h </w:instrText>
        </w:r>
        <w:r>
          <w:rPr>
            <w:noProof/>
            <w:webHidden/>
          </w:rPr>
        </w:r>
        <w:r>
          <w:rPr>
            <w:noProof/>
            <w:webHidden/>
          </w:rPr>
          <w:fldChar w:fldCharType="separate"/>
        </w:r>
        <w:r w:rsidR="00946117">
          <w:rPr>
            <w:noProof/>
            <w:webHidden/>
          </w:rPr>
          <w:t>87</w:t>
        </w:r>
        <w:r>
          <w:rPr>
            <w:noProof/>
            <w:webHidden/>
          </w:rPr>
          <w:fldChar w:fldCharType="end"/>
        </w:r>
      </w:hyperlink>
    </w:p>
    <w:p w14:paraId="09E96CC4" w14:textId="5300334D"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90" w:history="1">
        <w:r w:rsidRPr="00CE75B2">
          <w:rPr>
            <w:rStyle w:val="Hyperlink"/>
            <w:noProof/>
          </w:rPr>
          <w:t>14.11</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IELF analysis</w:t>
        </w:r>
        <w:r>
          <w:rPr>
            <w:noProof/>
            <w:webHidden/>
          </w:rPr>
          <w:tab/>
        </w:r>
        <w:r>
          <w:rPr>
            <w:noProof/>
            <w:webHidden/>
          </w:rPr>
          <w:fldChar w:fldCharType="begin"/>
        </w:r>
        <w:r>
          <w:rPr>
            <w:noProof/>
            <w:webHidden/>
          </w:rPr>
          <w:instrText xml:space="preserve"> PAGEREF _Toc158114090 \h </w:instrText>
        </w:r>
        <w:r>
          <w:rPr>
            <w:noProof/>
            <w:webHidden/>
          </w:rPr>
        </w:r>
        <w:r>
          <w:rPr>
            <w:noProof/>
            <w:webHidden/>
          </w:rPr>
          <w:fldChar w:fldCharType="separate"/>
        </w:r>
        <w:r w:rsidR="00946117">
          <w:rPr>
            <w:noProof/>
            <w:webHidden/>
          </w:rPr>
          <w:t>89</w:t>
        </w:r>
        <w:r>
          <w:rPr>
            <w:noProof/>
            <w:webHidden/>
          </w:rPr>
          <w:fldChar w:fldCharType="end"/>
        </w:r>
      </w:hyperlink>
    </w:p>
    <w:p w14:paraId="5AFE4FBA" w14:textId="6FA2DE11"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91" w:history="1">
        <w:r w:rsidRPr="00CE75B2">
          <w:rPr>
            <w:rStyle w:val="Hyperlink"/>
            <w:noProof/>
          </w:rPr>
          <w:t>14.12</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Create Animation of Frequency Domain Surface Field Output</w:t>
        </w:r>
        <w:r>
          <w:rPr>
            <w:noProof/>
            <w:webHidden/>
          </w:rPr>
          <w:tab/>
        </w:r>
        <w:r>
          <w:rPr>
            <w:noProof/>
            <w:webHidden/>
          </w:rPr>
          <w:fldChar w:fldCharType="begin"/>
        </w:r>
        <w:r>
          <w:rPr>
            <w:noProof/>
            <w:webHidden/>
          </w:rPr>
          <w:instrText xml:space="preserve"> PAGEREF _Toc158114091 \h </w:instrText>
        </w:r>
        <w:r>
          <w:rPr>
            <w:noProof/>
            <w:webHidden/>
          </w:rPr>
        </w:r>
        <w:r>
          <w:rPr>
            <w:noProof/>
            <w:webHidden/>
          </w:rPr>
          <w:fldChar w:fldCharType="separate"/>
        </w:r>
        <w:r w:rsidR="00946117">
          <w:rPr>
            <w:noProof/>
            <w:webHidden/>
          </w:rPr>
          <w:t>89</w:t>
        </w:r>
        <w:r>
          <w:rPr>
            <w:noProof/>
            <w:webHidden/>
          </w:rPr>
          <w:fldChar w:fldCharType="end"/>
        </w:r>
      </w:hyperlink>
    </w:p>
    <w:p w14:paraId="69457912" w14:textId="456F23A3"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92" w:history="1">
        <w:r w:rsidRPr="00CE75B2">
          <w:rPr>
            <w:rStyle w:val="Hyperlink"/>
            <w:noProof/>
          </w:rPr>
          <w:t>14.13</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Extract mode from Frequency Domain Surface Field Output</w:t>
        </w:r>
        <w:r>
          <w:rPr>
            <w:noProof/>
            <w:webHidden/>
          </w:rPr>
          <w:tab/>
        </w:r>
        <w:r>
          <w:rPr>
            <w:noProof/>
            <w:webHidden/>
          </w:rPr>
          <w:fldChar w:fldCharType="begin"/>
        </w:r>
        <w:r>
          <w:rPr>
            <w:noProof/>
            <w:webHidden/>
          </w:rPr>
          <w:instrText xml:space="preserve"> PAGEREF _Toc158114092 \h </w:instrText>
        </w:r>
        <w:r>
          <w:rPr>
            <w:noProof/>
            <w:webHidden/>
          </w:rPr>
        </w:r>
        <w:r>
          <w:rPr>
            <w:noProof/>
            <w:webHidden/>
          </w:rPr>
          <w:fldChar w:fldCharType="separate"/>
        </w:r>
        <w:r w:rsidR="00946117">
          <w:rPr>
            <w:noProof/>
            <w:webHidden/>
          </w:rPr>
          <w:t>89</w:t>
        </w:r>
        <w:r>
          <w:rPr>
            <w:noProof/>
            <w:webHidden/>
          </w:rPr>
          <w:fldChar w:fldCharType="end"/>
        </w:r>
      </w:hyperlink>
    </w:p>
    <w:p w14:paraId="294293F6" w14:textId="2F374582"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93" w:history="1">
        <w:r w:rsidRPr="00CE75B2">
          <w:rPr>
            <w:rStyle w:val="Hyperlink"/>
            <w:noProof/>
          </w:rPr>
          <w:t>14.14</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Sum Frequency Domain Data</w:t>
        </w:r>
        <w:r>
          <w:rPr>
            <w:noProof/>
            <w:webHidden/>
          </w:rPr>
          <w:tab/>
        </w:r>
        <w:r>
          <w:rPr>
            <w:noProof/>
            <w:webHidden/>
          </w:rPr>
          <w:fldChar w:fldCharType="begin"/>
        </w:r>
        <w:r>
          <w:rPr>
            <w:noProof/>
            <w:webHidden/>
          </w:rPr>
          <w:instrText xml:space="preserve"> PAGEREF _Toc158114093 \h </w:instrText>
        </w:r>
        <w:r>
          <w:rPr>
            <w:noProof/>
            <w:webHidden/>
          </w:rPr>
        </w:r>
        <w:r>
          <w:rPr>
            <w:noProof/>
            <w:webHidden/>
          </w:rPr>
          <w:fldChar w:fldCharType="separate"/>
        </w:r>
        <w:r w:rsidR="00946117">
          <w:rPr>
            <w:noProof/>
            <w:webHidden/>
          </w:rPr>
          <w:t>89</w:t>
        </w:r>
        <w:r>
          <w:rPr>
            <w:noProof/>
            <w:webHidden/>
          </w:rPr>
          <w:fldChar w:fldCharType="end"/>
        </w:r>
      </w:hyperlink>
    </w:p>
    <w:p w14:paraId="7A3317D6" w14:textId="1BB46384"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94" w:history="1">
        <w:r w:rsidRPr="00CE75B2">
          <w:rPr>
            <w:rStyle w:val="Hyperlink"/>
            <w:noProof/>
          </w:rPr>
          <w:t>14.15</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Transmission cross section calculation</w:t>
        </w:r>
        <w:r>
          <w:rPr>
            <w:noProof/>
            <w:webHidden/>
          </w:rPr>
          <w:tab/>
        </w:r>
        <w:r>
          <w:rPr>
            <w:noProof/>
            <w:webHidden/>
          </w:rPr>
          <w:fldChar w:fldCharType="begin"/>
        </w:r>
        <w:r>
          <w:rPr>
            <w:noProof/>
            <w:webHidden/>
          </w:rPr>
          <w:instrText xml:space="preserve"> PAGEREF _Toc158114094 \h </w:instrText>
        </w:r>
        <w:r>
          <w:rPr>
            <w:noProof/>
            <w:webHidden/>
          </w:rPr>
        </w:r>
        <w:r>
          <w:rPr>
            <w:noProof/>
            <w:webHidden/>
          </w:rPr>
          <w:fldChar w:fldCharType="separate"/>
        </w:r>
        <w:r w:rsidR="00946117">
          <w:rPr>
            <w:noProof/>
            <w:webHidden/>
          </w:rPr>
          <w:t>89</w:t>
        </w:r>
        <w:r>
          <w:rPr>
            <w:noProof/>
            <w:webHidden/>
          </w:rPr>
          <w:fldChar w:fldCharType="end"/>
        </w:r>
      </w:hyperlink>
    </w:p>
    <w:p w14:paraId="152653EC" w14:textId="169F0CB3"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95" w:history="1">
        <w:r w:rsidRPr="00CE75B2">
          <w:rPr>
            <w:rStyle w:val="Hyperlink"/>
            <w:noProof/>
          </w:rPr>
          <w:t>14.16</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Fourier Transform with frequency warping (Time Domain to Frequency Domain)</w:t>
        </w:r>
        <w:r>
          <w:rPr>
            <w:noProof/>
            <w:webHidden/>
          </w:rPr>
          <w:tab/>
        </w:r>
        <w:r>
          <w:rPr>
            <w:noProof/>
            <w:webHidden/>
          </w:rPr>
          <w:fldChar w:fldCharType="begin"/>
        </w:r>
        <w:r>
          <w:rPr>
            <w:noProof/>
            <w:webHidden/>
          </w:rPr>
          <w:instrText xml:space="preserve"> PAGEREF _Toc158114095 \h </w:instrText>
        </w:r>
        <w:r>
          <w:rPr>
            <w:noProof/>
            <w:webHidden/>
          </w:rPr>
        </w:r>
        <w:r>
          <w:rPr>
            <w:noProof/>
            <w:webHidden/>
          </w:rPr>
          <w:fldChar w:fldCharType="separate"/>
        </w:r>
        <w:r w:rsidR="00946117">
          <w:rPr>
            <w:noProof/>
            <w:webHidden/>
          </w:rPr>
          <w:t>90</w:t>
        </w:r>
        <w:r>
          <w:rPr>
            <w:noProof/>
            <w:webHidden/>
          </w:rPr>
          <w:fldChar w:fldCharType="end"/>
        </w:r>
      </w:hyperlink>
    </w:p>
    <w:p w14:paraId="7A6E3CDA" w14:textId="7AFF2ACE"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96" w:history="1">
        <w:r w:rsidRPr="00CE75B2">
          <w:rPr>
            <w:rStyle w:val="Hyperlink"/>
            <w:noProof/>
          </w:rPr>
          <w:t>14.17</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rPr>
          <w:t>Create vector field Animation of Frequency Domain Surface Field Output</w:t>
        </w:r>
        <w:r>
          <w:rPr>
            <w:noProof/>
            <w:webHidden/>
          </w:rPr>
          <w:tab/>
        </w:r>
        <w:r>
          <w:rPr>
            <w:noProof/>
            <w:webHidden/>
          </w:rPr>
          <w:fldChar w:fldCharType="begin"/>
        </w:r>
        <w:r>
          <w:rPr>
            <w:noProof/>
            <w:webHidden/>
          </w:rPr>
          <w:instrText xml:space="preserve"> PAGEREF _Toc158114096 \h </w:instrText>
        </w:r>
        <w:r>
          <w:rPr>
            <w:noProof/>
            <w:webHidden/>
          </w:rPr>
        </w:r>
        <w:r>
          <w:rPr>
            <w:noProof/>
            <w:webHidden/>
          </w:rPr>
          <w:fldChar w:fldCharType="separate"/>
        </w:r>
        <w:r w:rsidR="00946117">
          <w:rPr>
            <w:noProof/>
            <w:webHidden/>
          </w:rPr>
          <w:t>90</w:t>
        </w:r>
        <w:r>
          <w:rPr>
            <w:noProof/>
            <w:webHidden/>
          </w:rPr>
          <w:fldChar w:fldCharType="end"/>
        </w:r>
      </w:hyperlink>
    </w:p>
    <w:p w14:paraId="72217945" w14:textId="4721D200"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97" w:history="1">
        <w:r w:rsidRPr="00CE75B2">
          <w:rPr>
            <w:rStyle w:val="Hyperlink"/>
            <w:noProof/>
            <w:lang w:val="en-US"/>
          </w:rPr>
          <w:t>14.18</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Create vector field Animation of Frequency Domain Volume Field Output</w:t>
        </w:r>
        <w:r>
          <w:rPr>
            <w:noProof/>
            <w:webHidden/>
          </w:rPr>
          <w:tab/>
        </w:r>
        <w:r>
          <w:rPr>
            <w:noProof/>
            <w:webHidden/>
          </w:rPr>
          <w:fldChar w:fldCharType="begin"/>
        </w:r>
        <w:r>
          <w:rPr>
            <w:noProof/>
            <w:webHidden/>
          </w:rPr>
          <w:instrText xml:space="preserve"> PAGEREF _Toc158114097 \h </w:instrText>
        </w:r>
        <w:r>
          <w:rPr>
            <w:noProof/>
            <w:webHidden/>
          </w:rPr>
        </w:r>
        <w:r>
          <w:rPr>
            <w:noProof/>
            <w:webHidden/>
          </w:rPr>
          <w:fldChar w:fldCharType="separate"/>
        </w:r>
        <w:r w:rsidR="00946117">
          <w:rPr>
            <w:noProof/>
            <w:webHidden/>
          </w:rPr>
          <w:t>90</w:t>
        </w:r>
        <w:r>
          <w:rPr>
            <w:noProof/>
            <w:webHidden/>
          </w:rPr>
          <w:fldChar w:fldCharType="end"/>
        </w:r>
      </w:hyperlink>
    </w:p>
    <w:p w14:paraId="0936327F" w14:textId="57AB5502"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98" w:history="1">
        <w:r w:rsidRPr="00CE75B2">
          <w:rPr>
            <w:rStyle w:val="Hyperlink"/>
            <w:noProof/>
            <w:lang w:val="en-US"/>
          </w:rPr>
          <w:t>14.19</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S parameter to Z parameter transformation</w:t>
        </w:r>
        <w:r>
          <w:rPr>
            <w:noProof/>
            <w:webHidden/>
          </w:rPr>
          <w:tab/>
        </w:r>
        <w:r>
          <w:rPr>
            <w:noProof/>
            <w:webHidden/>
          </w:rPr>
          <w:fldChar w:fldCharType="begin"/>
        </w:r>
        <w:r>
          <w:rPr>
            <w:noProof/>
            <w:webHidden/>
          </w:rPr>
          <w:instrText xml:space="preserve"> PAGEREF _Toc158114098 \h </w:instrText>
        </w:r>
        <w:r>
          <w:rPr>
            <w:noProof/>
            <w:webHidden/>
          </w:rPr>
        </w:r>
        <w:r>
          <w:rPr>
            <w:noProof/>
            <w:webHidden/>
          </w:rPr>
          <w:fldChar w:fldCharType="separate"/>
        </w:r>
        <w:r w:rsidR="00946117">
          <w:rPr>
            <w:noProof/>
            <w:webHidden/>
          </w:rPr>
          <w:t>90</w:t>
        </w:r>
        <w:r>
          <w:rPr>
            <w:noProof/>
            <w:webHidden/>
          </w:rPr>
          <w:fldChar w:fldCharType="end"/>
        </w:r>
      </w:hyperlink>
    </w:p>
    <w:p w14:paraId="7F3BF14C" w14:textId="22104920"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099" w:history="1">
        <w:r w:rsidRPr="00CE75B2">
          <w:rPr>
            <w:rStyle w:val="Hyperlink"/>
            <w:noProof/>
            <w:lang w:val="en-US"/>
          </w:rPr>
          <w:t>14.20</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Calculate correlation matrix from time domain data</w:t>
        </w:r>
        <w:r>
          <w:rPr>
            <w:noProof/>
            <w:webHidden/>
          </w:rPr>
          <w:tab/>
        </w:r>
        <w:r>
          <w:rPr>
            <w:noProof/>
            <w:webHidden/>
          </w:rPr>
          <w:fldChar w:fldCharType="begin"/>
        </w:r>
        <w:r>
          <w:rPr>
            <w:noProof/>
            <w:webHidden/>
          </w:rPr>
          <w:instrText xml:space="preserve"> PAGEREF _Toc158114099 \h </w:instrText>
        </w:r>
        <w:r>
          <w:rPr>
            <w:noProof/>
            <w:webHidden/>
          </w:rPr>
        </w:r>
        <w:r>
          <w:rPr>
            <w:noProof/>
            <w:webHidden/>
          </w:rPr>
          <w:fldChar w:fldCharType="separate"/>
        </w:r>
        <w:r w:rsidR="00946117">
          <w:rPr>
            <w:noProof/>
            <w:webHidden/>
          </w:rPr>
          <w:t>90</w:t>
        </w:r>
        <w:r>
          <w:rPr>
            <w:noProof/>
            <w:webHidden/>
          </w:rPr>
          <w:fldChar w:fldCharType="end"/>
        </w:r>
      </w:hyperlink>
    </w:p>
    <w:p w14:paraId="39A4F588" w14:textId="45F11FBD"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00" w:history="1">
        <w:r w:rsidRPr="00CE75B2">
          <w:rPr>
            <w:rStyle w:val="Hyperlink"/>
            <w:noProof/>
            <w:lang w:val="en-US"/>
          </w:rPr>
          <w:t>14.21</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Calculate correlation matrix from frequency domain data</w:t>
        </w:r>
        <w:r>
          <w:rPr>
            <w:noProof/>
            <w:webHidden/>
          </w:rPr>
          <w:tab/>
        </w:r>
        <w:r>
          <w:rPr>
            <w:noProof/>
            <w:webHidden/>
          </w:rPr>
          <w:fldChar w:fldCharType="begin"/>
        </w:r>
        <w:r>
          <w:rPr>
            <w:noProof/>
            <w:webHidden/>
          </w:rPr>
          <w:instrText xml:space="preserve"> PAGEREF _Toc158114100 \h </w:instrText>
        </w:r>
        <w:r>
          <w:rPr>
            <w:noProof/>
            <w:webHidden/>
          </w:rPr>
        </w:r>
        <w:r>
          <w:rPr>
            <w:noProof/>
            <w:webHidden/>
          </w:rPr>
          <w:fldChar w:fldCharType="separate"/>
        </w:r>
        <w:r w:rsidR="00946117">
          <w:rPr>
            <w:noProof/>
            <w:webHidden/>
          </w:rPr>
          <w:t>90</w:t>
        </w:r>
        <w:r>
          <w:rPr>
            <w:noProof/>
            <w:webHidden/>
          </w:rPr>
          <w:fldChar w:fldCharType="end"/>
        </w:r>
      </w:hyperlink>
    </w:p>
    <w:p w14:paraId="086C453E" w14:textId="222531F4"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01" w:history="1">
        <w:r w:rsidRPr="00CE75B2">
          <w:rPr>
            <w:rStyle w:val="Hyperlink"/>
            <w:noProof/>
            <w:lang w:val="en-US"/>
          </w:rPr>
          <w:t>14.22</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Calculate complex antenna factor from (S21) measurement for two identical antennas</w:t>
        </w:r>
        <w:r>
          <w:rPr>
            <w:noProof/>
            <w:webHidden/>
          </w:rPr>
          <w:tab/>
        </w:r>
        <w:r>
          <w:rPr>
            <w:noProof/>
            <w:webHidden/>
          </w:rPr>
          <w:fldChar w:fldCharType="begin"/>
        </w:r>
        <w:r>
          <w:rPr>
            <w:noProof/>
            <w:webHidden/>
          </w:rPr>
          <w:instrText xml:space="preserve"> PAGEREF _Toc158114101 \h </w:instrText>
        </w:r>
        <w:r>
          <w:rPr>
            <w:noProof/>
            <w:webHidden/>
          </w:rPr>
        </w:r>
        <w:r>
          <w:rPr>
            <w:noProof/>
            <w:webHidden/>
          </w:rPr>
          <w:fldChar w:fldCharType="separate"/>
        </w:r>
        <w:r w:rsidR="00946117">
          <w:rPr>
            <w:noProof/>
            <w:webHidden/>
          </w:rPr>
          <w:t>90</w:t>
        </w:r>
        <w:r>
          <w:rPr>
            <w:noProof/>
            <w:webHidden/>
          </w:rPr>
          <w:fldChar w:fldCharType="end"/>
        </w:r>
      </w:hyperlink>
    </w:p>
    <w:p w14:paraId="3CA8FF0A" w14:textId="229FD8D8"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02" w:history="1">
        <w:r w:rsidRPr="00CE75B2">
          <w:rPr>
            <w:rStyle w:val="Hyperlink"/>
            <w:noProof/>
            <w:lang w:val="en-US"/>
          </w:rPr>
          <w:t>14.23</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Calculate complex antenna factor from antenna coupling (S21) measurement with one unknown antenna</w:t>
        </w:r>
        <w:r>
          <w:rPr>
            <w:noProof/>
            <w:webHidden/>
          </w:rPr>
          <w:tab/>
        </w:r>
        <w:r>
          <w:rPr>
            <w:noProof/>
            <w:webHidden/>
          </w:rPr>
          <w:fldChar w:fldCharType="begin"/>
        </w:r>
        <w:r>
          <w:rPr>
            <w:noProof/>
            <w:webHidden/>
          </w:rPr>
          <w:instrText xml:space="preserve"> PAGEREF _Toc158114102 \h </w:instrText>
        </w:r>
        <w:r>
          <w:rPr>
            <w:noProof/>
            <w:webHidden/>
          </w:rPr>
        </w:r>
        <w:r>
          <w:rPr>
            <w:noProof/>
            <w:webHidden/>
          </w:rPr>
          <w:fldChar w:fldCharType="separate"/>
        </w:r>
        <w:r w:rsidR="00946117">
          <w:rPr>
            <w:noProof/>
            <w:webHidden/>
          </w:rPr>
          <w:t>91</w:t>
        </w:r>
        <w:r>
          <w:rPr>
            <w:noProof/>
            <w:webHidden/>
          </w:rPr>
          <w:fldChar w:fldCharType="end"/>
        </w:r>
      </w:hyperlink>
    </w:p>
    <w:p w14:paraId="3A4D0038" w14:textId="07D1FAC7"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03" w:history="1">
        <w:r w:rsidRPr="00CE75B2">
          <w:rPr>
            <w:rStyle w:val="Hyperlink"/>
            <w:noProof/>
            <w:lang w:val="en-US"/>
          </w:rPr>
          <w:t>14.24</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Fast Fourier Transform (Time Domain to Frequency Domain)</w:t>
        </w:r>
        <w:r>
          <w:rPr>
            <w:noProof/>
            <w:webHidden/>
          </w:rPr>
          <w:tab/>
        </w:r>
        <w:r>
          <w:rPr>
            <w:noProof/>
            <w:webHidden/>
          </w:rPr>
          <w:fldChar w:fldCharType="begin"/>
        </w:r>
        <w:r>
          <w:rPr>
            <w:noProof/>
            <w:webHidden/>
          </w:rPr>
          <w:instrText xml:space="preserve"> PAGEREF _Toc158114103 \h </w:instrText>
        </w:r>
        <w:r>
          <w:rPr>
            <w:noProof/>
            <w:webHidden/>
          </w:rPr>
        </w:r>
        <w:r>
          <w:rPr>
            <w:noProof/>
            <w:webHidden/>
          </w:rPr>
          <w:fldChar w:fldCharType="separate"/>
        </w:r>
        <w:r w:rsidR="00946117">
          <w:rPr>
            <w:noProof/>
            <w:webHidden/>
          </w:rPr>
          <w:t>91</w:t>
        </w:r>
        <w:r>
          <w:rPr>
            <w:noProof/>
            <w:webHidden/>
          </w:rPr>
          <w:fldChar w:fldCharType="end"/>
        </w:r>
      </w:hyperlink>
    </w:p>
    <w:p w14:paraId="370E392A" w14:textId="76460F34"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04" w:history="1">
        <w:r w:rsidRPr="00CE75B2">
          <w:rPr>
            <w:rStyle w:val="Hyperlink"/>
            <w:noProof/>
            <w:lang w:val="en-US"/>
          </w:rPr>
          <w:t>14.25</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Generate random sample sequence either with or without an imposed correlation matrix</w:t>
        </w:r>
        <w:r>
          <w:rPr>
            <w:noProof/>
            <w:webHidden/>
          </w:rPr>
          <w:tab/>
        </w:r>
        <w:r>
          <w:rPr>
            <w:noProof/>
            <w:webHidden/>
          </w:rPr>
          <w:fldChar w:fldCharType="begin"/>
        </w:r>
        <w:r>
          <w:rPr>
            <w:noProof/>
            <w:webHidden/>
          </w:rPr>
          <w:instrText xml:space="preserve"> PAGEREF _Toc158114104 \h </w:instrText>
        </w:r>
        <w:r>
          <w:rPr>
            <w:noProof/>
            <w:webHidden/>
          </w:rPr>
        </w:r>
        <w:r>
          <w:rPr>
            <w:noProof/>
            <w:webHidden/>
          </w:rPr>
          <w:fldChar w:fldCharType="separate"/>
        </w:r>
        <w:r w:rsidR="00946117">
          <w:rPr>
            <w:noProof/>
            <w:webHidden/>
          </w:rPr>
          <w:t>91</w:t>
        </w:r>
        <w:r>
          <w:rPr>
            <w:noProof/>
            <w:webHidden/>
          </w:rPr>
          <w:fldChar w:fldCharType="end"/>
        </w:r>
      </w:hyperlink>
    </w:p>
    <w:p w14:paraId="37B3CB69" w14:textId="4F1FAD1A"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05" w:history="1">
        <w:r w:rsidRPr="00CE75B2">
          <w:rPr>
            <w:rStyle w:val="Hyperlink"/>
            <w:noProof/>
            <w:lang w:val="en-US"/>
          </w:rPr>
          <w:t>14.26</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Apply a filter function to time domain data</w:t>
        </w:r>
        <w:r>
          <w:rPr>
            <w:noProof/>
            <w:webHidden/>
          </w:rPr>
          <w:tab/>
        </w:r>
        <w:r>
          <w:rPr>
            <w:noProof/>
            <w:webHidden/>
          </w:rPr>
          <w:fldChar w:fldCharType="begin"/>
        </w:r>
        <w:r>
          <w:rPr>
            <w:noProof/>
            <w:webHidden/>
          </w:rPr>
          <w:instrText xml:space="preserve"> PAGEREF _Toc158114105 \h </w:instrText>
        </w:r>
        <w:r>
          <w:rPr>
            <w:noProof/>
            <w:webHidden/>
          </w:rPr>
        </w:r>
        <w:r>
          <w:rPr>
            <w:noProof/>
            <w:webHidden/>
          </w:rPr>
          <w:fldChar w:fldCharType="separate"/>
        </w:r>
        <w:r w:rsidR="00946117">
          <w:rPr>
            <w:noProof/>
            <w:webHidden/>
          </w:rPr>
          <w:t>91</w:t>
        </w:r>
        <w:r>
          <w:rPr>
            <w:noProof/>
            <w:webHidden/>
          </w:rPr>
          <w:fldChar w:fldCharType="end"/>
        </w:r>
      </w:hyperlink>
    </w:p>
    <w:p w14:paraId="078F5C1B" w14:textId="044CA11B"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06" w:history="1">
        <w:r w:rsidRPr="00CE75B2">
          <w:rPr>
            <w:rStyle w:val="Hyperlink"/>
            <w:noProof/>
            <w:lang w:val="en-US"/>
          </w:rPr>
          <w:t>14.27</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Apply a filter function to frequency domain data</w:t>
        </w:r>
        <w:r>
          <w:rPr>
            <w:noProof/>
            <w:webHidden/>
          </w:rPr>
          <w:tab/>
        </w:r>
        <w:r>
          <w:rPr>
            <w:noProof/>
            <w:webHidden/>
          </w:rPr>
          <w:fldChar w:fldCharType="begin"/>
        </w:r>
        <w:r>
          <w:rPr>
            <w:noProof/>
            <w:webHidden/>
          </w:rPr>
          <w:instrText xml:space="preserve"> PAGEREF _Toc158114106 \h </w:instrText>
        </w:r>
        <w:r>
          <w:rPr>
            <w:noProof/>
            <w:webHidden/>
          </w:rPr>
        </w:r>
        <w:r>
          <w:rPr>
            <w:noProof/>
            <w:webHidden/>
          </w:rPr>
          <w:fldChar w:fldCharType="separate"/>
        </w:r>
        <w:r w:rsidR="00946117">
          <w:rPr>
            <w:noProof/>
            <w:webHidden/>
          </w:rPr>
          <w:t>91</w:t>
        </w:r>
        <w:r>
          <w:rPr>
            <w:noProof/>
            <w:webHidden/>
          </w:rPr>
          <w:fldChar w:fldCharType="end"/>
        </w:r>
      </w:hyperlink>
    </w:p>
    <w:p w14:paraId="21CD2CEF" w14:textId="7F69045C"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07" w:history="1">
        <w:r w:rsidRPr="00CE75B2">
          <w:rPr>
            <w:rStyle w:val="Hyperlink"/>
            <w:noProof/>
            <w:lang w:val="en-US"/>
          </w:rPr>
          <w:t>14.28</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Calculate the frequency domain transfer function of a filter function</w:t>
        </w:r>
        <w:r>
          <w:rPr>
            <w:noProof/>
            <w:webHidden/>
          </w:rPr>
          <w:tab/>
        </w:r>
        <w:r>
          <w:rPr>
            <w:noProof/>
            <w:webHidden/>
          </w:rPr>
          <w:fldChar w:fldCharType="begin"/>
        </w:r>
        <w:r>
          <w:rPr>
            <w:noProof/>
            <w:webHidden/>
          </w:rPr>
          <w:instrText xml:space="preserve"> PAGEREF _Toc158114107 \h </w:instrText>
        </w:r>
        <w:r>
          <w:rPr>
            <w:noProof/>
            <w:webHidden/>
          </w:rPr>
        </w:r>
        <w:r>
          <w:rPr>
            <w:noProof/>
            <w:webHidden/>
          </w:rPr>
          <w:fldChar w:fldCharType="separate"/>
        </w:r>
        <w:r w:rsidR="00946117">
          <w:rPr>
            <w:noProof/>
            <w:webHidden/>
          </w:rPr>
          <w:t>91</w:t>
        </w:r>
        <w:r>
          <w:rPr>
            <w:noProof/>
            <w:webHidden/>
          </w:rPr>
          <w:fldChar w:fldCharType="end"/>
        </w:r>
      </w:hyperlink>
    </w:p>
    <w:p w14:paraId="57419E58" w14:textId="7A1B4082"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08" w:history="1">
        <w:r w:rsidRPr="00CE75B2">
          <w:rPr>
            <w:rStyle w:val="Hyperlink"/>
            <w:noProof/>
            <w:lang w:val="en-US"/>
          </w:rPr>
          <w:t>14.29</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Combine Frequency Domain Data: S(f)=f1(f) f2(f)</w:t>
        </w:r>
        <w:r>
          <w:rPr>
            <w:noProof/>
            <w:webHidden/>
          </w:rPr>
          <w:tab/>
        </w:r>
        <w:r>
          <w:rPr>
            <w:noProof/>
            <w:webHidden/>
          </w:rPr>
          <w:fldChar w:fldCharType="begin"/>
        </w:r>
        <w:r>
          <w:rPr>
            <w:noProof/>
            <w:webHidden/>
          </w:rPr>
          <w:instrText xml:space="preserve"> PAGEREF _Toc158114108 \h </w:instrText>
        </w:r>
        <w:r>
          <w:rPr>
            <w:noProof/>
            <w:webHidden/>
          </w:rPr>
        </w:r>
        <w:r>
          <w:rPr>
            <w:noProof/>
            <w:webHidden/>
          </w:rPr>
          <w:fldChar w:fldCharType="separate"/>
        </w:r>
        <w:r w:rsidR="00946117">
          <w:rPr>
            <w:noProof/>
            <w:webHidden/>
          </w:rPr>
          <w:t>91</w:t>
        </w:r>
        <w:r>
          <w:rPr>
            <w:noProof/>
            <w:webHidden/>
          </w:rPr>
          <w:fldChar w:fldCharType="end"/>
        </w:r>
      </w:hyperlink>
    </w:p>
    <w:p w14:paraId="0B6487CA" w14:textId="04E58751"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09" w:history="1">
        <w:r w:rsidRPr="00CE75B2">
          <w:rPr>
            <w:rStyle w:val="Hyperlink"/>
            <w:noProof/>
            <w:lang w:val="en-US"/>
          </w:rPr>
          <w:t>14.30</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Calculate PDF and CDF from a data set</w:t>
        </w:r>
        <w:r>
          <w:rPr>
            <w:noProof/>
            <w:webHidden/>
          </w:rPr>
          <w:tab/>
        </w:r>
        <w:r>
          <w:rPr>
            <w:noProof/>
            <w:webHidden/>
          </w:rPr>
          <w:fldChar w:fldCharType="begin"/>
        </w:r>
        <w:r>
          <w:rPr>
            <w:noProof/>
            <w:webHidden/>
          </w:rPr>
          <w:instrText xml:space="preserve"> PAGEREF _Toc158114109 \h </w:instrText>
        </w:r>
        <w:r>
          <w:rPr>
            <w:noProof/>
            <w:webHidden/>
          </w:rPr>
        </w:r>
        <w:r>
          <w:rPr>
            <w:noProof/>
            <w:webHidden/>
          </w:rPr>
          <w:fldChar w:fldCharType="separate"/>
        </w:r>
        <w:r w:rsidR="00946117">
          <w:rPr>
            <w:noProof/>
            <w:webHidden/>
          </w:rPr>
          <w:t>91</w:t>
        </w:r>
        <w:r>
          <w:rPr>
            <w:noProof/>
            <w:webHidden/>
          </w:rPr>
          <w:fldChar w:fldCharType="end"/>
        </w:r>
      </w:hyperlink>
    </w:p>
    <w:p w14:paraId="2ABA007D" w14:textId="28BBA502"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10" w:history="1">
        <w:r w:rsidRPr="00CE75B2">
          <w:rPr>
            <w:rStyle w:val="Hyperlink"/>
            <w:noProof/>
            <w:lang w:val="en-US"/>
          </w:rPr>
          <w:t>14.31</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Calculate correlation function from time domain data</w:t>
        </w:r>
        <w:r>
          <w:rPr>
            <w:noProof/>
            <w:webHidden/>
          </w:rPr>
          <w:tab/>
        </w:r>
        <w:r>
          <w:rPr>
            <w:noProof/>
            <w:webHidden/>
          </w:rPr>
          <w:fldChar w:fldCharType="begin"/>
        </w:r>
        <w:r>
          <w:rPr>
            <w:noProof/>
            <w:webHidden/>
          </w:rPr>
          <w:instrText xml:space="preserve"> PAGEREF _Toc158114110 \h </w:instrText>
        </w:r>
        <w:r>
          <w:rPr>
            <w:noProof/>
            <w:webHidden/>
          </w:rPr>
        </w:r>
        <w:r>
          <w:rPr>
            <w:noProof/>
            <w:webHidden/>
          </w:rPr>
          <w:fldChar w:fldCharType="separate"/>
        </w:r>
        <w:r w:rsidR="00946117">
          <w:rPr>
            <w:noProof/>
            <w:webHidden/>
          </w:rPr>
          <w:t>91</w:t>
        </w:r>
        <w:r>
          <w:rPr>
            <w:noProof/>
            <w:webHidden/>
          </w:rPr>
          <w:fldChar w:fldCharType="end"/>
        </w:r>
      </w:hyperlink>
    </w:p>
    <w:p w14:paraId="3CB1866A" w14:textId="7F0C85DD"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11" w:history="1">
        <w:r w:rsidRPr="00CE75B2">
          <w:rPr>
            <w:rStyle w:val="Hyperlink"/>
            <w:noProof/>
            <w:lang w:val="en-US"/>
          </w:rPr>
          <w:t>14.32</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Calculate correlation function from frequency domain data</w:t>
        </w:r>
        <w:r>
          <w:rPr>
            <w:noProof/>
            <w:webHidden/>
          </w:rPr>
          <w:tab/>
        </w:r>
        <w:r>
          <w:rPr>
            <w:noProof/>
            <w:webHidden/>
          </w:rPr>
          <w:fldChar w:fldCharType="begin"/>
        </w:r>
        <w:r>
          <w:rPr>
            <w:noProof/>
            <w:webHidden/>
          </w:rPr>
          <w:instrText xml:space="preserve"> PAGEREF _Toc158114111 \h </w:instrText>
        </w:r>
        <w:r>
          <w:rPr>
            <w:noProof/>
            <w:webHidden/>
          </w:rPr>
        </w:r>
        <w:r>
          <w:rPr>
            <w:noProof/>
            <w:webHidden/>
          </w:rPr>
          <w:fldChar w:fldCharType="separate"/>
        </w:r>
        <w:r w:rsidR="00946117">
          <w:rPr>
            <w:noProof/>
            <w:webHidden/>
          </w:rPr>
          <w:t>91</w:t>
        </w:r>
        <w:r>
          <w:rPr>
            <w:noProof/>
            <w:webHidden/>
          </w:rPr>
          <w:fldChar w:fldCharType="end"/>
        </w:r>
      </w:hyperlink>
    </w:p>
    <w:p w14:paraId="017E6388" w14:textId="0F4E09A8"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12" w:history="1">
        <w:r w:rsidRPr="00CE75B2">
          <w:rPr>
            <w:rStyle w:val="Hyperlink"/>
            <w:noProof/>
            <w:lang w:val="en-US"/>
          </w:rPr>
          <w:t>14.33</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Create Vector Animation of Time Domain Volume Field Output</w:t>
        </w:r>
        <w:r>
          <w:rPr>
            <w:noProof/>
            <w:webHidden/>
          </w:rPr>
          <w:tab/>
        </w:r>
        <w:r>
          <w:rPr>
            <w:noProof/>
            <w:webHidden/>
          </w:rPr>
          <w:fldChar w:fldCharType="begin"/>
        </w:r>
        <w:r>
          <w:rPr>
            <w:noProof/>
            <w:webHidden/>
          </w:rPr>
          <w:instrText xml:space="preserve"> PAGEREF _Toc158114112 \h </w:instrText>
        </w:r>
        <w:r>
          <w:rPr>
            <w:noProof/>
            <w:webHidden/>
          </w:rPr>
        </w:r>
        <w:r>
          <w:rPr>
            <w:noProof/>
            <w:webHidden/>
          </w:rPr>
          <w:fldChar w:fldCharType="separate"/>
        </w:r>
        <w:r w:rsidR="00946117">
          <w:rPr>
            <w:noProof/>
            <w:webHidden/>
          </w:rPr>
          <w:t>92</w:t>
        </w:r>
        <w:r>
          <w:rPr>
            <w:noProof/>
            <w:webHidden/>
          </w:rPr>
          <w:fldChar w:fldCharType="end"/>
        </w:r>
      </w:hyperlink>
    </w:p>
    <w:p w14:paraId="68BD15C5" w14:textId="71CCFE36"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13" w:history="1">
        <w:r w:rsidRPr="00CE75B2">
          <w:rPr>
            <w:rStyle w:val="Hyperlink"/>
            <w:noProof/>
            <w:lang w:val="en-US"/>
          </w:rPr>
          <w:t>14.34</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Create time domain near field scan</w:t>
        </w:r>
        <w:r>
          <w:rPr>
            <w:noProof/>
            <w:webHidden/>
          </w:rPr>
          <w:tab/>
        </w:r>
        <w:r>
          <w:rPr>
            <w:noProof/>
            <w:webHidden/>
          </w:rPr>
          <w:fldChar w:fldCharType="begin"/>
        </w:r>
        <w:r>
          <w:rPr>
            <w:noProof/>
            <w:webHidden/>
          </w:rPr>
          <w:instrText xml:space="preserve"> PAGEREF _Toc158114113 \h </w:instrText>
        </w:r>
        <w:r>
          <w:rPr>
            <w:noProof/>
            <w:webHidden/>
          </w:rPr>
        </w:r>
        <w:r>
          <w:rPr>
            <w:noProof/>
            <w:webHidden/>
          </w:rPr>
          <w:fldChar w:fldCharType="separate"/>
        </w:r>
        <w:r w:rsidR="00946117">
          <w:rPr>
            <w:noProof/>
            <w:webHidden/>
          </w:rPr>
          <w:t>92</w:t>
        </w:r>
        <w:r>
          <w:rPr>
            <w:noProof/>
            <w:webHidden/>
          </w:rPr>
          <w:fldChar w:fldCharType="end"/>
        </w:r>
      </w:hyperlink>
    </w:p>
    <w:p w14:paraId="38F91DB4" w14:textId="44D348F8"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14" w:history="1">
        <w:r w:rsidRPr="00CE75B2">
          <w:rPr>
            <w:rStyle w:val="Hyperlink"/>
            <w:noProof/>
            <w:lang w:val="en-US"/>
          </w:rPr>
          <w:t>14.35</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Set random_number_seed</w:t>
        </w:r>
        <w:r>
          <w:rPr>
            <w:noProof/>
            <w:webHidden/>
          </w:rPr>
          <w:tab/>
        </w:r>
        <w:r>
          <w:rPr>
            <w:noProof/>
            <w:webHidden/>
          </w:rPr>
          <w:fldChar w:fldCharType="begin"/>
        </w:r>
        <w:r>
          <w:rPr>
            <w:noProof/>
            <w:webHidden/>
          </w:rPr>
          <w:instrText xml:space="preserve"> PAGEREF _Toc158114114 \h </w:instrText>
        </w:r>
        <w:r>
          <w:rPr>
            <w:noProof/>
            <w:webHidden/>
          </w:rPr>
        </w:r>
        <w:r>
          <w:rPr>
            <w:noProof/>
            <w:webHidden/>
          </w:rPr>
          <w:fldChar w:fldCharType="separate"/>
        </w:r>
        <w:r w:rsidR="00946117">
          <w:rPr>
            <w:noProof/>
            <w:webHidden/>
          </w:rPr>
          <w:t>92</w:t>
        </w:r>
        <w:r>
          <w:rPr>
            <w:noProof/>
            <w:webHidden/>
          </w:rPr>
          <w:fldChar w:fldCharType="end"/>
        </w:r>
      </w:hyperlink>
    </w:p>
    <w:p w14:paraId="47F5605A" w14:textId="24020238"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15" w:history="1">
        <w:r w:rsidRPr="00CE75B2">
          <w:rPr>
            <w:rStyle w:val="Hyperlink"/>
            <w:noProof/>
            <w:lang w:val="en-US"/>
          </w:rPr>
          <w:t>14.36</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Generate Far field plot data</w:t>
        </w:r>
        <w:r>
          <w:rPr>
            <w:noProof/>
            <w:webHidden/>
          </w:rPr>
          <w:tab/>
        </w:r>
        <w:r>
          <w:rPr>
            <w:noProof/>
            <w:webHidden/>
          </w:rPr>
          <w:fldChar w:fldCharType="begin"/>
        </w:r>
        <w:r>
          <w:rPr>
            <w:noProof/>
            <w:webHidden/>
          </w:rPr>
          <w:instrText xml:space="preserve"> PAGEREF _Toc158114115 \h </w:instrText>
        </w:r>
        <w:r>
          <w:rPr>
            <w:noProof/>
            <w:webHidden/>
          </w:rPr>
        </w:r>
        <w:r>
          <w:rPr>
            <w:noProof/>
            <w:webHidden/>
          </w:rPr>
          <w:fldChar w:fldCharType="separate"/>
        </w:r>
        <w:r w:rsidR="00946117">
          <w:rPr>
            <w:noProof/>
            <w:webHidden/>
          </w:rPr>
          <w:t>92</w:t>
        </w:r>
        <w:r>
          <w:rPr>
            <w:noProof/>
            <w:webHidden/>
          </w:rPr>
          <w:fldChar w:fldCharType="end"/>
        </w:r>
      </w:hyperlink>
    </w:p>
    <w:p w14:paraId="2B7E2DFE" w14:textId="53446BD7"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16" w:history="1">
        <w:r w:rsidRPr="00CE75B2">
          <w:rPr>
            <w:rStyle w:val="Hyperlink"/>
            <w:noProof/>
            <w:lang w:val="en-US"/>
          </w:rPr>
          <w:t>14.37</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Re-format data file</w:t>
        </w:r>
        <w:r>
          <w:rPr>
            <w:noProof/>
            <w:webHidden/>
          </w:rPr>
          <w:tab/>
        </w:r>
        <w:r>
          <w:rPr>
            <w:noProof/>
            <w:webHidden/>
          </w:rPr>
          <w:fldChar w:fldCharType="begin"/>
        </w:r>
        <w:r>
          <w:rPr>
            <w:noProof/>
            <w:webHidden/>
          </w:rPr>
          <w:instrText xml:space="preserve"> PAGEREF _Toc158114116 \h </w:instrText>
        </w:r>
        <w:r>
          <w:rPr>
            <w:noProof/>
            <w:webHidden/>
          </w:rPr>
        </w:r>
        <w:r>
          <w:rPr>
            <w:noProof/>
            <w:webHidden/>
          </w:rPr>
          <w:fldChar w:fldCharType="separate"/>
        </w:r>
        <w:r w:rsidR="00946117">
          <w:rPr>
            <w:noProof/>
            <w:webHidden/>
          </w:rPr>
          <w:t>92</w:t>
        </w:r>
        <w:r>
          <w:rPr>
            <w:noProof/>
            <w:webHidden/>
          </w:rPr>
          <w:fldChar w:fldCharType="end"/>
        </w:r>
      </w:hyperlink>
    </w:p>
    <w:p w14:paraId="22B74630" w14:textId="625D5623"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17" w:history="1">
        <w:r w:rsidRPr="00CE75B2">
          <w:rPr>
            <w:rStyle w:val="Hyperlink"/>
            <w:noProof/>
            <w:lang w:val="en-US"/>
          </w:rPr>
          <w:t>14.38</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Visualise multi-dimensional data sets (up to 4D)</w:t>
        </w:r>
        <w:r>
          <w:rPr>
            <w:noProof/>
            <w:webHidden/>
          </w:rPr>
          <w:tab/>
        </w:r>
        <w:r>
          <w:rPr>
            <w:noProof/>
            <w:webHidden/>
          </w:rPr>
          <w:fldChar w:fldCharType="begin"/>
        </w:r>
        <w:r>
          <w:rPr>
            <w:noProof/>
            <w:webHidden/>
          </w:rPr>
          <w:instrText xml:space="preserve"> PAGEREF _Toc158114117 \h </w:instrText>
        </w:r>
        <w:r>
          <w:rPr>
            <w:noProof/>
            <w:webHidden/>
          </w:rPr>
        </w:r>
        <w:r>
          <w:rPr>
            <w:noProof/>
            <w:webHidden/>
          </w:rPr>
          <w:fldChar w:fldCharType="separate"/>
        </w:r>
        <w:r w:rsidR="00946117">
          <w:rPr>
            <w:noProof/>
            <w:webHidden/>
          </w:rPr>
          <w:t>93</w:t>
        </w:r>
        <w:r>
          <w:rPr>
            <w:noProof/>
            <w:webHidden/>
          </w:rPr>
          <w:fldChar w:fldCharType="end"/>
        </w:r>
      </w:hyperlink>
    </w:p>
    <w:p w14:paraId="6C0C5BE7" w14:textId="7249FD5F"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18" w:history="1">
        <w:r w:rsidRPr="00CE75B2">
          <w:rPr>
            <w:rStyle w:val="Hyperlink"/>
            <w:noProof/>
            <w:lang w:val="en-US"/>
          </w:rPr>
          <w:t>14.39</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Calculate the impulse response of a filter function</w:t>
        </w:r>
        <w:r>
          <w:rPr>
            <w:noProof/>
            <w:webHidden/>
          </w:rPr>
          <w:tab/>
        </w:r>
        <w:r>
          <w:rPr>
            <w:noProof/>
            <w:webHidden/>
          </w:rPr>
          <w:fldChar w:fldCharType="begin"/>
        </w:r>
        <w:r>
          <w:rPr>
            <w:noProof/>
            <w:webHidden/>
          </w:rPr>
          <w:instrText xml:space="preserve"> PAGEREF _Toc158114118 \h </w:instrText>
        </w:r>
        <w:r>
          <w:rPr>
            <w:noProof/>
            <w:webHidden/>
          </w:rPr>
        </w:r>
        <w:r>
          <w:rPr>
            <w:noProof/>
            <w:webHidden/>
          </w:rPr>
          <w:fldChar w:fldCharType="separate"/>
        </w:r>
        <w:r w:rsidR="00946117">
          <w:rPr>
            <w:noProof/>
            <w:webHidden/>
          </w:rPr>
          <w:t>95</w:t>
        </w:r>
        <w:r>
          <w:rPr>
            <w:noProof/>
            <w:webHidden/>
          </w:rPr>
          <w:fldChar w:fldCharType="end"/>
        </w:r>
      </w:hyperlink>
    </w:p>
    <w:p w14:paraId="312E9D29" w14:textId="1EAD459B"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19" w:history="1">
        <w:r w:rsidRPr="00CE75B2">
          <w:rPr>
            <w:rStyle w:val="Hyperlink"/>
            <w:noProof/>
            <w:lang w:val="en-US"/>
          </w:rPr>
          <w:t>14.40</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S11 to VSWR</w:t>
        </w:r>
        <w:r>
          <w:rPr>
            <w:noProof/>
            <w:webHidden/>
          </w:rPr>
          <w:tab/>
        </w:r>
        <w:r>
          <w:rPr>
            <w:noProof/>
            <w:webHidden/>
          </w:rPr>
          <w:fldChar w:fldCharType="begin"/>
        </w:r>
        <w:r>
          <w:rPr>
            <w:noProof/>
            <w:webHidden/>
          </w:rPr>
          <w:instrText xml:space="preserve"> PAGEREF _Toc158114119 \h </w:instrText>
        </w:r>
        <w:r>
          <w:rPr>
            <w:noProof/>
            <w:webHidden/>
          </w:rPr>
        </w:r>
        <w:r>
          <w:rPr>
            <w:noProof/>
            <w:webHidden/>
          </w:rPr>
          <w:fldChar w:fldCharType="separate"/>
        </w:r>
        <w:r w:rsidR="00946117">
          <w:rPr>
            <w:noProof/>
            <w:webHidden/>
          </w:rPr>
          <w:t>95</w:t>
        </w:r>
        <w:r>
          <w:rPr>
            <w:noProof/>
            <w:webHidden/>
          </w:rPr>
          <w:fldChar w:fldCharType="end"/>
        </w:r>
      </w:hyperlink>
    </w:p>
    <w:p w14:paraId="64500BA1" w14:textId="4B14432A"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20" w:history="1">
        <w:r w:rsidRPr="00CE75B2">
          <w:rPr>
            <w:rStyle w:val="Hyperlink"/>
            <w:noProof/>
            <w:lang w:val="en-US"/>
          </w:rPr>
          <w:t>14.41</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Convert Frequency Domain Volume Field Output to x y z Re{field} Im{field} |field| format</w:t>
        </w:r>
        <w:r>
          <w:rPr>
            <w:noProof/>
            <w:webHidden/>
          </w:rPr>
          <w:tab/>
        </w:r>
        <w:r>
          <w:rPr>
            <w:noProof/>
            <w:webHidden/>
          </w:rPr>
          <w:fldChar w:fldCharType="begin"/>
        </w:r>
        <w:r>
          <w:rPr>
            <w:noProof/>
            <w:webHidden/>
          </w:rPr>
          <w:instrText xml:space="preserve"> PAGEREF _Toc158114120 \h </w:instrText>
        </w:r>
        <w:r>
          <w:rPr>
            <w:noProof/>
            <w:webHidden/>
          </w:rPr>
        </w:r>
        <w:r>
          <w:rPr>
            <w:noProof/>
            <w:webHidden/>
          </w:rPr>
          <w:fldChar w:fldCharType="separate"/>
        </w:r>
        <w:r w:rsidR="00946117">
          <w:rPr>
            <w:noProof/>
            <w:webHidden/>
          </w:rPr>
          <w:t>95</w:t>
        </w:r>
        <w:r>
          <w:rPr>
            <w:noProof/>
            <w:webHidden/>
          </w:rPr>
          <w:fldChar w:fldCharType="end"/>
        </w:r>
      </w:hyperlink>
    </w:p>
    <w:p w14:paraId="6DDB023E" w14:textId="2C8F6C04"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21" w:history="1">
        <w:r w:rsidRPr="00CE75B2">
          <w:rPr>
            <w:rStyle w:val="Hyperlink"/>
            <w:noProof/>
            <w:lang w:val="en-US"/>
          </w:rPr>
          <w:t>14.42</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Calculate spatial covariance for 1D and 2D complex data sets</w:t>
        </w:r>
        <w:r>
          <w:rPr>
            <w:noProof/>
            <w:webHidden/>
          </w:rPr>
          <w:tab/>
        </w:r>
        <w:r>
          <w:rPr>
            <w:noProof/>
            <w:webHidden/>
          </w:rPr>
          <w:fldChar w:fldCharType="begin"/>
        </w:r>
        <w:r>
          <w:rPr>
            <w:noProof/>
            <w:webHidden/>
          </w:rPr>
          <w:instrText xml:space="preserve"> PAGEREF _Toc158114121 \h </w:instrText>
        </w:r>
        <w:r>
          <w:rPr>
            <w:noProof/>
            <w:webHidden/>
          </w:rPr>
        </w:r>
        <w:r>
          <w:rPr>
            <w:noProof/>
            <w:webHidden/>
          </w:rPr>
          <w:fldChar w:fldCharType="separate"/>
        </w:r>
        <w:r w:rsidR="00946117">
          <w:rPr>
            <w:noProof/>
            <w:webHidden/>
          </w:rPr>
          <w:t>95</w:t>
        </w:r>
        <w:r>
          <w:rPr>
            <w:noProof/>
            <w:webHidden/>
          </w:rPr>
          <w:fldChar w:fldCharType="end"/>
        </w:r>
      </w:hyperlink>
    </w:p>
    <w:p w14:paraId="05F1EDCD" w14:textId="5F763829"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22" w:history="1">
        <w:r w:rsidRPr="00CE75B2">
          <w:rPr>
            <w:rStyle w:val="Hyperlink"/>
            <w:noProof/>
            <w:lang w:val="en-US"/>
          </w:rPr>
          <w:t>14.43</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Calculate and propagate Wigner function from complex spatial correlation data</w:t>
        </w:r>
        <w:r>
          <w:rPr>
            <w:noProof/>
            <w:webHidden/>
          </w:rPr>
          <w:tab/>
        </w:r>
        <w:r>
          <w:rPr>
            <w:noProof/>
            <w:webHidden/>
          </w:rPr>
          <w:fldChar w:fldCharType="begin"/>
        </w:r>
        <w:r>
          <w:rPr>
            <w:noProof/>
            <w:webHidden/>
          </w:rPr>
          <w:instrText xml:space="preserve"> PAGEREF _Toc158114122 \h </w:instrText>
        </w:r>
        <w:r>
          <w:rPr>
            <w:noProof/>
            <w:webHidden/>
          </w:rPr>
        </w:r>
        <w:r>
          <w:rPr>
            <w:noProof/>
            <w:webHidden/>
          </w:rPr>
          <w:fldChar w:fldCharType="separate"/>
        </w:r>
        <w:r w:rsidR="00946117">
          <w:rPr>
            <w:noProof/>
            <w:webHidden/>
          </w:rPr>
          <w:t>96</w:t>
        </w:r>
        <w:r>
          <w:rPr>
            <w:noProof/>
            <w:webHidden/>
          </w:rPr>
          <w:fldChar w:fldCharType="end"/>
        </w:r>
      </w:hyperlink>
    </w:p>
    <w:p w14:paraId="2D3C8CE4" w14:textId="48995D30"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23" w:history="1">
        <w:r w:rsidRPr="00CE75B2">
          <w:rPr>
            <w:rStyle w:val="Hyperlink"/>
            <w:noProof/>
            <w:lang w:val="en-US"/>
          </w:rPr>
          <w:t>14.44</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Sum Time Domain Data</w:t>
        </w:r>
        <w:r>
          <w:rPr>
            <w:noProof/>
            <w:webHidden/>
          </w:rPr>
          <w:tab/>
        </w:r>
        <w:r>
          <w:rPr>
            <w:noProof/>
            <w:webHidden/>
          </w:rPr>
          <w:fldChar w:fldCharType="begin"/>
        </w:r>
        <w:r>
          <w:rPr>
            <w:noProof/>
            <w:webHidden/>
          </w:rPr>
          <w:instrText xml:space="preserve"> PAGEREF _Toc158114123 \h </w:instrText>
        </w:r>
        <w:r>
          <w:rPr>
            <w:noProof/>
            <w:webHidden/>
          </w:rPr>
        </w:r>
        <w:r>
          <w:rPr>
            <w:noProof/>
            <w:webHidden/>
          </w:rPr>
          <w:fldChar w:fldCharType="separate"/>
        </w:r>
        <w:r w:rsidR="00946117">
          <w:rPr>
            <w:noProof/>
            <w:webHidden/>
          </w:rPr>
          <w:t>96</w:t>
        </w:r>
        <w:r>
          <w:rPr>
            <w:noProof/>
            <w:webHidden/>
          </w:rPr>
          <w:fldChar w:fldCharType="end"/>
        </w:r>
      </w:hyperlink>
    </w:p>
    <w:p w14:paraId="06F5E23F" w14:textId="0A815D89"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24" w:history="1">
        <w:r w:rsidRPr="00CE75B2">
          <w:rPr>
            <w:rStyle w:val="Hyperlink"/>
            <w:noProof/>
            <w:lang w:val="en-US"/>
          </w:rPr>
          <w:t>14.45</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Square root Sum of squares/RMS calculation for Frequency Domain Data</w:t>
        </w:r>
        <w:r>
          <w:rPr>
            <w:noProof/>
            <w:webHidden/>
          </w:rPr>
          <w:tab/>
        </w:r>
        <w:r>
          <w:rPr>
            <w:noProof/>
            <w:webHidden/>
          </w:rPr>
          <w:fldChar w:fldCharType="begin"/>
        </w:r>
        <w:r>
          <w:rPr>
            <w:noProof/>
            <w:webHidden/>
          </w:rPr>
          <w:instrText xml:space="preserve"> PAGEREF _Toc158114124 \h </w:instrText>
        </w:r>
        <w:r>
          <w:rPr>
            <w:noProof/>
            <w:webHidden/>
          </w:rPr>
        </w:r>
        <w:r>
          <w:rPr>
            <w:noProof/>
            <w:webHidden/>
          </w:rPr>
          <w:fldChar w:fldCharType="separate"/>
        </w:r>
        <w:r w:rsidR="00946117">
          <w:rPr>
            <w:noProof/>
            <w:webHidden/>
          </w:rPr>
          <w:t>96</w:t>
        </w:r>
        <w:r>
          <w:rPr>
            <w:noProof/>
            <w:webHidden/>
          </w:rPr>
          <w:fldChar w:fldCharType="end"/>
        </w:r>
      </w:hyperlink>
    </w:p>
    <w:p w14:paraId="21F52F14" w14:textId="07E984CA"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25" w:history="1">
        <w:r w:rsidRPr="00CE75B2">
          <w:rPr>
            <w:rStyle w:val="Hyperlink"/>
            <w:noProof/>
            <w:lang w:val="en-US"/>
          </w:rPr>
          <w:t>14.46</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Reciprocal Frequency Domain Data</w:t>
        </w:r>
        <w:r>
          <w:rPr>
            <w:noProof/>
            <w:webHidden/>
          </w:rPr>
          <w:tab/>
        </w:r>
        <w:r>
          <w:rPr>
            <w:noProof/>
            <w:webHidden/>
          </w:rPr>
          <w:fldChar w:fldCharType="begin"/>
        </w:r>
        <w:r>
          <w:rPr>
            <w:noProof/>
            <w:webHidden/>
          </w:rPr>
          <w:instrText xml:space="preserve"> PAGEREF _Toc158114125 \h </w:instrText>
        </w:r>
        <w:r>
          <w:rPr>
            <w:noProof/>
            <w:webHidden/>
          </w:rPr>
        </w:r>
        <w:r>
          <w:rPr>
            <w:noProof/>
            <w:webHidden/>
          </w:rPr>
          <w:fldChar w:fldCharType="separate"/>
        </w:r>
        <w:r w:rsidR="00946117">
          <w:rPr>
            <w:noProof/>
            <w:webHidden/>
          </w:rPr>
          <w:t>96</w:t>
        </w:r>
        <w:r>
          <w:rPr>
            <w:noProof/>
            <w:webHidden/>
          </w:rPr>
          <w:fldChar w:fldCharType="end"/>
        </w:r>
      </w:hyperlink>
    </w:p>
    <w:p w14:paraId="561BE1D7" w14:textId="72471286"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26" w:history="1">
        <w:r w:rsidRPr="00CE75B2">
          <w:rPr>
            <w:rStyle w:val="Hyperlink"/>
            <w:noProof/>
            <w:lang w:val="en-US"/>
          </w:rPr>
          <w:t>14.47</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Time-frequency analysis</w:t>
        </w:r>
        <w:r>
          <w:rPr>
            <w:noProof/>
            <w:webHidden/>
          </w:rPr>
          <w:tab/>
        </w:r>
        <w:r>
          <w:rPr>
            <w:noProof/>
            <w:webHidden/>
          </w:rPr>
          <w:fldChar w:fldCharType="begin"/>
        </w:r>
        <w:r>
          <w:rPr>
            <w:noProof/>
            <w:webHidden/>
          </w:rPr>
          <w:instrText xml:space="preserve"> PAGEREF _Toc158114126 \h </w:instrText>
        </w:r>
        <w:r>
          <w:rPr>
            <w:noProof/>
            <w:webHidden/>
          </w:rPr>
        </w:r>
        <w:r>
          <w:rPr>
            <w:noProof/>
            <w:webHidden/>
          </w:rPr>
          <w:fldChar w:fldCharType="separate"/>
        </w:r>
        <w:r w:rsidR="00946117">
          <w:rPr>
            <w:noProof/>
            <w:webHidden/>
          </w:rPr>
          <w:t>97</w:t>
        </w:r>
        <w:r>
          <w:rPr>
            <w:noProof/>
            <w:webHidden/>
          </w:rPr>
          <w:fldChar w:fldCharType="end"/>
        </w:r>
      </w:hyperlink>
    </w:p>
    <w:p w14:paraId="06B3CB34" w14:textId="7DB567B1"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27" w:history="1">
        <w:r w:rsidRPr="00CE75B2">
          <w:rPr>
            <w:rStyle w:val="Hyperlink"/>
            <w:noProof/>
            <w:lang w:val="en-US"/>
          </w:rPr>
          <w:t>14.48</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Statistical tools</w:t>
        </w:r>
        <w:r>
          <w:rPr>
            <w:noProof/>
            <w:webHidden/>
          </w:rPr>
          <w:tab/>
        </w:r>
        <w:r>
          <w:rPr>
            <w:noProof/>
            <w:webHidden/>
          </w:rPr>
          <w:fldChar w:fldCharType="begin"/>
        </w:r>
        <w:r>
          <w:rPr>
            <w:noProof/>
            <w:webHidden/>
          </w:rPr>
          <w:instrText xml:space="preserve"> PAGEREF _Toc158114127 \h </w:instrText>
        </w:r>
        <w:r>
          <w:rPr>
            <w:noProof/>
            <w:webHidden/>
          </w:rPr>
        </w:r>
        <w:r>
          <w:rPr>
            <w:noProof/>
            <w:webHidden/>
          </w:rPr>
          <w:fldChar w:fldCharType="separate"/>
        </w:r>
        <w:r w:rsidR="00946117">
          <w:rPr>
            <w:noProof/>
            <w:webHidden/>
          </w:rPr>
          <w:t>97</w:t>
        </w:r>
        <w:r>
          <w:rPr>
            <w:noProof/>
            <w:webHidden/>
          </w:rPr>
          <w:fldChar w:fldCharType="end"/>
        </w:r>
      </w:hyperlink>
    </w:p>
    <w:p w14:paraId="3A87320E" w14:textId="4FD013EC"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28" w:history="1">
        <w:r w:rsidRPr="00CE75B2">
          <w:rPr>
            <w:rStyle w:val="Hyperlink"/>
            <w:noProof/>
            <w:lang w:val="en-US"/>
          </w:rPr>
          <w:t>14.49</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Create Poynting Vector or real/ imag E or H vector plot</w:t>
        </w:r>
        <w:r>
          <w:rPr>
            <w:noProof/>
            <w:webHidden/>
          </w:rPr>
          <w:tab/>
        </w:r>
        <w:r>
          <w:rPr>
            <w:noProof/>
            <w:webHidden/>
          </w:rPr>
          <w:fldChar w:fldCharType="begin"/>
        </w:r>
        <w:r>
          <w:rPr>
            <w:noProof/>
            <w:webHidden/>
          </w:rPr>
          <w:instrText xml:space="preserve"> PAGEREF _Toc158114128 \h </w:instrText>
        </w:r>
        <w:r>
          <w:rPr>
            <w:noProof/>
            <w:webHidden/>
          </w:rPr>
        </w:r>
        <w:r>
          <w:rPr>
            <w:noProof/>
            <w:webHidden/>
          </w:rPr>
          <w:fldChar w:fldCharType="separate"/>
        </w:r>
        <w:r w:rsidR="00946117">
          <w:rPr>
            <w:noProof/>
            <w:webHidden/>
          </w:rPr>
          <w:t>97</w:t>
        </w:r>
        <w:r>
          <w:rPr>
            <w:noProof/>
            <w:webHidden/>
          </w:rPr>
          <w:fldChar w:fldCharType="end"/>
        </w:r>
      </w:hyperlink>
    </w:p>
    <w:p w14:paraId="6F980459" w14:textId="1AFFCA84"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29" w:history="1">
        <w:r w:rsidRPr="00CE75B2">
          <w:rPr>
            <w:rStyle w:val="Hyperlink"/>
            <w:noProof/>
            <w:lang w:val="en-US"/>
          </w:rPr>
          <w:t>14.50</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Multiply Time Domain Data</w:t>
        </w:r>
        <w:r>
          <w:rPr>
            <w:noProof/>
            <w:webHidden/>
          </w:rPr>
          <w:tab/>
        </w:r>
        <w:r>
          <w:rPr>
            <w:noProof/>
            <w:webHidden/>
          </w:rPr>
          <w:fldChar w:fldCharType="begin"/>
        </w:r>
        <w:r>
          <w:rPr>
            <w:noProof/>
            <w:webHidden/>
          </w:rPr>
          <w:instrText xml:space="preserve"> PAGEREF _Toc158114129 \h </w:instrText>
        </w:r>
        <w:r>
          <w:rPr>
            <w:noProof/>
            <w:webHidden/>
          </w:rPr>
        </w:r>
        <w:r>
          <w:rPr>
            <w:noProof/>
            <w:webHidden/>
          </w:rPr>
          <w:fldChar w:fldCharType="separate"/>
        </w:r>
        <w:r w:rsidR="00946117">
          <w:rPr>
            <w:noProof/>
            <w:webHidden/>
          </w:rPr>
          <w:t>97</w:t>
        </w:r>
        <w:r>
          <w:rPr>
            <w:noProof/>
            <w:webHidden/>
          </w:rPr>
          <w:fldChar w:fldCharType="end"/>
        </w:r>
      </w:hyperlink>
    </w:p>
    <w:p w14:paraId="35EBAC30" w14:textId="089F5C96"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30" w:history="1">
        <w:r w:rsidRPr="00CE75B2">
          <w:rPr>
            <w:rStyle w:val="Hyperlink"/>
            <w:noProof/>
            <w:lang w:val="en-US"/>
          </w:rPr>
          <w:t>14.51</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Create Time Domain Force Vector Animation in conducting volumes</w:t>
        </w:r>
        <w:r>
          <w:rPr>
            <w:noProof/>
            <w:webHidden/>
          </w:rPr>
          <w:tab/>
        </w:r>
        <w:r>
          <w:rPr>
            <w:noProof/>
            <w:webHidden/>
          </w:rPr>
          <w:fldChar w:fldCharType="begin"/>
        </w:r>
        <w:r>
          <w:rPr>
            <w:noProof/>
            <w:webHidden/>
          </w:rPr>
          <w:instrText xml:space="preserve"> PAGEREF _Toc158114130 \h </w:instrText>
        </w:r>
        <w:r>
          <w:rPr>
            <w:noProof/>
            <w:webHidden/>
          </w:rPr>
        </w:r>
        <w:r>
          <w:rPr>
            <w:noProof/>
            <w:webHidden/>
          </w:rPr>
          <w:fldChar w:fldCharType="separate"/>
        </w:r>
        <w:r w:rsidR="00946117">
          <w:rPr>
            <w:noProof/>
            <w:webHidden/>
          </w:rPr>
          <w:t>97</w:t>
        </w:r>
        <w:r>
          <w:rPr>
            <w:noProof/>
            <w:webHidden/>
          </w:rPr>
          <w:fldChar w:fldCharType="end"/>
        </w:r>
      </w:hyperlink>
    </w:p>
    <w:p w14:paraId="2D398FF8" w14:textId="3F4B156C"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31" w:history="1">
        <w:r w:rsidRPr="00CE75B2">
          <w:rPr>
            <w:rStyle w:val="Hyperlink"/>
            <w:noProof/>
            <w:lang w:val="en-US"/>
          </w:rPr>
          <w:t>14.52</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Create_surface_frequency_domain_plot</w:t>
        </w:r>
        <w:r>
          <w:rPr>
            <w:noProof/>
            <w:webHidden/>
          </w:rPr>
          <w:tab/>
        </w:r>
        <w:r>
          <w:rPr>
            <w:noProof/>
            <w:webHidden/>
          </w:rPr>
          <w:fldChar w:fldCharType="begin"/>
        </w:r>
        <w:r>
          <w:rPr>
            <w:noProof/>
            <w:webHidden/>
          </w:rPr>
          <w:instrText xml:space="preserve"> PAGEREF _Toc158114131 \h </w:instrText>
        </w:r>
        <w:r>
          <w:rPr>
            <w:noProof/>
            <w:webHidden/>
          </w:rPr>
        </w:r>
        <w:r>
          <w:rPr>
            <w:noProof/>
            <w:webHidden/>
          </w:rPr>
          <w:fldChar w:fldCharType="separate"/>
        </w:r>
        <w:r w:rsidR="00946117">
          <w:rPr>
            <w:noProof/>
            <w:webHidden/>
          </w:rPr>
          <w:t>98</w:t>
        </w:r>
        <w:r>
          <w:rPr>
            <w:noProof/>
            <w:webHidden/>
          </w:rPr>
          <w:fldChar w:fldCharType="end"/>
        </w:r>
      </w:hyperlink>
    </w:p>
    <w:p w14:paraId="1454F177" w14:textId="0E91B626"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32" w:history="1">
        <w:r w:rsidRPr="00CE75B2">
          <w:rPr>
            <w:rStyle w:val="Hyperlink"/>
            <w:noProof/>
            <w:lang w:val="en-US"/>
          </w:rPr>
          <w:t>14.53</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Calculate filter impulse response</w:t>
        </w:r>
        <w:r>
          <w:rPr>
            <w:noProof/>
            <w:webHidden/>
          </w:rPr>
          <w:tab/>
        </w:r>
        <w:r>
          <w:rPr>
            <w:noProof/>
            <w:webHidden/>
          </w:rPr>
          <w:fldChar w:fldCharType="begin"/>
        </w:r>
        <w:r>
          <w:rPr>
            <w:noProof/>
            <w:webHidden/>
          </w:rPr>
          <w:instrText xml:space="preserve"> PAGEREF _Toc158114132 \h </w:instrText>
        </w:r>
        <w:r>
          <w:rPr>
            <w:noProof/>
            <w:webHidden/>
          </w:rPr>
        </w:r>
        <w:r>
          <w:rPr>
            <w:noProof/>
            <w:webHidden/>
          </w:rPr>
          <w:fldChar w:fldCharType="separate"/>
        </w:r>
        <w:r w:rsidR="00946117">
          <w:rPr>
            <w:noProof/>
            <w:webHidden/>
          </w:rPr>
          <w:t>98</w:t>
        </w:r>
        <w:r>
          <w:rPr>
            <w:noProof/>
            <w:webHidden/>
          </w:rPr>
          <w:fldChar w:fldCharType="end"/>
        </w:r>
      </w:hyperlink>
    </w:p>
    <w:p w14:paraId="19C029F1" w14:textId="792E36F7"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33" w:history="1">
        <w:r w:rsidRPr="00CE75B2">
          <w:rPr>
            <w:rStyle w:val="Hyperlink"/>
            <w:noProof/>
            <w:lang w:val="en-US"/>
          </w:rPr>
          <w:t>14.54</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Create filter function (LPF, HPF)</w:t>
        </w:r>
        <w:r>
          <w:rPr>
            <w:noProof/>
            <w:webHidden/>
          </w:rPr>
          <w:tab/>
        </w:r>
        <w:r>
          <w:rPr>
            <w:noProof/>
            <w:webHidden/>
          </w:rPr>
          <w:fldChar w:fldCharType="begin"/>
        </w:r>
        <w:r>
          <w:rPr>
            <w:noProof/>
            <w:webHidden/>
          </w:rPr>
          <w:instrText xml:space="preserve"> PAGEREF _Toc158114133 \h </w:instrText>
        </w:r>
        <w:r>
          <w:rPr>
            <w:noProof/>
            <w:webHidden/>
          </w:rPr>
        </w:r>
        <w:r>
          <w:rPr>
            <w:noProof/>
            <w:webHidden/>
          </w:rPr>
          <w:fldChar w:fldCharType="separate"/>
        </w:r>
        <w:r w:rsidR="00946117">
          <w:rPr>
            <w:noProof/>
            <w:webHidden/>
          </w:rPr>
          <w:t>98</w:t>
        </w:r>
        <w:r>
          <w:rPr>
            <w:noProof/>
            <w:webHidden/>
          </w:rPr>
          <w:fldChar w:fldCharType="end"/>
        </w:r>
      </w:hyperlink>
    </w:p>
    <w:p w14:paraId="7C15AF81" w14:textId="72A70597"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34" w:history="1">
        <w:r w:rsidRPr="00CE75B2">
          <w:rPr>
            <w:rStyle w:val="Hyperlink"/>
            <w:noProof/>
            <w:lang w:val="en-US"/>
          </w:rPr>
          <w:t>14.55</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Interpolate function(s)</w:t>
        </w:r>
        <w:r>
          <w:rPr>
            <w:noProof/>
            <w:webHidden/>
          </w:rPr>
          <w:tab/>
        </w:r>
        <w:r>
          <w:rPr>
            <w:noProof/>
            <w:webHidden/>
          </w:rPr>
          <w:fldChar w:fldCharType="begin"/>
        </w:r>
        <w:r>
          <w:rPr>
            <w:noProof/>
            <w:webHidden/>
          </w:rPr>
          <w:instrText xml:space="preserve"> PAGEREF _Toc158114134 \h </w:instrText>
        </w:r>
        <w:r>
          <w:rPr>
            <w:noProof/>
            <w:webHidden/>
          </w:rPr>
        </w:r>
        <w:r>
          <w:rPr>
            <w:noProof/>
            <w:webHidden/>
          </w:rPr>
          <w:fldChar w:fldCharType="separate"/>
        </w:r>
        <w:r w:rsidR="00946117">
          <w:rPr>
            <w:noProof/>
            <w:webHidden/>
          </w:rPr>
          <w:t>98</w:t>
        </w:r>
        <w:r>
          <w:rPr>
            <w:noProof/>
            <w:webHidden/>
          </w:rPr>
          <w:fldChar w:fldCharType="end"/>
        </w:r>
      </w:hyperlink>
    </w:p>
    <w:p w14:paraId="66FAE777" w14:textId="4E504B7E"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35" w:history="1">
        <w:r w:rsidRPr="00CE75B2">
          <w:rPr>
            <w:rStyle w:val="Hyperlink"/>
            <w:noProof/>
            <w:lang w:val="en-US"/>
          </w:rPr>
          <w:t>14.56</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Subtract d.c. from Time Domain Data</w:t>
        </w:r>
        <w:r>
          <w:rPr>
            <w:noProof/>
            <w:webHidden/>
          </w:rPr>
          <w:tab/>
        </w:r>
        <w:r>
          <w:rPr>
            <w:noProof/>
            <w:webHidden/>
          </w:rPr>
          <w:fldChar w:fldCharType="begin"/>
        </w:r>
        <w:r>
          <w:rPr>
            <w:noProof/>
            <w:webHidden/>
          </w:rPr>
          <w:instrText xml:space="preserve"> PAGEREF _Toc158114135 \h </w:instrText>
        </w:r>
        <w:r>
          <w:rPr>
            <w:noProof/>
            <w:webHidden/>
          </w:rPr>
        </w:r>
        <w:r>
          <w:rPr>
            <w:noProof/>
            <w:webHidden/>
          </w:rPr>
          <w:fldChar w:fldCharType="separate"/>
        </w:r>
        <w:r w:rsidR="00946117">
          <w:rPr>
            <w:noProof/>
            <w:webHidden/>
          </w:rPr>
          <w:t>98</w:t>
        </w:r>
        <w:r>
          <w:rPr>
            <w:noProof/>
            <w:webHidden/>
          </w:rPr>
          <w:fldChar w:fldCharType="end"/>
        </w:r>
      </w:hyperlink>
    </w:p>
    <w:p w14:paraId="428EA6F5" w14:textId="63251E3C"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36" w:history="1">
        <w:r w:rsidRPr="00CE75B2">
          <w:rPr>
            <w:rStyle w:val="Hyperlink"/>
            <w:noProof/>
            <w:lang w:val="en-US"/>
          </w:rPr>
          <w:t>14.57</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Multiply Frequency domain Data</w:t>
        </w:r>
        <w:r>
          <w:rPr>
            <w:noProof/>
            <w:webHidden/>
          </w:rPr>
          <w:tab/>
        </w:r>
        <w:r>
          <w:rPr>
            <w:noProof/>
            <w:webHidden/>
          </w:rPr>
          <w:fldChar w:fldCharType="begin"/>
        </w:r>
        <w:r>
          <w:rPr>
            <w:noProof/>
            <w:webHidden/>
          </w:rPr>
          <w:instrText xml:space="preserve"> PAGEREF _Toc158114136 \h </w:instrText>
        </w:r>
        <w:r>
          <w:rPr>
            <w:noProof/>
            <w:webHidden/>
          </w:rPr>
        </w:r>
        <w:r>
          <w:rPr>
            <w:noProof/>
            <w:webHidden/>
          </w:rPr>
          <w:fldChar w:fldCharType="separate"/>
        </w:r>
        <w:r w:rsidR="00946117">
          <w:rPr>
            <w:noProof/>
            <w:webHidden/>
          </w:rPr>
          <w:t>99</w:t>
        </w:r>
        <w:r>
          <w:rPr>
            <w:noProof/>
            <w:webHidden/>
          </w:rPr>
          <w:fldChar w:fldCharType="end"/>
        </w:r>
      </w:hyperlink>
    </w:p>
    <w:p w14:paraId="75A7DFF7" w14:textId="527F59EB" w:rsidR="00E04A99" w:rsidRDefault="00E04A99">
      <w:pPr>
        <w:pStyle w:val="TOC2"/>
        <w:tabs>
          <w:tab w:val="left" w:pos="1200"/>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58114137" w:history="1">
        <w:r w:rsidRPr="00CE75B2">
          <w:rPr>
            <w:rStyle w:val="Hyperlink"/>
            <w:noProof/>
            <w:lang w:val="en-US"/>
          </w:rPr>
          <w:t>14.58</w:t>
        </w:r>
        <w:r>
          <w:rPr>
            <w:rFonts w:asciiTheme="minorHAnsi" w:eastAsiaTheme="minorEastAsia" w:hAnsiTheme="minorHAnsi" w:cstheme="minorBidi"/>
            <w:noProof/>
            <w:kern w:val="2"/>
            <w:sz w:val="24"/>
            <w:szCs w:val="24"/>
            <w:lang w:eastAsia="en-GB"/>
            <w14:ligatures w14:val="standardContextual"/>
          </w:rPr>
          <w:tab/>
        </w:r>
        <w:r w:rsidRPr="00CE75B2">
          <w:rPr>
            <w:rStyle w:val="Hyperlink"/>
            <w:noProof/>
            <w:lang w:val="en-US"/>
          </w:rPr>
          <w:t>Post processing for time domain conducted emissions data</w:t>
        </w:r>
        <w:r>
          <w:rPr>
            <w:noProof/>
            <w:webHidden/>
          </w:rPr>
          <w:tab/>
        </w:r>
        <w:r>
          <w:rPr>
            <w:noProof/>
            <w:webHidden/>
          </w:rPr>
          <w:fldChar w:fldCharType="begin"/>
        </w:r>
        <w:r>
          <w:rPr>
            <w:noProof/>
            <w:webHidden/>
          </w:rPr>
          <w:instrText xml:space="preserve"> PAGEREF _Toc158114137 \h </w:instrText>
        </w:r>
        <w:r>
          <w:rPr>
            <w:noProof/>
            <w:webHidden/>
          </w:rPr>
        </w:r>
        <w:r>
          <w:rPr>
            <w:noProof/>
            <w:webHidden/>
          </w:rPr>
          <w:fldChar w:fldCharType="separate"/>
        </w:r>
        <w:r w:rsidR="00946117">
          <w:rPr>
            <w:noProof/>
            <w:webHidden/>
          </w:rPr>
          <w:t>99</w:t>
        </w:r>
        <w:r>
          <w:rPr>
            <w:noProof/>
            <w:webHidden/>
          </w:rPr>
          <w:fldChar w:fldCharType="end"/>
        </w:r>
      </w:hyperlink>
    </w:p>
    <w:p w14:paraId="2587A269" w14:textId="4447F433" w:rsidR="00F5383D" w:rsidRDefault="00B337AA" w:rsidP="00891882">
      <w:r>
        <w:fldChar w:fldCharType="end"/>
      </w:r>
    </w:p>
    <w:p w14:paraId="5F6E5F6C" w14:textId="77777777" w:rsidR="00F5383D" w:rsidRDefault="00F5383D">
      <w:r>
        <w:br w:type="page"/>
      </w:r>
    </w:p>
    <w:p w14:paraId="284FA4CD" w14:textId="77777777" w:rsidR="00F5383D" w:rsidRPr="00891882" w:rsidRDefault="00F5383D" w:rsidP="00891882"/>
    <w:p w14:paraId="12721BE6" w14:textId="77777777" w:rsidR="00F5383D" w:rsidRDefault="00F5383D" w:rsidP="004E7492">
      <w:pPr>
        <w:pStyle w:val="Heading1"/>
      </w:pPr>
      <w:bookmarkStart w:id="1" w:name="_Toc158113997"/>
      <w:r>
        <w:t>Introduction</w:t>
      </w:r>
      <w:bookmarkEnd w:id="1"/>
    </w:p>
    <w:p w14:paraId="3EA50EB6" w14:textId="77777777" w:rsidR="00F5383D" w:rsidRDefault="00F5383D" w:rsidP="00216AA6">
      <w:pPr>
        <w:pStyle w:val="NoSpacing"/>
      </w:pPr>
    </w:p>
    <w:p w14:paraId="5D3232E2" w14:textId="77777777" w:rsidR="005C143C" w:rsidRDefault="00F5383D" w:rsidP="00216AA6">
      <w:pPr>
        <w:pStyle w:val="NoSpacing"/>
      </w:pPr>
      <w:r>
        <w:t xml:space="preserve">The </w:t>
      </w:r>
      <w:r>
        <w:rPr>
          <w:b/>
        </w:rPr>
        <w:t>GGI_TLM</w:t>
      </w:r>
      <w:r>
        <w:t xml:space="preserve"> time domain Electromagnetic field solver described in this document allows the creation and solution of 3D electromagnetic problems on a structured cubic mesh. </w:t>
      </w:r>
      <w:r>
        <w:rPr>
          <w:b/>
        </w:rPr>
        <w:t>GGI_TLM</w:t>
      </w:r>
      <w:r w:rsidR="00056D31">
        <w:t xml:space="preserve"> has been created </w:t>
      </w:r>
      <w:r w:rsidR="005C143C">
        <w:t xml:space="preserve">as a consolidation of </w:t>
      </w:r>
      <w:r w:rsidR="00056D31">
        <w:t xml:space="preserve">software developed </w:t>
      </w:r>
      <w:r>
        <w:t xml:space="preserve">at the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Nottingham</w:t>
          </w:r>
        </w:smartTag>
      </w:smartTag>
      <w:r>
        <w:t xml:space="preserve"> under the HIRF-SE project </w:t>
      </w:r>
      <w:r w:rsidRPr="00216AA6">
        <w:t>funded by the European Community's Seventh Framewor</w:t>
      </w:r>
      <w:r w:rsidR="00056D31">
        <w:t>k Programme FP7/2007-2013,</w:t>
      </w:r>
      <w:r w:rsidRPr="00216AA6">
        <w:t xml:space="preserve"> grant agre</w:t>
      </w:r>
      <w:r w:rsidR="00056D31">
        <w:t>ement no 205294 and also the EPSRC</w:t>
      </w:r>
      <w:r w:rsidR="005C143C">
        <w:t xml:space="preserve"> funded</w:t>
      </w:r>
      <w:r w:rsidR="00056D31">
        <w:t xml:space="preserve"> Flaviir project</w:t>
      </w:r>
      <w:r w:rsidR="008F64B8">
        <w:t xml:space="preserve"> (www.flaviir.com).</w:t>
      </w:r>
    </w:p>
    <w:p w14:paraId="69D6EEFA" w14:textId="77777777" w:rsidR="005C143C" w:rsidRPr="00216AA6" w:rsidRDefault="005C143C" w:rsidP="00216AA6">
      <w:pPr>
        <w:pStyle w:val="NoSpacing"/>
      </w:pPr>
    </w:p>
    <w:p w14:paraId="759AD5B8" w14:textId="77777777" w:rsidR="00A73A37" w:rsidRDefault="005C143C" w:rsidP="00216AA6">
      <w:pPr>
        <w:pStyle w:val="NoSpacing"/>
      </w:pPr>
      <w:r>
        <w:t>The projects feeding into this software have been concerned with the development of techniques for modelling electromagnetic interactions with materials and cables, the code capabilities</w:t>
      </w:r>
      <w:r w:rsidR="00A73A37">
        <w:t xml:space="preserve"> reflect this work.</w:t>
      </w:r>
    </w:p>
    <w:p w14:paraId="5005D912" w14:textId="77777777" w:rsidR="00F84818" w:rsidRDefault="00F84818" w:rsidP="00216AA6">
      <w:pPr>
        <w:pStyle w:val="NoSpacing"/>
      </w:pPr>
    </w:p>
    <w:p w14:paraId="0B6570AB" w14:textId="77777777" w:rsidR="00F84818" w:rsidRDefault="00F84818" w:rsidP="00F84818">
      <w:pPr>
        <w:pStyle w:val="NoSpacing"/>
      </w:pPr>
      <w:r>
        <w:t xml:space="preserve">The software has been applied to a range of simulation tasks over recent years and these applications are reflected in the large number of test cases provided with the software. We cannot give any guarantees regarding the validity or accuracy of the results of this code. We strongly suggest that any new problem analysed using GGI_TLM is validated appropriately and confidence in the results obtained through comparison with independent data. </w:t>
      </w:r>
    </w:p>
    <w:p w14:paraId="4D9FFD87" w14:textId="77777777" w:rsidR="00F84818" w:rsidRDefault="00F84818" w:rsidP="00216AA6">
      <w:pPr>
        <w:pStyle w:val="NoSpacing"/>
      </w:pPr>
    </w:p>
    <w:p w14:paraId="0DCE00BC" w14:textId="77777777" w:rsidR="00F5383D" w:rsidRDefault="00D2246A" w:rsidP="00216AA6">
      <w:pPr>
        <w:pStyle w:val="NoSpacing"/>
      </w:pPr>
      <w:r>
        <w:t>It is hoped that GGI_TLM</w:t>
      </w:r>
      <w:r w:rsidR="00C1589F">
        <w:t>,</w:t>
      </w:r>
      <w:r w:rsidR="00304C5D">
        <w:t xml:space="preserve"> </w:t>
      </w:r>
      <w:r w:rsidR="00C1589F">
        <w:t>the supporting codes and documentat</w:t>
      </w:r>
      <w:r w:rsidR="00304C5D">
        <w:t>i</w:t>
      </w:r>
      <w:r w:rsidR="00C1589F">
        <w:t>on</w:t>
      </w:r>
      <w:r>
        <w:t xml:space="preserve"> will be co</w:t>
      </w:r>
      <w:r w:rsidR="00C1589F">
        <w:t>nsolidated, improved and</w:t>
      </w:r>
      <w:r>
        <w:t xml:space="preserve"> developed </w:t>
      </w:r>
      <w:r w:rsidR="00C1589F">
        <w:t xml:space="preserve">in the future. </w:t>
      </w:r>
      <w:r w:rsidR="00304C5D">
        <w:t>We strongly encourage users to send us f</w:t>
      </w:r>
      <w:r w:rsidR="00C1589F">
        <w:t xml:space="preserve">eedback regarding the code, new test cases etc so as to </w:t>
      </w:r>
      <w:r w:rsidR="00304C5D">
        <w:t>help in this development.</w:t>
      </w:r>
    </w:p>
    <w:p w14:paraId="32FED3DC" w14:textId="77777777" w:rsidR="00E255C7" w:rsidRDefault="00E255C7" w:rsidP="00216AA6">
      <w:pPr>
        <w:pStyle w:val="NoSpacing"/>
      </w:pPr>
    </w:p>
    <w:p w14:paraId="75127529" w14:textId="77777777" w:rsidR="00E255C7" w:rsidRDefault="00E255C7" w:rsidP="00E255C7">
      <w:pPr>
        <w:pStyle w:val="Heading2"/>
      </w:pPr>
      <w:bookmarkStart w:id="2" w:name="_Toc158113998"/>
      <w:r>
        <w:t>Licensing</w:t>
      </w:r>
      <w:bookmarkEnd w:id="2"/>
    </w:p>
    <w:p w14:paraId="6025A8B8" w14:textId="77777777" w:rsidR="00676DCB" w:rsidRDefault="00E255C7" w:rsidP="00E255C7">
      <w:r>
        <w:t xml:space="preserve">There are 2 license types used in GGI_TLM. </w:t>
      </w:r>
    </w:p>
    <w:p w14:paraId="1FC67A61" w14:textId="77777777" w:rsidR="00E255C7" w:rsidRDefault="00E255C7" w:rsidP="00E255C7">
      <w:pPr>
        <w:rPr>
          <w:b/>
        </w:rPr>
      </w:pPr>
      <w:r>
        <w:t xml:space="preserve">GPL- GNU General Public License v.3 (see file </w:t>
      </w:r>
      <w:r w:rsidR="00676DCB">
        <w:rPr>
          <w:b/>
        </w:rPr>
        <w:t>COPYING</w:t>
      </w:r>
      <w:r>
        <w:t xml:space="preserve">) in directory </w:t>
      </w:r>
      <w:r w:rsidRPr="00E255C7">
        <w:rPr>
          <w:b/>
        </w:rPr>
        <w:t>GGI_TLM/</w:t>
      </w:r>
    </w:p>
    <w:p w14:paraId="1C51A56B" w14:textId="77777777" w:rsidR="00676DCB" w:rsidRDefault="00676DCB" w:rsidP="00676DCB">
      <w:pPr>
        <w:rPr>
          <w:b/>
        </w:rPr>
      </w:pPr>
      <w:r>
        <w:t xml:space="preserve">LGPL- GNU Lesser General Public License v.3 (see file </w:t>
      </w:r>
      <w:r>
        <w:rPr>
          <w:b/>
        </w:rPr>
        <w:t>COPYING.LESSER</w:t>
      </w:r>
      <w:r>
        <w:t xml:space="preserve">) in directory </w:t>
      </w:r>
      <w:r w:rsidRPr="00E255C7">
        <w:rPr>
          <w:b/>
        </w:rPr>
        <w:t>GGI_TLM/</w:t>
      </w:r>
    </w:p>
    <w:p w14:paraId="0343CCF8" w14:textId="77777777" w:rsidR="00676DCB" w:rsidRPr="003823BB" w:rsidRDefault="00676DCB" w:rsidP="00E255C7">
      <w:r>
        <w:t xml:space="preserve">GPL applies to all source code with the exception of the </w:t>
      </w:r>
      <w:r>
        <w:rPr>
          <w:b/>
        </w:rPr>
        <w:t>EISPACK</w:t>
      </w:r>
      <w:r>
        <w:t xml:space="preserve"> directory: </w:t>
      </w:r>
      <w:r>
        <w:rPr>
          <w:b/>
        </w:rPr>
        <w:t>GGI_TLM/GGI_TLM/SRC/EISPACK</w:t>
      </w:r>
      <w:r w:rsidR="003823BB">
        <w:rPr>
          <w:b/>
        </w:rPr>
        <w:t>.</w:t>
      </w:r>
      <w:r w:rsidR="003823BB" w:rsidRPr="003823BB">
        <w:t xml:space="preserve"> </w:t>
      </w:r>
      <w:r w:rsidR="003823BB">
        <w:t>It is free software: you can redistribute it and/or modify it under the terms of the GNU General Public License as published by the Free Software Foundation, either version 3 of the License, or(at your option) any later version.</w:t>
      </w:r>
    </w:p>
    <w:p w14:paraId="5B1B0A6D" w14:textId="77777777" w:rsidR="00676DCB" w:rsidRDefault="00676DCB" w:rsidP="00E255C7">
      <w:pPr>
        <w:rPr>
          <w:b/>
        </w:rPr>
      </w:pPr>
      <w:r>
        <w:t xml:space="preserve">LGPL applies to the </w:t>
      </w:r>
      <w:r>
        <w:rPr>
          <w:b/>
        </w:rPr>
        <w:t>EISPACK</w:t>
      </w:r>
      <w:r>
        <w:t xml:space="preserve"> directory: </w:t>
      </w:r>
      <w:r>
        <w:rPr>
          <w:b/>
        </w:rPr>
        <w:t>GGI_TLM/GGI_TLM/SRC/EISPACK</w:t>
      </w:r>
    </w:p>
    <w:p w14:paraId="376BEA9E" w14:textId="77777777" w:rsidR="003823BB" w:rsidRPr="003823BB" w:rsidRDefault="00AB189C" w:rsidP="003823BB">
      <w:pPr>
        <w:pStyle w:val="Heading2"/>
      </w:pPr>
      <w:bookmarkStart w:id="3" w:name="_Toc158113999"/>
      <w:r>
        <w:t>Disclaimer</w:t>
      </w:r>
      <w:bookmarkEnd w:id="3"/>
    </w:p>
    <w:p w14:paraId="421472E9" w14:textId="77777777" w:rsidR="00AB189C" w:rsidRDefault="00AB189C" w:rsidP="00AB189C">
      <w:r>
        <w:t>GGI_TLM is distributed in the hope that it will be useful, but WITHOUT ANY WARRANTY; without even the implied warranty of MERCHANTABILITY or FITNESS FOR A PARTICULAR PURPOSE.  See the GNU General Public License for more details.</w:t>
      </w:r>
    </w:p>
    <w:p w14:paraId="2589215F" w14:textId="77777777" w:rsidR="00AB189C" w:rsidRPr="00AB189C" w:rsidRDefault="00AB189C" w:rsidP="00AB189C">
      <w:r>
        <w:t xml:space="preserve">You should have received a copy of the GNU General Public License along with this program.  If not, see &lt;http://www.gnu.org/licenses/&gt;.   </w:t>
      </w:r>
    </w:p>
    <w:p w14:paraId="18D2135A" w14:textId="77777777" w:rsidR="00F5383D" w:rsidRPr="00A665CE" w:rsidRDefault="00F5383D" w:rsidP="00A665CE">
      <w:pPr>
        <w:pStyle w:val="Heading2"/>
      </w:pPr>
      <w:bookmarkStart w:id="4" w:name="_Toc158114000"/>
      <w:r>
        <w:t>Applications</w:t>
      </w:r>
      <w:bookmarkEnd w:id="4"/>
    </w:p>
    <w:p w14:paraId="4E3D355E" w14:textId="77777777" w:rsidR="00F5383D" w:rsidRDefault="00F5383D" w:rsidP="00A665CE">
      <w:pPr>
        <w:pStyle w:val="NoSpacing"/>
      </w:pPr>
    </w:p>
    <w:p w14:paraId="1D35308A" w14:textId="77777777" w:rsidR="00F5383D" w:rsidRDefault="00F5383D" w:rsidP="00A665CE">
      <w:pPr>
        <w:pStyle w:val="NoSpacing"/>
      </w:pPr>
      <w:r>
        <w:lastRenderedPageBreak/>
        <w:t>Shielding calculations</w:t>
      </w:r>
    </w:p>
    <w:p w14:paraId="1C93EC5C" w14:textId="77777777" w:rsidR="00F5383D" w:rsidRDefault="00F5383D" w:rsidP="00A665CE">
      <w:pPr>
        <w:pStyle w:val="NoSpacing"/>
      </w:pPr>
      <w:r>
        <w:t>Coupling from external fields onto cable systems</w:t>
      </w:r>
    </w:p>
    <w:p w14:paraId="71DF512C" w14:textId="77777777" w:rsidR="00F5383D" w:rsidRDefault="00F5383D" w:rsidP="00A665CE">
      <w:pPr>
        <w:pStyle w:val="NoSpacing"/>
      </w:pPr>
      <w:r>
        <w:t>Radiation from equipment</w:t>
      </w:r>
    </w:p>
    <w:p w14:paraId="1F39F754" w14:textId="77777777" w:rsidR="00F5383D" w:rsidRDefault="00F5383D" w:rsidP="00216AA6">
      <w:pPr>
        <w:pStyle w:val="NoSpacing"/>
      </w:pPr>
      <w:r>
        <w:t>Antenna analysis: impedance and far field pattern</w:t>
      </w:r>
    </w:p>
    <w:p w14:paraId="0DD20C30" w14:textId="77777777" w:rsidR="00F5383D" w:rsidRDefault="00F5383D" w:rsidP="00216AA6">
      <w:pPr>
        <w:pStyle w:val="NoSpacing"/>
      </w:pPr>
      <w:r>
        <w:t>Waveguide and cavity analysis</w:t>
      </w:r>
    </w:p>
    <w:p w14:paraId="4E2A4988" w14:textId="77777777" w:rsidR="00F5383D" w:rsidRDefault="00F5383D" w:rsidP="00216AA6">
      <w:pPr>
        <w:pStyle w:val="NoSpacing"/>
      </w:pPr>
      <w:r>
        <w:t>S parameter calculation</w:t>
      </w:r>
    </w:p>
    <w:p w14:paraId="4753B3CF" w14:textId="77777777" w:rsidR="00F5383D" w:rsidRDefault="00F5383D" w:rsidP="00216AA6">
      <w:pPr>
        <w:pStyle w:val="NoSpacing"/>
      </w:pPr>
      <w:r>
        <w:t>Radar Cross section</w:t>
      </w:r>
    </w:p>
    <w:p w14:paraId="7125D806" w14:textId="77777777" w:rsidR="00056D31" w:rsidRDefault="00F5383D" w:rsidP="00216AA6">
      <w:pPr>
        <w:pStyle w:val="NoSpacing"/>
      </w:pPr>
      <w:r>
        <w:t>Specific Absorption Rate</w:t>
      </w:r>
    </w:p>
    <w:p w14:paraId="53DD577D" w14:textId="77777777" w:rsidR="00056D31" w:rsidRDefault="00056D31" w:rsidP="00216AA6">
      <w:pPr>
        <w:pStyle w:val="NoSpacing"/>
      </w:pPr>
      <w:r>
        <w:t>Modelling objects in a resonant environment</w:t>
      </w:r>
    </w:p>
    <w:p w14:paraId="6D72333E" w14:textId="77777777" w:rsidR="00056D31" w:rsidRDefault="00056D31" w:rsidP="00216AA6">
      <w:pPr>
        <w:pStyle w:val="NoSpacing"/>
      </w:pPr>
    </w:p>
    <w:p w14:paraId="5124D3C0" w14:textId="77777777" w:rsidR="00056D31" w:rsidRDefault="00056D31" w:rsidP="00056D31">
      <w:pPr>
        <w:pStyle w:val="Heading2"/>
      </w:pPr>
      <w:bookmarkStart w:id="5" w:name="_Toc158114001"/>
      <w:r>
        <w:t>Capabilities</w:t>
      </w:r>
      <w:bookmarkEnd w:id="5"/>
    </w:p>
    <w:p w14:paraId="0CDC3AE7" w14:textId="77777777" w:rsidR="00056D31" w:rsidRDefault="00056D31" w:rsidP="00056D31"/>
    <w:p w14:paraId="77CC74B3" w14:textId="77777777" w:rsidR="00056D31" w:rsidRDefault="00056D31" w:rsidP="00056D31">
      <w:r>
        <w:t xml:space="preserve">The geometry may contain conducting and dielectric volumes, PEC surfaces and thin layers as </w:t>
      </w:r>
      <w:r w:rsidR="008F64B8">
        <w:t xml:space="preserve">well as </w:t>
      </w:r>
      <w:r>
        <w:t xml:space="preserve">wire bundles with junctions and terminations. </w:t>
      </w:r>
      <w:r w:rsidR="008F64B8">
        <w:t>M</w:t>
      </w:r>
      <w:r>
        <w:t xml:space="preserve">aterials </w:t>
      </w:r>
      <w:r w:rsidR="008F64B8">
        <w:t xml:space="preserve">and cables </w:t>
      </w:r>
      <w:r>
        <w:t xml:space="preserve">may have frequency dependent properties. </w:t>
      </w:r>
    </w:p>
    <w:p w14:paraId="79A5ED7C" w14:textId="77777777" w:rsidR="00056D31" w:rsidRDefault="00056D31" w:rsidP="00056D31">
      <w:pPr>
        <w:pStyle w:val="NoSpacing"/>
      </w:pPr>
      <w:r>
        <w:t xml:space="preserve">The TLM solution uses the symmetrical condensed node. </w:t>
      </w:r>
    </w:p>
    <w:p w14:paraId="6D94B4FE" w14:textId="77777777" w:rsidR="00056D31" w:rsidRDefault="00056D31" w:rsidP="00056D31">
      <w:r>
        <w:t>Problems may be sourced using either hard or soft sources, plane waves may be launched from a Huygens surface or sources may be placed on wires.</w:t>
      </w:r>
    </w:p>
    <w:p w14:paraId="7CF0535B" w14:textId="77777777" w:rsidR="00F84818" w:rsidRDefault="00F84818" w:rsidP="00056D31">
      <w:r>
        <w:t xml:space="preserve">GGI_TLM may incorporate Spice lumped circuit models by linking the software with Ngspice. This is described in a separate document, </w:t>
      </w:r>
      <w:r>
        <w:rPr>
          <w:b/>
        </w:rPr>
        <w:t>GGI_TLM_Ngspice_documentation</w:t>
      </w:r>
      <w:r>
        <w:t xml:space="preserve">.  </w:t>
      </w:r>
    </w:p>
    <w:p w14:paraId="2ABAB73B" w14:textId="77777777" w:rsidR="00F84818" w:rsidRDefault="00F84818" w:rsidP="00056D31">
      <w:r>
        <w:t>A perfectly matched layer (PML) boundary condition has been implemented.</w:t>
      </w:r>
    </w:p>
    <w:p w14:paraId="58141EEF" w14:textId="77777777" w:rsidR="00056D31" w:rsidRDefault="008F64B8" w:rsidP="00056D31">
      <w:r>
        <w:t>Time domain fields at points,</w:t>
      </w:r>
      <w:r w:rsidR="00056D31">
        <w:t xml:space="preserve"> over surfaces </w:t>
      </w:r>
      <w:r>
        <w:t>or volumes as well as cable currents may be output</w:t>
      </w:r>
    </w:p>
    <w:p w14:paraId="16F3A220" w14:textId="77777777" w:rsidR="00056D31" w:rsidRDefault="00056D31" w:rsidP="00056D31">
      <w:r>
        <w:t>Far field and radar cross</w:t>
      </w:r>
      <w:r w:rsidR="008F64B8">
        <w:t xml:space="preserve"> section may also be calculated in the frequency domain.</w:t>
      </w:r>
    </w:p>
    <w:p w14:paraId="1B9F5D4D" w14:textId="77777777" w:rsidR="008F64B8" w:rsidRDefault="008F64B8" w:rsidP="00056D31">
      <w:r>
        <w:t>Some post processing procedures are available for common tasks such as calculating Fourier Transforms, combining data to give S parameters</w:t>
      </w:r>
      <w:r w:rsidR="00EF421C">
        <w:t xml:space="preserve">, antenna impedance etc. </w:t>
      </w:r>
    </w:p>
    <w:p w14:paraId="4BCB04E0" w14:textId="77777777" w:rsidR="00EF421C" w:rsidRDefault="00EF421C" w:rsidP="00056D31">
      <w:r>
        <w:t>Theoretical manuals are provide</w:t>
      </w:r>
      <w:r w:rsidR="00D22C97">
        <w:t xml:space="preserve">d so that the underlying theory and the implementation of that theory </w:t>
      </w:r>
      <w:r>
        <w:t xml:space="preserve">may be understood. </w:t>
      </w:r>
    </w:p>
    <w:p w14:paraId="4686DE2A" w14:textId="77777777" w:rsidR="00056D31" w:rsidRDefault="00B73AAA" w:rsidP="005C143C">
      <w:pPr>
        <w:pStyle w:val="Heading2"/>
      </w:pPr>
      <w:bookmarkStart w:id="6" w:name="_Toc158114002"/>
      <w:r>
        <w:t>Parallel implementation</w:t>
      </w:r>
      <w:bookmarkEnd w:id="6"/>
    </w:p>
    <w:p w14:paraId="3F05D477" w14:textId="77777777" w:rsidR="003043AA" w:rsidRDefault="00B73AAA" w:rsidP="00E0574B">
      <w:r>
        <w:t xml:space="preserve">The GGI_TLM TLM code may be compiled to run in parallel. The parallel implementation uses mpi. </w:t>
      </w:r>
      <w:r w:rsidR="00D22C97">
        <w:t>In order to run a job using n</w:t>
      </w:r>
      <w:r w:rsidR="00D22C97">
        <w:rPr>
          <w:vertAlign w:val="subscript"/>
        </w:rPr>
        <w:t>p</w:t>
      </w:r>
      <w:r w:rsidR="00D22C97">
        <w:t xml:space="preserve"> processes, t</w:t>
      </w:r>
      <w:r>
        <w:t xml:space="preserve">he mesh </w:t>
      </w:r>
      <w:r w:rsidR="00D22C97">
        <w:t xml:space="preserve">is decomposed </w:t>
      </w:r>
      <w:r>
        <w:t xml:space="preserve">into </w:t>
      </w:r>
      <w:r w:rsidR="00D22C97">
        <w:t>n</w:t>
      </w:r>
      <w:r w:rsidR="00D22C97">
        <w:rPr>
          <w:vertAlign w:val="subscript"/>
        </w:rPr>
        <w:t>p</w:t>
      </w:r>
      <w:r>
        <w:t xml:space="preserve"> equal pa</w:t>
      </w:r>
      <w:r w:rsidR="00D22C97">
        <w:t>rtitions in the z direction</w:t>
      </w:r>
      <w:r>
        <w:t xml:space="preserve">. </w:t>
      </w:r>
      <w:r w:rsidR="00D22C97">
        <w:t>Each process performs the update on its own mesh partition and the partitions are linked appropriately in the TLM connection process at the partition boundaries. T</w:t>
      </w:r>
      <w:r>
        <w:t>he parallel implementation is not optimum by any means</w:t>
      </w:r>
      <w:r w:rsidR="00D22C97">
        <w:t xml:space="preserve"> but is effective in many</w:t>
      </w:r>
      <w:r>
        <w:t xml:space="preserve"> cases. Cable and material models are included in the parallel implementation, each processor own</w:t>
      </w:r>
      <w:r w:rsidR="003043AA">
        <w:t>s</w:t>
      </w:r>
      <w:r>
        <w:t xml:space="preserve"> the cable and material cells which happen to be in its </w:t>
      </w:r>
      <w:r w:rsidR="003043AA">
        <w:t>mesh partition. At the moment, n</w:t>
      </w:r>
      <w:r>
        <w:t>o at</w:t>
      </w:r>
      <w:r w:rsidR="003043AA">
        <w:t>tempt is made to load balance in order to</w:t>
      </w:r>
      <w:r>
        <w:t xml:space="preserve"> take into account the extra work involved in the cable and material updates. </w:t>
      </w:r>
    </w:p>
    <w:p w14:paraId="5DB49F96" w14:textId="77777777" w:rsidR="00B73AAA" w:rsidRDefault="00B73AAA" w:rsidP="00E0574B">
      <w:r>
        <w:t>If the geometry is long and thin then it will always be advantageous to define the longest dimension to be in the z direction in the mesh</w:t>
      </w:r>
      <w:r w:rsidR="00E0574B">
        <w:t>.</w:t>
      </w:r>
    </w:p>
    <w:p w14:paraId="755B2CD5" w14:textId="77777777" w:rsidR="00744B23" w:rsidRDefault="00F84818" w:rsidP="00E0574B">
      <w:r>
        <w:lastRenderedPageBreak/>
        <w:t xml:space="preserve">The parallel implementation does not yet extend to the software when linked to Ngspice. </w:t>
      </w:r>
    </w:p>
    <w:p w14:paraId="45D3E46F" w14:textId="77777777" w:rsidR="00E0574B" w:rsidRDefault="00E0574B" w:rsidP="00E0574B">
      <w:pPr>
        <w:pStyle w:val="Heading2"/>
      </w:pPr>
      <w:bookmarkStart w:id="7" w:name="_Toc158114003"/>
      <w:r>
        <w:t>Test cases</w:t>
      </w:r>
      <w:bookmarkEnd w:id="7"/>
    </w:p>
    <w:p w14:paraId="6CEF564E" w14:textId="77777777" w:rsidR="003043AA" w:rsidRDefault="00B73AAA" w:rsidP="00B73AAA">
      <w:r>
        <w:t xml:space="preserve">A variety of test cases have been generated which illustrate the capabilities of the code and demonstrate a </w:t>
      </w:r>
      <w:r w:rsidR="003043AA">
        <w:t>wide range of applications. T</w:t>
      </w:r>
      <w:r>
        <w:t xml:space="preserve">he test set </w:t>
      </w:r>
      <w:r w:rsidR="003043AA">
        <w:t xml:space="preserve">may be run </w:t>
      </w:r>
      <w:r>
        <w:t xml:space="preserve">automatically </w:t>
      </w:r>
      <w:r w:rsidR="003043AA">
        <w:t>in order to test code installation and developments. This enables the user to check the results quickly, the test cases therefore provide a</w:t>
      </w:r>
      <w:r>
        <w:t xml:space="preserve"> basis for validation and testing of the code. </w:t>
      </w:r>
    </w:p>
    <w:p w14:paraId="34CEE253" w14:textId="77777777" w:rsidR="00B73AAA" w:rsidRDefault="00B73AAA" w:rsidP="00B73AAA">
      <w:r>
        <w:t xml:space="preserve">The test cases </w:t>
      </w:r>
      <w:r w:rsidR="003043AA">
        <w:t xml:space="preserve">and the supporting scripts </w:t>
      </w:r>
      <w:r>
        <w:t>may be used as templates for developing user’s own models.</w:t>
      </w:r>
    </w:p>
    <w:p w14:paraId="7FCD6AE2" w14:textId="77777777" w:rsidR="00B73AAA" w:rsidRPr="005C143C" w:rsidRDefault="00F84818" w:rsidP="005C143C">
      <w:r>
        <w:t>Many of the</w:t>
      </w:r>
      <w:r w:rsidR="00B73AAA">
        <w:t xml:space="preserve"> test cases are described in </w:t>
      </w:r>
      <w:r>
        <w:t>the</w:t>
      </w:r>
      <w:r w:rsidR="00B73AAA">
        <w:t xml:space="preserve"> accompanying document</w:t>
      </w:r>
      <w:r>
        <w:t xml:space="preserve">s in the directory </w:t>
      </w:r>
      <w:r>
        <w:rPr>
          <w:b/>
        </w:rPr>
        <w:t>DOCUMENTATION/TEST_CASE_DOCUMENTATION</w:t>
      </w:r>
      <w:r w:rsidR="00B73AAA">
        <w:t xml:space="preserve">. </w:t>
      </w:r>
    </w:p>
    <w:p w14:paraId="068A4D0D" w14:textId="77777777" w:rsidR="00F5383D" w:rsidRDefault="00011148" w:rsidP="004E7492">
      <w:pPr>
        <w:pStyle w:val="Heading1"/>
      </w:pPr>
      <w:r>
        <w:br w:type="page"/>
      </w:r>
      <w:bookmarkStart w:id="8" w:name="_Toc158114004"/>
      <w:r w:rsidR="00521FB4">
        <w:lastRenderedPageBreak/>
        <w:t>Compiling and running GGI_TLM</w:t>
      </w:r>
      <w:bookmarkEnd w:id="8"/>
    </w:p>
    <w:p w14:paraId="02BAA366" w14:textId="77777777" w:rsidR="00521FB4" w:rsidRDefault="00521FB4" w:rsidP="00521FB4"/>
    <w:p w14:paraId="4D1B31F5" w14:textId="77777777" w:rsidR="000B7105" w:rsidRDefault="000B7105" w:rsidP="00521FB4">
      <w:r>
        <w:t xml:space="preserve">GGI_TLM may be compiled and run under both UNIX and Windows. If </w:t>
      </w:r>
      <w:r w:rsidR="003043AA">
        <w:t>o</w:t>
      </w:r>
      <w:r>
        <w:t xml:space="preserve">perating under windows then Cygwin must be installed. Cygwin provides a UNIX environment within windows. Once cygwin is installed the compilation process should proceed in exactly the same manner as for UNIX.  </w:t>
      </w:r>
    </w:p>
    <w:p w14:paraId="27585CCC" w14:textId="77777777" w:rsidR="000B7105" w:rsidRDefault="000B7105" w:rsidP="000B7105">
      <w:pPr>
        <w:pStyle w:val="Heading2"/>
      </w:pPr>
      <w:bookmarkStart w:id="9" w:name="_Toc158114005"/>
      <w:r>
        <w:t>Prerequisites</w:t>
      </w:r>
      <w:bookmarkEnd w:id="9"/>
    </w:p>
    <w:p w14:paraId="03ECD1F5" w14:textId="77777777" w:rsidR="000B7105" w:rsidRDefault="000B7105" w:rsidP="000B7105">
      <w:r>
        <w:t>GGI_TLM has the following requirements</w:t>
      </w:r>
    </w:p>
    <w:p w14:paraId="2F3F614C" w14:textId="77777777" w:rsidR="000B7105" w:rsidRPr="000B7105" w:rsidRDefault="000B7105" w:rsidP="000B7105">
      <w:pPr>
        <w:rPr>
          <w:b/>
        </w:rPr>
      </w:pPr>
      <w:r w:rsidRPr="000B7105">
        <w:rPr>
          <w:b/>
        </w:rPr>
        <w:t>Sequential installation:</w:t>
      </w:r>
    </w:p>
    <w:p w14:paraId="2D846A6A" w14:textId="77777777" w:rsidR="000B7105" w:rsidRPr="000B7105" w:rsidRDefault="000B7105" w:rsidP="000B7105">
      <w:r>
        <w:t xml:space="preserve">Fortran 90 compiler: </w:t>
      </w:r>
      <w:r w:rsidR="003043AA">
        <w:t xml:space="preserve">we have used </w:t>
      </w:r>
      <w:r w:rsidRPr="003043AA">
        <w:rPr>
          <w:b/>
        </w:rPr>
        <w:t>gfortran</w:t>
      </w:r>
      <w:r w:rsidR="00F356AF">
        <w:rPr>
          <w:b/>
        </w:rPr>
        <w:t xml:space="preserve"> </w:t>
      </w:r>
      <w:r w:rsidR="00F356AF" w:rsidRPr="00F356AF">
        <w:t>version 4.4</w:t>
      </w:r>
      <w:r w:rsidR="00F356AF">
        <w:t>. O</w:t>
      </w:r>
      <w:r w:rsidR="003043AA">
        <w:t>ther compilers may be used though we have not tested the compilation with any other compilers.</w:t>
      </w:r>
    </w:p>
    <w:p w14:paraId="4BF33B20" w14:textId="77777777" w:rsidR="000B7105" w:rsidRPr="000B7105" w:rsidRDefault="000B7105" w:rsidP="000B7105">
      <w:pPr>
        <w:rPr>
          <w:b/>
        </w:rPr>
      </w:pPr>
      <w:r w:rsidRPr="000B7105">
        <w:rPr>
          <w:b/>
        </w:rPr>
        <w:t>Mpi installation:</w:t>
      </w:r>
    </w:p>
    <w:p w14:paraId="4D301390" w14:textId="77777777" w:rsidR="000B7105" w:rsidRDefault="000B7105" w:rsidP="000B7105">
      <w:r>
        <w:t xml:space="preserve">Fortran 90 compiler: </w:t>
      </w:r>
      <w:r w:rsidR="00F356AF">
        <w:t xml:space="preserve">we have used </w:t>
      </w:r>
      <w:r w:rsidR="00A9122C">
        <w:rPr>
          <w:b/>
        </w:rPr>
        <w:t>mpif</w:t>
      </w:r>
      <w:r w:rsidR="00F356AF">
        <w:rPr>
          <w:b/>
        </w:rPr>
        <w:t>90.</w:t>
      </w:r>
      <w:r w:rsidR="00F356AF">
        <w:t xml:space="preserve"> Other compilers may be used though we have not tested the compilation with any other compilers.</w:t>
      </w:r>
    </w:p>
    <w:p w14:paraId="486B6C74" w14:textId="77777777" w:rsidR="000B7105" w:rsidRDefault="000B7105" w:rsidP="00521FB4">
      <w:r>
        <w:t>mpi library</w:t>
      </w:r>
    </w:p>
    <w:p w14:paraId="5C2C829E" w14:textId="77777777" w:rsidR="00521FB4" w:rsidRDefault="00521FB4" w:rsidP="00521FB4">
      <w:pPr>
        <w:pStyle w:val="Heading2"/>
      </w:pPr>
      <w:bookmarkStart w:id="10" w:name="_Toc158114006"/>
      <w:r>
        <w:t>Support codes</w:t>
      </w:r>
      <w:bookmarkEnd w:id="10"/>
    </w:p>
    <w:p w14:paraId="329BD77E" w14:textId="77777777" w:rsidR="00521FB4" w:rsidRDefault="00521FB4" w:rsidP="00521FB4">
      <w:r>
        <w:t>GGI_TLM is designed to make use of the open</w:t>
      </w:r>
      <w:r w:rsidR="00AF69B2">
        <w:t xml:space="preserve">ly availably </w:t>
      </w:r>
      <w:r>
        <w:t xml:space="preserve">codes </w:t>
      </w:r>
      <w:r w:rsidR="00A9122C">
        <w:rPr>
          <w:b/>
        </w:rPr>
        <w:t>p</w:t>
      </w:r>
      <w:r w:rsidRPr="00A9122C">
        <w:rPr>
          <w:b/>
        </w:rPr>
        <w:t>araview</w:t>
      </w:r>
      <w:r>
        <w:t xml:space="preserve"> and </w:t>
      </w:r>
      <w:r w:rsidR="00A9122C">
        <w:rPr>
          <w:b/>
        </w:rPr>
        <w:t>g</w:t>
      </w:r>
      <w:r w:rsidRPr="00A9122C">
        <w:rPr>
          <w:b/>
        </w:rPr>
        <w:t>nuplot</w:t>
      </w:r>
      <w:r>
        <w:t>. Paraview allows the visualisation of geometry, computational meshes and animation of fields in 3D</w:t>
      </w:r>
      <w:r w:rsidR="007C2AA6">
        <w:t>. Version 4.0 of paraview is recommended as some later versions do not support the file types used in GGI_TLM</w:t>
      </w:r>
      <w:r>
        <w:t>. Gnuplot may be used to plot curves.</w:t>
      </w:r>
      <w:r w:rsidR="00F356AF">
        <w:t xml:space="preserve"> </w:t>
      </w:r>
    </w:p>
    <w:p w14:paraId="1FA6CC6D" w14:textId="77777777" w:rsidR="00F356AF" w:rsidRPr="00F356AF" w:rsidRDefault="00521FB4" w:rsidP="00F356AF">
      <w:pPr>
        <w:pStyle w:val="Heading2"/>
      </w:pPr>
      <w:bookmarkStart w:id="11" w:name="_Toc158114007"/>
      <w:r>
        <w:t>GGI_TLM Directory Structure</w:t>
      </w:r>
      <w:bookmarkEnd w:id="11"/>
    </w:p>
    <w:p w14:paraId="5CFD284B" w14:textId="77777777" w:rsidR="00F356AF" w:rsidRPr="00011148" w:rsidRDefault="00011148" w:rsidP="00521FB4">
      <w:r>
        <w:t xml:space="preserve">At the top level </w:t>
      </w:r>
      <w:r w:rsidRPr="00DE13BD">
        <w:rPr>
          <w:b/>
        </w:rPr>
        <w:t>GGI_TLM</w:t>
      </w:r>
      <w:r>
        <w:rPr>
          <w:b/>
        </w:rPr>
        <w:t xml:space="preserve"> </w:t>
      </w:r>
      <w:r>
        <w:t xml:space="preserve">contains text files; a README file and files with license information. The directory </w:t>
      </w:r>
      <w:r w:rsidRPr="00DE13BD">
        <w:rPr>
          <w:b/>
        </w:rPr>
        <w:t>GGI_TLM</w:t>
      </w:r>
      <w:r>
        <w:rPr>
          <w:b/>
        </w:rPr>
        <w:t>/</w:t>
      </w:r>
      <w:r w:rsidRPr="00011148">
        <w:rPr>
          <w:b/>
        </w:rPr>
        <w:t xml:space="preserve"> </w:t>
      </w:r>
      <w:r w:rsidRPr="00DE13BD">
        <w:rPr>
          <w:b/>
        </w:rPr>
        <w:t>GGI_TLM</w:t>
      </w:r>
      <w:r>
        <w:rPr>
          <w:b/>
        </w:rPr>
        <w:t xml:space="preserve"> </w:t>
      </w:r>
      <w:r w:rsidRPr="00011148">
        <w:t>contains the main GGI_TLM code and test data.</w:t>
      </w:r>
    </w:p>
    <w:p w14:paraId="76FFB603" w14:textId="77777777" w:rsidR="00E7155F" w:rsidRDefault="00B02964" w:rsidP="00521FB4">
      <w:r>
        <w:t xml:space="preserve">Inside </w:t>
      </w:r>
      <w:r w:rsidRPr="00DE13BD">
        <w:rPr>
          <w:b/>
        </w:rPr>
        <w:t>GGI_TLM</w:t>
      </w:r>
      <w:r w:rsidR="00011148">
        <w:rPr>
          <w:b/>
        </w:rPr>
        <w:t>/</w:t>
      </w:r>
      <w:r w:rsidR="00011148" w:rsidRPr="00011148">
        <w:rPr>
          <w:b/>
        </w:rPr>
        <w:t xml:space="preserve"> </w:t>
      </w:r>
      <w:r w:rsidR="00011148" w:rsidRPr="00DE13BD">
        <w:rPr>
          <w:b/>
        </w:rPr>
        <w:t>GGI_TLM</w:t>
      </w:r>
      <w:r w:rsidR="001757FF">
        <w:t xml:space="preserve"> are </w:t>
      </w:r>
      <w:r w:rsidR="005518AB">
        <w:t>eight</w:t>
      </w:r>
      <w:r>
        <w:t xml:space="preserve"> directories</w:t>
      </w:r>
      <w:r w:rsidR="00877E17">
        <w:t xml:space="preserve"> and three files.</w:t>
      </w:r>
    </w:p>
    <w:p w14:paraId="4AF67917" w14:textId="77777777" w:rsidR="00877E17" w:rsidRDefault="00877E17" w:rsidP="00521FB4">
      <w:r>
        <w:t>Directories:</w:t>
      </w:r>
    </w:p>
    <w:p w14:paraId="6C9045B0" w14:textId="77777777" w:rsidR="00B02964" w:rsidRDefault="00B02964" w:rsidP="00521FB4">
      <w:r w:rsidRPr="00B02964">
        <w:rPr>
          <w:b/>
        </w:rPr>
        <w:t>SRC</w:t>
      </w:r>
      <w:r>
        <w:rPr>
          <w:b/>
        </w:rPr>
        <w:t xml:space="preserve">     </w:t>
      </w:r>
      <w:r>
        <w:rPr>
          <w:b/>
        </w:rPr>
        <w:tab/>
      </w:r>
      <w:r>
        <w:rPr>
          <w:b/>
        </w:rPr>
        <w:tab/>
      </w:r>
      <w:r>
        <w:rPr>
          <w:b/>
        </w:rPr>
        <w:tab/>
      </w:r>
      <w:r>
        <w:t>containing the source code</w:t>
      </w:r>
    </w:p>
    <w:p w14:paraId="75CE6513" w14:textId="77777777" w:rsidR="00B02964" w:rsidRDefault="00B02964" w:rsidP="00B02964">
      <w:pPr>
        <w:ind w:left="2160" w:hanging="2160"/>
      </w:pPr>
      <w:r w:rsidRPr="00B02964">
        <w:rPr>
          <w:b/>
        </w:rPr>
        <w:t xml:space="preserve">DOCUMENTATION </w:t>
      </w:r>
      <w:r>
        <w:t xml:space="preserve">  </w:t>
      </w:r>
      <w:r>
        <w:tab/>
        <w:t xml:space="preserve"> containing the user guide, theoretical documentation and test case documentation in pdf format</w:t>
      </w:r>
    </w:p>
    <w:p w14:paraId="0A0878BA" w14:textId="77777777" w:rsidR="00B02964" w:rsidRDefault="00B02964" w:rsidP="00B02964">
      <w:pPr>
        <w:ind w:left="2160" w:hanging="2160"/>
      </w:pPr>
      <w:r>
        <w:rPr>
          <w:b/>
        </w:rPr>
        <w:t>TEST_DATA</w:t>
      </w:r>
      <w:r>
        <w:rPr>
          <w:b/>
        </w:rPr>
        <w:tab/>
      </w:r>
      <w:r>
        <w:t>containing the test case directories</w:t>
      </w:r>
    </w:p>
    <w:p w14:paraId="020C1D90" w14:textId="77777777" w:rsidR="005518AB" w:rsidRDefault="005518AB" w:rsidP="005518AB">
      <w:pPr>
        <w:ind w:left="2160" w:hanging="2160"/>
      </w:pPr>
      <w:r>
        <w:rPr>
          <w:b/>
        </w:rPr>
        <w:t>ANALYTIC_TEST_DATA</w:t>
      </w:r>
      <w:r>
        <w:rPr>
          <w:b/>
        </w:rPr>
        <w:tab/>
      </w:r>
      <w:r>
        <w:t>containing the test case directories for analytic validation codes</w:t>
      </w:r>
    </w:p>
    <w:p w14:paraId="25D6D450" w14:textId="77777777" w:rsidR="001757FF" w:rsidRDefault="00DE13BD" w:rsidP="001757FF">
      <w:pPr>
        <w:ind w:left="2160" w:hanging="2160"/>
      </w:pPr>
      <w:r>
        <w:rPr>
          <w:b/>
        </w:rPr>
        <w:t>SOFTWARE_NOTES</w:t>
      </w:r>
      <w:r>
        <w:rPr>
          <w:b/>
        </w:rPr>
        <w:tab/>
      </w:r>
      <w:r>
        <w:t>cont</w:t>
      </w:r>
      <w:r w:rsidR="00A70077">
        <w:t>aining text files including a</w:t>
      </w:r>
      <w:r>
        <w:t xml:space="preserve"> work log, known problems and other notes relating directly to the source code development.</w:t>
      </w:r>
    </w:p>
    <w:p w14:paraId="3D9BC0FB" w14:textId="77777777" w:rsidR="001757FF" w:rsidRDefault="001757FF" w:rsidP="00DE13BD">
      <w:pPr>
        <w:ind w:left="2160" w:hanging="2160"/>
      </w:pPr>
      <w:r>
        <w:rPr>
          <w:b/>
        </w:rPr>
        <w:t>bin</w:t>
      </w:r>
      <w:r>
        <w:tab/>
        <w:t>Directory for GGI_TLM executabes</w:t>
      </w:r>
    </w:p>
    <w:p w14:paraId="1B472558" w14:textId="77777777" w:rsidR="001757FF" w:rsidRDefault="001757FF" w:rsidP="00DE13BD">
      <w:pPr>
        <w:ind w:left="2160" w:hanging="2160"/>
      </w:pPr>
      <w:r>
        <w:rPr>
          <w:b/>
        </w:rPr>
        <w:t>GGI_TLM_LIBS</w:t>
      </w:r>
      <w:r>
        <w:rPr>
          <w:b/>
        </w:rPr>
        <w:tab/>
      </w:r>
      <w:r>
        <w:t>Directory for GGI_TLM libraries</w:t>
      </w:r>
    </w:p>
    <w:p w14:paraId="13705160" w14:textId="77777777" w:rsidR="00DE13BD" w:rsidRDefault="001757FF" w:rsidP="001757FF">
      <w:pPr>
        <w:ind w:left="2160" w:hanging="2160"/>
      </w:pPr>
      <w:r>
        <w:rPr>
          <w:b/>
        </w:rPr>
        <w:lastRenderedPageBreak/>
        <w:t>GGI_TLM_MODULE_FILES</w:t>
      </w:r>
      <w:r>
        <w:rPr>
          <w:b/>
        </w:rPr>
        <w:tab/>
      </w:r>
      <w:r>
        <w:t>Directory for the GGI_TLM fortran90 module files</w:t>
      </w:r>
    </w:p>
    <w:p w14:paraId="56EE9063" w14:textId="77777777" w:rsidR="00B544BD" w:rsidRDefault="00B544BD" w:rsidP="00B544BD">
      <w:pPr>
        <w:ind w:left="2880" w:hanging="2880"/>
      </w:pPr>
      <w:r>
        <w:rPr>
          <w:b/>
        </w:rPr>
        <w:t>TEMPLATE_PROJECT</w:t>
      </w:r>
      <w:r>
        <w:rPr>
          <w:b/>
        </w:rPr>
        <w:tab/>
      </w:r>
      <w:r>
        <w:t>Directory for use as a template for new GGI_TLM projects. The directory contains an example problem in the same form as the test data directory so that it can be run, post processed and the results viewed in the same manner. Please see the test case documentation for details.</w:t>
      </w:r>
    </w:p>
    <w:p w14:paraId="19260EDE" w14:textId="77777777" w:rsidR="00B02964" w:rsidRDefault="00877E17" w:rsidP="00B02964">
      <w:pPr>
        <w:ind w:left="2160" w:hanging="2160"/>
      </w:pPr>
      <w:r>
        <w:t>Files:</w:t>
      </w:r>
    </w:p>
    <w:p w14:paraId="64151983" w14:textId="77777777" w:rsidR="00877E17" w:rsidRDefault="00877E17" w:rsidP="00B02964">
      <w:pPr>
        <w:ind w:left="2160" w:hanging="2160"/>
      </w:pPr>
      <w:r w:rsidRPr="00877E17">
        <w:rPr>
          <w:b/>
        </w:rPr>
        <w:t>README</w:t>
      </w:r>
      <w:r>
        <w:rPr>
          <w:b/>
        </w:rPr>
        <w:tab/>
      </w:r>
      <w:r>
        <w:rPr>
          <w:b/>
        </w:rPr>
        <w:tab/>
      </w:r>
      <w:r>
        <w:t>Text file containing instructions for compiling and running GGI_TLM</w:t>
      </w:r>
    </w:p>
    <w:p w14:paraId="18809FA4" w14:textId="77777777" w:rsidR="00877E17" w:rsidRDefault="00877E17" w:rsidP="00B02964">
      <w:pPr>
        <w:ind w:left="2160" w:hanging="2160"/>
      </w:pPr>
      <w:r>
        <w:rPr>
          <w:b/>
        </w:rPr>
        <w:t>make_configuration_data</w:t>
      </w:r>
      <w:r>
        <w:rPr>
          <w:b/>
        </w:rPr>
        <w:tab/>
      </w:r>
      <w:r>
        <w:t>file containing information which must be set by the user in order to</w:t>
      </w:r>
    </w:p>
    <w:p w14:paraId="19792362" w14:textId="77777777" w:rsidR="00877E17" w:rsidRDefault="00877E17" w:rsidP="00B02964">
      <w:pPr>
        <w:ind w:left="2160" w:hanging="2160"/>
      </w:pPr>
      <w:r>
        <w:rPr>
          <w:b/>
        </w:rPr>
        <w:tab/>
      </w:r>
      <w:r>
        <w:rPr>
          <w:b/>
        </w:rPr>
        <w:tab/>
      </w:r>
      <w:r w:rsidRPr="00877E17">
        <w:t xml:space="preserve">Compile GGI_TLM on the user’s system </w:t>
      </w:r>
    </w:p>
    <w:p w14:paraId="574F210B" w14:textId="77777777" w:rsidR="00877E17" w:rsidRDefault="00877E17" w:rsidP="00877E17">
      <w:pPr>
        <w:ind w:left="2160" w:hanging="2160"/>
      </w:pPr>
      <w:r>
        <w:rPr>
          <w:b/>
        </w:rPr>
        <w:t>run_configuration_data</w:t>
      </w:r>
      <w:r>
        <w:rPr>
          <w:b/>
        </w:rPr>
        <w:tab/>
      </w:r>
      <w:r>
        <w:t>file containing information which must be set by the user in order to</w:t>
      </w:r>
    </w:p>
    <w:p w14:paraId="11B396EA" w14:textId="77777777" w:rsidR="00877E17" w:rsidRPr="00877E17" w:rsidRDefault="00877E17" w:rsidP="00877E17">
      <w:pPr>
        <w:ind w:left="2160" w:hanging="2160"/>
      </w:pPr>
      <w:r>
        <w:rPr>
          <w:b/>
        </w:rPr>
        <w:tab/>
      </w:r>
      <w:r>
        <w:rPr>
          <w:b/>
        </w:rPr>
        <w:tab/>
      </w:r>
      <w:r>
        <w:t xml:space="preserve">run </w:t>
      </w:r>
      <w:r w:rsidRPr="00877E17">
        <w:t xml:space="preserve">GGI_TLM on the user’s system </w:t>
      </w:r>
    </w:p>
    <w:p w14:paraId="31B14269" w14:textId="77777777" w:rsidR="00877E17" w:rsidRPr="00877E17" w:rsidRDefault="00877E17" w:rsidP="00B02964">
      <w:pPr>
        <w:ind w:left="2160" w:hanging="2160"/>
        <w:rPr>
          <w:b/>
        </w:rPr>
      </w:pPr>
    </w:p>
    <w:p w14:paraId="784D80D8" w14:textId="77777777" w:rsidR="00521FB4" w:rsidRDefault="00521FB4" w:rsidP="00521FB4">
      <w:pPr>
        <w:pStyle w:val="Heading2"/>
      </w:pPr>
      <w:bookmarkStart w:id="12" w:name="_Toc158114008"/>
      <w:r>
        <w:t>Making GGI_TLM</w:t>
      </w:r>
      <w:bookmarkEnd w:id="12"/>
    </w:p>
    <w:p w14:paraId="5054E258" w14:textId="77777777" w:rsidR="00B02964" w:rsidRDefault="00B02964" w:rsidP="00B02964"/>
    <w:p w14:paraId="637C17D1" w14:textId="77777777" w:rsidR="002B6371" w:rsidRPr="002B6371" w:rsidRDefault="002B6371" w:rsidP="002B6371">
      <w:r>
        <w:t xml:space="preserve">GGI_TLM has been designed to run in a UNIX like operating system. For running under Windows, GGI_TLM requires the installation of Cygwin, a Unix type environment for Windows. This is described in the documents </w:t>
      </w:r>
      <w:r>
        <w:rPr>
          <w:b/>
        </w:rPr>
        <w:t xml:space="preserve">Cygwin_installation_for_GGI_TLM </w:t>
      </w:r>
      <w:r>
        <w:t xml:space="preserve">and </w:t>
      </w:r>
      <w:r>
        <w:rPr>
          <w:b/>
        </w:rPr>
        <w:t>Cygwin_installation_for_GGI_TLM_Windows_10</w:t>
      </w:r>
      <w:r>
        <w:t xml:space="preserve"> as appropriate.</w:t>
      </w:r>
    </w:p>
    <w:p w14:paraId="2AAAA291" w14:textId="77777777" w:rsidR="001757FF" w:rsidRDefault="001757FF" w:rsidP="00B02964">
      <w:r>
        <w:t>Most of the directories used In making GGI_TLM are set automatically relative to the GGI_TLM directory</w:t>
      </w:r>
      <w:r w:rsidR="008600EE">
        <w:t xml:space="preserve"> however if you want to make the mpi version then you will need to set the path for mpi:</w:t>
      </w:r>
    </w:p>
    <w:p w14:paraId="6F2B4EE4" w14:textId="77777777" w:rsidR="009E7E40" w:rsidRPr="008600EE" w:rsidRDefault="00877E17" w:rsidP="008600EE">
      <w:r>
        <w:t>E</w:t>
      </w:r>
      <w:r w:rsidR="00B02964">
        <w:t>dit the</w:t>
      </w:r>
      <w:r>
        <w:t xml:space="preserve"> file</w:t>
      </w:r>
      <w:r w:rsidR="00B02964">
        <w:t xml:space="preserve"> </w:t>
      </w:r>
      <w:r w:rsidRPr="00877E17">
        <w:rPr>
          <w:b/>
        </w:rPr>
        <w:t>make_configuration_data</w:t>
      </w:r>
      <w:r>
        <w:t xml:space="preserve"> </w:t>
      </w:r>
      <w:r w:rsidR="009E7E40">
        <w:t>in order to</w:t>
      </w:r>
      <w:r w:rsidR="001757FF">
        <w:t xml:space="preserve"> re-</w:t>
      </w:r>
      <w:r w:rsidR="009E7E40">
        <w:t>set the paths for the following:</w:t>
      </w:r>
    </w:p>
    <w:p w14:paraId="6B7E8633" w14:textId="77777777" w:rsidR="00877E17" w:rsidRDefault="00877E17" w:rsidP="00877E17">
      <w:pPr>
        <w:pStyle w:val="NoSpacing"/>
        <w:rPr>
          <w:rFonts w:ascii="Courier New" w:hAnsi="Courier New" w:cs="Courier New"/>
        </w:rPr>
      </w:pPr>
    </w:p>
    <w:p w14:paraId="6FEF38A7" w14:textId="77777777" w:rsidR="00877E17" w:rsidRDefault="00877E17" w:rsidP="00877E17">
      <w:pPr>
        <w:pStyle w:val="NoSpacing"/>
        <w:rPr>
          <w:rFonts w:ascii="Courier New" w:hAnsi="Courier New" w:cs="Courier New"/>
        </w:rPr>
      </w:pPr>
      <w:r>
        <w:rPr>
          <w:rFonts w:ascii="Courier New" w:hAnsi="Courier New" w:cs="Courier New"/>
        </w:rPr>
        <w:t># fortran compiler name. For example:</w:t>
      </w:r>
    </w:p>
    <w:p w14:paraId="475D4EB0" w14:textId="77777777" w:rsidR="00877E17" w:rsidRDefault="00877E17" w:rsidP="00877E17">
      <w:pPr>
        <w:pStyle w:val="NoSpacing"/>
        <w:rPr>
          <w:rFonts w:ascii="Courier New" w:hAnsi="Courier New" w:cs="Courier New"/>
        </w:rPr>
      </w:pPr>
      <w:r>
        <w:rPr>
          <w:rFonts w:ascii="Courier New" w:hAnsi="Courier New" w:cs="Courier New"/>
        </w:rPr>
        <w:t>FC=mpif90</w:t>
      </w:r>
    </w:p>
    <w:p w14:paraId="61A07EB1" w14:textId="77777777" w:rsidR="00877E17" w:rsidRDefault="00877E17" w:rsidP="00877E17">
      <w:pPr>
        <w:pStyle w:val="NoSpacing"/>
      </w:pPr>
    </w:p>
    <w:p w14:paraId="65293473" w14:textId="77777777" w:rsidR="00877E17" w:rsidRPr="00877E17" w:rsidRDefault="00877E17" w:rsidP="00877E17">
      <w:pPr>
        <w:pStyle w:val="NoSpacing"/>
        <w:rPr>
          <w:rFonts w:ascii="Courier New" w:hAnsi="Courier New" w:cs="Courier New"/>
        </w:rPr>
      </w:pPr>
      <w:r w:rsidRPr="00877E17">
        <w:rPr>
          <w:rFonts w:ascii="Courier New" w:hAnsi="Courier New" w:cs="Courier New"/>
        </w:rPr>
        <w:t># path to mpif.h file (if required)</w:t>
      </w:r>
      <w:r>
        <w:rPr>
          <w:rFonts w:ascii="Courier New" w:hAnsi="Courier New" w:cs="Courier New"/>
        </w:rPr>
        <w:t>. For example:</w:t>
      </w:r>
    </w:p>
    <w:p w14:paraId="78CE0C0C" w14:textId="77777777" w:rsidR="009E7E40" w:rsidRDefault="009E7E40" w:rsidP="009E7E40">
      <w:pPr>
        <w:pStyle w:val="NoSpacing"/>
        <w:rPr>
          <w:rFonts w:ascii="Courier New" w:hAnsi="Courier New" w:cs="Courier New"/>
        </w:rPr>
      </w:pPr>
      <w:r>
        <w:rPr>
          <w:rFonts w:ascii="Courier New" w:hAnsi="Courier New" w:cs="Courier New"/>
        </w:rPr>
        <w:t xml:space="preserve">MPI_INCLUDE=/usr/include/mpich2 </w:t>
      </w:r>
    </w:p>
    <w:p w14:paraId="13B11442" w14:textId="77777777" w:rsidR="009E7E40" w:rsidRDefault="009E7E40" w:rsidP="009E7E40">
      <w:pPr>
        <w:pStyle w:val="NoSpacing"/>
        <w:rPr>
          <w:rFonts w:ascii="Courier New" w:hAnsi="Courier New" w:cs="Courier New"/>
        </w:rPr>
      </w:pPr>
    </w:p>
    <w:p w14:paraId="0B62F109" w14:textId="77777777" w:rsidR="008600EE" w:rsidRDefault="008600EE" w:rsidP="009E7E40">
      <w:pPr>
        <w:pStyle w:val="NoSpacing"/>
        <w:rPr>
          <w:rFonts w:ascii="Courier New" w:hAnsi="Courier New" w:cs="Courier New"/>
        </w:rPr>
      </w:pPr>
      <w:r>
        <w:rPr>
          <w:rFonts w:ascii="Courier New" w:hAnsi="Courier New" w:cs="Courier New"/>
        </w:rPr>
        <w:t>You will also need to set the fortran compiler name and the complation flags:</w:t>
      </w:r>
    </w:p>
    <w:p w14:paraId="6DC59D90" w14:textId="77777777" w:rsidR="009E7E40" w:rsidRDefault="009E7E40" w:rsidP="009E7E40">
      <w:pPr>
        <w:pStyle w:val="NoSpacing"/>
        <w:rPr>
          <w:rFonts w:ascii="Courier New" w:hAnsi="Courier New" w:cs="Courier New"/>
        </w:rPr>
      </w:pPr>
    </w:p>
    <w:p w14:paraId="513A9F76" w14:textId="77777777" w:rsidR="009E7E40" w:rsidRDefault="009E7E40" w:rsidP="009E7E40">
      <w:pPr>
        <w:pStyle w:val="NoSpacing"/>
        <w:rPr>
          <w:rFonts w:ascii="Courier New" w:hAnsi="Courier New" w:cs="Courier New"/>
        </w:rPr>
      </w:pPr>
      <w:r>
        <w:rPr>
          <w:rFonts w:ascii="Courier New" w:hAnsi="Courier New" w:cs="Courier New"/>
        </w:rPr>
        <w:t># compilation flags</w:t>
      </w:r>
      <w:r w:rsidR="00877E17">
        <w:rPr>
          <w:rFonts w:ascii="Courier New" w:hAnsi="Courier New" w:cs="Courier New"/>
        </w:rPr>
        <w:t>. For example:</w:t>
      </w:r>
    </w:p>
    <w:p w14:paraId="51045F56" w14:textId="77777777" w:rsidR="009E7E40" w:rsidRDefault="009E7E40" w:rsidP="009E7E40">
      <w:pPr>
        <w:pStyle w:val="NoSpacing"/>
        <w:rPr>
          <w:rFonts w:ascii="Courier New" w:hAnsi="Courier New" w:cs="Courier New"/>
        </w:rPr>
      </w:pPr>
      <w:r>
        <w:rPr>
          <w:rFonts w:ascii="Courier New" w:hAnsi="Courier New" w:cs="Courier New"/>
        </w:rPr>
        <w:t xml:space="preserve">FLAGS= -fdefault-real-8 -cpp -fbounds-check -finit-real=nan -finit-integer=nan -J$(MOD_DIR) -I$(MOD_DIR) -I$(MPI_INCLUDE) </w:t>
      </w:r>
    </w:p>
    <w:p w14:paraId="2FCA4E8B" w14:textId="77777777" w:rsidR="009E7E40" w:rsidRDefault="009E7E40" w:rsidP="009E7E40">
      <w:pPr>
        <w:pStyle w:val="NoSpacing"/>
        <w:rPr>
          <w:rFonts w:ascii="Courier New" w:hAnsi="Courier New" w:cs="Courier New"/>
        </w:rPr>
      </w:pPr>
    </w:p>
    <w:p w14:paraId="7F33FE56" w14:textId="77777777" w:rsidR="00521FB4" w:rsidRDefault="00A70077" w:rsidP="00521FB4">
      <w:r>
        <w:t xml:space="preserve">GGI_TLM can be made </w:t>
      </w:r>
      <w:r w:rsidR="008600EE">
        <w:t>in two configurations, a sequen</w:t>
      </w:r>
      <w:r>
        <w:t>tial solver and a parallel solver (mpi). The two versions of the solver are</w:t>
      </w:r>
      <w:r w:rsidR="009E7E40">
        <w:t xml:space="preserve"> made </w:t>
      </w:r>
      <w:r w:rsidR="000B0B7B">
        <w:t xml:space="preserve">explicitly </w:t>
      </w:r>
      <w:r w:rsidR="009E7E40">
        <w:t>with the command</w:t>
      </w:r>
      <w:r>
        <w:t>s</w:t>
      </w:r>
    </w:p>
    <w:p w14:paraId="08B13344" w14:textId="77777777" w:rsidR="009E7E40" w:rsidRDefault="00980666" w:rsidP="00521FB4">
      <w:pPr>
        <w:rPr>
          <w:b/>
        </w:rPr>
      </w:pPr>
      <w:r>
        <w:rPr>
          <w:b/>
        </w:rPr>
        <w:lastRenderedPageBreak/>
        <w:t>m</w:t>
      </w:r>
      <w:r w:rsidR="009E7E40">
        <w:rPr>
          <w:b/>
        </w:rPr>
        <w:t>ake</w:t>
      </w:r>
      <w:r w:rsidR="00A70077">
        <w:rPr>
          <w:b/>
        </w:rPr>
        <w:t xml:space="preserve"> PARALLEL_MODE=SEQ</w:t>
      </w:r>
    </w:p>
    <w:p w14:paraId="11085B4C" w14:textId="77777777" w:rsidR="00A70077" w:rsidRDefault="00980666" w:rsidP="00521FB4">
      <w:pPr>
        <w:rPr>
          <w:b/>
        </w:rPr>
      </w:pPr>
      <w:r>
        <w:rPr>
          <w:b/>
        </w:rPr>
        <w:t>m</w:t>
      </w:r>
      <w:r w:rsidR="00A70077">
        <w:rPr>
          <w:b/>
        </w:rPr>
        <w:t>ake PARALLEL_MODE=MPI</w:t>
      </w:r>
    </w:p>
    <w:p w14:paraId="08A330CE" w14:textId="77777777" w:rsidR="000B0B7B" w:rsidRDefault="000B0B7B" w:rsidP="00521FB4"/>
    <w:p w14:paraId="7793F92B" w14:textId="77777777" w:rsidR="00980666" w:rsidRPr="00980666" w:rsidRDefault="00980666" w:rsidP="00521FB4">
      <w:r w:rsidRPr="00980666">
        <w:t>The command</w:t>
      </w:r>
    </w:p>
    <w:p w14:paraId="02CAD884" w14:textId="77777777" w:rsidR="00980666" w:rsidRPr="00980666" w:rsidRDefault="00980666" w:rsidP="00521FB4">
      <w:r>
        <w:rPr>
          <w:b/>
        </w:rPr>
        <w:t>make clean</w:t>
      </w:r>
      <w:r>
        <w:t xml:space="preserve"> removes a</w:t>
      </w:r>
      <w:r w:rsidR="00A2772A">
        <w:t>ll the object and library files</w:t>
      </w:r>
    </w:p>
    <w:p w14:paraId="3AE0F707" w14:textId="77777777" w:rsidR="00980666" w:rsidRPr="00D00950" w:rsidRDefault="00980666" w:rsidP="00521FB4">
      <w:r>
        <w:t xml:space="preserve">Please note that you must </w:t>
      </w:r>
      <w:r>
        <w:rPr>
          <w:b/>
        </w:rPr>
        <w:t xml:space="preserve">make clean </w:t>
      </w:r>
      <w:r>
        <w:t xml:space="preserve">before changing between making the sequential and the mpi versions of GGI_TLM. </w:t>
      </w:r>
      <w:r w:rsidR="00D00950">
        <w:t xml:space="preserve">Please note that if you need to make the mpi version of the code then you should make the sequential code afterwards i.e. </w:t>
      </w:r>
      <w:r w:rsidR="00D00950">
        <w:rPr>
          <w:b/>
        </w:rPr>
        <w:t>make clean</w:t>
      </w:r>
      <w:r w:rsidR="00D00950">
        <w:t xml:space="preserve"> then </w:t>
      </w:r>
      <w:r w:rsidR="00D00950">
        <w:rPr>
          <w:b/>
        </w:rPr>
        <w:t>make PARALLEL_MODE=SEQ</w:t>
      </w:r>
      <w:r w:rsidR="00D00950">
        <w:t>. This is required at the moment in order to ensure that the model builder and cable model builder codes are linked to sequential versions of the required subroutines.</w:t>
      </w:r>
    </w:p>
    <w:p w14:paraId="63718E6D" w14:textId="77777777" w:rsidR="00980666" w:rsidRDefault="00980666" w:rsidP="00521FB4">
      <w:r>
        <w:t xml:space="preserve">The command </w:t>
      </w:r>
      <w:r>
        <w:rPr>
          <w:b/>
        </w:rPr>
        <w:t xml:space="preserve">make clean_all </w:t>
      </w:r>
      <w:r>
        <w:t xml:space="preserve">does the same as </w:t>
      </w:r>
      <w:r>
        <w:rPr>
          <w:b/>
        </w:rPr>
        <w:t>make clean</w:t>
      </w:r>
      <w:r>
        <w:t xml:space="preserve"> but in addition all the executables are deleted.</w:t>
      </w:r>
    </w:p>
    <w:p w14:paraId="1671D600" w14:textId="77777777" w:rsidR="000B0B7B" w:rsidRDefault="000B0B7B" w:rsidP="00521FB4">
      <w:r>
        <w:t>From version 1.0.3 it is possible to make GGI_TLM with the command</w:t>
      </w:r>
    </w:p>
    <w:p w14:paraId="282B6EC8" w14:textId="77777777" w:rsidR="000B0B7B" w:rsidRPr="000B0B7B" w:rsidRDefault="000B0B7B" w:rsidP="00521FB4">
      <w:pPr>
        <w:rPr>
          <w:b/>
        </w:rPr>
      </w:pPr>
      <w:r w:rsidRPr="000B0B7B">
        <w:rPr>
          <w:b/>
        </w:rPr>
        <w:t>make</w:t>
      </w:r>
    </w:p>
    <w:p w14:paraId="2545ABA6" w14:textId="77777777" w:rsidR="000B0B7B" w:rsidRDefault="000B0B7B" w:rsidP="00521FB4">
      <w:r>
        <w:t>The action of this command is as follows:</w:t>
      </w:r>
    </w:p>
    <w:p w14:paraId="7CD6D398" w14:textId="77777777" w:rsidR="000B0B7B" w:rsidRDefault="000B0B7B" w:rsidP="00521FB4">
      <w:r>
        <w:t>If there is a previously made version of GGI_TLM (sequential or parallel) then this version is re-made.</w:t>
      </w:r>
    </w:p>
    <w:p w14:paraId="58807BAF" w14:textId="77777777" w:rsidR="000B0B7B" w:rsidRDefault="000B0B7B" w:rsidP="00521FB4">
      <w:r>
        <w:t xml:space="preserve">If the code has been newly installed or cleaned then the sequential version is made by default. </w:t>
      </w:r>
    </w:p>
    <w:p w14:paraId="5415C004" w14:textId="77777777" w:rsidR="009E7E40" w:rsidRDefault="009E7E40" w:rsidP="00521FB4">
      <w:r>
        <w:t xml:space="preserve">It is </w:t>
      </w:r>
      <w:r w:rsidR="00011148">
        <w:t>useful</w:t>
      </w:r>
      <w:r>
        <w:t xml:space="preserve"> to ensure that the </w:t>
      </w:r>
      <w:r w:rsidR="006616B9">
        <w:t xml:space="preserve">current directory and the </w:t>
      </w:r>
      <w:r>
        <w:rPr>
          <w:rFonts w:ascii="Courier New" w:hAnsi="Courier New" w:cs="Courier New"/>
        </w:rPr>
        <w:t xml:space="preserve">EXECUTABLE_DIR </w:t>
      </w:r>
      <w:r w:rsidRPr="00A70077">
        <w:t>is in your path</w:t>
      </w:r>
      <w:r w:rsidR="00A70077">
        <w:t xml:space="preserve"> in order that the test cases run correctly.</w:t>
      </w:r>
      <w:r w:rsidR="00856950">
        <w:t xml:space="preserve"> The paraview and gnuplot executables should also be included in the path if they are not already there. </w:t>
      </w:r>
      <w:r w:rsidR="006616B9">
        <w:t>This can be achieved with the command</w:t>
      </w:r>
      <w:r w:rsidR="00011148">
        <w:t xml:space="preserve"> of the form:</w:t>
      </w:r>
    </w:p>
    <w:p w14:paraId="61743251" w14:textId="77777777" w:rsidR="006616B9" w:rsidRDefault="006616B9" w:rsidP="00521FB4">
      <w:pPr>
        <w:rPr>
          <w:b/>
        </w:rPr>
      </w:pPr>
      <w:r>
        <w:rPr>
          <w:b/>
        </w:rPr>
        <w:t>PATH=”./:/home/chris/SOFTWARE/GGI_TLM/</w:t>
      </w:r>
      <w:r w:rsidR="00011148" w:rsidRPr="00011148">
        <w:rPr>
          <w:b/>
        </w:rPr>
        <w:t xml:space="preserve"> </w:t>
      </w:r>
      <w:r w:rsidR="00011148">
        <w:rPr>
          <w:b/>
        </w:rPr>
        <w:t>GGI_TLM/</w:t>
      </w:r>
      <w:r>
        <w:rPr>
          <w:b/>
        </w:rPr>
        <w:t>bin:$PATH”</w:t>
      </w:r>
    </w:p>
    <w:p w14:paraId="41BB3799" w14:textId="77777777" w:rsidR="00011148" w:rsidRDefault="00011148" w:rsidP="00521FB4">
      <w:r w:rsidRPr="00011148">
        <w:t xml:space="preserve">Where the path is set appropriately for the user’s system. </w:t>
      </w:r>
      <w:r w:rsidR="00856950">
        <w:t xml:space="preserve">Other directories can be included in a similar manner (paraview, gnuplot etc) </w:t>
      </w:r>
    </w:p>
    <w:p w14:paraId="4650D12F" w14:textId="77777777" w:rsidR="00F84818" w:rsidRPr="00F84818" w:rsidRDefault="00F84818" w:rsidP="00521FB4">
      <w:r>
        <w:t xml:space="preserve">The process for making GGI_TLM linked to Ngpsice is described in the document </w:t>
      </w:r>
      <w:r w:rsidRPr="00F84818">
        <w:rPr>
          <w:b/>
        </w:rPr>
        <w:t>GGI_TLM_Ngpsice_documentation</w:t>
      </w:r>
      <w:r>
        <w:rPr>
          <w:b/>
        </w:rPr>
        <w:t>.</w:t>
      </w:r>
    </w:p>
    <w:p w14:paraId="2575C16E" w14:textId="77777777" w:rsidR="00521FB4" w:rsidRPr="00521FB4" w:rsidRDefault="00011148" w:rsidP="004E7492">
      <w:pPr>
        <w:pStyle w:val="Heading1"/>
      </w:pPr>
      <w:r>
        <w:br w:type="page"/>
      </w:r>
      <w:bookmarkStart w:id="13" w:name="_Toc158114009"/>
      <w:r w:rsidR="00521FB4">
        <w:lastRenderedPageBreak/>
        <w:t>Running GGI_TLM</w:t>
      </w:r>
      <w:bookmarkEnd w:id="13"/>
    </w:p>
    <w:p w14:paraId="318A6C22" w14:textId="77777777" w:rsidR="00F5383D" w:rsidRDefault="00F5383D" w:rsidP="00216AA6">
      <w:pPr>
        <w:pStyle w:val="NoSpacing"/>
      </w:pPr>
    </w:p>
    <w:p w14:paraId="26631FA8" w14:textId="77777777" w:rsidR="007C0BE3" w:rsidRDefault="007C0BE3" w:rsidP="00216AA6">
      <w:pPr>
        <w:pStyle w:val="NoSpacing"/>
      </w:pPr>
      <w:r>
        <w:t>THE GGI_TLM system consists of 9 codes which are used to create models, visualise and check geometry, meshes and cable models, create frequency dependent material models from measured data, run and then post-process results.</w:t>
      </w:r>
    </w:p>
    <w:p w14:paraId="43C23890" w14:textId="77777777" w:rsidR="007C0BE3" w:rsidRDefault="007C0BE3" w:rsidP="00216AA6">
      <w:pPr>
        <w:pStyle w:val="NoSpacing"/>
      </w:pPr>
    </w:p>
    <w:p w14:paraId="0D00BF90" w14:textId="77777777" w:rsidR="007C0BE3" w:rsidRDefault="007C0BE3" w:rsidP="007C0BE3">
      <w:pPr>
        <w:pStyle w:val="NoSpacing"/>
        <w:tabs>
          <w:tab w:val="center" w:pos="4513"/>
        </w:tabs>
      </w:pPr>
      <w:r>
        <w:t>GGI_TLM consists of the following codes:</w:t>
      </w:r>
      <w:r>
        <w:tab/>
      </w:r>
    </w:p>
    <w:p w14:paraId="70C1A338" w14:textId="77777777" w:rsidR="007C0BE3" w:rsidRDefault="007C0BE3" w:rsidP="00216AA6">
      <w:pPr>
        <w:pStyle w:val="NoSpacing"/>
      </w:pPr>
    </w:p>
    <w:p w14:paraId="4F9F861E" w14:textId="77777777" w:rsidR="007C0BE3" w:rsidRPr="007C0BE3" w:rsidRDefault="007C0BE3" w:rsidP="00216AA6">
      <w:pPr>
        <w:pStyle w:val="NoSpacing"/>
        <w:rPr>
          <w:b/>
        </w:rPr>
      </w:pPr>
      <w:r w:rsidRPr="007C0BE3">
        <w:rPr>
          <w:b/>
        </w:rPr>
        <w:t>GGI_TLM_model_builder</w:t>
      </w:r>
    </w:p>
    <w:p w14:paraId="35E90098" w14:textId="77777777" w:rsidR="007C0BE3" w:rsidRDefault="007C0BE3" w:rsidP="00216AA6">
      <w:pPr>
        <w:pStyle w:val="NoSpacing"/>
      </w:pPr>
    </w:p>
    <w:p w14:paraId="46C89CF0" w14:textId="77777777" w:rsidR="007C0BE3" w:rsidRPr="007C0BE3" w:rsidRDefault="007C0BE3" w:rsidP="007C0BE3">
      <w:pPr>
        <w:pStyle w:val="NoSpacing"/>
        <w:rPr>
          <w:b/>
        </w:rPr>
      </w:pPr>
      <w:r w:rsidRPr="007C0BE3">
        <w:rPr>
          <w:b/>
        </w:rPr>
        <w:t>GGI_TLM_model_</w:t>
      </w:r>
      <w:r>
        <w:rPr>
          <w:b/>
        </w:rPr>
        <w:t>checks</w:t>
      </w:r>
    </w:p>
    <w:p w14:paraId="1939753D" w14:textId="77777777" w:rsidR="007C0BE3" w:rsidRDefault="007C0BE3" w:rsidP="007C0BE3">
      <w:pPr>
        <w:pStyle w:val="NoSpacing"/>
      </w:pPr>
    </w:p>
    <w:p w14:paraId="4C5354AA" w14:textId="77777777" w:rsidR="007C0BE3" w:rsidRPr="007C0BE3" w:rsidRDefault="007C0BE3" w:rsidP="007C0BE3">
      <w:pPr>
        <w:pStyle w:val="NoSpacing"/>
        <w:rPr>
          <w:b/>
        </w:rPr>
      </w:pPr>
      <w:r w:rsidRPr="007C0BE3">
        <w:rPr>
          <w:b/>
        </w:rPr>
        <w:t>GGI_TLM_</w:t>
      </w:r>
      <w:r>
        <w:rPr>
          <w:b/>
        </w:rPr>
        <w:t>cable_</w:t>
      </w:r>
      <w:r w:rsidRPr="007C0BE3">
        <w:rPr>
          <w:b/>
        </w:rPr>
        <w:t>model_builder</w:t>
      </w:r>
    </w:p>
    <w:p w14:paraId="33E3DDBE" w14:textId="77777777" w:rsidR="007C0BE3" w:rsidRDefault="007C0BE3" w:rsidP="007C0BE3">
      <w:pPr>
        <w:pStyle w:val="NoSpacing"/>
      </w:pPr>
    </w:p>
    <w:p w14:paraId="47BE8FA6" w14:textId="77777777" w:rsidR="007C0BE3" w:rsidRPr="007C0BE3" w:rsidRDefault="007C0BE3" w:rsidP="007C0BE3">
      <w:pPr>
        <w:pStyle w:val="NoSpacing"/>
        <w:rPr>
          <w:b/>
        </w:rPr>
      </w:pPr>
      <w:r w:rsidRPr="007C0BE3">
        <w:rPr>
          <w:b/>
        </w:rPr>
        <w:t>GGI_TLM_</w:t>
      </w:r>
      <w:r>
        <w:rPr>
          <w:b/>
        </w:rPr>
        <w:t>cable_</w:t>
      </w:r>
      <w:r w:rsidRPr="007C0BE3">
        <w:rPr>
          <w:b/>
        </w:rPr>
        <w:t>model_</w:t>
      </w:r>
      <w:r>
        <w:rPr>
          <w:b/>
        </w:rPr>
        <w:t>checks</w:t>
      </w:r>
    </w:p>
    <w:p w14:paraId="7499B409" w14:textId="77777777" w:rsidR="007C0BE3" w:rsidRDefault="007C0BE3" w:rsidP="00216AA6">
      <w:pPr>
        <w:pStyle w:val="NoSpacing"/>
      </w:pPr>
    </w:p>
    <w:p w14:paraId="479CAA37" w14:textId="77777777" w:rsidR="007C0BE3" w:rsidRDefault="007C0BE3" w:rsidP="00216AA6">
      <w:pPr>
        <w:pStyle w:val="NoSpacing"/>
        <w:rPr>
          <w:b/>
        </w:rPr>
      </w:pPr>
      <w:r w:rsidRPr="007C0BE3">
        <w:rPr>
          <w:b/>
        </w:rPr>
        <w:t>GGI_TLM</w:t>
      </w:r>
      <w:r>
        <w:rPr>
          <w:b/>
        </w:rPr>
        <w:t>_filter_fit</w:t>
      </w:r>
    </w:p>
    <w:p w14:paraId="603ADE04" w14:textId="77777777" w:rsidR="007C0BE3" w:rsidRDefault="007C0BE3" w:rsidP="007C0BE3">
      <w:pPr>
        <w:pStyle w:val="NoSpacing"/>
      </w:pPr>
    </w:p>
    <w:p w14:paraId="4D6417B8" w14:textId="77777777" w:rsidR="007C0BE3" w:rsidRDefault="007C0BE3" w:rsidP="007C0BE3">
      <w:pPr>
        <w:pStyle w:val="NoSpacing"/>
        <w:rPr>
          <w:b/>
        </w:rPr>
      </w:pPr>
      <w:r w:rsidRPr="007C0BE3">
        <w:rPr>
          <w:b/>
        </w:rPr>
        <w:t>GGI_TLM</w:t>
      </w:r>
      <w:r>
        <w:rPr>
          <w:b/>
        </w:rPr>
        <w:t>_filter_format_convert</w:t>
      </w:r>
    </w:p>
    <w:p w14:paraId="13EEC6A3" w14:textId="77777777" w:rsidR="007C0BE3" w:rsidRDefault="007C0BE3" w:rsidP="007C0BE3">
      <w:pPr>
        <w:pStyle w:val="NoSpacing"/>
      </w:pPr>
    </w:p>
    <w:p w14:paraId="4A47180E" w14:textId="77777777" w:rsidR="007C0BE3" w:rsidRDefault="007C0BE3" w:rsidP="007C0BE3">
      <w:pPr>
        <w:pStyle w:val="NoSpacing"/>
        <w:rPr>
          <w:b/>
        </w:rPr>
      </w:pPr>
      <w:r w:rsidRPr="007C0BE3">
        <w:rPr>
          <w:b/>
        </w:rPr>
        <w:t>GGI_TLM</w:t>
      </w:r>
      <w:r>
        <w:rPr>
          <w:b/>
        </w:rPr>
        <w:t>_material_model_checks</w:t>
      </w:r>
    </w:p>
    <w:p w14:paraId="2472BDCF" w14:textId="77777777" w:rsidR="007C0BE3" w:rsidRDefault="007C0BE3" w:rsidP="007C0BE3">
      <w:pPr>
        <w:pStyle w:val="NoSpacing"/>
      </w:pPr>
    </w:p>
    <w:p w14:paraId="60E8772D" w14:textId="77777777" w:rsidR="007C0BE3" w:rsidRDefault="007C0BE3" w:rsidP="007C0BE3">
      <w:pPr>
        <w:pStyle w:val="NoSpacing"/>
        <w:rPr>
          <w:b/>
        </w:rPr>
      </w:pPr>
      <w:r w:rsidRPr="007C0BE3">
        <w:rPr>
          <w:b/>
        </w:rPr>
        <w:t>GGI_TLM</w:t>
      </w:r>
      <w:r w:rsidR="00A70077">
        <w:rPr>
          <w:b/>
        </w:rPr>
        <w:t>_SEQ/ GGI_TLM_MPI</w:t>
      </w:r>
    </w:p>
    <w:p w14:paraId="5130F667" w14:textId="77777777" w:rsidR="007C0BE3" w:rsidRDefault="007C0BE3" w:rsidP="007C0BE3">
      <w:pPr>
        <w:pStyle w:val="NoSpacing"/>
      </w:pPr>
    </w:p>
    <w:p w14:paraId="5E69AD53" w14:textId="77777777" w:rsidR="007C0BE3" w:rsidRDefault="007C0BE3" w:rsidP="007C0BE3">
      <w:pPr>
        <w:pStyle w:val="NoSpacing"/>
        <w:rPr>
          <w:b/>
        </w:rPr>
      </w:pPr>
      <w:r w:rsidRPr="007C0BE3">
        <w:rPr>
          <w:b/>
        </w:rPr>
        <w:t>GGI_TLM</w:t>
      </w:r>
      <w:r w:rsidR="00D43FBC">
        <w:rPr>
          <w:b/>
        </w:rPr>
        <w:t>_post_process</w:t>
      </w:r>
    </w:p>
    <w:p w14:paraId="172B362D" w14:textId="77777777" w:rsidR="00D43FBC" w:rsidRDefault="00D43FBC" w:rsidP="007C0BE3">
      <w:pPr>
        <w:pStyle w:val="NoSpacing"/>
        <w:rPr>
          <w:b/>
        </w:rPr>
      </w:pPr>
    </w:p>
    <w:p w14:paraId="6FCA1AD6" w14:textId="77777777" w:rsidR="00D43FBC" w:rsidRDefault="00D43FBC" w:rsidP="007C0BE3">
      <w:pPr>
        <w:pStyle w:val="NoSpacing"/>
        <w:rPr>
          <w:b/>
        </w:rPr>
      </w:pPr>
      <w:r>
        <w:rPr>
          <w:b/>
        </w:rPr>
        <w:t>GGI_TLM_document.py</w:t>
      </w:r>
    </w:p>
    <w:p w14:paraId="37747050" w14:textId="77777777" w:rsidR="009E7E40" w:rsidRDefault="009E7E40" w:rsidP="007C0BE3">
      <w:pPr>
        <w:pStyle w:val="NoSpacing"/>
        <w:rPr>
          <w:b/>
        </w:rPr>
      </w:pPr>
    </w:p>
    <w:p w14:paraId="09058E8C" w14:textId="77777777" w:rsidR="009E7E40" w:rsidRPr="009E7E40" w:rsidRDefault="009E7E40" w:rsidP="007C0BE3">
      <w:pPr>
        <w:pStyle w:val="NoSpacing"/>
      </w:pPr>
      <w:r>
        <w:t xml:space="preserve">All the </w:t>
      </w:r>
      <w:r w:rsidR="00D43FBC">
        <w:t xml:space="preserve">Fortran </w:t>
      </w:r>
      <w:r>
        <w:t xml:space="preserve">codes with the exception of the main solver </w:t>
      </w:r>
      <w:r w:rsidRPr="009E7E40">
        <w:rPr>
          <w:b/>
        </w:rPr>
        <w:t>GGI_TLM</w:t>
      </w:r>
      <w:r w:rsidR="00A70077">
        <w:rPr>
          <w:b/>
        </w:rPr>
        <w:t>_MPI</w:t>
      </w:r>
      <w:r>
        <w:t xml:space="preserve"> are sequential and are run by simply typing the name of the code. The </w:t>
      </w:r>
      <w:r w:rsidRPr="009E7E40">
        <w:rPr>
          <w:b/>
        </w:rPr>
        <w:t>GGI_TLM</w:t>
      </w:r>
      <w:r w:rsidR="00A70077">
        <w:rPr>
          <w:b/>
        </w:rPr>
        <w:t>_</w:t>
      </w:r>
      <w:r w:rsidR="00011148">
        <w:rPr>
          <w:b/>
        </w:rPr>
        <w:t>SEQ</w:t>
      </w:r>
      <w:r>
        <w:t xml:space="preserve"> solver code may be run on a single process in the same way however</w:t>
      </w:r>
      <w:r w:rsidR="00A70077">
        <w:t xml:space="preserve"> </w:t>
      </w:r>
      <w:r w:rsidR="00011148">
        <w:t xml:space="preserve">in order to run </w:t>
      </w:r>
      <w:r w:rsidR="00011148" w:rsidRPr="009E7E40">
        <w:rPr>
          <w:b/>
        </w:rPr>
        <w:t>GGI_TLM</w:t>
      </w:r>
      <w:r w:rsidR="00011148">
        <w:rPr>
          <w:b/>
        </w:rPr>
        <w:t xml:space="preserve">_MPI </w:t>
      </w:r>
      <w:r w:rsidR="00011148">
        <w:t>i.e.</w:t>
      </w:r>
      <w:r w:rsidR="00A70077">
        <w:t xml:space="preserve"> a parallel run</w:t>
      </w:r>
      <w:r w:rsidR="00011148">
        <w:t>,</w:t>
      </w:r>
      <w:r w:rsidR="00A70077">
        <w:t xml:space="preserve"> we require a</w:t>
      </w:r>
      <w:r>
        <w:t xml:space="preserve"> command of the form </w:t>
      </w:r>
    </w:p>
    <w:p w14:paraId="353A5066" w14:textId="77777777" w:rsidR="007C0BE3" w:rsidRDefault="007C0BE3" w:rsidP="00216AA6">
      <w:pPr>
        <w:pStyle w:val="NoSpacing"/>
        <w:rPr>
          <w:b/>
        </w:rPr>
      </w:pPr>
    </w:p>
    <w:p w14:paraId="192B3418" w14:textId="77777777" w:rsidR="009E7E40" w:rsidRPr="001757FF" w:rsidRDefault="00A70077" w:rsidP="009E7E40">
      <w:pPr>
        <w:pStyle w:val="NoSpacing"/>
        <w:rPr>
          <w:b/>
          <w:lang w:val="it-IT"/>
        </w:rPr>
      </w:pPr>
      <w:r w:rsidRPr="001757FF">
        <w:rPr>
          <w:b/>
          <w:lang w:val="it-IT"/>
        </w:rPr>
        <w:t>m</w:t>
      </w:r>
      <w:r w:rsidR="009E7E40" w:rsidRPr="001757FF">
        <w:rPr>
          <w:b/>
          <w:lang w:val="it-IT"/>
        </w:rPr>
        <w:t>pirun</w:t>
      </w:r>
      <w:r w:rsidRPr="001757FF">
        <w:rPr>
          <w:b/>
          <w:lang w:val="it-IT"/>
        </w:rPr>
        <w:t xml:space="preserve"> </w:t>
      </w:r>
      <w:r w:rsidR="009E7E40" w:rsidRPr="001757FF">
        <w:rPr>
          <w:b/>
          <w:lang w:val="it-IT"/>
        </w:rPr>
        <w:t xml:space="preserve">–np </w:t>
      </w:r>
      <w:r w:rsidR="00481BDB" w:rsidRPr="001757FF">
        <w:rPr>
          <w:b/>
          <w:lang w:val="it-IT"/>
        </w:rPr>
        <w:t xml:space="preserve"> </w:t>
      </w:r>
      <w:r w:rsidR="009E7E40" w:rsidRPr="001757FF">
        <w:rPr>
          <w:b/>
          <w:lang w:val="it-IT"/>
        </w:rPr>
        <w:t xml:space="preserve">x </w:t>
      </w:r>
      <w:r w:rsidR="00481BDB" w:rsidRPr="001757FF">
        <w:rPr>
          <w:b/>
          <w:lang w:val="it-IT"/>
        </w:rPr>
        <w:t xml:space="preserve">  </w:t>
      </w:r>
      <w:r w:rsidR="009E7E40" w:rsidRPr="001757FF">
        <w:rPr>
          <w:b/>
          <w:lang w:val="it-IT"/>
        </w:rPr>
        <w:t>GGI_TLM</w:t>
      </w:r>
      <w:r w:rsidRPr="001757FF">
        <w:rPr>
          <w:b/>
          <w:lang w:val="it-IT"/>
        </w:rPr>
        <w:t>_MPI</w:t>
      </w:r>
    </w:p>
    <w:p w14:paraId="297A4ACC" w14:textId="77777777" w:rsidR="009E7E40" w:rsidRPr="001757FF" w:rsidRDefault="009E7E40" w:rsidP="009E7E40">
      <w:pPr>
        <w:pStyle w:val="NoSpacing"/>
        <w:rPr>
          <w:lang w:val="it-IT"/>
        </w:rPr>
      </w:pPr>
    </w:p>
    <w:p w14:paraId="539431ED" w14:textId="77777777" w:rsidR="009E7E40" w:rsidRDefault="009E7E40" w:rsidP="009E7E40">
      <w:pPr>
        <w:pStyle w:val="NoSpacing"/>
      </w:pPr>
      <w:r>
        <w:t>where x is the number of processors to run the solution on.</w:t>
      </w:r>
      <w:r w:rsidR="00D43FBC">
        <w:t xml:space="preserve"> This command may be different depending on the user’s system. </w:t>
      </w:r>
    </w:p>
    <w:p w14:paraId="774C2550" w14:textId="77777777" w:rsidR="00481BDB" w:rsidRDefault="00481BDB" w:rsidP="009E7E40">
      <w:pPr>
        <w:pStyle w:val="NoSpacing"/>
      </w:pPr>
    </w:p>
    <w:p w14:paraId="3F40748F" w14:textId="77777777" w:rsidR="00481BDB" w:rsidRDefault="00481BDB" w:rsidP="009E7E40">
      <w:pPr>
        <w:pStyle w:val="NoSpacing"/>
      </w:pPr>
      <w:r>
        <w:t xml:space="preserve">Note that this </w:t>
      </w:r>
      <w:r w:rsidR="00AF69B2">
        <w:t xml:space="preserve">run command </w:t>
      </w:r>
      <w:r>
        <w:t xml:space="preserve">must be specified in the file </w:t>
      </w:r>
      <w:r w:rsidR="00011148">
        <w:rPr>
          <w:b/>
        </w:rPr>
        <w:t>GGI_TLM</w:t>
      </w:r>
      <w:r w:rsidRPr="002430CD">
        <w:rPr>
          <w:b/>
        </w:rPr>
        <w:t>/</w:t>
      </w:r>
      <w:r w:rsidR="00011148">
        <w:rPr>
          <w:b/>
        </w:rPr>
        <w:t>run_configuration_data</w:t>
      </w:r>
      <w:r>
        <w:t xml:space="preserve"> in order to run the test cases. </w:t>
      </w:r>
      <w:r w:rsidR="00A70077">
        <w:t xml:space="preserve"> The process of s</w:t>
      </w:r>
      <w:r>
        <w:t xml:space="preserve">etting up and running the test cases is described in an accompanying document. </w:t>
      </w:r>
    </w:p>
    <w:p w14:paraId="26C46D97" w14:textId="77777777" w:rsidR="007C0BE3" w:rsidRDefault="007C0BE3" w:rsidP="00216AA6">
      <w:pPr>
        <w:pStyle w:val="NoSpacing"/>
      </w:pPr>
    </w:p>
    <w:p w14:paraId="58ACF2F3" w14:textId="77777777" w:rsidR="00F5383D" w:rsidRDefault="006510AB" w:rsidP="00216AA6">
      <w:pPr>
        <w:pStyle w:val="NoSpacing"/>
      </w:pPr>
      <w:r w:rsidRPr="006510AB">
        <w:t>Running  a</w:t>
      </w:r>
      <w:r>
        <w:rPr>
          <w:b/>
        </w:rPr>
        <w:t xml:space="preserve"> </w:t>
      </w:r>
      <w:r w:rsidR="00F5383D">
        <w:rPr>
          <w:b/>
        </w:rPr>
        <w:t>GGI_TLM</w:t>
      </w:r>
      <w:r w:rsidR="00F5383D">
        <w:t xml:space="preserve"> </w:t>
      </w:r>
      <w:r>
        <w:t xml:space="preserve">model </w:t>
      </w:r>
      <w:r w:rsidR="00F5383D">
        <w:t xml:space="preserve">requires an input file which specifies the geometry, materials, cables, boundary conditions, excitation and outputs required for a problem. The input file should have the extension </w:t>
      </w:r>
      <w:r w:rsidR="00F5383D">
        <w:rPr>
          <w:b/>
        </w:rPr>
        <w:t>.inp</w:t>
      </w:r>
      <w:r w:rsidR="00F5383D">
        <w:t xml:space="preserve">. The construction of the input file is described in </w:t>
      </w:r>
      <w:r>
        <w:t xml:space="preserve">detail in </w:t>
      </w:r>
      <w:r w:rsidR="00F5383D">
        <w:t>the subsequent sections.</w:t>
      </w:r>
      <w:r>
        <w:t xml:space="preserve"> The model may also require files which describe material and cable properties.</w:t>
      </w:r>
    </w:p>
    <w:p w14:paraId="7DF13DD9" w14:textId="77777777" w:rsidR="0015309A" w:rsidRDefault="0015309A" w:rsidP="00216AA6">
      <w:pPr>
        <w:pStyle w:val="NoSpacing"/>
      </w:pPr>
    </w:p>
    <w:p w14:paraId="2ADEAB6A" w14:textId="77777777" w:rsidR="0015309A" w:rsidRPr="00216AA6" w:rsidRDefault="0015309A" w:rsidP="0015309A">
      <w:pPr>
        <w:pStyle w:val="NoSpacing"/>
      </w:pPr>
      <w:r>
        <w:t xml:space="preserve">Each code prompts the user for the name of the input file. The name without the </w:t>
      </w:r>
      <w:r>
        <w:rPr>
          <w:b/>
        </w:rPr>
        <w:t>.inp</w:t>
      </w:r>
      <w:r>
        <w:t xml:space="preserve"> extension should be provided i.e. if we have a file </w:t>
      </w:r>
      <w:r>
        <w:rPr>
          <w:b/>
        </w:rPr>
        <w:t>NAME.inp</w:t>
      </w:r>
      <w:r>
        <w:t xml:space="preserve"> then enter </w:t>
      </w:r>
      <w:r w:rsidRPr="00216AA6">
        <w:rPr>
          <w:b/>
        </w:rPr>
        <w:t>NAME</w:t>
      </w:r>
      <w:r>
        <w:t xml:space="preserve"> only</w:t>
      </w:r>
    </w:p>
    <w:p w14:paraId="3B62C578" w14:textId="77777777" w:rsidR="0015309A" w:rsidRDefault="0015309A" w:rsidP="0015309A">
      <w:pPr>
        <w:pStyle w:val="NoSpacing"/>
      </w:pPr>
      <w:r>
        <w:t xml:space="preserve">All output files have the format </w:t>
      </w:r>
      <w:r w:rsidRPr="00216AA6">
        <w:rPr>
          <w:b/>
        </w:rPr>
        <w:t>NAME.output_extension</w:t>
      </w:r>
      <w:r>
        <w:t>. The file extensions for the different types of output are summarised in a subsequent section.</w:t>
      </w:r>
    </w:p>
    <w:p w14:paraId="573E5CC4" w14:textId="77777777" w:rsidR="00521FB4" w:rsidRDefault="00521FB4" w:rsidP="00216AA6">
      <w:pPr>
        <w:pStyle w:val="NoSpacing"/>
      </w:pPr>
    </w:p>
    <w:p w14:paraId="0E79B2AF" w14:textId="77777777" w:rsidR="00521FB4" w:rsidRDefault="00521FB4" w:rsidP="00216AA6">
      <w:pPr>
        <w:pStyle w:val="NoSpacing"/>
      </w:pPr>
      <w:r>
        <w:t xml:space="preserve">Running a model </w:t>
      </w:r>
      <w:r w:rsidR="006510AB">
        <w:t>proceeds in</w:t>
      </w:r>
      <w:r>
        <w:t xml:space="preserve"> a number of stages, firstly a </w:t>
      </w:r>
      <w:r w:rsidR="006510AB">
        <w:t xml:space="preserve">3D meshed </w:t>
      </w:r>
      <w:r>
        <w:t xml:space="preserve">model is created from the input file using the code </w:t>
      </w:r>
      <w:r w:rsidRPr="00521FB4">
        <w:rPr>
          <w:b/>
        </w:rPr>
        <w:t>GGI_TLM_model_builder</w:t>
      </w:r>
      <w:r w:rsidR="00C40962">
        <w:t xml:space="preserve">. This creates a mesh from the geometry description. The model may be examined and checked by using the code </w:t>
      </w:r>
      <w:r w:rsidR="00C40962" w:rsidRPr="00521FB4">
        <w:rPr>
          <w:b/>
        </w:rPr>
        <w:t>GGI_TLM_model_</w:t>
      </w:r>
      <w:r w:rsidR="00C40962">
        <w:rPr>
          <w:b/>
        </w:rPr>
        <w:t>checks</w:t>
      </w:r>
      <w:r w:rsidR="00C40962">
        <w:t xml:space="preserve"> which produces files for 3D visualisat</w:t>
      </w:r>
      <w:r w:rsidR="008221BB">
        <w:t xml:space="preserve">ion of the model and mesh with </w:t>
      </w:r>
      <w:r w:rsidR="008221BB" w:rsidRPr="008221BB">
        <w:rPr>
          <w:b/>
        </w:rPr>
        <w:t>p</w:t>
      </w:r>
      <w:r w:rsidR="00C40962" w:rsidRPr="008221BB">
        <w:rPr>
          <w:b/>
        </w:rPr>
        <w:t>araview</w:t>
      </w:r>
      <w:r w:rsidR="00C40962">
        <w:t>.</w:t>
      </w:r>
    </w:p>
    <w:p w14:paraId="6DC89121" w14:textId="77777777" w:rsidR="006510AB" w:rsidRDefault="006510AB" w:rsidP="00216AA6">
      <w:pPr>
        <w:pStyle w:val="NoSpacing"/>
      </w:pPr>
    </w:p>
    <w:p w14:paraId="4274899D" w14:textId="77777777" w:rsidR="00A2772A" w:rsidRDefault="006510AB" w:rsidP="006510AB">
      <w:pPr>
        <w:pStyle w:val="NoSpacing"/>
      </w:pPr>
      <w:r>
        <w:t xml:space="preserve">If the problem includes cables then the code </w:t>
      </w:r>
      <w:r w:rsidRPr="007C0BE3">
        <w:rPr>
          <w:b/>
        </w:rPr>
        <w:t>GGI_TLM_</w:t>
      </w:r>
      <w:r>
        <w:rPr>
          <w:b/>
        </w:rPr>
        <w:t>cable_</w:t>
      </w:r>
      <w:r w:rsidRPr="007C0BE3">
        <w:rPr>
          <w:b/>
        </w:rPr>
        <w:t>model_builder</w:t>
      </w:r>
      <w:r>
        <w:t xml:space="preserve"> creates a cable model. </w:t>
      </w:r>
    </w:p>
    <w:p w14:paraId="0BD011CC" w14:textId="77777777" w:rsidR="00A2772A" w:rsidRDefault="00A2772A" w:rsidP="006510AB">
      <w:pPr>
        <w:pStyle w:val="NoSpacing"/>
      </w:pPr>
    </w:p>
    <w:p w14:paraId="484776B5" w14:textId="77777777" w:rsidR="00A2772A" w:rsidRDefault="006510AB" w:rsidP="006510AB">
      <w:pPr>
        <w:pStyle w:val="NoSpacing"/>
      </w:pPr>
      <w:r>
        <w:t xml:space="preserve">The cable model may be checked using the code </w:t>
      </w:r>
      <w:r w:rsidRPr="007C0BE3">
        <w:rPr>
          <w:b/>
        </w:rPr>
        <w:t>GGI_TLM_</w:t>
      </w:r>
      <w:r>
        <w:rPr>
          <w:b/>
        </w:rPr>
        <w:t>cable_</w:t>
      </w:r>
      <w:r w:rsidRPr="007C0BE3">
        <w:rPr>
          <w:b/>
        </w:rPr>
        <w:t>model_</w:t>
      </w:r>
      <w:r>
        <w:rPr>
          <w:b/>
        </w:rPr>
        <w:t>checks.</w:t>
      </w:r>
      <w:r w:rsidR="00A2772A">
        <w:rPr>
          <w:b/>
        </w:rPr>
        <w:t xml:space="preserve"> </w:t>
      </w:r>
      <w:r w:rsidR="00A2772A">
        <w:t>This allows the following actions:</w:t>
      </w:r>
    </w:p>
    <w:p w14:paraId="78A1CF0C" w14:textId="77777777" w:rsidR="00A2772A" w:rsidRDefault="00A2772A" w:rsidP="006510AB">
      <w:pPr>
        <w:pStyle w:val="NoSpacing"/>
      </w:pPr>
    </w:p>
    <w:p w14:paraId="729102A2" w14:textId="77777777" w:rsidR="00C67ACE" w:rsidRDefault="00C67ACE" w:rsidP="006510AB">
      <w:pPr>
        <w:pStyle w:val="NoSpacing"/>
        <w:numPr>
          <w:ilvl w:val="0"/>
          <w:numId w:val="2"/>
        </w:numPr>
      </w:pPr>
      <w:r>
        <w:t xml:space="preserve">Individual cable cross section geometries may be examined </w:t>
      </w:r>
    </w:p>
    <w:p w14:paraId="401EE3AF" w14:textId="77777777" w:rsidR="00C67ACE" w:rsidRDefault="00A2772A" w:rsidP="006510AB">
      <w:pPr>
        <w:pStyle w:val="NoSpacing"/>
        <w:numPr>
          <w:ilvl w:val="0"/>
          <w:numId w:val="2"/>
        </w:numPr>
      </w:pPr>
      <w:r>
        <w:t xml:space="preserve">The cable route </w:t>
      </w:r>
      <w:r w:rsidR="00C67ACE">
        <w:t xml:space="preserve">can be </w:t>
      </w:r>
      <w:r>
        <w:t xml:space="preserve">to the written out to a vtk file for visualisation within </w:t>
      </w:r>
      <w:r>
        <w:rPr>
          <w:b/>
        </w:rPr>
        <w:t>paraview</w:t>
      </w:r>
      <w:r>
        <w:t xml:space="preserve">. </w:t>
      </w:r>
    </w:p>
    <w:p w14:paraId="7C117A86" w14:textId="77777777" w:rsidR="008221BB" w:rsidRDefault="008221BB" w:rsidP="008221BB">
      <w:pPr>
        <w:pStyle w:val="NoSpacing"/>
        <w:numPr>
          <w:ilvl w:val="0"/>
          <w:numId w:val="2"/>
        </w:numPr>
      </w:pPr>
      <w:r>
        <w:t>The geometry of a cable bundle may be examined at any segment in the cable mesh</w:t>
      </w:r>
    </w:p>
    <w:p w14:paraId="45967199" w14:textId="77777777" w:rsidR="008221BB" w:rsidRDefault="008221BB" w:rsidP="008221BB">
      <w:pPr>
        <w:pStyle w:val="NoSpacing"/>
        <w:numPr>
          <w:ilvl w:val="0"/>
          <w:numId w:val="2"/>
        </w:numPr>
      </w:pPr>
      <w:r>
        <w:t>Details of cable junctions may be examined at any cell</w:t>
      </w:r>
    </w:p>
    <w:p w14:paraId="3790CB6E" w14:textId="77777777" w:rsidR="008221BB" w:rsidRDefault="008221BB" w:rsidP="00C67ACE">
      <w:pPr>
        <w:pStyle w:val="NoSpacing"/>
        <w:numPr>
          <w:ilvl w:val="0"/>
          <w:numId w:val="2"/>
        </w:numPr>
      </w:pPr>
      <w:r>
        <w:t>Details of cable junctions may be examined at any cell face</w:t>
      </w:r>
    </w:p>
    <w:p w14:paraId="48D9146D" w14:textId="77777777" w:rsidR="00C67ACE" w:rsidRDefault="00C67ACE" w:rsidP="006510AB">
      <w:pPr>
        <w:pStyle w:val="NoSpacing"/>
      </w:pPr>
    </w:p>
    <w:p w14:paraId="4AF16ECA" w14:textId="77777777" w:rsidR="00C67ACE" w:rsidRDefault="00C67ACE" w:rsidP="006510AB">
      <w:pPr>
        <w:pStyle w:val="NoSpacing"/>
        <w:rPr>
          <w:b/>
        </w:rPr>
      </w:pPr>
    </w:p>
    <w:p w14:paraId="2B342961" w14:textId="77777777" w:rsidR="0015309A" w:rsidRPr="0015309A" w:rsidRDefault="0015309A" w:rsidP="0015309A">
      <w:pPr>
        <w:pStyle w:val="NoSpacing"/>
      </w:pPr>
      <w:r w:rsidRPr="007C0BE3">
        <w:rPr>
          <w:b/>
        </w:rPr>
        <w:t>GGI_TLM</w:t>
      </w:r>
      <w:r>
        <w:rPr>
          <w:b/>
        </w:rPr>
        <w:t>_filter_fit</w:t>
      </w:r>
      <w:r>
        <w:t xml:space="preserve"> generates frequency dependent material models from measured material parameter</w:t>
      </w:r>
    </w:p>
    <w:p w14:paraId="0B243A98" w14:textId="77777777" w:rsidR="0015309A" w:rsidRDefault="0015309A" w:rsidP="0015309A">
      <w:pPr>
        <w:pStyle w:val="NoSpacing"/>
      </w:pPr>
    </w:p>
    <w:p w14:paraId="07E89038" w14:textId="77777777" w:rsidR="0015309A" w:rsidRPr="0015309A" w:rsidRDefault="0015309A" w:rsidP="0015309A">
      <w:pPr>
        <w:pStyle w:val="NoSpacing"/>
      </w:pPr>
      <w:r w:rsidRPr="007C0BE3">
        <w:rPr>
          <w:b/>
        </w:rPr>
        <w:t>GGI_TLM</w:t>
      </w:r>
      <w:r>
        <w:rPr>
          <w:b/>
        </w:rPr>
        <w:t>_filter_format_convert</w:t>
      </w:r>
      <w:r w:rsidRPr="0015309A">
        <w:t xml:space="preserve"> </w:t>
      </w:r>
      <w:r>
        <w:t xml:space="preserve">allows the conversion of the material filter formats between rational functions, pole-zero format and pole-residue format. This is only used if the material models are to be used in other codes which use a different filter format definition – it is not required to run GGI_TLM. </w:t>
      </w:r>
    </w:p>
    <w:p w14:paraId="7FF17441" w14:textId="77777777" w:rsidR="0015309A" w:rsidRDefault="0015309A" w:rsidP="0015309A">
      <w:pPr>
        <w:pStyle w:val="NoSpacing"/>
      </w:pPr>
    </w:p>
    <w:p w14:paraId="6D05DF7E" w14:textId="77777777" w:rsidR="0015309A" w:rsidRPr="0015309A" w:rsidRDefault="0015309A" w:rsidP="0015309A">
      <w:pPr>
        <w:pStyle w:val="NoSpacing"/>
      </w:pPr>
      <w:r w:rsidRPr="007C0BE3">
        <w:rPr>
          <w:b/>
        </w:rPr>
        <w:t>GGI_TLM</w:t>
      </w:r>
      <w:r>
        <w:rPr>
          <w:b/>
        </w:rPr>
        <w:t>_material_model_checks</w:t>
      </w:r>
      <w:r>
        <w:t xml:space="preserve"> allows the visualisation of material model frequency responses as well as producing files for visualisation of the allocation of materials onto the computational mesh.</w:t>
      </w:r>
    </w:p>
    <w:p w14:paraId="155BC49C" w14:textId="77777777" w:rsidR="00F5383D" w:rsidRDefault="00F5383D" w:rsidP="00216AA6">
      <w:pPr>
        <w:pStyle w:val="NoSpacing"/>
      </w:pPr>
    </w:p>
    <w:p w14:paraId="7C92546F" w14:textId="77777777" w:rsidR="00F5383D" w:rsidRDefault="006510AB" w:rsidP="00216AA6">
      <w:pPr>
        <w:pStyle w:val="NoSpacing"/>
      </w:pPr>
      <w:r>
        <w:t>Once the mesh and the cable model have been built</w:t>
      </w:r>
      <w:r w:rsidR="00F5383D">
        <w:t xml:space="preserve"> then </w:t>
      </w:r>
      <w:r w:rsidR="00F5383D">
        <w:rPr>
          <w:b/>
        </w:rPr>
        <w:t>GGI_TLM</w:t>
      </w:r>
      <w:r w:rsidR="00F5383D">
        <w:t xml:space="preserve"> is run with </w:t>
      </w:r>
      <w:r w:rsidR="00AF69B2">
        <w:t>a</w:t>
      </w:r>
      <w:r w:rsidR="00F5383D">
        <w:t xml:space="preserve"> command</w:t>
      </w:r>
      <w:r w:rsidR="00AF69B2">
        <w:t xml:space="preserve"> of the form:</w:t>
      </w:r>
    </w:p>
    <w:p w14:paraId="14BE1645" w14:textId="77777777" w:rsidR="00F5383D" w:rsidRDefault="00F5383D" w:rsidP="00216AA6">
      <w:pPr>
        <w:pStyle w:val="NoSpacing"/>
      </w:pPr>
    </w:p>
    <w:p w14:paraId="5B6916ED" w14:textId="77777777" w:rsidR="00F5383D" w:rsidRPr="001757FF" w:rsidRDefault="00F5383D" w:rsidP="00216AA6">
      <w:pPr>
        <w:pStyle w:val="NoSpacing"/>
        <w:rPr>
          <w:b/>
          <w:lang w:val="it-IT"/>
        </w:rPr>
      </w:pPr>
      <w:r w:rsidRPr="001757FF">
        <w:rPr>
          <w:b/>
          <w:lang w:val="it-IT"/>
        </w:rPr>
        <w:t>mpirun –np x GGI_TLM</w:t>
      </w:r>
      <w:r w:rsidR="00A70077" w:rsidRPr="001757FF">
        <w:rPr>
          <w:b/>
          <w:lang w:val="it-IT"/>
        </w:rPr>
        <w:t>_MPI</w:t>
      </w:r>
    </w:p>
    <w:p w14:paraId="69A17556" w14:textId="77777777" w:rsidR="00F5383D" w:rsidRPr="001757FF" w:rsidRDefault="00F5383D" w:rsidP="00216AA6">
      <w:pPr>
        <w:pStyle w:val="NoSpacing"/>
        <w:rPr>
          <w:lang w:val="it-IT"/>
        </w:rPr>
      </w:pPr>
    </w:p>
    <w:p w14:paraId="721F4C04" w14:textId="77777777" w:rsidR="00F5383D" w:rsidRDefault="00F5383D" w:rsidP="00216AA6">
      <w:pPr>
        <w:pStyle w:val="NoSpacing"/>
      </w:pPr>
      <w:r>
        <w:t>where x is the number of processors to run the solution on.</w:t>
      </w:r>
    </w:p>
    <w:p w14:paraId="35B4253F" w14:textId="77777777" w:rsidR="00F5383D" w:rsidRDefault="00F5383D" w:rsidP="00216AA6">
      <w:pPr>
        <w:pStyle w:val="NoSpacing"/>
      </w:pPr>
    </w:p>
    <w:p w14:paraId="5B05BC06" w14:textId="77777777" w:rsidR="00F5383D" w:rsidRDefault="00F5383D" w:rsidP="00216AA6">
      <w:pPr>
        <w:pStyle w:val="NoSpacing"/>
      </w:pPr>
      <w:r>
        <w:t xml:space="preserve">A general information file with extension </w:t>
      </w:r>
      <w:r>
        <w:rPr>
          <w:b/>
        </w:rPr>
        <w:t>.info</w:t>
      </w:r>
      <w:r>
        <w:t xml:space="preserve"> is always produced. Any warnings are written to a </w:t>
      </w:r>
      <w:r>
        <w:rPr>
          <w:b/>
        </w:rPr>
        <w:t>.warnings</w:t>
      </w:r>
      <w:r>
        <w:t xml:space="preserve"> file and if there are cables in the problem specification then a </w:t>
      </w:r>
      <w:r w:rsidRPr="00216AA6">
        <w:rPr>
          <w:b/>
        </w:rPr>
        <w:t>.cable_info</w:t>
      </w:r>
      <w:r>
        <w:t xml:space="preserve"> file is produced which contains details of the cable aspects of the model.</w:t>
      </w:r>
    </w:p>
    <w:p w14:paraId="060B1FBB" w14:textId="77777777" w:rsidR="00F5383D" w:rsidRDefault="00F5383D" w:rsidP="00216AA6">
      <w:pPr>
        <w:pStyle w:val="NoSpacing"/>
      </w:pPr>
    </w:p>
    <w:p w14:paraId="73CCEB79" w14:textId="77777777" w:rsidR="008221BB" w:rsidRDefault="0015309A" w:rsidP="00216AA6">
      <w:pPr>
        <w:pStyle w:val="NoSpacing"/>
      </w:pPr>
      <w:r>
        <w:t xml:space="preserve">Once the model has been run, the results may be post processed using </w:t>
      </w:r>
      <w:r w:rsidRPr="007C0BE3">
        <w:rPr>
          <w:b/>
        </w:rPr>
        <w:t>GGI_TLM</w:t>
      </w:r>
      <w:r>
        <w:rPr>
          <w:b/>
        </w:rPr>
        <w:t>_post_process</w:t>
      </w:r>
      <w:r>
        <w:t>. There are a number of post processing options depending on the type of analysis and the particular output produced</w:t>
      </w:r>
      <w:r w:rsidR="00AF69B2">
        <w:t xml:space="preserve"> as detailed in section 15.</w:t>
      </w:r>
    </w:p>
    <w:p w14:paraId="1772770C" w14:textId="77777777" w:rsidR="006B2BAE" w:rsidRDefault="006B2BAE" w:rsidP="00216AA6">
      <w:pPr>
        <w:pStyle w:val="NoSpacing"/>
      </w:pPr>
    </w:p>
    <w:p w14:paraId="1D4DC507" w14:textId="77777777" w:rsidR="006B2BAE" w:rsidRDefault="006B2BAE" w:rsidP="00216AA6">
      <w:pPr>
        <w:pStyle w:val="NoSpacing"/>
      </w:pPr>
      <w:r>
        <w:t>The process is illustrated in the process diagram below:</w:t>
      </w:r>
    </w:p>
    <w:p w14:paraId="4B8C63D3" w14:textId="77777777" w:rsidR="00F22663" w:rsidRDefault="00F22663" w:rsidP="00216AA6">
      <w:pPr>
        <w:pStyle w:val="NoSpacing"/>
      </w:pPr>
    </w:p>
    <w:p w14:paraId="63DE7E07" w14:textId="77777777" w:rsidR="006B2BAE" w:rsidRDefault="00E71119" w:rsidP="00216AA6">
      <w:pPr>
        <w:pStyle w:val="NoSpacing"/>
      </w:pPr>
      <w:r>
        <w:rPr>
          <w:noProof/>
          <w:lang w:eastAsia="en-GB"/>
        </w:rPr>
        <w:lastRenderedPageBreak/>
        <mc:AlternateContent>
          <mc:Choice Requires="wpc">
            <w:drawing>
              <wp:inline distT="0" distB="0" distL="0" distR="0" wp14:anchorId="3DB9C2D7" wp14:editId="1A748474">
                <wp:extent cx="6483985" cy="5633085"/>
                <wp:effectExtent l="0" t="0" r="2540" b="0"/>
                <wp:docPr id="336" name="Canvas 3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74" name="Text Box 337"/>
                        <wps:cNvSpPr txBox="1">
                          <a:spLocks noChangeArrowheads="1"/>
                        </wps:cNvSpPr>
                        <wps:spPr bwMode="auto">
                          <a:xfrm>
                            <a:off x="2963766" y="459275"/>
                            <a:ext cx="1161465" cy="253915"/>
                          </a:xfrm>
                          <a:prstGeom prst="rect">
                            <a:avLst/>
                          </a:prstGeom>
                          <a:solidFill>
                            <a:srgbClr val="FFFFFF"/>
                          </a:solidFill>
                          <a:ln w="9525">
                            <a:solidFill>
                              <a:srgbClr val="000000"/>
                            </a:solidFill>
                            <a:miter lim="800000"/>
                            <a:headEnd/>
                            <a:tailEnd/>
                          </a:ln>
                        </wps:spPr>
                        <wps:txbx>
                          <w:txbxContent>
                            <w:p w14:paraId="2C6C3C27" w14:textId="77777777" w:rsidR="005A423E" w:rsidRPr="00F22663" w:rsidRDefault="005A423E" w:rsidP="00F22663">
                              <w:pPr>
                                <w:rPr>
                                  <w:i/>
                                  <w:sz w:val="16"/>
                                  <w:szCs w:val="16"/>
                                </w:rPr>
                              </w:pPr>
                              <w:r w:rsidRPr="00F22663">
                                <w:rPr>
                                  <w:i/>
                                  <w:sz w:val="16"/>
                                  <w:szCs w:val="16"/>
                                </w:rPr>
                                <w:t xml:space="preserve">Input file: </w:t>
                              </w:r>
                              <w:r w:rsidRPr="00F22663">
                                <w:rPr>
                                  <w:i/>
                                  <w:color w:val="7030A0"/>
                                  <w:sz w:val="16"/>
                                  <w:szCs w:val="16"/>
                                </w:rPr>
                                <w:t>Name.inp</w:t>
                              </w:r>
                            </w:p>
                          </w:txbxContent>
                        </wps:txbx>
                        <wps:bodyPr rot="0" vert="horz" wrap="square" lIns="91440" tIns="45720" rIns="91440" bIns="45720" anchor="t" anchorCtr="0" upright="1">
                          <a:noAutofit/>
                        </wps:bodyPr>
                      </wps:wsp>
                      <wps:wsp>
                        <wps:cNvPr id="475" name="Text Box 338"/>
                        <wps:cNvSpPr txBox="1">
                          <a:spLocks noChangeArrowheads="1"/>
                        </wps:cNvSpPr>
                        <wps:spPr bwMode="auto">
                          <a:xfrm>
                            <a:off x="1872355" y="1460606"/>
                            <a:ext cx="1307146" cy="285753"/>
                          </a:xfrm>
                          <a:prstGeom prst="rect">
                            <a:avLst/>
                          </a:prstGeom>
                          <a:solidFill>
                            <a:srgbClr val="FFFFFF"/>
                          </a:solidFill>
                          <a:ln w="9525">
                            <a:solidFill>
                              <a:srgbClr val="000000"/>
                            </a:solidFill>
                            <a:miter lim="800000"/>
                            <a:headEnd/>
                            <a:tailEnd/>
                          </a:ln>
                        </wps:spPr>
                        <wps:txbx>
                          <w:txbxContent>
                            <w:p w14:paraId="7E783FD2" w14:textId="77777777" w:rsidR="005A423E" w:rsidRPr="00F22663" w:rsidRDefault="005A423E" w:rsidP="00F22663">
                              <w:pPr>
                                <w:rPr>
                                  <w:i/>
                                  <w:sz w:val="16"/>
                                  <w:szCs w:val="16"/>
                                </w:rPr>
                              </w:pPr>
                              <w:r w:rsidRPr="00F22663">
                                <w:rPr>
                                  <w:i/>
                                  <w:sz w:val="16"/>
                                  <w:szCs w:val="16"/>
                                </w:rPr>
                                <w:t xml:space="preserve">Mesh file: </w:t>
                              </w:r>
                              <w:r w:rsidRPr="00F22663">
                                <w:rPr>
                                  <w:i/>
                                  <w:color w:val="7030A0"/>
                                  <w:sz w:val="16"/>
                                  <w:szCs w:val="16"/>
                                </w:rPr>
                                <w:t>Name.mesh</w:t>
                              </w:r>
                            </w:p>
                          </w:txbxContent>
                        </wps:txbx>
                        <wps:bodyPr rot="0" vert="horz" wrap="square" lIns="91440" tIns="45720" rIns="91440" bIns="45720" anchor="t" anchorCtr="0" upright="1">
                          <a:noAutofit/>
                        </wps:bodyPr>
                      </wps:wsp>
                      <wps:wsp>
                        <wps:cNvPr id="476" name="Text Box 339"/>
                        <wps:cNvSpPr txBox="1">
                          <a:spLocks noChangeArrowheads="1"/>
                        </wps:cNvSpPr>
                        <wps:spPr bwMode="auto">
                          <a:xfrm>
                            <a:off x="4322657" y="2056788"/>
                            <a:ext cx="1522881" cy="280978"/>
                          </a:xfrm>
                          <a:prstGeom prst="rect">
                            <a:avLst/>
                          </a:prstGeom>
                          <a:solidFill>
                            <a:srgbClr val="FFFFFF"/>
                          </a:solidFill>
                          <a:ln w="9525">
                            <a:solidFill>
                              <a:srgbClr val="000000"/>
                            </a:solidFill>
                            <a:miter lim="800000"/>
                            <a:headEnd/>
                            <a:tailEnd/>
                          </a:ln>
                        </wps:spPr>
                        <wps:txbx>
                          <w:txbxContent>
                            <w:p w14:paraId="706FF293" w14:textId="77777777" w:rsidR="005A423E" w:rsidRPr="00F22663" w:rsidRDefault="005A423E" w:rsidP="00F22663">
                              <w:pPr>
                                <w:rPr>
                                  <w:i/>
                                  <w:sz w:val="16"/>
                                  <w:szCs w:val="16"/>
                                </w:rPr>
                              </w:pPr>
                              <w:r w:rsidRPr="00F22663">
                                <w:rPr>
                                  <w:i/>
                                  <w:sz w:val="16"/>
                                  <w:szCs w:val="16"/>
                                </w:rPr>
                                <w:t xml:space="preserve">Cable file: </w:t>
                              </w:r>
                              <w:r w:rsidRPr="00F22663">
                                <w:rPr>
                                  <w:i/>
                                  <w:color w:val="7030A0"/>
                                  <w:sz w:val="16"/>
                                  <w:szCs w:val="16"/>
                                </w:rPr>
                                <w:t>Name.cable_model</w:t>
                              </w:r>
                            </w:p>
                          </w:txbxContent>
                        </wps:txbx>
                        <wps:bodyPr rot="0" vert="horz" wrap="square" lIns="91440" tIns="45720" rIns="91440" bIns="45720" anchor="t" anchorCtr="0" upright="1">
                          <a:noAutofit/>
                        </wps:bodyPr>
                      </wps:wsp>
                      <wps:wsp>
                        <wps:cNvPr id="477" name="Text Box 341"/>
                        <wps:cNvSpPr txBox="1">
                          <a:spLocks noChangeArrowheads="1"/>
                        </wps:cNvSpPr>
                        <wps:spPr bwMode="auto">
                          <a:xfrm>
                            <a:off x="4319472" y="1441503"/>
                            <a:ext cx="1540394" cy="322368"/>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A7CAF3" w14:textId="77777777" w:rsidR="005A423E" w:rsidRPr="00F22663" w:rsidRDefault="005A423E" w:rsidP="00F22663">
                              <w:pPr>
                                <w:rPr>
                                  <w:i/>
                                  <w:sz w:val="16"/>
                                  <w:szCs w:val="16"/>
                                </w:rPr>
                              </w:pPr>
                              <w:r w:rsidRPr="00F22663">
                                <w:rPr>
                                  <w:i/>
                                  <w:sz w:val="16"/>
                                  <w:szCs w:val="16"/>
                                </w:rPr>
                                <w:t>GGI_TLM_cable_model_builder</w:t>
                              </w:r>
                            </w:p>
                          </w:txbxContent>
                        </wps:txbx>
                        <wps:bodyPr rot="0" vert="horz" wrap="square" lIns="91440" tIns="45720" rIns="91440" bIns="45720" anchor="t" anchorCtr="0" upright="1">
                          <a:noAutofit/>
                        </wps:bodyPr>
                      </wps:wsp>
                      <wps:wsp>
                        <wps:cNvPr id="478" name="Text Box 342"/>
                        <wps:cNvSpPr txBox="1">
                          <a:spLocks noChangeArrowheads="1"/>
                        </wps:cNvSpPr>
                        <wps:spPr bwMode="auto">
                          <a:xfrm>
                            <a:off x="4800298" y="2781122"/>
                            <a:ext cx="1567461" cy="323164"/>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B1A9DF" w14:textId="77777777" w:rsidR="005A423E" w:rsidRPr="00F22663" w:rsidRDefault="005A423E" w:rsidP="00F22663">
                              <w:pPr>
                                <w:rPr>
                                  <w:i/>
                                  <w:sz w:val="16"/>
                                  <w:szCs w:val="16"/>
                                </w:rPr>
                              </w:pPr>
                              <w:r w:rsidRPr="00F22663">
                                <w:rPr>
                                  <w:i/>
                                  <w:sz w:val="16"/>
                                  <w:szCs w:val="16"/>
                                </w:rPr>
                                <w:t>GGI_TLM_cable_model_checks</w:t>
                              </w:r>
                            </w:p>
                          </w:txbxContent>
                        </wps:txbx>
                        <wps:bodyPr rot="0" vert="horz" wrap="square" lIns="91440" tIns="45720" rIns="91440" bIns="45720" anchor="t" anchorCtr="0" upright="1">
                          <a:noAutofit/>
                        </wps:bodyPr>
                      </wps:wsp>
                      <wps:wsp>
                        <wps:cNvPr id="479" name="Text Box 343"/>
                        <wps:cNvSpPr txBox="1">
                          <a:spLocks noChangeArrowheads="1"/>
                        </wps:cNvSpPr>
                        <wps:spPr bwMode="auto">
                          <a:xfrm>
                            <a:off x="1459991" y="2360053"/>
                            <a:ext cx="1249829" cy="308837"/>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6BA51A" w14:textId="77777777" w:rsidR="005A423E" w:rsidRPr="00F22663" w:rsidRDefault="005A423E" w:rsidP="00F22663">
                              <w:pPr>
                                <w:rPr>
                                  <w:i/>
                                  <w:sz w:val="16"/>
                                  <w:szCs w:val="16"/>
                                </w:rPr>
                              </w:pPr>
                              <w:r w:rsidRPr="00F22663">
                                <w:rPr>
                                  <w:i/>
                                  <w:sz w:val="16"/>
                                  <w:szCs w:val="16"/>
                                </w:rPr>
                                <w:t>GGI_TLM_model_checks</w:t>
                              </w:r>
                            </w:p>
                          </w:txbxContent>
                        </wps:txbx>
                        <wps:bodyPr rot="0" vert="horz" wrap="square" lIns="91440" tIns="45720" rIns="91440" bIns="45720" anchor="t" anchorCtr="0" upright="1">
                          <a:noAutofit/>
                        </wps:bodyPr>
                      </wps:wsp>
                      <wps:wsp>
                        <wps:cNvPr id="480" name="Text Box 344"/>
                        <wps:cNvSpPr txBox="1">
                          <a:spLocks noChangeArrowheads="1"/>
                        </wps:cNvSpPr>
                        <wps:spPr bwMode="auto">
                          <a:xfrm>
                            <a:off x="3064867" y="2914049"/>
                            <a:ext cx="936974" cy="487134"/>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1CC1A6" w14:textId="77777777" w:rsidR="005A423E" w:rsidRPr="00F22663" w:rsidRDefault="005A423E" w:rsidP="00F22663">
                              <w:pPr>
                                <w:pStyle w:val="NoSpacing"/>
                                <w:jc w:val="center"/>
                                <w:rPr>
                                  <w:i/>
                                  <w:sz w:val="16"/>
                                  <w:szCs w:val="16"/>
                                </w:rPr>
                              </w:pPr>
                              <w:r w:rsidRPr="00F22663">
                                <w:rPr>
                                  <w:i/>
                                  <w:sz w:val="16"/>
                                  <w:szCs w:val="16"/>
                                </w:rPr>
                                <w:t>GGI_TLM_SEQ</w:t>
                              </w:r>
                            </w:p>
                            <w:p w14:paraId="633DE408" w14:textId="77777777" w:rsidR="005A423E" w:rsidRPr="00F22663" w:rsidRDefault="005A423E" w:rsidP="00F22663">
                              <w:pPr>
                                <w:pStyle w:val="NoSpacing"/>
                                <w:jc w:val="center"/>
                                <w:rPr>
                                  <w:i/>
                                  <w:sz w:val="16"/>
                                  <w:szCs w:val="16"/>
                                </w:rPr>
                              </w:pPr>
                              <w:r w:rsidRPr="00F22663">
                                <w:rPr>
                                  <w:i/>
                                  <w:sz w:val="16"/>
                                  <w:szCs w:val="16"/>
                                </w:rPr>
                                <w:t>or</w:t>
                              </w:r>
                            </w:p>
                            <w:p w14:paraId="5861E1DE" w14:textId="77777777" w:rsidR="005A423E" w:rsidRPr="00F22663" w:rsidRDefault="005A423E" w:rsidP="00F22663">
                              <w:pPr>
                                <w:pStyle w:val="NoSpacing"/>
                                <w:jc w:val="center"/>
                                <w:rPr>
                                  <w:i/>
                                  <w:sz w:val="16"/>
                                  <w:szCs w:val="16"/>
                                </w:rPr>
                              </w:pPr>
                              <w:r w:rsidRPr="00F22663">
                                <w:rPr>
                                  <w:i/>
                                  <w:sz w:val="16"/>
                                  <w:szCs w:val="16"/>
                                </w:rPr>
                                <w:t>GGI_TLM_MPI</w:t>
                              </w:r>
                            </w:p>
                          </w:txbxContent>
                        </wps:txbx>
                        <wps:bodyPr rot="0" vert="horz" wrap="square" lIns="91440" tIns="45720" rIns="91440" bIns="45720" anchor="t" anchorCtr="0" upright="1">
                          <a:noAutofit/>
                        </wps:bodyPr>
                      </wps:wsp>
                      <wps:wsp>
                        <wps:cNvPr id="481" name="AutoShape 345"/>
                        <wps:cNvCnPr>
                          <a:cxnSpLocks noChangeShapeType="1"/>
                          <a:stCxn id="474" idx="1"/>
                          <a:endCxn id="513" idx="0"/>
                        </wps:cNvCnPr>
                        <wps:spPr bwMode="auto">
                          <a:xfrm flipH="1">
                            <a:off x="2657280" y="585834"/>
                            <a:ext cx="306487" cy="2754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2" name="AutoShape 346"/>
                        <wps:cNvCnPr>
                          <a:cxnSpLocks noChangeShapeType="1"/>
                          <a:stCxn id="474" idx="3"/>
                          <a:endCxn id="477" idx="0"/>
                        </wps:cNvCnPr>
                        <wps:spPr bwMode="auto">
                          <a:xfrm>
                            <a:off x="4125231" y="585834"/>
                            <a:ext cx="964040" cy="8556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3" name="AutoShape 347"/>
                        <wps:cNvCnPr>
                          <a:cxnSpLocks noChangeShapeType="1"/>
                          <a:stCxn id="474" idx="2"/>
                          <a:endCxn id="480" idx="0"/>
                        </wps:cNvCnPr>
                        <wps:spPr bwMode="auto">
                          <a:xfrm flipH="1">
                            <a:off x="3533752" y="713190"/>
                            <a:ext cx="11145" cy="220085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4" name="AutoShape 348"/>
                        <wps:cNvCnPr>
                          <a:cxnSpLocks noChangeShapeType="1"/>
                          <a:stCxn id="475" idx="2"/>
                          <a:endCxn id="480" idx="0"/>
                        </wps:cNvCnPr>
                        <wps:spPr bwMode="auto">
                          <a:xfrm>
                            <a:off x="2525928" y="1746360"/>
                            <a:ext cx="1007824" cy="11676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5" name="AutoShape 350"/>
                        <wps:cNvCnPr>
                          <a:cxnSpLocks noChangeShapeType="1"/>
                          <a:stCxn id="476" idx="2"/>
                          <a:endCxn id="480" idx="0"/>
                        </wps:cNvCnPr>
                        <wps:spPr bwMode="auto">
                          <a:xfrm flipH="1">
                            <a:off x="3533752" y="2337766"/>
                            <a:ext cx="1550743" cy="57628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6" name="AutoShape 351"/>
                        <wps:cNvCnPr>
                          <a:cxnSpLocks noChangeShapeType="1"/>
                          <a:stCxn id="475" idx="2"/>
                          <a:endCxn id="479" idx="0"/>
                        </wps:cNvCnPr>
                        <wps:spPr bwMode="auto">
                          <a:xfrm flipH="1">
                            <a:off x="2084906" y="1746360"/>
                            <a:ext cx="441022" cy="6136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7" name="AutoShape 352"/>
                        <wps:cNvCnPr>
                          <a:cxnSpLocks noChangeShapeType="1"/>
                          <a:stCxn id="476" idx="2"/>
                          <a:endCxn id="478" idx="0"/>
                        </wps:cNvCnPr>
                        <wps:spPr bwMode="auto">
                          <a:xfrm>
                            <a:off x="5084495" y="2337766"/>
                            <a:ext cx="499932" cy="4433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8" name="Text Box 353"/>
                        <wps:cNvSpPr txBox="1">
                          <a:spLocks noChangeArrowheads="1"/>
                        </wps:cNvSpPr>
                        <wps:spPr bwMode="auto">
                          <a:xfrm>
                            <a:off x="2953417" y="3692508"/>
                            <a:ext cx="1161465" cy="253915"/>
                          </a:xfrm>
                          <a:prstGeom prst="rect">
                            <a:avLst/>
                          </a:prstGeom>
                          <a:solidFill>
                            <a:srgbClr val="FFFFFF"/>
                          </a:solidFill>
                          <a:ln w="9525">
                            <a:solidFill>
                              <a:srgbClr val="000000"/>
                            </a:solidFill>
                            <a:miter lim="800000"/>
                            <a:headEnd/>
                            <a:tailEnd/>
                          </a:ln>
                        </wps:spPr>
                        <wps:txbx>
                          <w:txbxContent>
                            <w:p w14:paraId="6A918A5F" w14:textId="77777777" w:rsidR="005A423E" w:rsidRPr="00F22663" w:rsidRDefault="005A423E" w:rsidP="00F22663">
                              <w:pPr>
                                <w:rPr>
                                  <w:i/>
                                  <w:sz w:val="16"/>
                                  <w:szCs w:val="16"/>
                                </w:rPr>
                              </w:pPr>
                              <w:r w:rsidRPr="00F22663">
                                <w:rPr>
                                  <w:i/>
                                  <w:sz w:val="16"/>
                                  <w:szCs w:val="16"/>
                                </w:rPr>
                                <w:t xml:space="preserve">Output files: </w:t>
                              </w:r>
                              <w:r w:rsidRPr="00F22663">
                                <w:rPr>
                                  <w:i/>
                                  <w:color w:val="7030A0"/>
                                  <w:sz w:val="16"/>
                                  <w:szCs w:val="16"/>
                                </w:rPr>
                                <w:t>Name.*</w:t>
                              </w:r>
                            </w:p>
                          </w:txbxContent>
                        </wps:txbx>
                        <wps:bodyPr rot="0" vert="horz" wrap="square" lIns="91440" tIns="45720" rIns="91440" bIns="45720" anchor="t" anchorCtr="0" upright="1">
                          <a:noAutofit/>
                        </wps:bodyPr>
                      </wps:wsp>
                      <wps:wsp>
                        <wps:cNvPr id="489" name="Text Box 354"/>
                        <wps:cNvSpPr txBox="1">
                          <a:spLocks noChangeArrowheads="1"/>
                        </wps:cNvSpPr>
                        <wps:spPr bwMode="auto">
                          <a:xfrm>
                            <a:off x="2873810" y="4223421"/>
                            <a:ext cx="1315903" cy="288141"/>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6F6D4B" w14:textId="77777777" w:rsidR="005A423E" w:rsidRPr="00F22663" w:rsidRDefault="005A423E" w:rsidP="00F22663">
                              <w:pPr>
                                <w:pStyle w:val="NoSpacing"/>
                                <w:jc w:val="center"/>
                                <w:rPr>
                                  <w:i/>
                                  <w:sz w:val="16"/>
                                  <w:szCs w:val="16"/>
                                </w:rPr>
                              </w:pPr>
                              <w:r w:rsidRPr="00F22663">
                                <w:rPr>
                                  <w:i/>
                                  <w:sz w:val="16"/>
                                  <w:szCs w:val="16"/>
                                </w:rPr>
                                <w:t>GGI_TLM_post_processor</w:t>
                              </w:r>
                            </w:p>
                          </w:txbxContent>
                        </wps:txbx>
                        <wps:bodyPr rot="0" vert="horz" wrap="square" lIns="91440" tIns="45720" rIns="91440" bIns="45720" anchor="t" anchorCtr="0" upright="1">
                          <a:noAutofit/>
                        </wps:bodyPr>
                      </wps:wsp>
                      <wps:wsp>
                        <wps:cNvPr id="490" name="AutoShape 355"/>
                        <wps:cNvCnPr>
                          <a:cxnSpLocks noChangeShapeType="1"/>
                          <a:stCxn id="480" idx="2"/>
                          <a:endCxn id="488" idx="0"/>
                        </wps:cNvCnPr>
                        <wps:spPr bwMode="auto">
                          <a:xfrm>
                            <a:off x="3533752" y="3401183"/>
                            <a:ext cx="796" cy="291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1" name="AutoShape 356"/>
                        <wps:cNvCnPr>
                          <a:cxnSpLocks noChangeShapeType="1"/>
                          <a:stCxn id="488" idx="2"/>
                          <a:endCxn id="489" idx="0"/>
                        </wps:cNvCnPr>
                        <wps:spPr bwMode="auto">
                          <a:xfrm flipH="1">
                            <a:off x="3532160" y="3946423"/>
                            <a:ext cx="2388" cy="27699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2" name="Text Box 357"/>
                        <wps:cNvSpPr txBox="1">
                          <a:spLocks noChangeArrowheads="1"/>
                        </wps:cNvSpPr>
                        <wps:spPr bwMode="auto">
                          <a:xfrm>
                            <a:off x="3004366" y="5294001"/>
                            <a:ext cx="1036482" cy="232423"/>
                          </a:xfrm>
                          <a:prstGeom prst="rect">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FCD0C6" w14:textId="77777777" w:rsidR="005A423E" w:rsidRPr="00F22663" w:rsidRDefault="005A423E" w:rsidP="00F22663">
                              <w:pPr>
                                <w:pStyle w:val="NoSpacing"/>
                                <w:jc w:val="center"/>
                                <w:rPr>
                                  <w:i/>
                                  <w:sz w:val="16"/>
                                  <w:szCs w:val="16"/>
                                </w:rPr>
                              </w:pPr>
                              <w:r w:rsidRPr="00F22663">
                                <w:rPr>
                                  <w:i/>
                                  <w:sz w:val="16"/>
                                  <w:szCs w:val="16"/>
                                </w:rPr>
                                <w:t>Gnuplot/paraview</w:t>
                              </w:r>
                            </w:p>
                          </w:txbxContent>
                        </wps:txbx>
                        <wps:bodyPr rot="0" vert="horz" wrap="square" lIns="91440" tIns="45720" rIns="91440" bIns="45720" anchor="t" anchorCtr="0" upright="1">
                          <a:noAutofit/>
                        </wps:bodyPr>
                      </wps:wsp>
                      <wps:wsp>
                        <wps:cNvPr id="493" name="Text Box 358"/>
                        <wps:cNvSpPr txBox="1">
                          <a:spLocks noChangeArrowheads="1"/>
                        </wps:cNvSpPr>
                        <wps:spPr bwMode="auto">
                          <a:xfrm>
                            <a:off x="5050264" y="3717183"/>
                            <a:ext cx="1035686" cy="232423"/>
                          </a:xfrm>
                          <a:prstGeom prst="rect">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F75EE0" w14:textId="77777777" w:rsidR="005A423E" w:rsidRPr="00F22663" w:rsidRDefault="005A423E" w:rsidP="00F22663">
                              <w:pPr>
                                <w:pStyle w:val="NoSpacing"/>
                                <w:jc w:val="center"/>
                                <w:rPr>
                                  <w:i/>
                                  <w:sz w:val="16"/>
                                  <w:szCs w:val="16"/>
                                </w:rPr>
                              </w:pPr>
                              <w:r w:rsidRPr="00F22663">
                                <w:rPr>
                                  <w:i/>
                                  <w:sz w:val="16"/>
                                  <w:szCs w:val="16"/>
                                </w:rPr>
                                <w:t>Gnuplot/paraview</w:t>
                              </w:r>
                            </w:p>
                          </w:txbxContent>
                        </wps:txbx>
                        <wps:bodyPr rot="0" vert="horz" wrap="square" lIns="91440" tIns="45720" rIns="91440" bIns="45720" anchor="t" anchorCtr="0" upright="1">
                          <a:noAutofit/>
                        </wps:bodyPr>
                      </wps:wsp>
                      <wps:wsp>
                        <wps:cNvPr id="494" name="Text Box 359"/>
                        <wps:cNvSpPr txBox="1">
                          <a:spLocks noChangeArrowheads="1"/>
                        </wps:cNvSpPr>
                        <wps:spPr bwMode="auto">
                          <a:xfrm>
                            <a:off x="1496610" y="3398795"/>
                            <a:ext cx="1037278" cy="232423"/>
                          </a:xfrm>
                          <a:prstGeom prst="rect">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C945A6" w14:textId="77777777" w:rsidR="005A423E" w:rsidRPr="00F22663" w:rsidRDefault="005A423E" w:rsidP="00F22663">
                              <w:pPr>
                                <w:pStyle w:val="NoSpacing"/>
                                <w:jc w:val="center"/>
                                <w:rPr>
                                  <w:i/>
                                  <w:sz w:val="16"/>
                                  <w:szCs w:val="16"/>
                                </w:rPr>
                              </w:pPr>
                              <w:r w:rsidRPr="00F22663">
                                <w:rPr>
                                  <w:i/>
                                  <w:sz w:val="16"/>
                                  <w:szCs w:val="16"/>
                                </w:rPr>
                                <w:t>paraview</w:t>
                              </w:r>
                            </w:p>
                          </w:txbxContent>
                        </wps:txbx>
                        <wps:bodyPr rot="0" vert="horz" wrap="square" lIns="91440" tIns="45720" rIns="91440" bIns="45720" anchor="t" anchorCtr="0" upright="1">
                          <a:noAutofit/>
                        </wps:bodyPr>
                      </wps:wsp>
                      <wps:wsp>
                        <wps:cNvPr id="495" name="AutoShape 361"/>
                        <wps:cNvCnPr>
                          <a:cxnSpLocks noChangeShapeType="1"/>
                          <a:stCxn id="513" idx="2"/>
                          <a:endCxn id="475" idx="0"/>
                        </wps:cNvCnPr>
                        <wps:spPr bwMode="auto">
                          <a:xfrm flipH="1">
                            <a:off x="2525928" y="1170873"/>
                            <a:ext cx="131351" cy="2897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6" name="AutoShape 362"/>
                        <wps:cNvCnPr>
                          <a:cxnSpLocks noChangeShapeType="1"/>
                          <a:stCxn id="477" idx="2"/>
                          <a:endCxn id="476" idx="0"/>
                        </wps:cNvCnPr>
                        <wps:spPr bwMode="auto">
                          <a:xfrm flipH="1">
                            <a:off x="5084495" y="1763871"/>
                            <a:ext cx="4776" cy="2929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7" name="Text Box 363"/>
                        <wps:cNvSpPr txBox="1">
                          <a:spLocks noChangeArrowheads="1"/>
                        </wps:cNvSpPr>
                        <wps:spPr bwMode="auto">
                          <a:xfrm>
                            <a:off x="2947049" y="4751945"/>
                            <a:ext cx="1161465" cy="253915"/>
                          </a:xfrm>
                          <a:prstGeom prst="rect">
                            <a:avLst/>
                          </a:prstGeom>
                          <a:solidFill>
                            <a:srgbClr val="FFFFFF"/>
                          </a:solidFill>
                          <a:ln w="9525">
                            <a:solidFill>
                              <a:srgbClr val="000000"/>
                            </a:solidFill>
                            <a:miter lim="800000"/>
                            <a:headEnd/>
                            <a:tailEnd/>
                          </a:ln>
                        </wps:spPr>
                        <wps:txbx>
                          <w:txbxContent>
                            <w:p w14:paraId="7DCB489A" w14:textId="77777777" w:rsidR="005A423E" w:rsidRPr="00F22663" w:rsidRDefault="005A423E" w:rsidP="00F22663">
                              <w:pPr>
                                <w:rPr>
                                  <w:i/>
                                  <w:sz w:val="16"/>
                                  <w:szCs w:val="16"/>
                                </w:rPr>
                              </w:pPr>
                              <w:r w:rsidRPr="00F22663">
                                <w:rPr>
                                  <w:i/>
                                  <w:sz w:val="16"/>
                                  <w:szCs w:val="16"/>
                                </w:rPr>
                                <w:t xml:space="preserve">Output files: </w:t>
                              </w:r>
                              <w:r w:rsidRPr="00F22663">
                                <w:rPr>
                                  <w:i/>
                                  <w:color w:val="7030A0"/>
                                  <w:sz w:val="16"/>
                                  <w:szCs w:val="16"/>
                                </w:rPr>
                                <w:t>Name.*</w:t>
                              </w:r>
                            </w:p>
                          </w:txbxContent>
                        </wps:txbx>
                        <wps:bodyPr rot="0" vert="horz" wrap="square" lIns="91440" tIns="45720" rIns="91440" bIns="45720" anchor="t" anchorCtr="0" upright="1">
                          <a:noAutofit/>
                        </wps:bodyPr>
                      </wps:wsp>
                      <wps:wsp>
                        <wps:cNvPr id="498" name="AutoShape 364"/>
                        <wps:cNvCnPr>
                          <a:cxnSpLocks noChangeShapeType="1"/>
                          <a:stCxn id="497" idx="2"/>
                          <a:endCxn id="492" idx="0"/>
                        </wps:cNvCnPr>
                        <wps:spPr bwMode="auto">
                          <a:xfrm flipH="1">
                            <a:off x="3522607" y="5005860"/>
                            <a:ext cx="5572" cy="2881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9" name="AutoShape 366"/>
                        <wps:cNvCnPr>
                          <a:cxnSpLocks noChangeShapeType="1"/>
                          <a:stCxn id="489" idx="2"/>
                          <a:endCxn id="497" idx="0"/>
                        </wps:cNvCnPr>
                        <wps:spPr bwMode="auto">
                          <a:xfrm flipH="1">
                            <a:off x="3528179" y="4511562"/>
                            <a:ext cx="3980" cy="24038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0" name="Text Box 368"/>
                        <wps:cNvSpPr txBox="1">
                          <a:spLocks noChangeArrowheads="1"/>
                        </wps:cNvSpPr>
                        <wps:spPr bwMode="auto">
                          <a:xfrm>
                            <a:off x="1439293" y="2901313"/>
                            <a:ext cx="1160669" cy="253119"/>
                          </a:xfrm>
                          <a:prstGeom prst="rect">
                            <a:avLst/>
                          </a:prstGeom>
                          <a:solidFill>
                            <a:srgbClr val="FFFFFF"/>
                          </a:solidFill>
                          <a:ln w="9525">
                            <a:solidFill>
                              <a:srgbClr val="000000"/>
                            </a:solidFill>
                            <a:miter lim="800000"/>
                            <a:headEnd/>
                            <a:tailEnd/>
                          </a:ln>
                        </wps:spPr>
                        <wps:txbx>
                          <w:txbxContent>
                            <w:p w14:paraId="25AACE40" w14:textId="77777777" w:rsidR="005A423E" w:rsidRPr="00F22663" w:rsidRDefault="005A423E" w:rsidP="00F22663">
                              <w:pPr>
                                <w:rPr>
                                  <w:i/>
                                  <w:sz w:val="16"/>
                                  <w:szCs w:val="16"/>
                                </w:rPr>
                              </w:pPr>
                              <w:r w:rsidRPr="00F22663">
                                <w:rPr>
                                  <w:i/>
                                  <w:sz w:val="16"/>
                                  <w:szCs w:val="16"/>
                                </w:rPr>
                                <w:t xml:space="preserve">Output files: </w:t>
                              </w:r>
                              <w:r w:rsidRPr="00F22663">
                                <w:rPr>
                                  <w:i/>
                                  <w:color w:val="7030A0"/>
                                  <w:sz w:val="16"/>
                                  <w:szCs w:val="16"/>
                                </w:rPr>
                                <w:t>Name.*</w:t>
                              </w:r>
                            </w:p>
                          </w:txbxContent>
                        </wps:txbx>
                        <wps:bodyPr rot="0" vert="horz" wrap="square" lIns="91440" tIns="45720" rIns="91440" bIns="45720" anchor="t" anchorCtr="0" upright="1">
                          <a:noAutofit/>
                        </wps:bodyPr>
                      </wps:wsp>
                      <wps:wsp>
                        <wps:cNvPr id="501" name="Text Box 369"/>
                        <wps:cNvSpPr txBox="1">
                          <a:spLocks noChangeArrowheads="1"/>
                        </wps:cNvSpPr>
                        <wps:spPr bwMode="auto">
                          <a:xfrm>
                            <a:off x="4984190" y="3215722"/>
                            <a:ext cx="1161465" cy="252323"/>
                          </a:xfrm>
                          <a:prstGeom prst="rect">
                            <a:avLst/>
                          </a:prstGeom>
                          <a:solidFill>
                            <a:srgbClr val="FFFFFF"/>
                          </a:solidFill>
                          <a:ln w="9525">
                            <a:solidFill>
                              <a:srgbClr val="000000"/>
                            </a:solidFill>
                            <a:miter lim="800000"/>
                            <a:headEnd/>
                            <a:tailEnd/>
                          </a:ln>
                        </wps:spPr>
                        <wps:txbx>
                          <w:txbxContent>
                            <w:p w14:paraId="727373B2" w14:textId="77777777" w:rsidR="005A423E" w:rsidRPr="00F22663" w:rsidRDefault="005A423E" w:rsidP="00F22663">
                              <w:pPr>
                                <w:rPr>
                                  <w:i/>
                                  <w:sz w:val="16"/>
                                  <w:szCs w:val="16"/>
                                </w:rPr>
                              </w:pPr>
                              <w:r w:rsidRPr="00F22663">
                                <w:rPr>
                                  <w:i/>
                                  <w:sz w:val="16"/>
                                  <w:szCs w:val="16"/>
                                </w:rPr>
                                <w:t xml:space="preserve">Output files: </w:t>
                              </w:r>
                              <w:r w:rsidRPr="00F22663">
                                <w:rPr>
                                  <w:i/>
                                  <w:color w:val="7030A0"/>
                                  <w:sz w:val="16"/>
                                  <w:szCs w:val="16"/>
                                </w:rPr>
                                <w:t>Name.*</w:t>
                              </w:r>
                            </w:p>
                          </w:txbxContent>
                        </wps:txbx>
                        <wps:bodyPr rot="0" vert="horz" wrap="square" lIns="91440" tIns="45720" rIns="91440" bIns="45720" anchor="t" anchorCtr="0" upright="1">
                          <a:noAutofit/>
                        </wps:bodyPr>
                      </wps:wsp>
                      <wps:wsp>
                        <wps:cNvPr id="502" name="AutoShape 370"/>
                        <wps:cNvCnPr>
                          <a:cxnSpLocks noChangeShapeType="1"/>
                          <a:stCxn id="479" idx="2"/>
                          <a:endCxn id="500" idx="0"/>
                        </wps:cNvCnPr>
                        <wps:spPr bwMode="auto">
                          <a:xfrm flipH="1">
                            <a:off x="2019628" y="2668890"/>
                            <a:ext cx="65278" cy="2324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3" name="AutoShape 371"/>
                        <wps:cNvCnPr>
                          <a:cxnSpLocks noChangeShapeType="1"/>
                          <a:stCxn id="500" idx="2"/>
                          <a:endCxn id="494" idx="0"/>
                        </wps:cNvCnPr>
                        <wps:spPr bwMode="auto">
                          <a:xfrm flipH="1">
                            <a:off x="2015648" y="3154432"/>
                            <a:ext cx="3980" cy="2443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4" name="AutoShape 372"/>
                        <wps:cNvCnPr>
                          <a:cxnSpLocks noChangeShapeType="1"/>
                          <a:stCxn id="478" idx="2"/>
                          <a:endCxn id="501" idx="0"/>
                        </wps:cNvCnPr>
                        <wps:spPr bwMode="auto">
                          <a:xfrm flipH="1">
                            <a:off x="5565321" y="3104286"/>
                            <a:ext cx="19106" cy="1114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5" name="AutoShape 373"/>
                        <wps:cNvCnPr>
                          <a:cxnSpLocks noChangeShapeType="1"/>
                          <a:stCxn id="501" idx="2"/>
                          <a:endCxn id="493" idx="0"/>
                        </wps:cNvCnPr>
                        <wps:spPr bwMode="auto">
                          <a:xfrm>
                            <a:off x="5565321" y="3468045"/>
                            <a:ext cx="3184" cy="2491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6" name="Text Box 374"/>
                        <wps:cNvSpPr txBox="1">
                          <a:spLocks noChangeArrowheads="1"/>
                        </wps:cNvSpPr>
                        <wps:spPr bwMode="auto">
                          <a:xfrm>
                            <a:off x="68462" y="1750340"/>
                            <a:ext cx="1727471" cy="308041"/>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16B4D3" w14:textId="77777777" w:rsidR="005A423E" w:rsidRPr="00F22663" w:rsidRDefault="005A423E" w:rsidP="00F22663">
                              <w:pPr>
                                <w:rPr>
                                  <w:i/>
                                  <w:sz w:val="16"/>
                                  <w:szCs w:val="16"/>
                                </w:rPr>
                              </w:pPr>
                              <w:r w:rsidRPr="00F22663">
                                <w:rPr>
                                  <w:i/>
                                  <w:sz w:val="16"/>
                                  <w:szCs w:val="16"/>
                                </w:rPr>
                                <w:t>GGI_TLM_material_model_checks</w:t>
                              </w:r>
                            </w:p>
                          </w:txbxContent>
                        </wps:txbx>
                        <wps:bodyPr rot="0" vert="horz" wrap="square" lIns="91440" tIns="45720" rIns="91440" bIns="45720" anchor="t" anchorCtr="0" upright="1">
                          <a:noAutofit/>
                        </wps:bodyPr>
                      </wps:wsp>
                      <wps:wsp>
                        <wps:cNvPr id="507" name="Text Box 375"/>
                        <wps:cNvSpPr txBox="1">
                          <a:spLocks noChangeArrowheads="1"/>
                        </wps:cNvSpPr>
                        <wps:spPr bwMode="auto">
                          <a:xfrm>
                            <a:off x="88364" y="2684809"/>
                            <a:ext cx="1035686" cy="232423"/>
                          </a:xfrm>
                          <a:prstGeom prst="rect">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5F70D4" w14:textId="77777777" w:rsidR="005A423E" w:rsidRPr="00F22663" w:rsidRDefault="005A423E" w:rsidP="00F22663">
                              <w:pPr>
                                <w:pStyle w:val="NoSpacing"/>
                                <w:jc w:val="center"/>
                                <w:rPr>
                                  <w:i/>
                                  <w:sz w:val="16"/>
                                  <w:szCs w:val="16"/>
                                </w:rPr>
                              </w:pPr>
                              <w:r w:rsidRPr="00F22663">
                                <w:rPr>
                                  <w:i/>
                                  <w:sz w:val="16"/>
                                  <w:szCs w:val="16"/>
                                </w:rPr>
                                <w:t>Gnuplot/paraview</w:t>
                              </w:r>
                            </w:p>
                          </w:txbxContent>
                        </wps:txbx>
                        <wps:bodyPr rot="0" vert="horz" wrap="square" lIns="91440" tIns="45720" rIns="91440" bIns="45720" anchor="t" anchorCtr="0" upright="1">
                          <a:noAutofit/>
                        </wps:bodyPr>
                      </wps:wsp>
                      <wps:wsp>
                        <wps:cNvPr id="508" name="Text Box 376"/>
                        <wps:cNvSpPr txBox="1">
                          <a:spLocks noChangeArrowheads="1"/>
                        </wps:cNvSpPr>
                        <wps:spPr bwMode="auto">
                          <a:xfrm>
                            <a:off x="96324" y="2272496"/>
                            <a:ext cx="1160669" cy="253119"/>
                          </a:xfrm>
                          <a:prstGeom prst="rect">
                            <a:avLst/>
                          </a:prstGeom>
                          <a:solidFill>
                            <a:srgbClr val="FFFFFF"/>
                          </a:solidFill>
                          <a:ln w="9525">
                            <a:solidFill>
                              <a:srgbClr val="000000"/>
                            </a:solidFill>
                            <a:miter lim="800000"/>
                            <a:headEnd/>
                            <a:tailEnd/>
                          </a:ln>
                        </wps:spPr>
                        <wps:txbx>
                          <w:txbxContent>
                            <w:p w14:paraId="5364B2C8" w14:textId="77777777" w:rsidR="005A423E" w:rsidRPr="00F22663" w:rsidRDefault="005A423E" w:rsidP="00F22663">
                              <w:pPr>
                                <w:rPr>
                                  <w:i/>
                                  <w:sz w:val="16"/>
                                  <w:szCs w:val="16"/>
                                </w:rPr>
                              </w:pPr>
                              <w:r w:rsidRPr="00F22663">
                                <w:rPr>
                                  <w:i/>
                                  <w:sz w:val="16"/>
                                  <w:szCs w:val="16"/>
                                </w:rPr>
                                <w:t xml:space="preserve">Output files: </w:t>
                              </w:r>
                              <w:r w:rsidRPr="00F22663">
                                <w:rPr>
                                  <w:i/>
                                  <w:color w:val="7030A0"/>
                                  <w:sz w:val="16"/>
                                  <w:szCs w:val="16"/>
                                </w:rPr>
                                <w:t>Name.*</w:t>
                              </w:r>
                            </w:p>
                          </w:txbxContent>
                        </wps:txbx>
                        <wps:bodyPr rot="0" vert="horz" wrap="square" lIns="91440" tIns="45720" rIns="91440" bIns="45720" anchor="t" anchorCtr="0" upright="1">
                          <a:noAutofit/>
                        </wps:bodyPr>
                      </wps:wsp>
                      <wps:wsp>
                        <wps:cNvPr id="509" name="AutoShape 379"/>
                        <wps:cNvCnPr>
                          <a:cxnSpLocks noChangeShapeType="1"/>
                          <a:stCxn id="475" idx="1"/>
                          <a:endCxn id="506" idx="0"/>
                        </wps:cNvCnPr>
                        <wps:spPr bwMode="auto">
                          <a:xfrm flipH="1">
                            <a:off x="932197" y="1603085"/>
                            <a:ext cx="940158" cy="147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0" name="AutoShape 380"/>
                        <wps:cNvCnPr>
                          <a:cxnSpLocks noChangeShapeType="1"/>
                          <a:stCxn id="506" idx="2"/>
                          <a:endCxn id="508" idx="0"/>
                        </wps:cNvCnPr>
                        <wps:spPr bwMode="auto">
                          <a:xfrm flipH="1">
                            <a:off x="676659" y="2058380"/>
                            <a:ext cx="255538" cy="2141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1" name="AutoShape 381"/>
                        <wps:cNvCnPr>
                          <a:cxnSpLocks noChangeShapeType="1"/>
                          <a:stCxn id="508" idx="2"/>
                          <a:endCxn id="507" idx="0"/>
                        </wps:cNvCnPr>
                        <wps:spPr bwMode="auto">
                          <a:xfrm flipH="1">
                            <a:off x="606605" y="2525615"/>
                            <a:ext cx="70054" cy="1591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2" name="AutoShape 382"/>
                        <wps:cNvCnPr>
                          <a:cxnSpLocks noChangeShapeType="1"/>
                          <a:stCxn id="474" idx="1"/>
                          <a:endCxn id="506" idx="0"/>
                        </wps:cNvCnPr>
                        <wps:spPr bwMode="auto">
                          <a:xfrm flipH="1">
                            <a:off x="932197" y="585834"/>
                            <a:ext cx="2031569" cy="1164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3" name="Text Box 340"/>
                        <wps:cNvSpPr txBox="1">
                          <a:spLocks noChangeArrowheads="1"/>
                        </wps:cNvSpPr>
                        <wps:spPr bwMode="auto">
                          <a:xfrm>
                            <a:off x="2013259" y="861240"/>
                            <a:ext cx="1288040" cy="309633"/>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402B79" w14:textId="77777777" w:rsidR="005A423E" w:rsidRPr="00F22663" w:rsidRDefault="005A423E" w:rsidP="00F22663">
                              <w:pPr>
                                <w:rPr>
                                  <w:i/>
                                  <w:sz w:val="16"/>
                                  <w:szCs w:val="16"/>
                                </w:rPr>
                              </w:pPr>
                              <w:r w:rsidRPr="00F22663">
                                <w:rPr>
                                  <w:i/>
                                  <w:sz w:val="16"/>
                                  <w:szCs w:val="16"/>
                                </w:rPr>
                                <w:t>GGI_TLM_model_builder</w:t>
                              </w:r>
                            </w:p>
                          </w:txbxContent>
                        </wps:txbx>
                        <wps:bodyPr rot="0" vert="horz" wrap="square" lIns="91440" tIns="45720" rIns="91440" bIns="45720" anchor="t" anchorCtr="0" upright="1">
                          <a:noAutofit/>
                        </wps:bodyPr>
                      </wps:wsp>
                      <wps:wsp>
                        <wps:cNvPr id="514" name="AutoShape 384"/>
                        <wps:cNvCnPr>
                          <a:cxnSpLocks noChangeShapeType="1"/>
                          <a:stCxn id="475" idx="3"/>
                          <a:endCxn id="477" idx="1"/>
                        </wps:cNvCnPr>
                        <wps:spPr bwMode="auto">
                          <a:xfrm flipV="1">
                            <a:off x="3179501" y="1603085"/>
                            <a:ext cx="1139971" cy="7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DB9C2D7" id="Canvas 336" o:spid="_x0000_s1026" editas="canvas" style="width:510.55pt;height:443.55pt;mso-position-horizontal-relative:char;mso-position-vertical-relative:line" coordsize="64839,56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">
                <v:shape id="_x0000_s1027" type="#_x0000_t75" style="position:absolute;width:64839;height:56330;visibility:visible;mso-wrap-style:square">
                  <v:fill o:detectmouseclick="t"/>
                  <v:path o:connecttype="none"/>
                </v:shape>
                <v:shapetype id="_x0000_t202" coordsize="21600,21600" o:spt="202" path="m,l,21600r21600,l21600,xe">
                  <v:stroke joinstyle="miter"/>
                  <v:path gradientshapeok="t" o:connecttype="rect"/>
                </v:shapetype>
                <v:shape id="Text Box 337" o:spid="_x0000_s1028" type="#_x0000_t202" style="position:absolute;left:29637;top:4592;width:11615;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">
                  <v:textbox>
                    <w:txbxContent>
                      <w:p w14:paraId="2C6C3C27" w14:textId="77777777" w:rsidR="005A423E" w:rsidRPr="00F22663" w:rsidRDefault="005A423E" w:rsidP="00F22663">
                        <w:pPr>
                          <w:rPr>
                            <w:i/>
                            <w:sz w:val="16"/>
                            <w:szCs w:val="16"/>
                          </w:rPr>
                        </w:pPr>
                        <w:r w:rsidRPr="00F22663">
                          <w:rPr>
                            <w:i/>
                            <w:sz w:val="16"/>
                            <w:szCs w:val="16"/>
                          </w:rPr>
                          <w:t xml:space="preserve">Input file: </w:t>
                        </w:r>
                        <w:r w:rsidRPr="00F22663">
                          <w:rPr>
                            <w:i/>
                            <w:color w:val="7030A0"/>
                            <w:sz w:val="16"/>
                            <w:szCs w:val="16"/>
                          </w:rPr>
                          <w:t>Name.inp</w:t>
                        </w:r>
                      </w:p>
                    </w:txbxContent>
                  </v:textbox>
                </v:shape>
                <v:shape id="Text Box 338" o:spid="_x0000_s1029" type="#_x0000_t202" style="position:absolute;left:18723;top:14606;width:1307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">
                  <v:textbox>
                    <w:txbxContent>
                      <w:p w14:paraId="7E783FD2" w14:textId="77777777" w:rsidR="005A423E" w:rsidRPr="00F22663" w:rsidRDefault="005A423E" w:rsidP="00F22663">
                        <w:pPr>
                          <w:rPr>
                            <w:i/>
                            <w:sz w:val="16"/>
                            <w:szCs w:val="16"/>
                          </w:rPr>
                        </w:pPr>
                        <w:r w:rsidRPr="00F22663">
                          <w:rPr>
                            <w:i/>
                            <w:sz w:val="16"/>
                            <w:szCs w:val="16"/>
                          </w:rPr>
                          <w:t xml:space="preserve">Mesh file: </w:t>
                        </w:r>
                        <w:r w:rsidRPr="00F22663">
                          <w:rPr>
                            <w:i/>
                            <w:color w:val="7030A0"/>
                            <w:sz w:val="16"/>
                            <w:szCs w:val="16"/>
                          </w:rPr>
                          <w:t>Name.mesh</w:t>
                        </w:r>
                      </w:p>
                    </w:txbxContent>
                  </v:textbox>
                </v:shape>
                <v:shape id="Text Box 339" o:spid="_x0000_s1030" type="#_x0000_t202" style="position:absolute;left:43226;top:20567;width:15229;height:2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">
                  <v:textbox>
                    <w:txbxContent>
                      <w:p w14:paraId="706FF293" w14:textId="77777777" w:rsidR="005A423E" w:rsidRPr="00F22663" w:rsidRDefault="005A423E" w:rsidP="00F22663">
                        <w:pPr>
                          <w:rPr>
                            <w:i/>
                            <w:sz w:val="16"/>
                            <w:szCs w:val="16"/>
                          </w:rPr>
                        </w:pPr>
                        <w:r w:rsidRPr="00F22663">
                          <w:rPr>
                            <w:i/>
                            <w:sz w:val="16"/>
                            <w:szCs w:val="16"/>
                          </w:rPr>
                          <w:t xml:space="preserve">Cable file: </w:t>
                        </w:r>
                        <w:r w:rsidRPr="00F22663">
                          <w:rPr>
                            <w:i/>
                            <w:color w:val="7030A0"/>
                            <w:sz w:val="16"/>
                            <w:szCs w:val="16"/>
                          </w:rPr>
                          <w:t>Name.cable_model</w:t>
                        </w:r>
                      </w:p>
                    </w:txbxContent>
                  </v:textbox>
                </v:shape>
                <v:shape id="Text Box 341" o:spid="_x0000_s1031" type="#_x0000_t202" style="position:absolute;left:43194;top:14415;width:15404;height:3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" fillcolor="#c0504d" stroked="f">
                  <v:textbox>
                    <w:txbxContent>
                      <w:p w14:paraId="1AA7CAF3" w14:textId="77777777" w:rsidR="005A423E" w:rsidRPr="00F22663" w:rsidRDefault="005A423E" w:rsidP="00F22663">
                        <w:pPr>
                          <w:rPr>
                            <w:i/>
                            <w:sz w:val="16"/>
                            <w:szCs w:val="16"/>
                          </w:rPr>
                        </w:pPr>
                        <w:r w:rsidRPr="00F22663">
                          <w:rPr>
                            <w:i/>
                            <w:sz w:val="16"/>
                            <w:szCs w:val="16"/>
                          </w:rPr>
                          <w:t>GGI_TLM_cable_model_builder</w:t>
                        </w:r>
                      </w:p>
                    </w:txbxContent>
                  </v:textbox>
                </v:shape>
                <v:shape id="Text Box 342" o:spid="_x0000_s1032" type="#_x0000_t202" style="position:absolute;left:48002;top:27811;width:15675;height:3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" fillcolor="#c0504d" stroked="f">
                  <v:textbox>
                    <w:txbxContent>
                      <w:p w14:paraId="79B1A9DF" w14:textId="77777777" w:rsidR="005A423E" w:rsidRPr="00F22663" w:rsidRDefault="005A423E" w:rsidP="00F22663">
                        <w:pPr>
                          <w:rPr>
                            <w:i/>
                            <w:sz w:val="16"/>
                            <w:szCs w:val="16"/>
                          </w:rPr>
                        </w:pPr>
                        <w:r w:rsidRPr="00F22663">
                          <w:rPr>
                            <w:i/>
                            <w:sz w:val="16"/>
                            <w:szCs w:val="16"/>
                          </w:rPr>
                          <w:t>GGI_TLM_cable_model_checks</w:t>
                        </w:r>
                      </w:p>
                    </w:txbxContent>
                  </v:textbox>
                </v:shape>
                <v:shape id="Text Box 343" o:spid="_x0000_s1033" type="#_x0000_t202" style="position:absolute;left:14599;top:23600;width:12499;height:3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" fillcolor="#c0504d" stroked="f">
                  <v:textbox>
                    <w:txbxContent>
                      <w:p w14:paraId="126BA51A" w14:textId="77777777" w:rsidR="005A423E" w:rsidRPr="00F22663" w:rsidRDefault="005A423E" w:rsidP="00F22663">
                        <w:pPr>
                          <w:rPr>
                            <w:i/>
                            <w:sz w:val="16"/>
                            <w:szCs w:val="16"/>
                          </w:rPr>
                        </w:pPr>
                        <w:r w:rsidRPr="00F22663">
                          <w:rPr>
                            <w:i/>
                            <w:sz w:val="16"/>
                            <w:szCs w:val="16"/>
                          </w:rPr>
                          <w:t>GGI_TLM_model_checks</w:t>
                        </w:r>
                      </w:p>
                    </w:txbxContent>
                  </v:textbox>
                </v:shape>
                <v:shape id="Text Box 344" o:spid="_x0000_s1034" type="#_x0000_t202" style="position:absolute;left:30648;top:29140;width:9370;height:4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" fillcolor="#c0504d" stroked="f">
                  <v:textbox>
                    <w:txbxContent>
                      <w:p w14:paraId="4D1CC1A6" w14:textId="77777777" w:rsidR="005A423E" w:rsidRPr="00F22663" w:rsidRDefault="005A423E" w:rsidP="00F22663">
                        <w:pPr>
                          <w:pStyle w:val="NoSpacing"/>
                          <w:jc w:val="center"/>
                          <w:rPr>
                            <w:i/>
                            <w:sz w:val="16"/>
                            <w:szCs w:val="16"/>
                          </w:rPr>
                        </w:pPr>
                        <w:r w:rsidRPr="00F22663">
                          <w:rPr>
                            <w:i/>
                            <w:sz w:val="16"/>
                            <w:szCs w:val="16"/>
                          </w:rPr>
                          <w:t>GGI_TLM_SEQ</w:t>
                        </w:r>
                      </w:p>
                      <w:p w14:paraId="633DE408" w14:textId="77777777" w:rsidR="005A423E" w:rsidRPr="00F22663" w:rsidRDefault="005A423E" w:rsidP="00F22663">
                        <w:pPr>
                          <w:pStyle w:val="NoSpacing"/>
                          <w:jc w:val="center"/>
                          <w:rPr>
                            <w:i/>
                            <w:sz w:val="16"/>
                            <w:szCs w:val="16"/>
                          </w:rPr>
                        </w:pPr>
                        <w:r w:rsidRPr="00F22663">
                          <w:rPr>
                            <w:i/>
                            <w:sz w:val="16"/>
                            <w:szCs w:val="16"/>
                          </w:rPr>
                          <w:t>or</w:t>
                        </w:r>
                      </w:p>
                      <w:p w14:paraId="5861E1DE" w14:textId="77777777" w:rsidR="005A423E" w:rsidRPr="00F22663" w:rsidRDefault="005A423E" w:rsidP="00F22663">
                        <w:pPr>
                          <w:pStyle w:val="NoSpacing"/>
                          <w:jc w:val="center"/>
                          <w:rPr>
                            <w:i/>
                            <w:sz w:val="16"/>
                            <w:szCs w:val="16"/>
                          </w:rPr>
                        </w:pPr>
                        <w:r w:rsidRPr="00F22663">
                          <w:rPr>
                            <w:i/>
                            <w:sz w:val="16"/>
                            <w:szCs w:val="16"/>
                          </w:rPr>
                          <w:t>GGI_TLM_MPI</w:t>
                        </w:r>
                      </w:p>
                    </w:txbxContent>
                  </v:textbox>
                </v:shape>
                <v:shapetype id="_x0000_t32" coordsize="21600,21600" o:spt="32" o:oned="t" path="m,l21600,21600e" filled="f">
                  <v:path arrowok="t" fillok="f" o:connecttype="none"/>
                  <o:lock v:ext="edit" shapetype="t"/>
                </v:shapetype>
                <v:shape id="AutoShape 345" o:spid="_x0000_s1035" type="#_x0000_t32" style="position:absolute;left:26572;top:5858;width:3065;height:27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">
                  <v:stroke endarrow="block"/>
                </v:shape>
                <v:shape id="AutoShape 346" o:spid="_x0000_s1036" type="#_x0000_t32" style="position:absolute;left:41252;top:5858;width:9640;height:8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">
                  <v:stroke endarrow="block"/>
                </v:shape>
                <v:shape id="AutoShape 347" o:spid="_x0000_s1037" type="#_x0000_t32" style="position:absolute;left:35337;top:7131;width:111;height:220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">
                  <v:stroke endarrow="block"/>
                </v:shape>
                <v:shape id="AutoShape 348" o:spid="_x0000_s1038" type="#_x0000_t32" style="position:absolute;left:25259;top:17463;width:10078;height:116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">
                  <v:stroke endarrow="block"/>
                </v:shape>
                <v:shape id="AutoShape 350" o:spid="_x0000_s1039" type="#_x0000_t32" style="position:absolute;left:35337;top:23377;width:15507;height:57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">
                  <v:stroke endarrow="block"/>
                </v:shape>
                <v:shape id="AutoShape 351" o:spid="_x0000_s1040" type="#_x0000_t32" style="position:absolute;left:20849;top:17463;width:4410;height:61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">
                  <v:stroke endarrow="block"/>
                </v:shape>
                <v:shape id="AutoShape 352" o:spid="_x0000_s1041" type="#_x0000_t32" style="position:absolute;left:50844;top:23377;width:5000;height:44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">
                  <v:stroke endarrow="block"/>
                </v:shape>
                <v:shape id="Text Box 353" o:spid="_x0000_s1042" type="#_x0000_t202" style="position:absolute;left:29534;top:36925;width:11614;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">
                  <v:textbox>
                    <w:txbxContent>
                      <w:p w14:paraId="6A918A5F" w14:textId="77777777" w:rsidR="005A423E" w:rsidRPr="00F22663" w:rsidRDefault="005A423E" w:rsidP="00F22663">
                        <w:pPr>
                          <w:rPr>
                            <w:i/>
                            <w:sz w:val="16"/>
                            <w:szCs w:val="16"/>
                          </w:rPr>
                        </w:pPr>
                        <w:r w:rsidRPr="00F22663">
                          <w:rPr>
                            <w:i/>
                            <w:sz w:val="16"/>
                            <w:szCs w:val="16"/>
                          </w:rPr>
                          <w:t xml:space="preserve">Output files: </w:t>
                        </w:r>
                        <w:r w:rsidRPr="00F22663">
                          <w:rPr>
                            <w:i/>
                            <w:color w:val="7030A0"/>
                            <w:sz w:val="16"/>
                            <w:szCs w:val="16"/>
                          </w:rPr>
                          <w:t>Name.*</w:t>
                        </w:r>
                      </w:p>
                    </w:txbxContent>
                  </v:textbox>
                </v:shape>
                <v:shape id="Text Box 354" o:spid="_x0000_s1043" type="#_x0000_t202" style="position:absolute;left:28738;top:42234;width:13159;height:2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" fillcolor="#c0504d" stroked="f">
                  <v:textbox>
                    <w:txbxContent>
                      <w:p w14:paraId="016F6D4B" w14:textId="77777777" w:rsidR="005A423E" w:rsidRPr="00F22663" w:rsidRDefault="005A423E" w:rsidP="00F22663">
                        <w:pPr>
                          <w:pStyle w:val="NoSpacing"/>
                          <w:jc w:val="center"/>
                          <w:rPr>
                            <w:i/>
                            <w:sz w:val="16"/>
                            <w:szCs w:val="16"/>
                          </w:rPr>
                        </w:pPr>
                        <w:r w:rsidRPr="00F22663">
                          <w:rPr>
                            <w:i/>
                            <w:sz w:val="16"/>
                            <w:szCs w:val="16"/>
                          </w:rPr>
                          <w:t>GGI_TLM_post_processor</w:t>
                        </w:r>
                      </w:p>
                    </w:txbxContent>
                  </v:textbox>
                </v:shape>
                <v:shape id="AutoShape 355" o:spid="_x0000_s1044" type="#_x0000_t32" style="position:absolute;left:35337;top:34011;width:8;height:29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">
                  <v:stroke endarrow="block"/>
                </v:shape>
                <v:shape id="AutoShape 356" o:spid="_x0000_s1045" type="#_x0000_t32" style="position:absolute;left:35321;top:39464;width:24;height:27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">
                  <v:stroke endarrow="block"/>
                </v:shape>
                <v:shape id="Text Box 357" o:spid="_x0000_s1046" type="#_x0000_t202" style="position:absolute;left:30043;top:52940;width:1036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" fillcolor="#00b0f0" stroked="f">
                  <v:textbox>
                    <w:txbxContent>
                      <w:p w14:paraId="4EFCD0C6" w14:textId="77777777" w:rsidR="005A423E" w:rsidRPr="00F22663" w:rsidRDefault="005A423E" w:rsidP="00F22663">
                        <w:pPr>
                          <w:pStyle w:val="NoSpacing"/>
                          <w:jc w:val="center"/>
                          <w:rPr>
                            <w:i/>
                            <w:sz w:val="16"/>
                            <w:szCs w:val="16"/>
                          </w:rPr>
                        </w:pPr>
                        <w:r w:rsidRPr="00F22663">
                          <w:rPr>
                            <w:i/>
                            <w:sz w:val="16"/>
                            <w:szCs w:val="16"/>
                          </w:rPr>
                          <w:t>Gnuplot/paraview</w:t>
                        </w:r>
                      </w:p>
                    </w:txbxContent>
                  </v:textbox>
                </v:shape>
                <v:shape id="Text Box 358" o:spid="_x0000_s1047" type="#_x0000_t202" style="position:absolute;left:50502;top:37171;width:10357;height:2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" fillcolor="#00b0f0" stroked="f">
                  <v:textbox>
                    <w:txbxContent>
                      <w:p w14:paraId="56F75EE0" w14:textId="77777777" w:rsidR="005A423E" w:rsidRPr="00F22663" w:rsidRDefault="005A423E" w:rsidP="00F22663">
                        <w:pPr>
                          <w:pStyle w:val="NoSpacing"/>
                          <w:jc w:val="center"/>
                          <w:rPr>
                            <w:i/>
                            <w:sz w:val="16"/>
                            <w:szCs w:val="16"/>
                          </w:rPr>
                        </w:pPr>
                        <w:r w:rsidRPr="00F22663">
                          <w:rPr>
                            <w:i/>
                            <w:sz w:val="16"/>
                            <w:szCs w:val="16"/>
                          </w:rPr>
                          <w:t>Gnuplot/paraview</w:t>
                        </w:r>
                      </w:p>
                    </w:txbxContent>
                  </v:textbox>
                </v:shape>
                <v:shape id="Text Box 359" o:spid="_x0000_s1048" type="#_x0000_t202" style="position:absolute;left:14966;top:33987;width:10372;height:2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" fillcolor="#00b0f0" stroked="f">
                  <v:textbox>
                    <w:txbxContent>
                      <w:p w14:paraId="6BC945A6" w14:textId="77777777" w:rsidR="005A423E" w:rsidRPr="00F22663" w:rsidRDefault="005A423E" w:rsidP="00F22663">
                        <w:pPr>
                          <w:pStyle w:val="NoSpacing"/>
                          <w:jc w:val="center"/>
                          <w:rPr>
                            <w:i/>
                            <w:sz w:val="16"/>
                            <w:szCs w:val="16"/>
                          </w:rPr>
                        </w:pPr>
                        <w:r w:rsidRPr="00F22663">
                          <w:rPr>
                            <w:i/>
                            <w:sz w:val="16"/>
                            <w:szCs w:val="16"/>
                          </w:rPr>
                          <w:t>paraview</w:t>
                        </w:r>
                      </w:p>
                    </w:txbxContent>
                  </v:textbox>
                </v:shape>
                <v:shape id="AutoShape 361" o:spid="_x0000_s1049" type="#_x0000_t32" style="position:absolute;left:25259;top:11708;width:1313;height:28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">
                  <v:stroke endarrow="block"/>
                </v:shape>
                <v:shape id="AutoShape 362" o:spid="_x0000_s1050" type="#_x0000_t32" style="position:absolute;left:50844;top:17638;width:48;height:29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">
                  <v:stroke endarrow="block"/>
                </v:shape>
                <v:shape id="Text Box 363" o:spid="_x0000_s1051" type="#_x0000_t202" style="position:absolute;left:29470;top:47519;width:11615;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">
                  <v:textbox>
                    <w:txbxContent>
                      <w:p w14:paraId="7DCB489A" w14:textId="77777777" w:rsidR="005A423E" w:rsidRPr="00F22663" w:rsidRDefault="005A423E" w:rsidP="00F22663">
                        <w:pPr>
                          <w:rPr>
                            <w:i/>
                            <w:sz w:val="16"/>
                            <w:szCs w:val="16"/>
                          </w:rPr>
                        </w:pPr>
                        <w:r w:rsidRPr="00F22663">
                          <w:rPr>
                            <w:i/>
                            <w:sz w:val="16"/>
                            <w:szCs w:val="16"/>
                          </w:rPr>
                          <w:t xml:space="preserve">Output files: </w:t>
                        </w:r>
                        <w:r w:rsidRPr="00F22663">
                          <w:rPr>
                            <w:i/>
                            <w:color w:val="7030A0"/>
                            <w:sz w:val="16"/>
                            <w:szCs w:val="16"/>
                          </w:rPr>
                          <w:t>Name.*</w:t>
                        </w:r>
                      </w:p>
                    </w:txbxContent>
                  </v:textbox>
                </v:shape>
                <v:shape id="AutoShape 364" o:spid="_x0000_s1052" type="#_x0000_t32" style="position:absolute;left:35226;top:50058;width:55;height:28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">
                  <v:stroke endarrow="block"/>
                </v:shape>
                <v:shape id="AutoShape 366" o:spid="_x0000_s1053" type="#_x0000_t32" style="position:absolute;left:35281;top:45115;width:40;height:24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">
                  <v:stroke endarrow="block"/>
                </v:shape>
                <v:shape id="Text Box 368" o:spid="_x0000_s1054" type="#_x0000_t202" style="position:absolute;left:14392;top:29013;width:11607;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">
                  <v:textbox>
                    <w:txbxContent>
                      <w:p w14:paraId="25AACE40" w14:textId="77777777" w:rsidR="005A423E" w:rsidRPr="00F22663" w:rsidRDefault="005A423E" w:rsidP="00F22663">
                        <w:pPr>
                          <w:rPr>
                            <w:i/>
                            <w:sz w:val="16"/>
                            <w:szCs w:val="16"/>
                          </w:rPr>
                        </w:pPr>
                        <w:r w:rsidRPr="00F22663">
                          <w:rPr>
                            <w:i/>
                            <w:sz w:val="16"/>
                            <w:szCs w:val="16"/>
                          </w:rPr>
                          <w:t xml:space="preserve">Output files: </w:t>
                        </w:r>
                        <w:r w:rsidRPr="00F22663">
                          <w:rPr>
                            <w:i/>
                            <w:color w:val="7030A0"/>
                            <w:sz w:val="16"/>
                            <w:szCs w:val="16"/>
                          </w:rPr>
                          <w:t>Name.*</w:t>
                        </w:r>
                      </w:p>
                    </w:txbxContent>
                  </v:textbox>
                </v:shape>
                <v:shape id="Text Box 369" o:spid="_x0000_s1055" type="#_x0000_t202" style="position:absolute;left:49841;top:32157;width:11615;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">
                  <v:textbox>
                    <w:txbxContent>
                      <w:p w14:paraId="727373B2" w14:textId="77777777" w:rsidR="005A423E" w:rsidRPr="00F22663" w:rsidRDefault="005A423E" w:rsidP="00F22663">
                        <w:pPr>
                          <w:rPr>
                            <w:i/>
                            <w:sz w:val="16"/>
                            <w:szCs w:val="16"/>
                          </w:rPr>
                        </w:pPr>
                        <w:r w:rsidRPr="00F22663">
                          <w:rPr>
                            <w:i/>
                            <w:sz w:val="16"/>
                            <w:szCs w:val="16"/>
                          </w:rPr>
                          <w:t xml:space="preserve">Output files: </w:t>
                        </w:r>
                        <w:r w:rsidRPr="00F22663">
                          <w:rPr>
                            <w:i/>
                            <w:color w:val="7030A0"/>
                            <w:sz w:val="16"/>
                            <w:szCs w:val="16"/>
                          </w:rPr>
                          <w:t>Name.*</w:t>
                        </w:r>
                      </w:p>
                    </w:txbxContent>
                  </v:textbox>
                </v:shape>
                <v:shape id="AutoShape 370" o:spid="_x0000_s1056" type="#_x0000_t32" style="position:absolute;left:20196;top:26688;width:653;height:23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">
                  <v:stroke endarrow="block"/>
                </v:shape>
                <v:shape id="AutoShape 371" o:spid="_x0000_s1057" type="#_x0000_t32" style="position:absolute;left:20156;top:31544;width:40;height:24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">
                  <v:stroke endarrow="block"/>
                </v:shape>
                <v:shape id="AutoShape 372" o:spid="_x0000_s1058" type="#_x0000_t32" style="position:absolute;left:55653;top:31042;width:191;height:11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">
                  <v:stroke endarrow="block"/>
                </v:shape>
                <v:shape id="AutoShape 373" o:spid="_x0000_s1059" type="#_x0000_t32" style="position:absolute;left:55653;top:34680;width:32;height:2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">
                  <v:stroke endarrow="block"/>
                </v:shape>
                <v:shape id="Text Box 374" o:spid="_x0000_s1060" type="#_x0000_t202" style="position:absolute;left:684;top:17503;width:17275;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" fillcolor="#c0504d" stroked="f">
                  <v:textbox>
                    <w:txbxContent>
                      <w:p w14:paraId="2116B4D3" w14:textId="77777777" w:rsidR="005A423E" w:rsidRPr="00F22663" w:rsidRDefault="005A423E" w:rsidP="00F22663">
                        <w:pPr>
                          <w:rPr>
                            <w:i/>
                            <w:sz w:val="16"/>
                            <w:szCs w:val="16"/>
                          </w:rPr>
                        </w:pPr>
                        <w:r w:rsidRPr="00F22663">
                          <w:rPr>
                            <w:i/>
                            <w:sz w:val="16"/>
                            <w:szCs w:val="16"/>
                          </w:rPr>
                          <w:t>GGI_TLM_material_model_checks</w:t>
                        </w:r>
                      </w:p>
                    </w:txbxContent>
                  </v:textbox>
                </v:shape>
                <v:shape id="Text Box 375" o:spid="_x0000_s1061" type="#_x0000_t202" style="position:absolute;left:883;top:26848;width:10357;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" fillcolor="#00b0f0" stroked="f">
                  <v:textbox>
                    <w:txbxContent>
                      <w:p w14:paraId="055F70D4" w14:textId="77777777" w:rsidR="005A423E" w:rsidRPr="00F22663" w:rsidRDefault="005A423E" w:rsidP="00F22663">
                        <w:pPr>
                          <w:pStyle w:val="NoSpacing"/>
                          <w:jc w:val="center"/>
                          <w:rPr>
                            <w:i/>
                            <w:sz w:val="16"/>
                            <w:szCs w:val="16"/>
                          </w:rPr>
                        </w:pPr>
                        <w:r w:rsidRPr="00F22663">
                          <w:rPr>
                            <w:i/>
                            <w:sz w:val="16"/>
                            <w:szCs w:val="16"/>
                          </w:rPr>
                          <w:t>Gnuplot/paraview</w:t>
                        </w:r>
                      </w:p>
                    </w:txbxContent>
                  </v:textbox>
                </v:shape>
                <v:shape id="Text Box 376" o:spid="_x0000_s1062" type="#_x0000_t202" style="position:absolute;left:963;top:22724;width:11606;height:2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">
                  <v:textbox>
                    <w:txbxContent>
                      <w:p w14:paraId="5364B2C8" w14:textId="77777777" w:rsidR="005A423E" w:rsidRPr="00F22663" w:rsidRDefault="005A423E" w:rsidP="00F22663">
                        <w:pPr>
                          <w:rPr>
                            <w:i/>
                            <w:sz w:val="16"/>
                            <w:szCs w:val="16"/>
                          </w:rPr>
                        </w:pPr>
                        <w:r w:rsidRPr="00F22663">
                          <w:rPr>
                            <w:i/>
                            <w:sz w:val="16"/>
                            <w:szCs w:val="16"/>
                          </w:rPr>
                          <w:t xml:space="preserve">Output files: </w:t>
                        </w:r>
                        <w:r w:rsidRPr="00F22663">
                          <w:rPr>
                            <w:i/>
                            <w:color w:val="7030A0"/>
                            <w:sz w:val="16"/>
                            <w:szCs w:val="16"/>
                          </w:rPr>
                          <w:t>Name.*</w:t>
                        </w:r>
                      </w:p>
                    </w:txbxContent>
                  </v:textbox>
                </v:shape>
                <v:shape id="AutoShape 379" o:spid="_x0000_s1063" type="#_x0000_t32" style="position:absolute;left:9321;top:16030;width:9402;height:14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">
                  <v:stroke endarrow="block"/>
                </v:shape>
                <v:shape id="AutoShape 380" o:spid="_x0000_s1064" type="#_x0000_t32" style="position:absolute;left:6766;top:20583;width:2555;height:21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">
                  <v:stroke endarrow="block"/>
                </v:shape>
                <v:shape id="AutoShape 381" o:spid="_x0000_s1065" type="#_x0000_t32" style="position:absolute;left:6066;top:25256;width:700;height:15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">
                  <v:stroke endarrow="block"/>
                </v:shape>
                <v:shape id="AutoShape 382" o:spid="_x0000_s1066" type="#_x0000_t32" style="position:absolute;left:9321;top:5858;width:20316;height:116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">
                  <v:stroke endarrow="block"/>
                </v:shape>
                <v:shape id="Text Box 340" o:spid="_x0000_s1067" type="#_x0000_t202" style="position:absolute;left:20132;top:8612;width:12880;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" fillcolor="#c0504d" stroked="f">
                  <v:textbox>
                    <w:txbxContent>
                      <w:p w14:paraId="14402B79" w14:textId="77777777" w:rsidR="005A423E" w:rsidRPr="00F22663" w:rsidRDefault="005A423E" w:rsidP="00F22663">
                        <w:pPr>
                          <w:rPr>
                            <w:i/>
                            <w:sz w:val="16"/>
                            <w:szCs w:val="16"/>
                          </w:rPr>
                        </w:pPr>
                        <w:r w:rsidRPr="00F22663">
                          <w:rPr>
                            <w:i/>
                            <w:sz w:val="16"/>
                            <w:szCs w:val="16"/>
                          </w:rPr>
                          <w:t>GGI_TLM_model_builder</w:t>
                        </w:r>
                      </w:p>
                    </w:txbxContent>
                  </v:textbox>
                </v:shape>
                <v:shape id="AutoShape 384" o:spid="_x0000_s1068" type="#_x0000_t32" style="position:absolute;left:31795;top:16030;width:11399;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">
                  <v:stroke endarrow="block"/>
                </v:shape>
                <w10:anchorlock/>
              </v:group>
            </w:pict>
          </mc:Fallback>
        </mc:AlternateContent>
      </w:r>
    </w:p>
    <w:p w14:paraId="7CD08776" w14:textId="77777777" w:rsidR="00F22663" w:rsidRDefault="00F22663" w:rsidP="00216AA6">
      <w:pPr>
        <w:pStyle w:val="NoSpacing"/>
      </w:pPr>
    </w:p>
    <w:p w14:paraId="66E9B725" w14:textId="77777777" w:rsidR="00F22663" w:rsidRDefault="00F22663" w:rsidP="00216AA6">
      <w:pPr>
        <w:pStyle w:val="NoSpacing"/>
      </w:pPr>
      <w:r>
        <w:t>Figure 3.1 GGI_TLM process diagram.</w:t>
      </w:r>
    </w:p>
    <w:p w14:paraId="2F23FB42" w14:textId="77777777" w:rsidR="00A9122C" w:rsidRDefault="00A9122C" w:rsidP="00216AA6">
      <w:pPr>
        <w:pStyle w:val="NoSpacing"/>
      </w:pPr>
    </w:p>
    <w:p w14:paraId="126ACD46" w14:textId="77777777" w:rsidR="00A9122C" w:rsidRDefault="00A9122C" w:rsidP="00216AA6">
      <w:pPr>
        <w:pStyle w:val="NoSpacing"/>
      </w:pPr>
      <w:r>
        <w:t>There is a script which runs the model builder, cable model builder and solver with a single command. The script may be directed to use the sequential or the mpi solver. In order to use this script, the executable directory must be in the user’s path (see section 2.4.) The script only requires that the input file (</w:t>
      </w:r>
      <w:r w:rsidRPr="00A9122C">
        <w:rPr>
          <w:b/>
        </w:rPr>
        <w:t>NAME.inp</w:t>
      </w:r>
      <w:r>
        <w:rPr>
          <w:b/>
        </w:rPr>
        <w:t xml:space="preserve">) </w:t>
      </w:r>
      <w:r w:rsidRPr="00A9122C">
        <w:t xml:space="preserve">be present. </w:t>
      </w:r>
    </w:p>
    <w:p w14:paraId="2651B60C" w14:textId="77777777" w:rsidR="00A9122C" w:rsidRDefault="00A9122C" w:rsidP="00216AA6">
      <w:pPr>
        <w:pStyle w:val="NoSpacing"/>
      </w:pPr>
      <w:r>
        <w:t>The script is run using the following form for a sequential run:</w:t>
      </w:r>
    </w:p>
    <w:p w14:paraId="27C1A601" w14:textId="77777777" w:rsidR="00A9122C" w:rsidRDefault="00A9122C" w:rsidP="00216AA6">
      <w:pPr>
        <w:pStyle w:val="NoSpacing"/>
      </w:pPr>
    </w:p>
    <w:p w14:paraId="4B0A3E51" w14:textId="77777777" w:rsidR="00A9122C" w:rsidRDefault="00A9122C" w:rsidP="00216AA6">
      <w:pPr>
        <w:pStyle w:val="NoSpacing"/>
      </w:pPr>
      <w:r>
        <w:rPr>
          <w:b/>
        </w:rPr>
        <w:t>run_GGI_TLM run_seq NAME</w:t>
      </w:r>
    </w:p>
    <w:p w14:paraId="63058DFA" w14:textId="77777777" w:rsidR="00A9122C" w:rsidRDefault="00A9122C" w:rsidP="00216AA6">
      <w:pPr>
        <w:pStyle w:val="NoSpacing"/>
      </w:pPr>
    </w:p>
    <w:p w14:paraId="6724A6E1" w14:textId="77777777" w:rsidR="00A9122C" w:rsidRDefault="00A9122C" w:rsidP="00216AA6">
      <w:pPr>
        <w:pStyle w:val="NoSpacing"/>
      </w:pPr>
      <w:r>
        <w:t xml:space="preserve">Where NAME is the name of the input file without the .inp extension. </w:t>
      </w:r>
    </w:p>
    <w:p w14:paraId="0422F7A2" w14:textId="77777777" w:rsidR="00A9122C" w:rsidRDefault="00A9122C" w:rsidP="00216AA6">
      <w:pPr>
        <w:pStyle w:val="NoSpacing"/>
      </w:pPr>
    </w:p>
    <w:p w14:paraId="4C82B8EC" w14:textId="77777777" w:rsidR="00A9122C" w:rsidRDefault="00A9122C" w:rsidP="00216AA6">
      <w:pPr>
        <w:pStyle w:val="NoSpacing"/>
      </w:pPr>
      <w:r>
        <w:t>Similarly the mpi solver is run using</w:t>
      </w:r>
    </w:p>
    <w:p w14:paraId="4DFD22FB" w14:textId="77777777" w:rsidR="00A9122C" w:rsidRDefault="00A9122C" w:rsidP="00216AA6">
      <w:pPr>
        <w:pStyle w:val="NoSpacing"/>
      </w:pPr>
    </w:p>
    <w:p w14:paraId="0333CA95" w14:textId="77777777" w:rsidR="00A9122C" w:rsidRDefault="00A9122C" w:rsidP="00A9122C">
      <w:pPr>
        <w:pStyle w:val="NoSpacing"/>
        <w:rPr>
          <w:b/>
        </w:rPr>
      </w:pPr>
      <w:r>
        <w:rPr>
          <w:b/>
        </w:rPr>
        <w:t>run_GGI_TLM run_mpi np NAME</w:t>
      </w:r>
    </w:p>
    <w:p w14:paraId="74EF6FF8" w14:textId="77777777" w:rsidR="00A9122C" w:rsidRDefault="00A9122C" w:rsidP="00A9122C">
      <w:pPr>
        <w:pStyle w:val="NoSpacing"/>
        <w:rPr>
          <w:b/>
        </w:rPr>
      </w:pPr>
    </w:p>
    <w:p w14:paraId="20A785FE" w14:textId="77777777" w:rsidR="00A9122C" w:rsidRDefault="00A9122C" w:rsidP="00A9122C">
      <w:pPr>
        <w:pStyle w:val="NoSpacing"/>
      </w:pPr>
      <w:r>
        <w:t xml:space="preserve">where np is an integer number of processes to run on. </w:t>
      </w:r>
    </w:p>
    <w:p w14:paraId="55CC2648" w14:textId="77777777" w:rsidR="00D43FBC" w:rsidRDefault="00D43FBC" w:rsidP="00D43FBC">
      <w:pPr>
        <w:pStyle w:val="NoSpacing"/>
      </w:pPr>
      <w:r w:rsidRPr="00D43FBC">
        <w:lastRenderedPageBreak/>
        <w:t>The Python</w:t>
      </w:r>
      <w:r>
        <w:rPr>
          <w:b/>
        </w:rPr>
        <w:t xml:space="preserve"> </w:t>
      </w:r>
      <w:r w:rsidRPr="00D43FBC">
        <w:t>script</w:t>
      </w:r>
      <w:r>
        <w:rPr>
          <w:b/>
        </w:rPr>
        <w:t xml:space="preserve"> GGI_TLM_document.py </w:t>
      </w:r>
      <w:r>
        <w:t xml:space="preserve"> creates a document in </w:t>
      </w:r>
      <w:r w:rsidRPr="00CC5719">
        <w:rPr>
          <w:b/>
        </w:rPr>
        <w:t>.rtf</w:t>
      </w:r>
      <w:r>
        <w:t xml:space="preserve"> format which provides a skeleton document describing the simulation and results. The script should be run from the directory in which the simulation has been run. The document contains the following sections:</w:t>
      </w:r>
    </w:p>
    <w:p w14:paraId="13E57D2A" w14:textId="77777777" w:rsidR="00D43FBC" w:rsidRDefault="00D43FBC" w:rsidP="00D43FBC">
      <w:pPr>
        <w:pStyle w:val="NoSpacing"/>
        <w:numPr>
          <w:ilvl w:val="0"/>
          <w:numId w:val="13"/>
        </w:numPr>
      </w:pPr>
      <w:r>
        <w:t>a model description (if provided in the input file)</w:t>
      </w:r>
    </w:p>
    <w:p w14:paraId="65FF6209" w14:textId="77777777" w:rsidR="00D43FBC" w:rsidRDefault="00D43FBC" w:rsidP="00D43FBC">
      <w:pPr>
        <w:pStyle w:val="NoSpacing"/>
        <w:numPr>
          <w:ilvl w:val="0"/>
          <w:numId w:val="13"/>
        </w:numPr>
      </w:pPr>
      <w:r>
        <w:t>some views of the geometry including the boundary of the defined problem space</w:t>
      </w:r>
    </w:p>
    <w:p w14:paraId="1160F2CD" w14:textId="77777777" w:rsidR="00D43FBC" w:rsidRDefault="00D43FBC" w:rsidP="00D43FBC">
      <w:pPr>
        <w:pStyle w:val="NoSpacing"/>
        <w:numPr>
          <w:ilvl w:val="0"/>
          <w:numId w:val="13"/>
        </w:numPr>
      </w:pPr>
      <w:r>
        <w:t>details of the mesh (mesh cell size, number of cells, outer boundary reflection coefficients) and some views of the mesh</w:t>
      </w:r>
    </w:p>
    <w:p w14:paraId="4F4F5BCB" w14:textId="77777777" w:rsidR="00D43FBC" w:rsidRDefault="00D43FBC" w:rsidP="00D43FBC">
      <w:pPr>
        <w:pStyle w:val="NoSpacing"/>
        <w:numPr>
          <w:ilvl w:val="0"/>
          <w:numId w:val="13"/>
        </w:numPr>
      </w:pPr>
      <w:r>
        <w:t>Details of any volume materials including the frequency responses of dielectric and magnetic materials</w:t>
      </w:r>
    </w:p>
    <w:p w14:paraId="328152DD" w14:textId="77777777" w:rsidR="00D43FBC" w:rsidRDefault="00D43FBC" w:rsidP="00D43FBC">
      <w:pPr>
        <w:pStyle w:val="NoSpacing"/>
        <w:numPr>
          <w:ilvl w:val="0"/>
          <w:numId w:val="13"/>
        </w:numPr>
      </w:pPr>
      <w:r>
        <w:t>Details of any surface materials including the frequency responses of impedance boundary materials</w:t>
      </w:r>
    </w:p>
    <w:p w14:paraId="2654B324" w14:textId="77777777" w:rsidR="00CC5719" w:rsidRDefault="00CC5719" w:rsidP="00D43FBC">
      <w:pPr>
        <w:pStyle w:val="NoSpacing"/>
        <w:numPr>
          <w:ilvl w:val="0"/>
          <w:numId w:val="13"/>
        </w:numPr>
      </w:pPr>
      <w:r>
        <w:t xml:space="preserve">Runtime information: solver version and compilation date, timestep, number of timesteps, number of processes, the state of solver flags, time and date of the run, memory usage information, run time and runtime per timestep. </w:t>
      </w:r>
    </w:p>
    <w:p w14:paraId="1A69312A" w14:textId="77777777" w:rsidR="00CC5719" w:rsidRDefault="00CC5719" w:rsidP="00D43FBC">
      <w:pPr>
        <w:pStyle w:val="NoSpacing"/>
        <w:numPr>
          <w:ilvl w:val="0"/>
          <w:numId w:val="13"/>
        </w:numPr>
      </w:pPr>
      <w:r>
        <w:t>Results as produced by the gnuplot file plot_result.plt</w:t>
      </w:r>
    </w:p>
    <w:p w14:paraId="508FDDDE" w14:textId="77777777" w:rsidR="00D43FBC" w:rsidRPr="00D43FBC" w:rsidRDefault="00CC5719" w:rsidP="00D43FBC">
      <w:pPr>
        <w:pStyle w:val="NoSpacing"/>
        <w:numPr>
          <w:ilvl w:val="0"/>
          <w:numId w:val="13"/>
        </w:numPr>
      </w:pPr>
      <w:r>
        <w:t>An appendix containing the input file</w:t>
      </w:r>
      <w:r w:rsidR="00D43FBC">
        <w:t xml:space="preserve">  </w:t>
      </w:r>
    </w:p>
    <w:p w14:paraId="3A3F5DAC" w14:textId="77777777" w:rsidR="00D43FBC" w:rsidRDefault="00D43FBC" w:rsidP="00A9122C">
      <w:pPr>
        <w:pStyle w:val="NoSpacing"/>
      </w:pPr>
    </w:p>
    <w:p w14:paraId="2BF96906" w14:textId="77777777" w:rsidR="00CC5719" w:rsidRDefault="00CC5719" w:rsidP="00A9122C">
      <w:pPr>
        <w:pStyle w:val="NoSpacing"/>
      </w:pPr>
      <w:r>
        <w:t xml:space="preserve">The </w:t>
      </w:r>
      <w:r w:rsidRPr="00CC5719">
        <w:rPr>
          <w:b/>
        </w:rPr>
        <w:t>.rtf</w:t>
      </w:r>
      <w:r>
        <w:t xml:space="preserve"> file can be viewed and edited using various software packages including  word.</w:t>
      </w:r>
    </w:p>
    <w:p w14:paraId="1A3EE758" w14:textId="77777777" w:rsidR="00CC5719" w:rsidRPr="00A9122C" w:rsidRDefault="00CC5719" w:rsidP="00A9122C">
      <w:pPr>
        <w:pStyle w:val="NoSpacing"/>
      </w:pPr>
    </w:p>
    <w:p w14:paraId="7A3DDE7A" w14:textId="77777777" w:rsidR="00536DF7" w:rsidRDefault="00CF08DF" w:rsidP="00A9122C">
      <w:pPr>
        <w:pStyle w:val="NoSpacing"/>
      </w:pPr>
      <w:r>
        <w:t>Th</w:t>
      </w:r>
      <w:r w:rsidR="00B544BD">
        <w:t xml:space="preserve">e </w:t>
      </w:r>
      <w:r w:rsidR="00B544BD" w:rsidRPr="008E53E0">
        <w:rPr>
          <w:b/>
        </w:rPr>
        <w:t>TEMPLATE_PROJECT</w:t>
      </w:r>
      <w:r w:rsidR="008E53E0">
        <w:t xml:space="preserve"> directory</w:t>
      </w:r>
      <w:r>
        <w:t xml:space="preserve"> provides a template </w:t>
      </w:r>
      <w:r w:rsidR="008E53E0">
        <w:t xml:space="preserve">project which includes commands </w:t>
      </w:r>
      <w:r>
        <w:t xml:space="preserve">for </w:t>
      </w:r>
      <w:r w:rsidR="008E53E0">
        <w:t xml:space="preserve">automating the </w:t>
      </w:r>
      <w:r w:rsidR="00536DF7">
        <w:t xml:space="preserve">running </w:t>
      </w:r>
      <w:r w:rsidR="008E53E0">
        <w:t>of the codes</w:t>
      </w:r>
      <w:r w:rsidR="00536DF7">
        <w:t>. In order make use of</w:t>
      </w:r>
      <w:r>
        <w:t xml:space="preserve"> this, c</w:t>
      </w:r>
      <w:r w:rsidR="00B544BD">
        <w:t xml:space="preserve">opy </w:t>
      </w:r>
      <w:r w:rsidR="00536DF7">
        <w:t>(and rename) the directory</w:t>
      </w:r>
      <w:r>
        <w:t xml:space="preserve"> </w:t>
      </w:r>
      <w:r w:rsidR="00536DF7">
        <w:t xml:space="preserve">to </w:t>
      </w:r>
      <w:r>
        <w:t>where you wish to run the new problem</w:t>
      </w:r>
      <w:r w:rsidR="00536DF7">
        <w:t>.</w:t>
      </w:r>
    </w:p>
    <w:p w14:paraId="328CE169" w14:textId="77777777" w:rsidR="008E53E0" w:rsidRDefault="008E53E0" w:rsidP="00A9122C">
      <w:pPr>
        <w:pStyle w:val="NoSpacing"/>
      </w:pPr>
    </w:p>
    <w:p w14:paraId="61B052FB" w14:textId="77777777" w:rsidR="008E53E0" w:rsidRPr="008E53E0" w:rsidRDefault="008E53E0" w:rsidP="008E53E0">
      <w:pPr>
        <w:autoSpaceDE w:val="0"/>
        <w:autoSpaceDN w:val="0"/>
        <w:adjustRightInd w:val="0"/>
        <w:spacing w:after="0" w:line="240" w:lineRule="auto"/>
        <w:rPr>
          <w:rFonts w:cs="Courier New"/>
          <w:b/>
          <w:lang w:val="en-US"/>
        </w:rPr>
      </w:pPr>
      <w:r w:rsidRPr="008E53E0">
        <w:rPr>
          <w:rFonts w:cs="Courier New"/>
          <w:b/>
          <w:lang w:val="en-US"/>
        </w:rPr>
        <w:t>cp -r TEMPLATE_PROJECT NEW_PROJECT</w:t>
      </w:r>
    </w:p>
    <w:p w14:paraId="446C5F38" w14:textId="77777777" w:rsidR="008E53E0" w:rsidRPr="008E53E0" w:rsidRDefault="008E53E0" w:rsidP="008E53E0">
      <w:pPr>
        <w:autoSpaceDE w:val="0"/>
        <w:autoSpaceDN w:val="0"/>
        <w:adjustRightInd w:val="0"/>
        <w:spacing w:after="0" w:line="240" w:lineRule="auto"/>
        <w:rPr>
          <w:rFonts w:cs="Courier New"/>
          <w:lang w:val="en-US"/>
        </w:rPr>
      </w:pPr>
    </w:p>
    <w:p w14:paraId="0C8DC0BD" w14:textId="77777777"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 xml:space="preserve">2. Edit the file </w:t>
      </w:r>
      <w:r w:rsidRPr="008E53E0">
        <w:rPr>
          <w:rFonts w:cs="Courier New"/>
          <w:b/>
          <w:lang w:val="en-US"/>
        </w:rPr>
        <w:t>run_automatic_test</w:t>
      </w:r>
      <w:r w:rsidRPr="008E53E0">
        <w:rPr>
          <w:rFonts w:cs="Courier New"/>
          <w:lang w:val="en-US"/>
        </w:rPr>
        <w:t xml:space="preserve"> in the directory </w:t>
      </w:r>
      <w:r w:rsidRPr="008E53E0">
        <w:rPr>
          <w:rFonts w:cs="Courier New"/>
          <w:b/>
          <w:lang w:val="en-US"/>
        </w:rPr>
        <w:t>NEW_PROJECT</w:t>
      </w:r>
      <w:r w:rsidRPr="008E53E0">
        <w:rPr>
          <w:rFonts w:cs="Courier New"/>
          <w:lang w:val="en-US"/>
        </w:rPr>
        <w:t xml:space="preserve"> so as to set the path to</w:t>
      </w:r>
    </w:p>
    <w:p w14:paraId="3527BA86" w14:textId="77777777"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the GGI_TLM executables. Example:</w:t>
      </w:r>
    </w:p>
    <w:p w14:paraId="502B726E" w14:textId="77777777" w:rsidR="008E53E0" w:rsidRPr="008E53E0" w:rsidRDefault="008E53E0" w:rsidP="008E53E0">
      <w:pPr>
        <w:autoSpaceDE w:val="0"/>
        <w:autoSpaceDN w:val="0"/>
        <w:adjustRightInd w:val="0"/>
        <w:spacing w:after="0" w:line="240" w:lineRule="auto"/>
        <w:rPr>
          <w:rFonts w:cs="Courier New"/>
          <w:lang w:val="en-US"/>
        </w:rPr>
      </w:pPr>
    </w:p>
    <w:p w14:paraId="2DD1D84E" w14:textId="77777777" w:rsidR="008E53E0" w:rsidRPr="008E53E0" w:rsidRDefault="008E53E0" w:rsidP="008E53E0">
      <w:pPr>
        <w:autoSpaceDE w:val="0"/>
        <w:autoSpaceDN w:val="0"/>
        <w:adjustRightInd w:val="0"/>
        <w:spacing w:after="0" w:line="240" w:lineRule="auto"/>
        <w:rPr>
          <w:rFonts w:cs="Courier New"/>
          <w:b/>
          <w:lang w:val="en-US"/>
        </w:rPr>
      </w:pPr>
      <w:r w:rsidRPr="008E53E0">
        <w:rPr>
          <w:rFonts w:cs="Courier New"/>
          <w:b/>
          <w:lang w:val="en-US"/>
        </w:rPr>
        <w:t>GGI_TLM_DIRECTORY=/home/chris/SOFTWARE/GGI_TLM/GGI_TLM</w:t>
      </w:r>
    </w:p>
    <w:p w14:paraId="6663E2DA" w14:textId="77777777" w:rsidR="008E53E0" w:rsidRPr="008E53E0" w:rsidRDefault="008E53E0" w:rsidP="008E53E0">
      <w:pPr>
        <w:autoSpaceDE w:val="0"/>
        <w:autoSpaceDN w:val="0"/>
        <w:adjustRightInd w:val="0"/>
        <w:spacing w:after="0" w:line="240" w:lineRule="auto"/>
        <w:rPr>
          <w:rFonts w:cs="Courier New"/>
          <w:lang w:val="en-US"/>
        </w:rPr>
      </w:pPr>
    </w:p>
    <w:p w14:paraId="2102C014" w14:textId="77777777"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3. move or copy the TEMPLATE_PROBLEM directory to give it a new name:</w:t>
      </w:r>
    </w:p>
    <w:p w14:paraId="018F94EA" w14:textId="77777777" w:rsidR="008E53E0" w:rsidRPr="008E53E0" w:rsidRDefault="008E53E0" w:rsidP="008E53E0">
      <w:pPr>
        <w:autoSpaceDE w:val="0"/>
        <w:autoSpaceDN w:val="0"/>
        <w:adjustRightInd w:val="0"/>
        <w:spacing w:after="0" w:line="240" w:lineRule="auto"/>
        <w:rPr>
          <w:rFonts w:cs="Courier New"/>
          <w:lang w:val="en-US"/>
        </w:rPr>
      </w:pPr>
    </w:p>
    <w:p w14:paraId="7C5079B8" w14:textId="77777777" w:rsidR="008E53E0" w:rsidRPr="008E53E0" w:rsidRDefault="008E53E0" w:rsidP="008E53E0">
      <w:pPr>
        <w:autoSpaceDE w:val="0"/>
        <w:autoSpaceDN w:val="0"/>
        <w:adjustRightInd w:val="0"/>
        <w:spacing w:after="0" w:line="240" w:lineRule="auto"/>
        <w:rPr>
          <w:rFonts w:cs="Courier New"/>
          <w:b/>
          <w:lang w:val="en-US"/>
        </w:rPr>
      </w:pPr>
      <w:r w:rsidRPr="008E53E0">
        <w:rPr>
          <w:rFonts w:cs="Courier New"/>
          <w:b/>
          <w:lang w:val="en-US"/>
        </w:rPr>
        <w:t>mv TEMPLATE_PROBLEM NEW_TEST_CASE</w:t>
      </w:r>
    </w:p>
    <w:p w14:paraId="365A8833" w14:textId="77777777" w:rsidR="008E53E0" w:rsidRPr="008E53E0" w:rsidRDefault="008E53E0" w:rsidP="008E53E0">
      <w:pPr>
        <w:autoSpaceDE w:val="0"/>
        <w:autoSpaceDN w:val="0"/>
        <w:adjustRightInd w:val="0"/>
        <w:spacing w:after="0" w:line="240" w:lineRule="auto"/>
        <w:rPr>
          <w:rFonts w:cs="Courier New"/>
          <w:lang w:val="en-US"/>
        </w:rPr>
      </w:pPr>
      <w:r>
        <w:rPr>
          <w:rFonts w:cs="Courier New"/>
          <w:lang w:val="en-US"/>
        </w:rPr>
        <w:t>o</w:t>
      </w:r>
      <w:r w:rsidRPr="008E53E0">
        <w:rPr>
          <w:rFonts w:cs="Courier New"/>
          <w:lang w:val="en-US"/>
        </w:rPr>
        <w:t>r</w:t>
      </w:r>
    </w:p>
    <w:p w14:paraId="4A27D163" w14:textId="77777777" w:rsidR="008E53E0" w:rsidRPr="008E53E0" w:rsidRDefault="008E53E0" w:rsidP="008E53E0">
      <w:pPr>
        <w:autoSpaceDE w:val="0"/>
        <w:autoSpaceDN w:val="0"/>
        <w:adjustRightInd w:val="0"/>
        <w:spacing w:after="0" w:line="240" w:lineRule="auto"/>
        <w:rPr>
          <w:rFonts w:cs="Courier New"/>
          <w:b/>
          <w:lang w:val="en-US"/>
        </w:rPr>
      </w:pPr>
      <w:r w:rsidRPr="008E53E0">
        <w:rPr>
          <w:rFonts w:cs="Courier New"/>
          <w:b/>
          <w:lang w:val="en-US"/>
        </w:rPr>
        <w:t>cp -r TEMPLATE_PROBLEM NEW_TEST_CASE</w:t>
      </w:r>
    </w:p>
    <w:p w14:paraId="74989A07" w14:textId="77777777" w:rsidR="008E53E0" w:rsidRPr="008E53E0" w:rsidRDefault="008E53E0" w:rsidP="008E53E0">
      <w:pPr>
        <w:autoSpaceDE w:val="0"/>
        <w:autoSpaceDN w:val="0"/>
        <w:adjustRightInd w:val="0"/>
        <w:spacing w:after="0" w:line="240" w:lineRule="auto"/>
        <w:rPr>
          <w:rFonts w:cs="Courier New"/>
          <w:lang w:val="en-US"/>
        </w:rPr>
      </w:pPr>
    </w:p>
    <w:p w14:paraId="1D5A014C" w14:textId="77777777"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Note that you can create as many individual test case directories as you like.</w:t>
      </w:r>
    </w:p>
    <w:p w14:paraId="20F072BD" w14:textId="77777777" w:rsidR="008E53E0" w:rsidRPr="008E53E0" w:rsidRDefault="008E53E0" w:rsidP="008E53E0">
      <w:pPr>
        <w:autoSpaceDE w:val="0"/>
        <w:autoSpaceDN w:val="0"/>
        <w:adjustRightInd w:val="0"/>
        <w:spacing w:after="0" w:line="240" w:lineRule="auto"/>
        <w:rPr>
          <w:rFonts w:cs="Courier New"/>
          <w:lang w:val="en-US"/>
        </w:rPr>
      </w:pPr>
    </w:p>
    <w:p w14:paraId="436E83FE" w14:textId="77777777"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4. In the directory NEW</w:t>
      </w:r>
      <w:r w:rsidRPr="008E53E0">
        <w:rPr>
          <w:rFonts w:cs="Courier New"/>
          <w:b/>
          <w:lang w:val="en-US"/>
        </w:rPr>
        <w:t>_TEST_CASE/PROBLEM_SPECIFICATION_FILES</w:t>
      </w:r>
      <w:r w:rsidRPr="008E53E0">
        <w:rPr>
          <w:rFonts w:cs="Courier New"/>
          <w:lang w:val="en-US"/>
        </w:rPr>
        <w:t xml:space="preserve"> create a GGI_TLM input file either by</w:t>
      </w:r>
      <w:r>
        <w:rPr>
          <w:rFonts w:cs="Courier New"/>
          <w:lang w:val="en-US"/>
        </w:rPr>
        <w:t xml:space="preserve"> </w:t>
      </w:r>
      <w:r w:rsidRPr="008E53E0">
        <w:rPr>
          <w:rFonts w:cs="Courier New"/>
          <w:lang w:val="en-US"/>
        </w:rPr>
        <w:t xml:space="preserve">renaming and editing the existing file </w:t>
      </w:r>
      <w:r w:rsidRPr="008E53E0">
        <w:rPr>
          <w:rFonts w:cs="Courier New"/>
          <w:b/>
          <w:lang w:val="en-US"/>
        </w:rPr>
        <w:t>problem_name.inp</w:t>
      </w:r>
      <w:r w:rsidRPr="008E53E0">
        <w:rPr>
          <w:rFonts w:cs="Courier New"/>
          <w:lang w:val="en-US"/>
        </w:rPr>
        <w:t xml:space="preserve"> or creating a new input file. Please note that there must be only</w:t>
      </w:r>
      <w:r>
        <w:rPr>
          <w:rFonts w:cs="Courier New"/>
          <w:lang w:val="en-US"/>
        </w:rPr>
        <w:t xml:space="preserve"> </w:t>
      </w:r>
      <w:r w:rsidRPr="008E53E0">
        <w:rPr>
          <w:rFonts w:cs="Courier New"/>
          <w:lang w:val="en-US"/>
        </w:rPr>
        <w:t xml:space="preserve">one input file (.inp) in the </w:t>
      </w:r>
      <w:r w:rsidRPr="008E53E0">
        <w:rPr>
          <w:rFonts w:cs="Courier New"/>
          <w:b/>
          <w:lang w:val="en-US"/>
        </w:rPr>
        <w:t>PROBLEM_SPECIFICATION_FILES</w:t>
      </w:r>
      <w:r w:rsidRPr="008E53E0">
        <w:rPr>
          <w:rFonts w:cs="Courier New"/>
          <w:lang w:val="en-US"/>
        </w:rPr>
        <w:t xml:space="preserve"> directory.</w:t>
      </w:r>
    </w:p>
    <w:p w14:paraId="01CA7E1F" w14:textId="77777777" w:rsidR="008E53E0" w:rsidRPr="008E53E0" w:rsidRDefault="008E53E0" w:rsidP="008E53E0">
      <w:pPr>
        <w:autoSpaceDE w:val="0"/>
        <w:autoSpaceDN w:val="0"/>
        <w:adjustRightInd w:val="0"/>
        <w:spacing w:after="0" w:line="240" w:lineRule="auto"/>
        <w:rPr>
          <w:rFonts w:cs="Courier New"/>
          <w:lang w:val="en-US"/>
        </w:rPr>
      </w:pPr>
    </w:p>
    <w:p w14:paraId="50550C61" w14:textId="77777777"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edit the files:</w:t>
      </w:r>
    </w:p>
    <w:p w14:paraId="69C8CA04" w14:textId="77777777" w:rsidR="008E53E0" w:rsidRPr="008E53E0" w:rsidRDefault="008E53E0" w:rsidP="008E53E0">
      <w:pPr>
        <w:autoSpaceDE w:val="0"/>
        <w:autoSpaceDN w:val="0"/>
        <w:adjustRightInd w:val="0"/>
        <w:spacing w:after="0" w:line="240" w:lineRule="auto"/>
        <w:rPr>
          <w:rFonts w:cs="Courier New"/>
          <w:lang w:val="en-US"/>
        </w:rPr>
      </w:pPr>
    </w:p>
    <w:p w14:paraId="56FAF80F" w14:textId="77777777" w:rsidR="008E53E0" w:rsidRPr="008E53E0" w:rsidRDefault="008E53E0" w:rsidP="008E53E0">
      <w:pPr>
        <w:autoSpaceDE w:val="0"/>
        <w:autoSpaceDN w:val="0"/>
        <w:adjustRightInd w:val="0"/>
        <w:spacing w:after="0" w:line="240" w:lineRule="auto"/>
        <w:rPr>
          <w:rFonts w:cs="Courier New"/>
          <w:lang w:val="en-US"/>
        </w:rPr>
      </w:pPr>
      <w:r w:rsidRPr="008E53E0">
        <w:rPr>
          <w:rFonts w:cs="Courier New"/>
          <w:b/>
          <w:lang w:val="en-US"/>
        </w:rPr>
        <w:t>new_problem_name.inp</w:t>
      </w:r>
      <w:r w:rsidRPr="008E53E0">
        <w:rPr>
          <w:rFonts w:cs="Courier New"/>
          <w:lang w:val="en-US"/>
        </w:rPr>
        <w:t xml:space="preserve">   </w:t>
      </w:r>
      <w:r w:rsidRPr="008E53E0">
        <w:rPr>
          <w:rFonts w:cs="Courier New"/>
          <w:lang w:val="en-US"/>
        </w:rPr>
        <w:tab/>
      </w:r>
      <w:r w:rsidRPr="008E53E0">
        <w:rPr>
          <w:rFonts w:cs="Courier New"/>
          <w:lang w:val="en-US"/>
        </w:rPr>
        <w:tab/>
        <w:t>( GGI_TLM input file )</w:t>
      </w:r>
    </w:p>
    <w:p w14:paraId="750B33E8" w14:textId="77777777" w:rsidR="008E53E0" w:rsidRPr="008E53E0" w:rsidRDefault="008E53E0" w:rsidP="008E53E0">
      <w:pPr>
        <w:autoSpaceDE w:val="0"/>
        <w:autoSpaceDN w:val="0"/>
        <w:adjustRightInd w:val="0"/>
        <w:spacing w:after="0" w:line="240" w:lineRule="auto"/>
        <w:rPr>
          <w:rFonts w:cs="Courier New"/>
          <w:lang w:val="en-US"/>
        </w:rPr>
      </w:pPr>
      <w:r w:rsidRPr="008E53E0">
        <w:rPr>
          <w:rFonts w:cs="Courier New"/>
          <w:b/>
          <w:lang w:val="en-US"/>
        </w:rPr>
        <w:t>GGI_TLM_post_process_in.txt</w:t>
      </w:r>
      <w:r w:rsidRPr="008E53E0">
        <w:rPr>
          <w:rFonts w:cs="Courier New"/>
          <w:lang w:val="en-US"/>
        </w:rPr>
        <w:t xml:space="preserve">   </w:t>
      </w:r>
      <w:r w:rsidRPr="008E53E0">
        <w:rPr>
          <w:rFonts w:cs="Courier New"/>
          <w:lang w:val="en-US"/>
        </w:rPr>
        <w:tab/>
        <w:t>( GGI_TLM post processor input file )</w:t>
      </w:r>
    </w:p>
    <w:p w14:paraId="49D35107" w14:textId="77777777" w:rsidR="008E53E0" w:rsidRPr="008E53E0" w:rsidRDefault="008E53E0" w:rsidP="008E53E0">
      <w:pPr>
        <w:autoSpaceDE w:val="0"/>
        <w:autoSpaceDN w:val="0"/>
        <w:adjustRightInd w:val="0"/>
        <w:spacing w:after="0" w:line="240" w:lineRule="auto"/>
        <w:rPr>
          <w:rFonts w:cs="Courier New"/>
          <w:lang w:val="en-US"/>
        </w:rPr>
      </w:pPr>
      <w:r w:rsidRPr="008E53E0">
        <w:rPr>
          <w:rFonts w:cs="Courier New"/>
          <w:b/>
          <w:lang w:val="en-US"/>
        </w:rPr>
        <w:t>create_reference_result</w:t>
      </w:r>
      <w:r w:rsidRPr="008E53E0">
        <w:rPr>
          <w:rFonts w:cs="Courier New"/>
          <w:lang w:val="en-US"/>
        </w:rPr>
        <w:tab/>
      </w:r>
      <w:r w:rsidRPr="008E53E0">
        <w:rPr>
          <w:rFonts w:cs="Courier New"/>
          <w:lang w:val="en-US"/>
        </w:rPr>
        <w:tab/>
        <w:t>( file to save reference results )</w:t>
      </w:r>
    </w:p>
    <w:p w14:paraId="4AD85C39" w14:textId="77777777" w:rsidR="008E53E0" w:rsidRPr="008E53E0" w:rsidRDefault="008E53E0" w:rsidP="008E53E0">
      <w:pPr>
        <w:autoSpaceDE w:val="0"/>
        <w:autoSpaceDN w:val="0"/>
        <w:adjustRightInd w:val="0"/>
        <w:spacing w:after="0" w:line="240" w:lineRule="auto"/>
        <w:rPr>
          <w:rFonts w:cs="Courier New"/>
          <w:lang w:val="en-US"/>
        </w:rPr>
      </w:pPr>
      <w:r w:rsidRPr="008E53E0">
        <w:rPr>
          <w:rFonts w:cs="Courier New"/>
          <w:b/>
          <w:lang w:val="en-US"/>
        </w:rPr>
        <w:t>plot_result.plt</w:t>
      </w:r>
      <w:r w:rsidRPr="008E53E0">
        <w:rPr>
          <w:rFonts w:cs="Courier New"/>
          <w:lang w:val="en-US"/>
        </w:rPr>
        <w:tab/>
      </w:r>
      <w:r w:rsidRPr="008E53E0">
        <w:rPr>
          <w:rFonts w:cs="Courier New"/>
          <w:lang w:val="en-US"/>
        </w:rPr>
        <w:tab/>
      </w:r>
      <w:r>
        <w:rPr>
          <w:rFonts w:cs="Courier New"/>
          <w:lang w:val="en-US"/>
        </w:rPr>
        <w:tab/>
      </w:r>
      <w:r w:rsidRPr="008E53E0">
        <w:rPr>
          <w:rFonts w:cs="Courier New"/>
          <w:lang w:val="en-US"/>
        </w:rPr>
        <w:tab/>
        <w:t>( gnuplot file to plot results )</w:t>
      </w:r>
    </w:p>
    <w:p w14:paraId="6956D903" w14:textId="77777777" w:rsidR="008E53E0" w:rsidRPr="008E53E0" w:rsidRDefault="008E53E0" w:rsidP="008E53E0">
      <w:pPr>
        <w:autoSpaceDE w:val="0"/>
        <w:autoSpaceDN w:val="0"/>
        <w:adjustRightInd w:val="0"/>
        <w:spacing w:after="0" w:line="240" w:lineRule="auto"/>
        <w:rPr>
          <w:rFonts w:cs="Courier New"/>
          <w:lang w:val="en-US"/>
        </w:rPr>
      </w:pPr>
      <w:r w:rsidRPr="008E53E0">
        <w:rPr>
          <w:rFonts w:cs="Courier New"/>
          <w:b/>
          <w:lang w:val="en-US"/>
        </w:rPr>
        <w:t>plot_result_with_reference.plt</w:t>
      </w:r>
      <w:r w:rsidRPr="008E53E0">
        <w:rPr>
          <w:rFonts w:cs="Courier New"/>
          <w:lang w:val="en-US"/>
        </w:rPr>
        <w:tab/>
        <w:t>( gnuplot file to plot results along with reference results )</w:t>
      </w:r>
    </w:p>
    <w:p w14:paraId="43D02DEB" w14:textId="77777777" w:rsidR="008E53E0" w:rsidRPr="008E53E0" w:rsidRDefault="008E53E0" w:rsidP="008E53E0">
      <w:pPr>
        <w:autoSpaceDE w:val="0"/>
        <w:autoSpaceDN w:val="0"/>
        <w:adjustRightInd w:val="0"/>
        <w:spacing w:after="0" w:line="240" w:lineRule="auto"/>
        <w:rPr>
          <w:rFonts w:cs="Courier New"/>
          <w:lang w:val="en-US"/>
        </w:rPr>
      </w:pPr>
    </w:p>
    <w:p w14:paraId="247E6471" w14:textId="77777777"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lastRenderedPageBreak/>
        <w:t>Please ensure that the material, cable and mode files (*.vmat, *.smat, *.cable, *.mode) required to run the test case must either be in the PROBLEM_SPECIFICATION_FILES along with the input file or specified using the absolute path to the file. For example to make use of the MATERIAL_DATA or CABLE_DATA provided with the TEST_DATA, the material file names and cable file names must be specified in the form:</w:t>
      </w:r>
    </w:p>
    <w:p w14:paraId="1FE01540" w14:textId="77777777" w:rsidR="008E53E0" w:rsidRPr="008E53E0" w:rsidRDefault="008E53E0" w:rsidP="008E53E0">
      <w:pPr>
        <w:autoSpaceDE w:val="0"/>
        <w:autoSpaceDN w:val="0"/>
        <w:adjustRightInd w:val="0"/>
        <w:spacing w:after="0" w:line="240" w:lineRule="auto"/>
        <w:rPr>
          <w:rFonts w:cs="Courier New"/>
          <w:lang w:val="en-US"/>
        </w:rPr>
      </w:pPr>
    </w:p>
    <w:p w14:paraId="729BF5B0" w14:textId="77777777" w:rsidR="008E53E0" w:rsidRPr="008E53E0" w:rsidRDefault="008E53E0" w:rsidP="008E53E0">
      <w:pPr>
        <w:autoSpaceDE w:val="0"/>
        <w:autoSpaceDN w:val="0"/>
        <w:adjustRightInd w:val="0"/>
        <w:spacing w:after="0" w:line="240" w:lineRule="auto"/>
        <w:rPr>
          <w:rFonts w:cs="Courier New"/>
          <w:b/>
          <w:lang w:val="en-US"/>
        </w:rPr>
      </w:pPr>
      <w:r w:rsidRPr="008E53E0">
        <w:rPr>
          <w:rFonts w:cs="Courier New"/>
          <w:b/>
          <w:lang w:val="en-US"/>
        </w:rPr>
        <w:t>/home/chris/SOFTWARE/GGI_TLM/GGI_TLM/TEST_DATA/MATERIAL_DATA/Biological_sample_material</w:t>
      </w:r>
    </w:p>
    <w:p w14:paraId="642D5F0A" w14:textId="77777777" w:rsidR="008E53E0" w:rsidRPr="008E53E0" w:rsidRDefault="008E53E0" w:rsidP="008E53E0">
      <w:pPr>
        <w:autoSpaceDE w:val="0"/>
        <w:autoSpaceDN w:val="0"/>
        <w:adjustRightInd w:val="0"/>
        <w:spacing w:after="0" w:line="240" w:lineRule="auto"/>
        <w:rPr>
          <w:rFonts w:cs="Courier New"/>
          <w:lang w:val="en-US"/>
        </w:rPr>
      </w:pPr>
    </w:p>
    <w:p w14:paraId="3BA3F772" w14:textId="77777777" w:rsidR="008E53E0" w:rsidRPr="008E53E0" w:rsidRDefault="008E53E0" w:rsidP="008E53E0">
      <w:pPr>
        <w:autoSpaceDE w:val="0"/>
        <w:autoSpaceDN w:val="0"/>
        <w:adjustRightInd w:val="0"/>
        <w:spacing w:after="0" w:line="240" w:lineRule="auto"/>
        <w:rPr>
          <w:rFonts w:cs="Courier New"/>
          <w:b/>
          <w:lang w:val="en-US"/>
        </w:rPr>
      </w:pPr>
      <w:r w:rsidRPr="008E53E0">
        <w:rPr>
          <w:rFonts w:cs="Courier New"/>
          <w:b/>
          <w:lang w:val="en-US"/>
        </w:rPr>
        <w:t>/home/chris/SOFTWARE/GGI_TLM/GGI_TLM/TEST_DATA/CABLE_DATA/RG58_coax</w:t>
      </w:r>
    </w:p>
    <w:p w14:paraId="1C58B113" w14:textId="77777777" w:rsidR="008E53E0" w:rsidRPr="008E53E0" w:rsidRDefault="008E53E0" w:rsidP="008E53E0">
      <w:pPr>
        <w:autoSpaceDE w:val="0"/>
        <w:autoSpaceDN w:val="0"/>
        <w:adjustRightInd w:val="0"/>
        <w:spacing w:after="0" w:line="240" w:lineRule="auto"/>
        <w:rPr>
          <w:rFonts w:cs="Courier New"/>
          <w:lang w:val="en-US"/>
        </w:rPr>
      </w:pPr>
    </w:p>
    <w:p w14:paraId="118DE585" w14:textId="77777777" w:rsidR="008E53E0" w:rsidRPr="008E53E0" w:rsidRDefault="008E53E0" w:rsidP="008E53E0">
      <w:pPr>
        <w:autoSpaceDE w:val="0"/>
        <w:autoSpaceDN w:val="0"/>
        <w:adjustRightInd w:val="0"/>
        <w:spacing w:after="0" w:line="240" w:lineRule="auto"/>
        <w:rPr>
          <w:rFonts w:cs="Courier New"/>
          <w:lang w:val="en-US"/>
        </w:rPr>
      </w:pPr>
    </w:p>
    <w:p w14:paraId="0BAADAF6" w14:textId="77777777"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Note that the GGI_TLM_post_process_in.txt may be created by</w:t>
      </w:r>
      <w:r>
        <w:rPr>
          <w:rFonts w:cs="Courier New"/>
          <w:lang w:val="en-US"/>
        </w:rPr>
        <w:t xml:space="preserve"> running the test case the post </w:t>
      </w:r>
      <w:r w:rsidRPr="008E53E0">
        <w:rPr>
          <w:rFonts w:cs="Courier New"/>
          <w:lang w:val="en-US"/>
        </w:rPr>
        <w:t>processing the data in the</w:t>
      </w:r>
      <w:r>
        <w:rPr>
          <w:rFonts w:cs="Courier New"/>
          <w:lang w:val="en-US"/>
        </w:rPr>
        <w:t xml:space="preserve"> </w:t>
      </w:r>
      <w:r w:rsidRPr="008E53E0">
        <w:rPr>
          <w:rFonts w:cs="Courier New"/>
          <w:b/>
          <w:lang w:val="en-US"/>
        </w:rPr>
        <w:t>NEW_TEST_CASE/</w:t>
      </w:r>
      <w:r>
        <w:rPr>
          <w:rFonts w:cs="Courier New"/>
          <w:lang w:val="en-US"/>
        </w:rPr>
        <w:t xml:space="preserve"> </w:t>
      </w:r>
      <w:r w:rsidRPr="008E53E0">
        <w:rPr>
          <w:rFonts w:cs="Courier New"/>
          <w:lang w:val="en-US"/>
        </w:rPr>
        <w:t>directory then copying t</w:t>
      </w:r>
      <w:r>
        <w:rPr>
          <w:rFonts w:cs="Courier New"/>
          <w:lang w:val="en-US"/>
        </w:rPr>
        <w:t>he GGI_TLM_post_process_in.txt c</w:t>
      </w:r>
      <w:r w:rsidRPr="008E53E0">
        <w:rPr>
          <w:rFonts w:cs="Courier New"/>
          <w:lang w:val="en-US"/>
        </w:rPr>
        <w:t xml:space="preserve">reated into the </w:t>
      </w:r>
      <w:r w:rsidRPr="008E53E0">
        <w:rPr>
          <w:rFonts w:cs="Courier New"/>
          <w:b/>
          <w:lang w:val="en-US"/>
        </w:rPr>
        <w:t>PROBLEM_SPECIFICATION_FILES</w:t>
      </w:r>
      <w:r w:rsidRPr="008E53E0">
        <w:rPr>
          <w:rFonts w:cs="Courier New"/>
          <w:lang w:val="en-US"/>
        </w:rPr>
        <w:t xml:space="preserve"> directory.</w:t>
      </w:r>
    </w:p>
    <w:p w14:paraId="349ED953" w14:textId="77777777" w:rsidR="008E53E0" w:rsidRPr="008E53E0" w:rsidRDefault="008E53E0" w:rsidP="008E53E0">
      <w:pPr>
        <w:autoSpaceDE w:val="0"/>
        <w:autoSpaceDN w:val="0"/>
        <w:adjustRightInd w:val="0"/>
        <w:spacing w:after="0" w:line="240" w:lineRule="auto"/>
        <w:rPr>
          <w:rFonts w:cs="Courier New"/>
          <w:lang w:val="en-US"/>
        </w:rPr>
      </w:pPr>
    </w:p>
    <w:p w14:paraId="4D040358" w14:textId="77777777" w:rsidR="008E53E0" w:rsidRPr="008E53E0" w:rsidRDefault="008E53E0" w:rsidP="008E53E0">
      <w:pPr>
        <w:autoSpaceDE w:val="0"/>
        <w:autoSpaceDN w:val="0"/>
        <w:adjustRightInd w:val="0"/>
        <w:spacing w:after="0" w:line="240" w:lineRule="auto"/>
        <w:rPr>
          <w:rFonts w:cs="Courier New"/>
          <w:lang w:val="en-US"/>
        </w:rPr>
      </w:pPr>
    </w:p>
    <w:p w14:paraId="2E0117AB" w14:textId="77777777"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5. Edit the FULL_TEST_CASE_LIST so as to include the directories for each of the GGI_TLM test cases required.</w:t>
      </w:r>
    </w:p>
    <w:p w14:paraId="7AF5C6A5" w14:textId="77777777"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This is not a necessary step but it will allow all the test cases specified to be run with a single command. Example:</w:t>
      </w:r>
    </w:p>
    <w:p w14:paraId="41D2ABBE" w14:textId="77777777" w:rsidR="008E53E0" w:rsidRPr="008E53E0" w:rsidRDefault="008E53E0" w:rsidP="008E53E0">
      <w:pPr>
        <w:autoSpaceDE w:val="0"/>
        <w:autoSpaceDN w:val="0"/>
        <w:adjustRightInd w:val="0"/>
        <w:spacing w:after="0" w:line="240" w:lineRule="auto"/>
        <w:rPr>
          <w:rFonts w:cs="Courier New"/>
          <w:lang w:val="en-US"/>
        </w:rPr>
      </w:pPr>
    </w:p>
    <w:p w14:paraId="4A135EFB" w14:textId="77777777"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FULL_TEST_CASE_LIST="</w:t>
      </w:r>
    </w:p>
    <w:p w14:paraId="642F9D8C" w14:textId="77777777"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NEW_TEST_CASE</w:t>
      </w:r>
    </w:p>
    <w:p w14:paraId="11BBDFF3" w14:textId="77777777"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NEW_TEST_CASE2</w:t>
      </w:r>
    </w:p>
    <w:p w14:paraId="6F8B29D1" w14:textId="77777777"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NEW_TEST_CASE3</w:t>
      </w:r>
    </w:p>
    <w:p w14:paraId="48D02E23" w14:textId="77777777"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w:t>
      </w:r>
    </w:p>
    <w:p w14:paraId="7586CE40" w14:textId="77777777" w:rsidR="00A9122C" w:rsidRDefault="001A5D3A" w:rsidP="00216AA6">
      <w:pPr>
        <w:pStyle w:val="NoSpacing"/>
      </w:pPr>
      <w:r>
        <w:t xml:space="preserve"> </w:t>
      </w:r>
    </w:p>
    <w:p w14:paraId="4FA36FC6" w14:textId="77777777" w:rsidR="001A5D3A" w:rsidRDefault="001A5D3A" w:rsidP="00216AA6">
      <w:pPr>
        <w:pStyle w:val="NoSpacing"/>
      </w:pPr>
    </w:p>
    <w:p w14:paraId="4C03E8F4" w14:textId="77777777" w:rsidR="001A5D3A" w:rsidRDefault="001A5D3A" w:rsidP="00216AA6">
      <w:pPr>
        <w:pStyle w:val="NoSpacing"/>
      </w:pPr>
      <w:r>
        <w:t xml:space="preserve">The TEMPLATE_PROBLEM directory structure may be used as a template for running other solutions using the full functionality of </w:t>
      </w:r>
      <w:r w:rsidRPr="001A5D3A">
        <w:rPr>
          <w:b/>
        </w:rPr>
        <w:t>run_automatic_test</w:t>
      </w:r>
      <w:r>
        <w:t xml:space="preserve"> as described in the test case documentation.</w:t>
      </w:r>
    </w:p>
    <w:p w14:paraId="4D0CB34E" w14:textId="77777777" w:rsidR="001A5D3A" w:rsidRDefault="001A5D3A" w:rsidP="00216AA6">
      <w:pPr>
        <w:pStyle w:val="NoSpacing"/>
      </w:pPr>
    </w:p>
    <w:p w14:paraId="7B4788EE" w14:textId="77777777" w:rsidR="001A5D3A" w:rsidRDefault="001A5D3A" w:rsidP="001A5D3A">
      <w:pPr>
        <w:pStyle w:val="NoSpacing"/>
      </w:pPr>
      <w:r>
        <w:t>The script:</w:t>
      </w:r>
    </w:p>
    <w:p w14:paraId="025D0B40" w14:textId="77777777" w:rsidR="001A5D3A" w:rsidRPr="00261BA7" w:rsidRDefault="001A5D3A" w:rsidP="001A5D3A">
      <w:pPr>
        <w:pStyle w:val="NoSpacing"/>
      </w:pPr>
    </w:p>
    <w:p w14:paraId="4685423C" w14:textId="77777777" w:rsidR="001A5D3A" w:rsidRDefault="001A5D3A" w:rsidP="001A5D3A">
      <w:pPr>
        <w:pStyle w:val="NoSpacing"/>
        <w:rPr>
          <w:b/>
        </w:rPr>
      </w:pPr>
      <w:r w:rsidRPr="00E169B5">
        <w:rPr>
          <w:b/>
        </w:rPr>
        <w:t xml:space="preserve">run_automatic_test </w:t>
      </w:r>
      <w:r>
        <w:rPr>
          <w:b/>
        </w:rPr>
        <w:t xml:space="preserve">   </w:t>
      </w:r>
      <w:r w:rsidRPr="00E169B5">
        <w:rPr>
          <w:b/>
        </w:rPr>
        <w:t>action</w:t>
      </w:r>
    </w:p>
    <w:p w14:paraId="014AC32E" w14:textId="77777777" w:rsidR="001A5D3A" w:rsidRDefault="001A5D3A" w:rsidP="001A5D3A">
      <w:pPr>
        <w:pStyle w:val="NoSpacing"/>
        <w:rPr>
          <w:b/>
        </w:rPr>
      </w:pPr>
    </w:p>
    <w:p w14:paraId="2C2E7BDA" w14:textId="77777777" w:rsidR="001A5D3A" w:rsidRPr="00E169B5" w:rsidRDefault="001A5D3A" w:rsidP="001A5D3A">
      <w:pPr>
        <w:pStyle w:val="NoSpacing"/>
      </w:pPr>
      <w:r>
        <w:t>is used to run the test cases, post process, view the results or plot results to file. Results may also be plotted alongside reference results.</w:t>
      </w:r>
    </w:p>
    <w:p w14:paraId="0E522042" w14:textId="77777777" w:rsidR="001A5D3A" w:rsidRPr="00261BA7" w:rsidRDefault="001A5D3A" w:rsidP="001A5D3A">
      <w:pPr>
        <w:pStyle w:val="NoSpacing"/>
      </w:pPr>
      <w:r w:rsidRPr="00261BA7">
        <w:t xml:space="preserve"> </w:t>
      </w:r>
    </w:p>
    <w:p w14:paraId="7FAC3C95" w14:textId="77777777" w:rsidR="001A5D3A" w:rsidRDefault="001A5D3A" w:rsidP="001A5D3A">
      <w:pPr>
        <w:pStyle w:val="NoSpacing"/>
      </w:pPr>
      <w:r w:rsidRPr="00B55133">
        <w:rPr>
          <w:b/>
        </w:rPr>
        <w:t>action</w:t>
      </w:r>
      <w:r w:rsidRPr="00261BA7">
        <w:t xml:space="preserve"> is the process to run</w:t>
      </w:r>
      <w:r>
        <w:t xml:space="preserve"> i.e. </w:t>
      </w:r>
    </w:p>
    <w:p w14:paraId="0D9D15F5" w14:textId="77777777" w:rsidR="001A5D3A" w:rsidRPr="00261BA7" w:rsidRDefault="001A5D3A" w:rsidP="001A5D3A">
      <w:pPr>
        <w:pStyle w:val="NoSpacing"/>
      </w:pPr>
    </w:p>
    <w:p w14:paraId="5E601093" w14:textId="77777777" w:rsidR="001A5D3A" w:rsidRDefault="001A5D3A" w:rsidP="001A5D3A">
      <w:pPr>
        <w:pStyle w:val="NoSpacing"/>
      </w:pPr>
      <w:r w:rsidRPr="00261BA7">
        <w:t>action=run</w:t>
      </w:r>
      <w:r>
        <w:t xml:space="preserve">_mpi  np NAME        </w:t>
      </w:r>
      <w:r>
        <w:tab/>
        <w:t>: run GGI_TLM_MPI</w:t>
      </w:r>
      <w:r w:rsidRPr="00261BA7">
        <w:t xml:space="preserve"> on the test case NAME only using np processors</w:t>
      </w:r>
    </w:p>
    <w:p w14:paraId="2668B690" w14:textId="77777777" w:rsidR="001A5D3A" w:rsidRDefault="001A5D3A" w:rsidP="001A5D3A">
      <w:pPr>
        <w:pStyle w:val="NoSpacing"/>
      </w:pPr>
      <w:r>
        <w:t xml:space="preserve">                                                         </w:t>
      </w:r>
      <w:r>
        <w:tab/>
      </w:r>
      <w:r w:rsidRPr="00261BA7">
        <w:t>where np is the</w:t>
      </w:r>
      <w:r>
        <w:t xml:space="preserve"> number of processors (integer)</w:t>
      </w:r>
    </w:p>
    <w:p w14:paraId="1A308004" w14:textId="77777777" w:rsidR="001A5D3A" w:rsidRDefault="001A5D3A" w:rsidP="001A5D3A">
      <w:pPr>
        <w:pStyle w:val="NoSpacing"/>
      </w:pPr>
    </w:p>
    <w:p w14:paraId="51ABDACA" w14:textId="77777777" w:rsidR="001A5D3A" w:rsidRDefault="001A5D3A" w:rsidP="001A5D3A">
      <w:pPr>
        <w:pStyle w:val="NoSpacing"/>
      </w:pPr>
      <w:r w:rsidRPr="00261BA7">
        <w:t>action=run</w:t>
      </w:r>
      <w:r>
        <w:t xml:space="preserve">_seq  NAME           </w:t>
      </w:r>
      <w:r>
        <w:tab/>
        <w:t>: run GGI_TLM_SEQ</w:t>
      </w:r>
      <w:r w:rsidRPr="00261BA7">
        <w:t xml:space="preserve"> on the test case NAME only </w:t>
      </w:r>
    </w:p>
    <w:p w14:paraId="48F56035" w14:textId="77777777" w:rsidR="001A5D3A" w:rsidRPr="00261BA7" w:rsidRDefault="001A5D3A" w:rsidP="001A5D3A">
      <w:pPr>
        <w:pStyle w:val="NoSpacing"/>
      </w:pPr>
    </w:p>
    <w:p w14:paraId="0878AF84" w14:textId="77777777" w:rsidR="001A5D3A" w:rsidRDefault="001A5D3A" w:rsidP="001A5D3A">
      <w:pPr>
        <w:pStyle w:val="NoSpacing"/>
      </w:pPr>
      <w:r w:rsidRPr="00261BA7">
        <w:t>action=</w:t>
      </w:r>
      <w:r w:rsidR="00CF63FC">
        <w:t>post_process</w:t>
      </w:r>
      <w:r w:rsidRPr="00261BA7">
        <w:t xml:space="preserve"> NAME      </w:t>
      </w:r>
      <w:r w:rsidR="00CC5719">
        <w:t xml:space="preserve">   : </w:t>
      </w:r>
      <w:r w:rsidR="00CF63FC">
        <w:t xml:space="preserve">post_process results from test case NAME </w:t>
      </w:r>
    </w:p>
    <w:p w14:paraId="18F221C3" w14:textId="77777777" w:rsidR="00CF63FC" w:rsidRPr="00261BA7" w:rsidRDefault="00CF63FC" w:rsidP="00CF63FC">
      <w:pPr>
        <w:pStyle w:val="NoSpacing"/>
      </w:pPr>
    </w:p>
    <w:p w14:paraId="1C060245" w14:textId="77777777" w:rsidR="00CF63FC" w:rsidRDefault="00CF63FC" w:rsidP="00CF63FC">
      <w:pPr>
        <w:pStyle w:val="NoSpacing"/>
      </w:pPr>
      <w:r w:rsidRPr="00261BA7">
        <w:t xml:space="preserve">action=clean NAME      </w:t>
      </w:r>
      <w:r>
        <w:t xml:space="preserve">   </w:t>
      </w:r>
      <w:r>
        <w:tab/>
        <w:t>: remove all files from the run directory</w:t>
      </w:r>
    </w:p>
    <w:p w14:paraId="2D91CF09" w14:textId="77777777" w:rsidR="00CC5719" w:rsidRDefault="00CC5719" w:rsidP="001A5D3A">
      <w:pPr>
        <w:pStyle w:val="NoSpacing"/>
      </w:pPr>
    </w:p>
    <w:p w14:paraId="4DC04810" w14:textId="77777777" w:rsidR="00CC5719" w:rsidRDefault="00CC5719" w:rsidP="00CC5719">
      <w:pPr>
        <w:pStyle w:val="NoSpacing"/>
        <w:ind w:left="2880" w:hanging="2880"/>
      </w:pPr>
      <w:r w:rsidRPr="00261BA7">
        <w:t>action=clean</w:t>
      </w:r>
      <w:r w:rsidR="001C2671">
        <w:t>_vtk</w:t>
      </w:r>
      <w:r>
        <w:t xml:space="preserve"> </w:t>
      </w:r>
      <w:r w:rsidRPr="00261BA7">
        <w:t xml:space="preserve"> NAME         </w:t>
      </w:r>
      <w:r>
        <w:tab/>
      </w:r>
      <w:r w:rsidRPr="00261BA7">
        <w:t>:</w:t>
      </w:r>
      <w:r>
        <w:t xml:space="preserve">remove </w:t>
      </w:r>
      <w:r w:rsidRPr="00261BA7">
        <w:t xml:space="preserve"> </w:t>
      </w:r>
      <w:r>
        <w:t xml:space="preserve">all </w:t>
      </w:r>
      <w:r w:rsidR="001C2671">
        <w:t xml:space="preserve">vtk </w:t>
      </w:r>
      <w:r>
        <w:t xml:space="preserve">files from the run </w:t>
      </w:r>
      <w:r w:rsidR="001C2671">
        <w:t>directory</w:t>
      </w:r>
    </w:p>
    <w:p w14:paraId="649965B4" w14:textId="77777777" w:rsidR="001C2671" w:rsidRDefault="001C2671" w:rsidP="00CC5719">
      <w:pPr>
        <w:pStyle w:val="NoSpacing"/>
        <w:ind w:left="2880" w:hanging="2880"/>
      </w:pPr>
    </w:p>
    <w:p w14:paraId="6BDF86B3" w14:textId="77777777" w:rsidR="001C2671" w:rsidRDefault="001C2671" w:rsidP="001C2671">
      <w:pPr>
        <w:pStyle w:val="NoSpacing"/>
        <w:ind w:left="2880" w:hanging="2880"/>
      </w:pPr>
      <w:r w:rsidRPr="00261BA7">
        <w:t>action=clean</w:t>
      </w:r>
      <w:r>
        <w:t xml:space="preserve">_all </w:t>
      </w:r>
      <w:r w:rsidRPr="00261BA7">
        <w:t xml:space="preserve"> NAME         </w:t>
      </w:r>
      <w:r>
        <w:tab/>
      </w:r>
      <w:r w:rsidRPr="00261BA7">
        <w:t>:</w:t>
      </w:r>
      <w:r>
        <w:t xml:space="preserve">remove </w:t>
      </w:r>
      <w:r w:rsidRPr="00261BA7">
        <w:t xml:space="preserve"> </w:t>
      </w:r>
      <w:r>
        <w:t xml:space="preserve">all files from the run directory and any results saved in  RESULTS_* directories using </w:t>
      </w:r>
      <w:r w:rsidRPr="00CC5719">
        <w:rPr>
          <w:b/>
        </w:rPr>
        <w:t>run_automatic_test save</w:t>
      </w:r>
      <w:r>
        <w:t xml:space="preserve"> </w:t>
      </w:r>
    </w:p>
    <w:p w14:paraId="793F78D6" w14:textId="77777777" w:rsidR="001A5D3A" w:rsidRPr="00261BA7" w:rsidRDefault="001A5D3A" w:rsidP="001A5D3A">
      <w:pPr>
        <w:pStyle w:val="NoSpacing"/>
      </w:pPr>
    </w:p>
    <w:p w14:paraId="130B94AB" w14:textId="77777777" w:rsidR="001A5D3A" w:rsidRDefault="001A5D3A" w:rsidP="001A5D3A">
      <w:pPr>
        <w:pStyle w:val="NoSpacing"/>
      </w:pPr>
      <w:r>
        <w:t>action=plot</w:t>
      </w:r>
      <w:r w:rsidRPr="00261BA7">
        <w:t xml:space="preserve"> NAME          : plot the results to screen</w:t>
      </w:r>
    </w:p>
    <w:p w14:paraId="3E531F64" w14:textId="77777777" w:rsidR="001A5D3A" w:rsidRPr="00261BA7" w:rsidRDefault="001A5D3A" w:rsidP="001A5D3A">
      <w:pPr>
        <w:pStyle w:val="NoSpacing"/>
      </w:pPr>
    </w:p>
    <w:p w14:paraId="15E80CCF" w14:textId="77777777" w:rsidR="001A5D3A" w:rsidRDefault="001A5D3A" w:rsidP="001A5D3A">
      <w:pPr>
        <w:pStyle w:val="NoSpacing"/>
      </w:pPr>
      <w:r>
        <w:t>action=plot_jpg</w:t>
      </w:r>
      <w:r w:rsidRPr="00261BA7">
        <w:t xml:space="preserve"> NAME </w:t>
      </w:r>
      <w:r>
        <w:t xml:space="preserve">         : plot the results to jpeg file </w:t>
      </w:r>
    </w:p>
    <w:p w14:paraId="02400DA3" w14:textId="77777777" w:rsidR="001A5D3A" w:rsidRPr="00261BA7" w:rsidRDefault="001A5D3A" w:rsidP="001A5D3A">
      <w:pPr>
        <w:pStyle w:val="NoSpacing"/>
      </w:pPr>
    </w:p>
    <w:p w14:paraId="6E57CEAC" w14:textId="77777777" w:rsidR="001A5D3A" w:rsidRDefault="001A5D3A" w:rsidP="001A5D3A">
      <w:pPr>
        <w:pStyle w:val="NoSpacing"/>
      </w:pPr>
      <w:r>
        <w:t>action=plot</w:t>
      </w:r>
      <w:r w:rsidRPr="00261BA7">
        <w:t>_ref NAME      : plot the results against reference results to screen</w:t>
      </w:r>
    </w:p>
    <w:p w14:paraId="39A09FFD" w14:textId="77777777" w:rsidR="001A5D3A" w:rsidRDefault="001A5D3A" w:rsidP="001A5D3A">
      <w:pPr>
        <w:pStyle w:val="NoSpacing"/>
      </w:pPr>
    </w:p>
    <w:p w14:paraId="62266EEC" w14:textId="77777777" w:rsidR="001A5D3A" w:rsidRDefault="001A5D3A" w:rsidP="001A5D3A">
      <w:pPr>
        <w:pStyle w:val="NoSpacing"/>
      </w:pPr>
      <w:r>
        <w:t>action=plot_ref_jpg</w:t>
      </w:r>
      <w:r w:rsidRPr="00261BA7">
        <w:t xml:space="preserve"> NAME </w:t>
      </w:r>
      <w:r>
        <w:t xml:space="preserve">         : plot the results</w:t>
      </w:r>
      <w:r w:rsidRPr="001A5D3A">
        <w:t xml:space="preserve"> </w:t>
      </w:r>
      <w:r w:rsidRPr="00261BA7">
        <w:t>against reference results</w:t>
      </w:r>
      <w:r>
        <w:t xml:space="preserve"> to jpeg file </w:t>
      </w:r>
    </w:p>
    <w:p w14:paraId="777A2E8B" w14:textId="77777777" w:rsidR="001A5D3A" w:rsidRPr="00261BA7" w:rsidRDefault="001A5D3A" w:rsidP="001A5D3A">
      <w:pPr>
        <w:pStyle w:val="NoSpacing"/>
      </w:pPr>
    </w:p>
    <w:p w14:paraId="25589065" w14:textId="77777777" w:rsidR="001A5D3A" w:rsidRDefault="001A5D3A" w:rsidP="001A5D3A">
      <w:pPr>
        <w:pStyle w:val="NoSpacing"/>
      </w:pPr>
      <w:r w:rsidRPr="00261BA7">
        <w:t xml:space="preserve">action=reference  NAME    : update the </w:t>
      </w:r>
      <w:r>
        <w:rPr>
          <w:b/>
        </w:rPr>
        <w:t>GGI_TLM</w:t>
      </w:r>
      <w:r>
        <w:t xml:space="preserve"> </w:t>
      </w:r>
      <w:r w:rsidRPr="00261BA7">
        <w:t>reference results with the current set of results</w:t>
      </w:r>
    </w:p>
    <w:p w14:paraId="51A83CF2" w14:textId="77777777" w:rsidR="00CF63FC" w:rsidRDefault="00CF63FC" w:rsidP="001A5D3A">
      <w:pPr>
        <w:pStyle w:val="NoSpacing"/>
      </w:pPr>
    </w:p>
    <w:p w14:paraId="3E36E9FA" w14:textId="77777777" w:rsidR="00CF63FC" w:rsidRDefault="00CF63FC" w:rsidP="00CF63FC">
      <w:pPr>
        <w:pStyle w:val="NoSpacing"/>
      </w:pPr>
      <w:r w:rsidRPr="00261BA7">
        <w:t>action=</w:t>
      </w:r>
      <w:r>
        <w:t>check_</w:t>
      </w:r>
      <w:r w:rsidRPr="00261BA7">
        <w:t xml:space="preserve">reference  NAME    : </w:t>
      </w:r>
      <w:r>
        <w:t xml:space="preserve">Check whether  </w:t>
      </w:r>
      <w:r w:rsidRPr="00261BA7">
        <w:t xml:space="preserve">the </w:t>
      </w:r>
      <w:r>
        <w:rPr>
          <w:b/>
        </w:rPr>
        <w:t>GGI_TLM</w:t>
      </w:r>
      <w:r>
        <w:t xml:space="preserve"> </w:t>
      </w:r>
      <w:r w:rsidRPr="00261BA7">
        <w:t xml:space="preserve">reference results </w:t>
      </w:r>
      <w:r>
        <w:t>are the same as</w:t>
      </w:r>
    </w:p>
    <w:p w14:paraId="5BBB0265" w14:textId="77777777" w:rsidR="00CF63FC" w:rsidRDefault="00CF63FC" w:rsidP="00CF63FC">
      <w:pPr>
        <w:pStyle w:val="NoSpacing"/>
        <w:ind w:left="2880" w:firstLine="135"/>
      </w:pPr>
      <w:r w:rsidRPr="00261BA7">
        <w:t>the current set of results</w:t>
      </w:r>
      <w:r>
        <w:t xml:space="preserve"> by direct comparison of the ascii output    files. This is a fast way to check results but will flag up the smallest differences. If there is a problem indicated by </w:t>
      </w:r>
      <w:r w:rsidRPr="00CF63FC">
        <w:rPr>
          <w:b/>
        </w:rPr>
        <w:t>run_automatic_test check_reference</w:t>
      </w:r>
      <w:r>
        <w:t xml:space="preserve"> then it is best to go back to </w:t>
      </w:r>
      <w:r w:rsidRPr="00CF63FC">
        <w:rPr>
          <w:b/>
        </w:rPr>
        <w:t>run_automatic_test</w:t>
      </w:r>
      <w:r>
        <w:t xml:space="preserve"> </w:t>
      </w:r>
      <w:r w:rsidRPr="00CF63FC">
        <w:rPr>
          <w:b/>
        </w:rPr>
        <w:t>reference</w:t>
      </w:r>
      <w:r>
        <w:t xml:space="preserve"> to view the files i.e. to check whether there is a real problem or if the differences are in the numerical noise and due to running on a difference machine for example. </w:t>
      </w:r>
    </w:p>
    <w:p w14:paraId="3057D015" w14:textId="77777777" w:rsidR="001C2671" w:rsidRDefault="001C2671" w:rsidP="00CF63FC">
      <w:pPr>
        <w:pStyle w:val="NoSpacing"/>
        <w:ind w:left="2880" w:firstLine="135"/>
      </w:pPr>
    </w:p>
    <w:p w14:paraId="33D684FB" w14:textId="77777777" w:rsidR="001C2671" w:rsidRDefault="001C2671" w:rsidP="001C2671">
      <w:pPr>
        <w:autoSpaceDE w:val="0"/>
        <w:autoSpaceDN w:val="0"/>
        <w:adjustRightInd w:val="0"/>
        <w:spacing w:after="0" w:line="240" w:lineRule="auto"/>
        <w:rPr>
          <w:rFonts w:cs="Calibri"/>
          <w:lang w:eastAsia="en-GB"/>
        </w:rPr>
      </w:pPr>
      <w:r>
        <w:rPr>
          <w:rFonts w:cs="Calibri"/>
          <w:lang w:eastAsia="en-GB"/>
        </w:rPr>
        <w:t xml:space="preserve">action=view_geometry  NAME </w:t>
      </w:r>
      <w:r>
        <w:rPr>
          <w:rFonts w:cs="Calibri"/>
          <w:lang w:eastAsia="en-GB"/>
        </w:rPr>
        <w:tab/>
      </w:r>
      <w:r w:rsidRPr="001C2671">
        <w:rPr>
          <w:rFonts w:cs="Calibri"/>
          <w:lang w:eastAsia="en-GB"/>
        </w:rPr>
        <w:t>: View the geometry; volumes, surfaces, lines and points.</w:t>
      </w:r>
    </w:p>
    <w:p w14:paraId="47B8525F" w14:textId="77777777" w:rsidR="001C2671" w:rsidRPr="001C2671" w:rsidRDefault="001C2671" w:rsidP="001C2671">
      <w:pPr>
        <w:autoSpaceDE w:val="0"/>
        <w:autoSpaceDN w:val="0"/>
        <w:adjustRightInd w:val="0"/>
        <w:spacing w:after="0" w:line="240" w:lineRule="auto"/>
        <w:rPr>
          <w:rFonts w:cs="Calibri"/>
          <w:lang w:eastAsia="en-GB"/>
        </w:rPr>
      </w:pPr>
    </w:p>
    <w:p w14:paraId="053CE167" w14:textId="77777777" w:rsidR="001C2671" w:rsidRDefault="001C2671" w:rsidP="001C2671">
      <w:pPr>
        <w:autoSpaceDE w:val="0"/>
        <w:autoSpaceDN w:val="0"/>
        <w:adjustRightInd w:val="0"/>
        <w:spacing w:after="0" w:line="240" w:lineRule="auto"/>
        <w:ind w:left="3600" w:hanging="3600"/>
        <w:rPr>
          <w:rFonts w:cs="Calibri"/>
          <w:lang w:eastAsia="en-GB"/>
        </w:rPr>
      </w:pPr>
      <w:r w:rsidRPr="001C2671">
        <w:rPr>
          <w:rFonts w:cs="Calibri"/>
          <w:lang w:eastAsia="en-GB"/>
        </w:rPr>
        <w:t>actio</w:t>
      </w:r>
      <w:r>
        <w:rPr>
          <w:rFonts w:cs="Calibri"/>
          <w:lang w:eastAsia="en-GB"/>
        </w:rPr>
        <w:t xml:space="preserve">n=view_meshed_geometry  NAME </w:t>
      </w:r>
      <w:r>
        <w:rPr>
          <w:rFonts w:cs="Calibri"/>
          <w:lang w:eastAsia="en-GB"/>
        </w:rPr>
        <w:tab/>
      </w:r>
      <w:r w:rsidRPr="001C2671">
        <w:rPr>
          <w:rFonts w:cs="Calibri"/>
          <w:lang w:eastAsia="en-GB"/>
        </w:rPr>
        <w:t xml:space="preserve"> : View the meshed geometry; volumes, surfaces, lines and points</w:t>
      </w:r>
    </w:p>
    <w:p w14:paraId="0B9FEC8F" w14:textId="77777777" w:rsidR="001C2671" w:rsidRPr="001C2671" w:rsidRDefault="001C2671" w:rsidP="001C2671">
      <w:pPr>
        <w:autoSpaceDE w:val="0"/>
        <w:autoSpaceDN w:val="0"/>
        <w:adjustRightInd w:val="0"/>
        <w:spacing w:after="0" w:line="240" w:lineRule="auto"/>
        <w:rPr>
          <w:rFonts w:cs="Calibri"/>
          <w:lang w:eastAsia="en-GB"/>
        </w:rPr>
      </w:pPr>
    </w:p>
    <w:p w14:paraId="1142F003" w14:textId="77777777" w:rsidR="001C2671" w:rsidRDefault="001C2671" w:rsidP="001C2671">
      <w:pPr>
        <w:autoSpaceDE w:val="0"/>
        <w:autoSpaceDN w:val="0"/>
        <w:adjustRightInd w:val="0"/>
        <w:spacing w:after="0" w:line="240" w:lineRule="auto"/>
        <w:ind w:left="2880" w:hanging="2880"/>
        <w:rPr>
          <w:rFonts w:cs="Calibri"/>
          <w:lang w:eastAsia="en-GB"/>
        </w:rPr>
      </w:pPr>
      <w:r w:rsidRPr="001C2671">
        <w:rPr>
          <w:rFonts w:cs="Calibri"/>
          <w:lang w:eastAsia="en-GB"/>
        </w:rPr>
        <w:t xml:space="preserve">action=view_mesh  NAME   </w:t>
      </w:r>
      <w:r>
        <w:rPr>
          <w:rFonts w:cs="Calibri"/>
          <w:lang w:eastAsia="en-GB"/>
        </w:rPr>
        <w:tab/>
      </w:r>
      <w:r w:rsidRPr="001C2671">
        <w:rPr>
          <w:rFonts w:cs="Calibri"/>
          <w:lang w:eastAsia="en-GB"/>
        </w:rPr>
        <w:t xml:space="preserve">  : View the computational mesh</w:t>
      </w:r>
      <w:r>
        <w:rPr>
          <w:rFonts w:cs="Calibri"/>
          <w:lang w:eastAsia="en-GB"/>
        </w:rPr>
        <w:t xml:space="preserve"> i.e. the mesh for each material plus the cable routes.</w:t>
      </w:r>
    </w:p>
    <w:p w14:paraId="4FFE5032" w14:textId="77777777" w:rsidR="001C2671" w:rsidRPr="001C2671" w:rsidRDefault="001C2671" w:rsidP="001C2671">
      <w:pPr>
        <w:autoSpaceDE w:val="0"/>
        <w:autoSpaceDN w:val="0"/>
        <w:adjustRightInd w:val="0"/>
        <w:spacing w:after="0" w:line="240" w:lineRule="auto"/>
        <w:rPr>
          <w:rFonts w:cs="Calibri"/>
          <w:lang w:eastAsia="en-GB"/>
        </w:rPr>
      </w:pPr>
    </w:p>
    <w:p w14:paraId="6A577557" w14:textId="77777777" w:rsidR="001C2671" w:rsidRPr="001C2671" w:rsidRDefault="001C2671" w:rsidP="001C2671">
      <w:pPr>
        <w:autoSpaceDE w:val="0"/>
        <w:autoSpaceDN w:val="0"/>
        <w:adjustRightInd w:val="0"/>
        <w:spacing w:after="0" w:line="240" w:lineRule="auto"/>
        <w:ind w:left="2910" w:hanging="2910"/>
        <w:rPr>
          <w:rFonts w:cs="Calibri"/>
          <w:lang w:eastAsia="en-GB"/>
        </w:rPr>
      </w:pPr>
      <w:r w:rsidRPr="001C2671">
        <w:rPr>
          <w:rFonts w:cs="Calibri"/>
          <w:lang w:eastAsia="en-GB"/>
        </w:rPr>
        <w:t xml:space="preserve">action=document  NAME    </w:t>
      </w:r>
      <w:r>
        <w:rPr>
          <w:rFonts w:cs="Calibri"/>
          <w:lang w:eastAsia="en-GB"/>
        </w:rPr>
        <w:tab/>
      </w:r>
      <w:r w:rsidRPr="001C2671">
        <w:rPr>
          <w:rFonts w:cs="Calibri"/>
          <w:lang w:eastAsia="en-GB"/>
        </w:rPr>
        <w:t xml:space="preserve"> : Create a document in rtf format with details of the problem i.e. geometry, materials, cables, mesh and results</w:t>
      </w:r>
    </w:p>
    <w:p w14:paraId="383D6904" w14:textId="77777777" w:rsidR="00CF63FC" w:rsidRDefault="00CF63FC" w:rsidP="00CF63FC">
      <w:pPr>
        <w:pStyle w:val="NoSpacing"/>
      </w:pPr>
    </w:p>
    <w:p w14:paraId="26F29333" w14:textId="77777777" w:rsidR="00CF63FC" w:rsidRDefault="00CF63FC" w:rsidP="00CF63FC">
      <w:pPr>
        <w:pStyle w:val="NoSpacing"/>
      </w:pPr>
      <w:r w:rsidRPr="00261BA7">
        <w:t>action=</w:t>
      </w:r>
      <w:r>
        <w:t>save</w:t>
      </w:r>
      <w:r w:rsidRPr="00261BA7">
        <w:t xml:space="preserve">  NAME   </w:t>
      </w:r>
      <w:r>
        <w:t>TAG</w:t>
      </w:r>
      <w:r>
        <w:tab/>
        <w:t xml:space="preserve">: save the .inp, info files as well as result files and any rtf documents </w:t>
      </w:r>
      <w:r>
        <w:tab/>
      </w:r>
      <w:r>
        <w:tab/>
      </w:r>
      <w:r>
        <w:tab/>
      </w:r>
      <w:r>
        <w:tab/>
        <w:t>to a directory RESULTS_TAG</w:t>
      </w:r>
      <w:r w:rsidRPr="00261BA7">
        <w:t xml:space="preserve"> </w:t>
      </w:r>
      <w:r>
        <w:t xml:space="preserve">in the test case directory. _TAG is a tag </w:t>
      </w:r>
      <w:r>
        <w:tab/>
      </w:r>
      <w:r>
        <w:tab/>
      </w:r>
      <w:r>
        <w:tab/>
      </w:r>
      <w:r>
        <w:tab/>
        <w:t>for a particular result. This is useful for running a number of</w:t>
      </w:r>
    </w:p>
    <w:p w14:paraId="4305CFB6" w14:textId="77777777" w:rsidR="00CF63FC" w:rsidRDefault="00CF63FC" w:rsidP="00CF63FC">
      <w:pPr>
        <w:pStyle w:val="NoSpacing"/>
        <w:ind w:left="2160" w:firstLine="720"/>
      </w:pPr>
      <w:r>
        <w:t xml:space="preserve"> problems with small differences based on the same core input file. </w:t>
      </w:r>
    </w:p>
    <w:p w14:paraId="50FE5E32" w14:textId="77777777" w:rsidR="001A5D3A" w:rsidRPr="00261BA7" w:rsidRDefault="001A5D3A" w:rsidP="001A5D3A">
      <w:pPr>
        <w:pStyle w:val="NoSpacing"/>
      </w:pPr>
    </w:p>
    <w:p w14:paraId="49707F47" w14:textId="77777777" w:rsidR="001A5D3A" w:rsidRPr="00261BA7" w:rsidRDefault="001A5D3A" w:rsidP="001A5D3A">
      <w:pPr>
        <w:pStyle w:val="NoSpacing"/>
      </w:pPr>
      <w:r w:rsidRPr="00261BA7">
        <w:t>NAME can be one of the existing test cases o</w:t>
      </w:r>
      <w:r>
        <w:t>r left</w:t>
      </w:r>
      <w:r w:rsidRPr="00261BA7">
        <w:t xml:space="preserve"> blank to run the whole set</w:t>
      </w:r>
    </w:p>
    <w:p w14:paraId="7BCF9BD5" w14:textId="77777777" w:rsidR="001A5D3A" w:rsidRPr="00A9122C" w:rsidRDefault="001A5D3A" w:rsidP="00216AA6">
      <w:pPr>
        <w:pStyle w:val="NoSpacing"/>
      </w:pPr>
    </w:p>
    <w:p w14:paraId="669A40CC" w14:textId="77777777" w:rsidR="00F22663" w:rsidRPr="0015309A" w:rsidRDefault="00F22663" w:rsidP="00216AA6">
      <w:pPr>
        <w:pStyle w:val="NoSpacing"/>
      </w:pPr>
    </w:p>
    <w:p w14:paraId="46B4CD37" w14:textId="77777777" w:rsidR="00856950" w:rsidRDefault="00856950" w:rsidP="00856950">
      <w:pPr>
        <w:pStyle w:val="Heading1"/>
        <w:numPr>
          <w:ilvl w:val="0"/>
          <w:numId w:val="0"/>
        </w:numPr>
      </w:pPr>
      <w:bookmarkStart w:id="14" w:name="_Toc158114010"/>
      <w:r>
        <w:t>Parameterised geometry specification</w:t>
      </w:r>
      <w:bookmarkEnd w:id="14"/>
    </w:p>
    <w:p w14:paraId="2131A188" w14:textId="77777777" w:rsidR="00856950" w:rsidRDefault="00856950" w:rsidP="00856950"/>
    <w:p w14:paraId="080E9D20" w14:textId="77777777" w:rsidR="002560D9" w:rsidRDefault="00856950" w:rsidP="00856950">
      <w:r>
        <w:t xml:space="preserve">It is sometimes useful to specify a geometry in terms of parameters, especially if a coordinate value (for example) appears several times in a </w:t>
      </w:r>
      <w:r w:rsidR="002560D9">
        <w:t xml:space="preserve">geometry specification and may be a parameter under study. In this case the geometric values can be given a name and the value specified elsewhere. </w:t>
      </w:r>
    </w:p>
    <w:p w14:paraId="33AE8960" w14:textId="77777777" w:rsidR="00E51D9F" w:rsidRDefault="002560D9" w:rsidP="00856950">
      <w:r>
        <w:lastRenderedPageBreak/>
        <w:t xml:space="preserve">The </w:t>
      </w:r>
      <w:r w:rsidRPr="00E51D9F">
        <w:rPr>
          <w:b/>
        </w:rPr>
        <w:t>run_automatic_test</w:t>
      </w:r>
      <w:r>
        <w:t xml:space="preserve"> script allows for a parame</w:t>
      </w:r>
      <w:r w:rsidR="00E51D9F">
        <w:t xml:space="preserve">terised geometry specification which will be illustrated by an example. </w:t>
      </w:r>
    </w:p>
    <w:p w14:paraId="49D8FCEB" w14:textId="77777777" w:rsidR="00E51D9F" w:rsidRDefault="00E51D9F" w:rsidP="00856950">
      <w:r>
        <w:t>The input file is allowed to include values specified as parameters e.g in the MONOPOLE_PARAMETERISED test case the monopole end point is specified by the parameters #end_point_x</w:t>
      </w:r>
      <w:r w:rsidR="00C64FB2">
        <w:t>, #end_point_y and #end_point_z. The coordinate must be specified in two places, once to define the line end point and</w:t>
      </w:r>
      <w:r w:rsidR="00E367AC">
        <w:t xml:space="preserve"> on</w:t>
      </w:r>
      <w:r w:rsidR="00C64FB2">
        <w:t>ce to define the point coordinate for the wire end junction. the relevant extract from the input file is shown below:</w:t>
      </w:r>
    </w:p>
    <w:p w14:paraId="246BA36E" w14:textId="77777777" w:rsidR="00E51D9F" w:rsidRDefault="00E51D9F" w:rsidP="00C62C61">
      <w:pPr>
        <w:pStyle w:val="NoSpacing"/>
      </w:pPr>
      <w:r>
        <w:t>Line_list</w:t>
      </w:r>
    </w:p>
    <w:p w14:paraId="5069878E" w14:textId="77777777" w:rsidR="00E51D9F" w:rsidRDefault="00C62C61" w:rsidP="00C62C61">
      <w:pPr>
        <w:pStyle w:val="NoSpacing"/>
      </w:pPr>
      <w:r>
        <w:t>1</w:t>
      </w:r>
      <w:r>
        <w:tab/>
      </w:r>
      <w:r w:rsidR="00E51D9F">
        <w:t>Number of lines</w:t>
      </w:r>
    </w:p>
    <w:p w14:paraId="7B822F32" w14:textId="77777777" w:rsidR="00E51D9F" w:rsidRDefault="00E51D9F" w:rsidP="00C62C61">
      <w:pPr>
        <w:pStyle w:val="NoSpacing"/>
      </w:pPr>
      <w:r>
        <w:t>1</w:t>
      </w:r>
      <w:r>
        <w:tab/>
        <w:t>LINE NUMBER</w:t>
      </w:r>
    </w:p>
    <w:p w14:paraId="4C597E7C" w14:textId="77777777" w:rsidR="00E51D9F" w:rsidRDefault="00E51D9F" w:rsidP="00C62C61">
      <w:pPr>
        <w:pStyle w:val="NoSpacing"/>
      </w:pPr>
      <w:r>
        <w:t>straight_line2</w:t>
      </w:r>
    </w:p>
    <w:p w14:paraId="2056357D" w14:textId="77777777" w:rsidR="00E51D9F" w:rsidRDefault="00E51D9F" w:rsidP="00C62C61">
      <w:pPr>
        <w:pStyle w:val="NoSpacing"/>
      </w:pPr>
      <w:r>
        <w:t xml:space="preserve">0.0 0.0 0.0    </w:t>
      </w:r>
      <w:r w:rsidR="00C62C61">
        <w:t xml:space="preserve">#end_point_x  </w:t>
      </w:r>
      <w:r>
        <w:t>#end_point_y  #end_point_z</w:t>
      </w:r>
    </w:p>
    <w:p w14:paraId="264EB91B" w14:textId="77777777" w:rsidR="00C62C61" w:rsidRDefault="00C62C61" w:rsidP="00C62C61">
      <w:pPr>
        <w:pStyle w:val="NoSpacing"/>
      </w:pPr>
      <w:r>
        <w:t>0.0 0.0 0.0</w:t>
      </w:r>
    </w:p>
    <w:p w14:paraId="351FF93B" w14:textId="77777777" w:rsidR="00C62C61" w:rsidRDefault="00C62C61" w:rsidP="00C62C61">
      <w:pPr>
        <w:pStyle w:val="NoSpacing"/>
      </w:pPr>
      <w:r>
        <w:t>0.0 0.0 0.0</w:t>
      </w:r>
    </w:p>
    <w:p w14:paraId="26A91DA8" w14:textId="77777777" w:rsidR="00C62C61" w:rsidRDefault="00C62C61" w:rsidP="00C62C61">
      <w:pPr>
        <w:pStyle w:val="NoSpacing"/>
      </w:pPr>
    </w:p>
    <w:p w14:paraId="40E38BF9" w14:textId="77777777" w:rsidR="00C62C61" w:rsidRDefault="00C62C61" w:rsidP="00C62C61">
      <w:pPr>
        <w:pStyle w:val="NoSpacing"/>
      </w:pPr>
      <w:r>
        <w:t>Point_list</w:t>
      </w:r>
    </w:p>
    <w:p w14:paraId="747DB668" w14:textId="77777777" w:rsidR="00C62C61" w:rsidRDefault="00C62C61" w:rsidP="00C62C61">
      <w:pPr>
        <w:pStyle w:val="NoSpacing"/>
        <w:numPr>
          <w:ilvl w:val="0"/>
          <w:numId w:val="14"/>
        </w:numPr>
      </w:pPr>
      <w:r>
        <w:t xml:space="preserve"> Number of points</w:t>
      </w:r>
    </w:p>
    <w:p w14:paraId="15CBA3A7" w14:textId="77777777" w:rsidR="00C62C61" w:rsidRDefault="00C62C61" w:rsidP="00C62C61">
      <w:pPr>
        <w:pStyle w:val="NoSpacing"/>
        <w:numPr>
          <w:ilvl w:val="0"/>
          <w:numId w:val="15"/>
        </w:numPr>
      </w:pPr>
      <w:r>
        <w:t>POINT_NUMBER</w:t>
      </w:r>
    </w:p>
    <w:p w14:paraId="4051F87D" w14:textId="77777777" w:rsidR="00C62C61" w:rsidRDefault="00C62C61" w:rsidP="00C62C61">
      <w:pPr>
        <w:pStyle w:val="NoSpacing"/>
      </w:pPr>
      <w:r>
        <w:t xml:space="preserve">0.0 0.0 0.0 </w:t>
      </w:r>
      <w:r>
        <w:tab/>
        <w:t>Point coordinates</w:t>
      </w:r>
    </w:p>
    <w:p w14:paraId="23B69D71" w14:textId="77777777" w:rsidR="00C62C61" w:rsidRDefault="00C62C61" w:rsidP="00C62C61">
      <w:pPr>
        <w:pStyle w:val="NoSpacing"/>
      </w:pPr>
      <w:r>
        <w:t>0.0 0.0 0.0</w:t>
      </w:r>
    </w:p>
    <w:p w14:paraId="2FC2BD36" w14:textId="77777777" w:rsidR="00C62C61" w:rsidRDefault="00C62C61" w:rsidP="00C62C61">
      <w:pPr>
        <w:pStyle w:val="NoSpacing"/>
      </w:pPr>
      <w:r>
        <w:t>0.0 0.0 0.0</w:t>
      </w:r>
    </w:p>
    <w:p w14:paraId="5CE18D31" w14:textId="77777777" w:rsidR="00C62C61" w:rsidRDefault="00C62C61" w:rsidP="00C62C61">
      <w:pPr>
        <w:pStyle w:val="NoSpacing"/>
      </w:pPr>
      <w:r>
        <w:t xml:space="preserve">       2</w:t>
      </w:r>
      <w:r>
        <w:tab/>
        <w:t>POINT NUMBER</w:t>
      </w:r>
    </w:p>
    <w:p w14:paraId="53F28311" w14:textId="77777777" w:rsidR="00C62C61" w:rsidRDefault="00C62C61" w:rsidP="00C62C61">
      <w:pPr>
        <w:pStyle w:val="NoSpacing"/>
      </w:pPr>
      <w:r>
        <w:t xml:space="preserve"> #end_point_x  #end_point_y  #end_point_z</w:t>
      </w:r>
      <w:r w:rsidRPr="00C62C61">
        <w:t xml:space="preserve"> </w:t>
      </w:r>
      <w:r>
        <w:tab/>
        <w:t>Point coordinates</w:t>
      </w:r>
    </w:p>
    <w:p w14:paraId="199AFD18" w14:textId="77777777" w:rsidR="00C62C61" w:rsidRDefault="00C62C61" w:rsidP="00C62C61">
      <w:pPr>
        <w:pStyle w:val="NoSpacing"/>
      </w:pPr>
      <w:r>
        <w:t>0.0 0.0 0.0</w:t>
      </w:r>
    </w:p>
    <w:p w14:paraId="69EC33FE" w14:textId="77777777" w:rsidR="00C62C61" w:rsidRDefault="00C62C61" w:rsidP="00C62C61">
      <w:pPr>
        <w:pStyle w:val="NoSpacing"/>
      </w:pPr>
      <w:r>
        <w:t>0.0 0.0 0.0</w:t>
      </w:r>
    </w:p>
    <w:p w14:paraId="259392E8" w14:textId="77777777" w:rsidR="00C62C61" w:rsidRDefault="00C62C61" w:rsidP="00C62C61">
      <w:pPr>
        <w:pStyle w:val="NoSpacing"/>
        <w:ind w:left="360"/>
      </w:pPr>
      <w:r>
        <w:t>3    POINT_NUMBER</w:t>
      </w:r>
    </w:p>
    <w:p w14:paraId="29779CE2" w14:textId="77777777" w:rsidR="00C62C61" w:rsidRDefault="00C62C61" w:rsidP="00C62C61">
      <w:pPr>
        <w:pStyle w:val="NoSpacing"/>
      </w:pPr>
      <w:r>
        <w:t xml:space="preserve">2.0 2.0 1.5 </w:t>
      </w:r>
      <w:r>
        <w:tab/>
        <w:t>Point coordinates</w:t>
      </w:r>
    </w:p>
    <w:p w14:paraId="6CCA5254" w14:textId="77777777" w:rsidR="00C62C61" w:rsidRDefault="00C62C61" w:rsidP="00C62C61">
      <w:pPr>
        <w:pStyle w:val="NoSpacing"/>
      </w:pPr>
      <w:r>
        <w:t>0.0 0.0 0.0</w:t>
      </w:r>
    </w:p>
    <w:p w14:paraId="28C5649E" w14:textId="77777777" w:rsidR="00C62C61" w:rsidRDefault="00C62C61" w:rsidP="00C62C61">
      <w:pPr>
        <w:pStyle w:val="NoSpacing"/>
      </w:pPr>
      <w:r>
        <w:t>0.0 0.0 0.0</w:t>
      </w:r>
    </w:p>
    <w:p w14:paraId="37B1BDDE" w14:textId="77777777" w:rsidR="00C62C61" w:rsidRDefault="00C62C61" w:rsidP="00C62C61">
      <w:pPr>
        <w:pStyle w:val="NoSpacing"/>
      </w:pPr>
    </w:p>
    <w:p w14:paraId="38CDB787" w14:textId="77777777" w:rsidR="00C64FB2" w:rsidRDefault="00C64FB2" w:rsidP="00C62C61">
      <w:pPr>
        <w:pStyle w:val="NoSpacing"/>
      </w:pPr>
      <w:r>
        <w:t xml:space="preserve">The parameter values are specified in the file </w:t>
      </w:r>
      <w:r w:rsidRPr="00C64FB2">
        <w:rPr>
          <w:b/>
        </w:rPr>
        <w:t>parameter_definition.dat</w:t>
      </w:r>
      <w:r>
        <w:t xml:space="preserve"> in the </w:t>
      </w:r>
      <w:r w:rsidRPr="00C64FB2">
        <w:rPr>
          <w:b/>
        </w:rPr>
        <w:t>PROBLEM_SPECIFICATION_FILES</w:t>
      </w:r>
      <w:r>
        <w:t xml:space="preserve"> directory. The </w:t>
      </w:r>
      <w:r w:rsidRPr="00C64FB2">
        <w:rPr>
          <w:b/>
        </w:rPr>
        <w:t>parameter_definition.dat</w:t>
      </w:r>
      <w:r>
        <w:t xml:space="preserve"> file takes the form of a list of the parameters and its value, separated by an ‘=’ sign. One parameter specification is placed on each line as shown below:</w:t>
      </w:r>
    </w:p>
    <w:p w14:paraId="470693A1" w14:textId="77777777" w:rsidR="00C64FB2" w:rsidRDefault="00C64FB2" w:rsidP="00C62C61">
      <w:pPr>
        <w:pStyle w:val="NoSpacing"/>
      </w:pPr>
    </w:p>
    <w:p w14:paraId="625A5C4E" w14:textId="77777777" w:rsidR="00C64FB2" w:rsidRDefault="00C64FB2" w:rsidP="00C62C61">
      <w:pPr>
        <w:pStyle w:val="NoSpacing"/>
      </w:pPr>
      <w:r>
        <w:t>#end_point_x=0.0</w:t>
      </w:r>
    </w:p>
    <w:p w14:paraId="3F940DDA" w14:textId="77777777" w:rsidR="00C64FB2" w:rsidRDefault="00C64FB2" w:rsidP="00C62C61">
      <w:pPr>
        <w:pStyle w:val="NoSpacing"/>
      </w:pPr>
      <w:r>
        <w:t>#end_point_y=0.0</w:t>
      </w:r>
    </w:p>
    <w:p w14:paraId="2DE44527" w14:textId="77777777" w:rsidR="00C64FB2" w:rsidRDefault="00C64FB2" w:rsidP="00C62C61">
      <w:pPr>
        <w:pStyle w:val="NoSpacing"/>
      </w:pPr>
      <w:r>
        <w:t>#end_point_z=5.0</w:t>
      </w:r>
    </w:p>
    <w:p w14:paraId="293DC4A8" w14:textId="77777777" w:rsidR="00C64FB2" w:rsidRDefault="00C64FB2" w:rsidP="00C62C61">
      <w:pPr>
        <w:pStyle w:val="NoSpacing"/>
      </w:pPr>
    </w:p>
    <w:p w14:paraId="41AE328E" w14:textId="77777777" w:rsidR="00C64FB2" w:rsidRDefault="00C64FB2" w:rsidP="00C62C61">
      <w:pPr>
        <w:pStyle w:val="NoSpacing"/>
      </w:pPr>
      <w:r>
        <w:t xml:space="preserve">The parameter replacement is achieved in the </w:t>
      </w:r>
      <w:r w:rsidRPr="00C64FB2">
        <w:rPr>
          <w:b/>
        </w:rPr>
        <w:t>run_automatic_test</w:t>
      </w:r>
      <w:r>
        <w:t xml:space="preserve"> script and works by using </w:t>
      </w:r>
      <w:r w:rsidRPr="00C64FB2">
        <w:rPr>
          <w:b/>
        </w:rPr>
        <w:t xml:space="preserve">sed </w:t>
      </w:r>
      <w:r>
        <w:t xml:space="preserve">command when copying the input file from the </w:t>
      </w:r>
      <w:r w:rsidRPr="00C64FB2">
        <w:rPr>
          <w:b/>
        </w:rPr>
        <w:t>PROBLEM_SPECIFICATION_FILES</w:t>
      </w:r>
      <w:r>
        <w:t xml:space="preserve"> directory into the run directory. </w:t>
      </w:r>
    </w:p>
    <w:p w14:paraId="52D63D0A" w14:textId="77777777" w:rsidR="00E367AC" w:rsidRDefault="00E367AC" w:rsidP="00C62C61">
      <w:pPr>
        <w:pStyle w:val="NoSpacing"/>
      </w:pPr>
    </w:p>
    <w:p w14:paraId="7FF07F19" w14:textId="77777777" w:rsidR="00E367AC" w:rsidRDefault="00E367AC" w:rsidP="00C62C61">
      <w:pPr>
        <w:pStyle w:val="NoSpacing"/>
      </w:pPr>
      <w:r>
        <w:t xml:space="preserve">The substitution of parameters is done by a simple find and replace (using sed) therefore care must be taken in the naming of parameters and the order in which they are used. The following </w:t>
      </w:r>
      <w:r w:rsidRPr="00E367AC">
        <w:rPr>
          <w:b/>
        </w:rPr>
        <w:t>parameter_definition.dat</w:t>
      </w:r>
      <w:r>
        <w:t xml:space="preserve"> file will cause a problem:</w:t>
      </w:r>
    </w:p>
    <w:p w14:paraId="4848D373" w14:textId="77777777" w:rsidR="00E367AC" w:rsidRDefault="00E367AC" w:rsidP="00C62C61">
      <w:pPr>
        <w:pStyle w:val="NoSpacing"/>
      </w:pPr>
    </w:p>
    <w:p w14:paraId="2CE4B5E0" w14:textId="77777777" w:rsidR="00E367AC" w:rsidRDefault="00E367AC" w:rsidP="00C62C61">
      <w:pPr>
        <w:pStyle w:val="NoSpacing"/>
      </w:pPr>
      <w:r>
        <w:t>#dl=1.0</w:t>
      </w:r>
    </w:p>
    <w:p w14:paraId="5D2216B5" w14:textId="77777777" w:rsidR="00E367AC" w:rsidRDefault="00E367AC" w:rsidP="00C62C61">
      <w:pPr>
        <w:pStyle w:val="NoSpacing"/>
      </w:pPr>
      <w:r>
        <w:t>#dl2=0.5</w:t>
      </w:r>
    </w:p>
    <w:p w14:paraId="7FCE10C4" w14:textId="77777777" w:rsidR="00E367AC" w:rsidRDefault="00E367AC" w:rsidP="00C62C61">
      <w:pPr>
        <w:pStyle w:val="NoSpacing"/>
      </w:pPr>
    </w:p>
    <w:p w14:paraId="1F662870" w14:textId="77777777" w:rsidR="000166F4" w:rsidRDefault="00E367AC" w:rsidP="00C62C61">
      <w:pPr>
        <w:pStyle w:val="NoSpacing"/>
      </w:pPr>
      <w:r>
        <w:t>In this case when ‘#dl’ is substituted for its value</w:t>
      </w:r>
      <w:r w:rsidR="000166F4">
        <w:t xml:space="preserve"> throughout the input file</w:t>
      </w:r>
      <w:r>
        <w:t>, ‘#dl2’ will become ‘1.02’</w:t>
      </w:r>
      <w:r w:rsidR="000166F4">
        <w:t>.</w:t>
      </w:r>
    </w:p>
    <w:p w14:paraId="2D2A26A2" w14:textId="77777777" w:rsidR="000166F4" w:rsidRDefault="000166F4" w:rsidP="00C62C61">
      <w:pPr>
        <w:pStyle w:val="NoSpacing"/>
      </w:pPr>
      <w:r>
        <w:t>If parameters ‘#dl’ and ‘#dl2’</w:t>
      </w:r>
      <w:r w:rsidR="00E367AC">
        <w:t xml:space="preserve"> </w:t>
      </w:r>
      <w:r>
        <w:t>must be used then they should be specified in the order</w:t>
      </w:r>
    </w:p>
    <w:p w14:paraId="4518D571" w14:textId="77777777" w:rsidR="000166F4" w:rsidRDefault="000166F4" w:rsidP="00C62C61">
      <w:pPr>
        <w:pStyle w:val="NoSpacing"/>
      </w:pPr>
    </w:p>
    <w:p w14:paraId="64C1198E" w14:textId="77777777" w:rsidR="000166F4" w:rsidRDefault="000166F4" w:rsidP="00C62C61">
      <w:pPr>
        <w:pStyle w:val="NoSpacing"/>
      </w:pPr>
      <w:r>
        <w:t xml:space="preserve"> #dl2=0.5</w:t>
      </w:r>
    </w:p>
    <w:p w14:paraId="5EFE3DB1" w14:textId="77777777" w:rsidR="000166F4" w:rsidRDefault="000166F4" w:rsidP="00C62C61">
      <w:pPr>
        <w:pStyle w:val="NoSpacing"/>
      </w:pPr>
      <w:r>
        <w:t>#dl=1.0</w:t>
      </w:r>
    </w:p>
    <w:p w14:paraId="5A9198B9" w14:textId="77777777" w:rsidR="000166F4" w:rsidRDefault="000166F4" w:rsidP="00C62C61">
      <w:pPr>
        <w:pStyle w:val="NoSpacing"/>
      </w:pPr>
    </w:p>
    <w:p w14:paraId="1E9CE0DA" w14:textId="77777777" w:rsidR="00E367AC" w:rsidRPr="00C64FB2" w:rsidRDefault="000166F4" w:rsidP="00C62C61">
      <w:pPr>
        <w:pStyle w:val="NoSpacing"/>
      </w:pPr>
      <w:r>
        <w:t xml:space="preserve">To avoid any problems. </w:t>
      </w:r>
      <w:r w:rsidR="00E367AC">
        <w:t xml:space="preserve"> </w:t>
      </w:r>
    </w:p>
    <w:p w14:paraId="036AD767" w14:textId="77777777" w:rsidR="00C62C61" w:rsidRDefault="00C62C61" w:rsidP="00C62C61">
      <w:pPr>
        <w:pStyle w:val="NoSpacing"/>
      </w:pPr>
    </w:p>
    <w:p w14:paraId="34D6337B" w14:textId="77777777" w:rsidR="00E367AC" w:rsidRDefault="00E367AC" w:rsidP="00C62C61">
      <w:pPr>
        <w:pStyle w:val="NoSpacing"/>
      </w:pPr>
      <w:r>
        <w:t xml:space="preserve">It is possible to include derived parameters  in the geometry for example in the MONPOLE_WITH_DERIVED_PARAMETERS test case. Here the </w:t>
      </w:r>
      <w:r w:rsidRPr="00E367AC">
        <w:rPr>
          <w:b/>
        </w:rPr>
        <w:t>parameter_definition.dat</w:t>
      </w:r>
      <w:r>
        <w:t xml:space="preserve"> file is </w:t>
      </w:r>
    </w:p>
    <w:p w14:paraId="1881BDD8" w14:textId="77777777" w:rsidR="00E367AC" w:rsidRDefault="00E367AC" w:rsidP="00C62C61">
      <w:pPr>
        <w:pStyle w:val="NoSpacing"/>
      </w:pPr>
    </w:p>
    <w:p w14:paraId="445CB7DF" w14:textId="77777777" w:rsidR="00E367AC" w:rsidRDefault="00E367AC" w:rsidP="00C62C61">
      <w:pPr>
        <w:pStyle w:val="NoSpacing"/>
      </w:pPr>
      <w:r>
        <w:t>#dl=1.0</w:t>
      </w:r>
    </w:p>
    <w:p w14:paraId="3406CCE4" w14:textId="77777777" w:rsidR="00E367AC" w:rsidRDefault="00E367AC" w:rsidP="00E367AC">
      <w:pPr>
        <w:pStyle w:val="NoSpacing"/>
      </w:pPr>
      <w:r>
        <w:t>#end_point_x=0.0</w:t>
      </w:r>
    </w:p>
    <w:p w14:paraId="03EF095E" w14:textId="77777777" w:rsidR="00E367AC" w:rsidRDefault="00E367AC" w:rsidP="00E367AC">
      <w:pPr>
        <w:pStyle w:val="NoSpacing"/>
      </w:pPr>
      <w:r>
        <w:t>#end_point_y=0.0</w:t>
      </w:r>
    </w:p>
    <w:p w14:paraId="04471A04" w14:textId="77777777" w:rsidR="00E367AC" w:rsidRDefault="00E367AC" w:rsidP="00E367AC">
      <w:pPr>
        <w:pStyle w:val="NoSpacing"/>
      </w:pPr>
      <w:r>
        <w:t>#end_point_z=5.0</w:t>
      </w:r>
    </w:p>
    <w:p w14:paraId="36BDCE24" w14:textId="77777777" w:rsidR="00E367AC" w:rsidRDefault="00E367AC" w:rsidP="00E367AC">
      <w:pPr>
        <w:pStyle w:val="NoSpacing"/>
      </w:pPr>
      <w:r>
        <w:t>#obxy=[#end_point_z*2.0+#dl/2.0]</w:t>
      </w:r>
    </w:p>
    <w:p w14:paraId="2A9A07E2" w14:textId="77777777" w:rsidR="00E367AC" w:rsidRDefault="00E367AC" w:rsidP="00E367AC">
      <w:pPr>
        <w:pStyle w:val="NoSpacing"/>
      </w:pPr>
      <w:r>
        <w:t>#obz=[#end_point_z*2.0]</w:t>
      </w:r>
    </w:p>
    <w:p w14:paraId="722D238B" w14:textId="77777777" w:rsidR="00E367AC" w:rsidRDefault="00E367AC" w:rsidP="00E367AC">
      <w:pPr>
        <w:pStyle w:val="NoSpacing"/>
      </w:pPr>
    </w:p>
    <w:p w14:paraId="48B97F69" w14:textId="77777777" w:rsidR="00E367AC" w:rsidRDefault="00E367AC" w:rsidP="00E367AC">
      <w:pPr>
        <w:pStyle w:val="NoSpacing"/>
      </w:pPr>
      <w:r>
        <w:t>In this way the outer boundary position is a function of the monopole length and the cell size. The relevant part of the input file is:</w:t>
      </w:r>
    </w:p>
    <w:p w14:paraId="0F59B8FD" w14:textId="77777777" w:rsidR="00E367AC" w:rsidRDefault="00E367AC" w:rsidP="00E367AC">
      <w:pPr>
        <w:pStyle w:val="NoSpacing"/>
      </w:pPr>
    </w:p>
    <w:p w14:paraId="001A6D39" w14:textId="77777777" w:rsidR="00E367AC" w:rsidRDefault="00E367AC" w:rsidP="00E367AC">
      <w:pPr>
        <w:pStyle w:val="NoSpacing"/>
      </w:pPr>
      <w:r>
        <w:t>Mesh outer boundary dimension</w:t>
      </w:r>
    </w:p>
    <w:p w14:paraId="10DCD6BD" w14:textId="77777777" w:rsidR="00E367AC" w:rsidRDefault="00E367AC" w:rsidP="00E367AC">
      <w:pPr>
        <w:pStyle w:val="NoSpacing"/>
      </w:pPr>
      <w:r>
        <w:t>-#obxy  #obxy    -#obxy  #obxy    -#obz  #obz</w:t>
      </w:r>
    </w:p>
    <w:p w14:paraId="0326B887" w14:textId="77777777" w:rsidR="00E367AC" w:rsidRDefault="00E367AC" w:rsidP="00E367AC">
      <w:pPr>
        <w:pStyle w:val="NoSpacing"/>
      </w:pPr>
    </w:p>
    <w:p w14:paraId="7F81C6CC" w14:textId="77777777" w:rsidR="00C62C61" w:rsidRDefault="00C62C61" w:rsidP="00C62C61">
      <w:pPr>
        <w:pStyle w:val="NoSpacing"/>
        <w:ind w:left="360"/>
      </w:pPr>
    </w:p>
    <w:p w14:paraId="30B47582" w14:textId="77777777" w:rsidR="00F5383D" w:rsidRDefault="00E51D9F" w:rsidP="00C64FB2">
      <w:pPr>
        <w:pStyle w:val="Heading1"/>
      </w:pPr>
      <w:r>
        <w:t xml:space="preserve"> </w:t>
      </w:r>
      <w:bookmarkStart w:id="15" w:name="_Toc158114011"/>
      <w:r w:rsidR="00F5383D">
        <w:t>Coordinate systems</w:t>
      </w:r>
      <w:bookmarkEnd w:id="15"/>
    </w:p>
    <w:p w14:paraId="160CC07D" w14:textId="77777777" w:rsidR="00F5383D" w:rsidRDefault="00F5383D" w:rsidP="00F36BFD"/>
    <w:p w14:paraId="02414119" w14:textId="77777777" w:rsidR="00F5383D" w:rsidRDefault="00F5383D" w:rsidP="00F36BFD">
      <w:r>
        <w:rPr>
          <w:b/>
        </w:rPr>
        <w:t>GGI_TLM</w:t>
      </w:r>
      <w:r>
        <w:t xml:space="preserve"> uses both Cartesian and spherical polar coordinate systems for the definition of different aspects of the geometry, excitation conditions and observed fields. All dimensions are in metres and angles are defined in degrees.</w:t>
      </w:r>
    </w:p>
    <w:p w14:paraId="1C6B0CB7" w14:textId="77777777" w:rsidR="00F5383D" w:rsidRDefault="00F5383D" w:rsidP="00F36BFD">
      <w:r>
        <w:t>The Cartesian (x,y,z) and spherical polar (</w:t>
      </w:r>
      <w:r>
        <w:sym w:font="Symbol" w:char="F072"/>
      </w:r>
      <w:r>
        <w:t>,</w:t>
      </w:r>
      <w:r>
        <w:sym w:font="Symbol" w:char="F071"/>
      </w:r>
      <w:r>
        <w:t>,</w:t>
      </w:r>
      <w:r>
        <w:sym w:font="Symbol" w:char="F066"/>
      </w:r>
      <w:r>
        <w:t>) coordinates are related as shown in the figure below.</w:t>
      </w:r>
    </w:p>
    <w:p w14:paraId="51D37789" w14:textId="77777777" w:rsidR="00F5383D" w:rsidRDefault="00E71119" w:rsidP="00F36BFD">
      <w:r>
        <w:rPr>
          <w:noProof/>
          <w:lang w:eastAsia="en-GB"/>
        </w:rPr>
        <w:lastRenderedPageBreak/>
        <mc:AlternateContent>
          <mc:Choice Requires="wpc">
            <w:drawing>
              <wp:inline distT="0" distB="0" distL="0" distR="0" wp14:anchorId="030A2186" wp14:editId="36B4BAD1">
                <wp:extent cx="5731510" cy="3439160"/>
                <wp:effectExtent l="0" t="0" r="2540" b="0"/>
                <wp:docPr id="473"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59" name="AutoShape 4"/>
                        <wps:cNvCnPr>
                          <a:cxnSpLocks noChangeShapeType="1"/>
                        </wps:cNvCnPr>
                        <wps:spPr bwMode="auto">
                          <a:xfrm flipV="1">
                            <a:off x="2525049" y="721268"/>
                            <a:ext cx="796" cy="2163805"/>
                          </a:xfrm>
                          <a:prstGeom prst="straightConnector1">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wps:wsp>
                        <wps:cNvPr id="460" name="AutoShape 5"/>
                        <wps:cNvCnPr>
                          <a:cxnSpLocks noChangeShapeType="1"/>
                        </wps:cNvCnPr>
                        <wps:spPr bwMode="auto">
                          <a:xfrm flipV="1">
                            <a:off x="2525049" y="1803171"/>
                            <a:ext cx="1081823" cy="1081902"/>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1" name="AutoShape 6"/>
                        <wps:cNvCnPr>
                          <a:cxnSpLocks noChangeShapeType="1"/>
                        </wps:cNvCnPr>
                        <wps:spPr bwMode="auto">
                          <a:xfrm>
                            <a:off x="2525049" y="2885073"/>
                            <a:ext cx="2163645" cy="796"/>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2" name="AutoShape 7"/>
                        <wps:cNvCnPr>
                          <a:cxnSpLocks noChangeShapeType="1"/>
                        </wps:cNvCnPr>
                        <wps:spPr bwMode="auto">
                          <a:xfrm flipV="1">
                            <a:off x="2525049" y="811228"/>
                            <a:ext cx="1623132" cy="2073845"/>
                          </a:xfrm>
                          <a:prstGeom prst="straightConnector1">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463" name="AutoShape 8"/>
                        <wps:cNvCnPr>
                          <a:cxnSpLocks noChangeShapeType="1"/>
                        </wps:cNvCnPr>
                        <wps:spPr bwMode="auto">
                          <a:xfrm flipH="1">
                            <a:off x="4148180" y="811228"/>
                            <a:ext cx="796" cy="1352577"/>
                          </a:xfrm>
                          <a:prstGeom prst="straightConnector1">
                            <a:avLst/>
                          </a:prstGeom>
                          <a:noFill/>
                          <a:ln w="63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64" name="AutoShape 9"/>
                        <wps:cNvCnPr>
                          <a:cxnSpLocks noChangeShapeType="1"/>
                        </wps:cNvCnPr>
                        <wps:spPr bwMode="auto">
                          <a:xfrm flipV="1">
                            <a:off x="2525049" y="2163805"/>
                            <a:ext cx="1623132" cy="721268"/>
                          </a:xfrm>
                          <a:prstGeom prst="straightConnector1">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465" name="Text Box 10"/>
                        <wps:cNvSpPr txBox="1">
                          <a:spLocks noChangeArrowheads="1"/>
                        </wps:cNvSpPr>
                        <wps:spPr bwMode="auto">
                          <a:xfrm>
                            <a:off x="4508788" y="2434479"/>
                            <a:ext cx="450560" cy="385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FFFFFF"/>
                                </a:solidFill>
                                <a:miter lim="800000"/>
                                <a:headEnd/>
                                <a:tailEnd/>
                              </a14:hiddenLine>
                            </a:ext>
                          </a:extLst>
                        </wps:spPr>
                        <wps:txbx>
                          <w:txbxContent>
                            <w:p w14:paraId="4AEF8FDB" w14:textId="77777777" w:rsidR="005A423E" w:rsidRDefault="005A423E" w:rsidP="00F36BFD">
                              <w:r>
                                <w:t>x</w:t>
                              </w:r>
                            </w:p>
                          </w:txbxContent>
                        </wps:txbx>
                        <wps:bodyPr rot="0" vert="horz" wrap="square" lIns="91440" tIns="45720" rIns="91440" bIns="45720" anchor="t" anchorCtr="0" upright="1">
                          <a:noAutofit/>
                        </wps:bodyPr>
                      </wps:wsp>
                      <wps:wsp>
                        <wps:cNvPr id="466" name="Text Box 11"/>
                        <wps:cNvSpPr txBox="1">
                          <a:spLocks noChangeArrowheads="1"/>
                        </wps:cNvSpPr>
                        <wps:spPr bwMode="auto">
                          <a:xfrm>
                            <a:off x="2615001" y="541349"/>
                            <a:ext cx="449764" cy="384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FFFFFF"/>
                                </a:solidFill>
                                <a:miter lim="800000"/>
                                <a:headEnd/>
                                <a:tailEnd/>
                              </a14:hiddenLine>
                            </a:ext>
                          </a:extLst>
                        </wps:spPr>
                        <wps:txbx>
                          <w:txbxContent>
                            <w:p w14:paraId="15542657" w14:textId="77777777" w:rsidR="005A423E" w:rsidRDefault="005A423E" w:rsidP="00F36BFD">
                              <w:r>
                                <w:t>z</w:t>
                              </w:r>
                            </w:p>
                          </w:txbxContent>
                        </wps:txbx>
                        <wps:bodyPr rot="0" vert="horz" wrap="square" lIns="91440" tIns="45720" rIns="91440" bIns="45720" anchor="t" anchorCtr="0" upright="1">
                          <a:noAutofit/>
                        </wps:bodyPr>
                      </wps:wsp>
                      <wps:wsp>
                        <wps:cNvPr id="467" name="Text Box 12"/>
                        <wps:cNvSpPr txBox="1">
                          <a:spLocks noChangeArrowheads="1"/>
                        </wps:cNvSpPr>
                        <wps:spPr bwMode="auto">
                          <a:xfrm>
                            <a:off x="3516918" y="1532496"/>
                            <a:ext cx="449764" cy="385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FFFFFF"/>
                                </a:solidFill>
                                <a:miter lim="800000"/>
                                <a:headEnd/>
                                <a:tailEnd/>
                              </a14:hiddenLine>
                            </a:ext>
                          </a:extLst>
                        </wps:spPr>
                        <wps:txbx>
                          <w:txbxContent>
                            <w:p w14:paraId="0001C731" w14:textId="77777777" w:rsidR="005A423E" w:rsidRDefault="005A423E" w:rsidP="00F36BFD">
                              <w:r>
                                <w:t>y</w:t>
                              </w:r>
                            </w:p>
                          </w:txbxContent>
                        </wps:txbx>
                        <wps:bodyPr rot="0" vert="horz" wrap="square" lIns="91440" tIns="45720" rIns="91440" bIns="45720" anchor="t" anchorCtr="0" upright="1">
                          <a:noAutofit/>
                        </wps:bodyPr>
                      </wps:wsp>
                      <wps:wsp>
                        <wps:cNvPr id="468" name="Text Box 13"/>
                        <wps:cNvSpPr txBox="1">
                          <a:spLocks noChangeArrowheads="1"/>
                        </wps:cNvSpPr>
                        <wps:spPr bwMode="auto">
                          <a:xfrm>
                            <a:off x="3516918" y="2524439"/>
                            <a:ext cx="450560" cy="386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FFFFFF"/>
                                </a:solidFill>
                                <a:miter lim="800000"/>
                                <a:headEnd/>
                                <a:tailEnd/>
                              </a14:hiddenLine>
                            </a:ext>
                          </a:extLst>
                        </wps:spPr>
                        <wps:txbx>
                          <w:txbxContent>
                            <w:p w14:paraId="5CFADF5D" w14:textId="77777777" w:rsidR="005A423E" w:rsidRPr="00F36BFD" w:rsidRDefault="005A423E" w:rsidP="00F36BFD">
                              <w:r>
                                <w:sym w:font="Symbol" w:char="F066"/>
                              </w:r>
                            </w:p>
                          </w:txbxContent>
                        </wps:txbx>
                        <wps:bodyPr rot="0" vert="horz" wrap="square" lIns="91440" tIns="45720" rIns="91440" bIns="45720" anchor="t" anchorCtr="0" upright="1">
                          <a:noAutofit/>
                        </wps:bodyPr>
                      </wps:wsp>
                      <wps:wsp>
                        <wps:cNvPr id="469" name="Text Box 14"/>
                        <wps:cNvSpPr txBox="1">
                          <a:spLocks noChangeArrowheads="1"/>
                        </wps:cNvSpPr>
                        <wps:spPr bwMode="auto">
                          <a:xfrm>
                            <a:off x="3614832" y="773811"/>
                            <a:ext cx="451356" cy="384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FFFFFF"/>
                                </a:solidFill>
                                <a:miter lim="800000"/>
                                <a:headEnd/>
                                <a:tailEnd/>
                              </a14:hiddenLine>
                            </a:ext>
                          </a:extLst>
                        </wps:spPr>
                        <wps:txbx>
                          <w:txbxContent>
                            <w:p w14:paraId="18F70509" w14:textId="77777777" w:rsidR="005A423E" w:rsidRDefault="005A423E" w:rsidP="00F36BFD">
                              <w:r>
                                <w:sym w:font="Symbol" w:char="F072"/>
                              </w:r>
                            </w:p>
                          </w:txbxContent>
                        </wps:txbx>
                        <wps:bodyPr rot="0" vert="horz" wrap="square" lIns="91440" tIns="45720" rIns="91440" bIns="45720" anchor="t" anchorCtr="0" upright="1">
                          <a:noAutofit/>
                        </wps:bodyPr>
                      </wps:wsp>
                      <wps:wsp>
                        <wps:cNvPr id="470" name="Arc 15"/>
                        <wps:cNvSpPr>
                          <a:spLocks/>
                        </wps:cNvSpPr>
                        <wps:spPr bwMode="auto">
                          <a:xfrm>
                            <a:off x="3336216" y="2524439"/>
                            <a:ext cx="180702" cy="36063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9050">
                            <a:solidFill>
                              <a:srgbClr val="000000"/>
                            </a:solidFill>
                            <a:round/>
                            <a:headEnd type="stealth" w="med" len="me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Arc 16"/>
                        <wps:cNvSpPr>
                          <a:spLocks/>
                        </wps:cNvSpPr>
                        <wps:spPr bwMode="auto">
                          <a:xfrm>
                            <a:off x="2525049" y="2073845"/>
                            <a:ext cx="540513" cy="271471"/>
                          </a:xfrm>
                          <a:custGeom>
                            <a:avLst/>
                            <a:gdLst>
                              <a:gd name="G0" fmla="+- 0 0 0"/>
                              <a:gd name="G1" fmla="+- 21600 0 0"/>
                              <a:gd name="G2" fmla="+- 21600 0 0"/>
                              <a:gd name="T0" fmla="*/ 0 w 19644"/>
                              <a:gd name="T1" fmla="*/ 0 h 21600"/>
                              <a:gd name="T2" fmla="*/ 19644 w 19644"/>
                              <a:gd name="T3" fmla="*/ 12618 h 21600"/>
                              <a:gd name="T4" fmla="*/ 0 w 19644"/>
                              <a:gd name="T5" fmla="*/ 21600 h 21600"/>
                            </a:gdLst>
                            <a:ahLst/>
                            <a:cxnLst>
                              <a:cxn ang="0">
                                <a:pos x="T0" y="T1"/>
                              </a:cxn>
                              <a:cxn ang="0">
                                <a:pos x="T2" y="T3"/>
                              </a:cxn>
                              <a:cxn ang="0">
                                <a:pos x="T4" y="T5"/>
                              </a:cxn>
                            </a:cxnLst>
                            <a:rect l="0" t="0" r="r" b="b"/>
                            <a:pathLst>
                              <a:path w="19644" h="21600" fill="none" extrusionOk="0">
                                <a:moveTo>
                                  <a:pt x="-1" y="0"/>
                                </a:moveTo>
                                <a:cubicBezTo>
                                  <a:pt x="8452" y="0"/>
                                  <a:pt x="16128" y="4930"/>
                                  <a:pt x="19643" y="12618"/>
                                </a:cubicBezTo>
                              </a:path>
                              <a:path w="19644" h="21600" stroke="0" extrusionOk="0">
                                <a:moveTo>
                                  <a:pt x="-1" y="0"/>
                                </a:moveTo>
                                <a:cubicBezTo>
                                  <a:pt x="8452" y="0"/>
                                  <a:pt x="16128" y="4930"/>
                                  <a:pt x="19643" y="12618"/>
                                </a:cubicBezTo>
                                <a:lnTo>
                                  <a:pt x="0" y="21600"/>
                                </a:lnTo>
                                <a:close/>
                              </a:path>
                            </a:pathLst>
                          </a:custGeom>
                          <a:noFill/>
                          <a:ln w="19050">
                            <a:solidFill>
                              <a:srgbClr val="000000"/>
                            </a:solidFill>
                            <a:round/>
                            <a:headEnd type="stealth" w="med" len="me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Text Box 17"/>
                        <wps:cNvSpPr txBox="1">
                          <a:spLocks noChangeArrowheads="1"/>
                        </wps:cNvSpPr>
                        <wps:spPr bwMode="auto">
                          <a:xfrm>
                            <a:off x="2704954" y="1803171"/>
                            <a:ext cx="450560" cy="386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FFFFFF"/>
                                </a:solidFill>
                                <a:miter lim="800000"/>
                                <a:headEnd/>
                                <a:tailEnd/>
                              </a14:hiddenLine>
                            </a:ext>
                          </a:extLst>
                        </wps:spPr>
                        <wps:txbx>
                          <w:txbxContent>
                            <w:p w14:paraId="34A2F674" w14:textId="77777777" w:rsidR="005A423E" w:rsidRPr="00F36BFD" w:rsidRDefault="005A423E" w:rsidP="00F36BFD">
                              <w:r>
                                <w:sym w:font="Symbol" w:char="F071"/>
                              </w:r>
                            </w:p>
                          </w:txbxContent>
                        </wps:txbx>
                        <wps:bodyPr rot="0" vert="horz" wrap="square" lIns="91440" tIns="45720" rIns="91440" bIns="45720" anchor="t" anchorCtr="0" upright="1">
                          <a:noAutofit/>
                        </wps:bodyPr>
                      </wps:wsp>
                    </wpc:wpc>
                  </a:graphicData>
                </a:graphic>
              </wp:inline>
            </w:drawing>
          </mc:Choice>
          <mc:Fallback>
            <w:pict>
              <v:group w14:anchorId="030A2186" id="Canvas 2" o:spid="_x0000_s1069" editas="canvas" style="width:451.3pt;height:270.8pt;mso-position-horizontal-relative:char;mso-position-vertical-relative:line" coordsize="57315,34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">
                <v:shape id="_x0000_s1070" type="#_x0000_t75" style="position:absolute;width:57315;height:34391;visibility:visible;mso-wrap-style:square">
                  <v:fill o:detectmouseclick="t"/>
                  <v:path o:connecttype="none"/>
                </v:shape>
                <v:shape id="AutoShape 4" o:spid="_x0000_s1071" type="#_x0000_t32" style="position:absolute;left:25250;top:7212;width:8;height:2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" strokeweight="2pt">
                  <v:stroke endarrow="block"/>
                  <v:shadow color="#243f60" opacity=".5" offset="1pt"/>
                </v:shape>
                <v:shape id="AutoShape 5" o:spid="_x0000_s1072" type="#_x0000_t32" style="position:absolute;left:25250;top:18031;width:10818;height:108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" strokeweight="2pt">
                  <v:stroke endarrow="block"/>
                </v:shape>
                <v:shape id="AutoShape 6" o:spid="_x0000_s1073" type="#_x0000_t32" style="position:absolute;left:25250;top:28850;width:21636;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" strokeweight="2pt">
                  <v:stroke endarrow="block"/>
                </v:shape>
                <v:shape id="AutoShape 7" o:spid="_x0000_s1074" type="#_x0000_t32" style="position:absolute;left:25250;top:8112;width:16231;height:207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" strokeweight="1.5pt">
                  <v:stroke endarrow="oval"/>
                </v:shape>
                <v:shape id="AutoShape 8" o:spid="_x0000_s1075" type="#_x0000_t32" style="position:absolute;left:41481;top:8112;width:8;height:135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" strokeweight=".5pt">
                  <v:stroke dashstyle="1 1"/>
                </v:shape>
                <v:shape id="AutoShape 9" o:spid="_x0000_s1076" type="#_x0000_t32" style="position:absolute;left:25250;top:21638;width:16231;height:72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" strokeweight="1.5pt">
                  <v:stroke startarrow="classic" endarrow="classic"/>
                </v:shape>
                <v:shape id="Text Box 10" o:spid="_x0000_s1077" type="#_x0000_t202" style="position:absolute;left:45087;top:24344;width:4506;height:3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" filled="f" stroked="f" strokecolor="white" strokeweight="1.5pt">
                  <v:textbox>
                    <w:txbxContent>
                      <w:p w14:paraId="4AEF8FDB" w14:textId="77777777" w:rsidR="005A423E" w:rsidRDefault="005A423E" w:rsidP="00F36BFD">
                        <w:r>
                          <w:t>x</w:t>
                        </w:r>
                      </w:p>
                    </w:txbxContent>
                  </v:textbox>
                </v:shape>
                <v:shape id="Text Box 11" o:spid="_x0000_s1078" type="#_x0000_t202" style="position:absolute;left:26150;top:5413;width:4497;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" filled="f" stroked="f" strokecolor="white" strokeweight="1.5pt">
                  <v:textbox>
                    <w:txbxContent>
                      <w:p w14:paraId="15542657" w14:textId="77777777" w:rsidR="005A423E" w:rsidRDefault="005A423E" w:rsidP="00F36BFD">
                        <w:r>
                          <w:t>z</w:t>
                        </w:r>
                      </w:p>
                    </w:txbxContent>
                  </v:textbox>
                </v:shape>
                <v:shape id="Text Box 12" o:spid="_x0000_s1079" type="#_x0000_t202" style="position:absolute;left:35169;top:15324;width:4497;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" filled="f" stroked="f" strokecolor="white" strokeweight="1.5pt">
                  <v:textbox>
                    <w:txbxContent>
                      <w:p w14:paraId="0001C731" w14:textId="77777777" w:rsidR="005A423E" w:rsidRDefault="005A423E" w:rsidP="00F36BFD">
                        <w:r>
                          <w:t>y</w:t>
                        </w:r>
                      </w:p>
                    </w:txbxContent>
                  </v:textbox>
                </v:shape>
                <v:shape id="Text Box 13" o:spid="_x0000_s1080" type="#_x0000_t202" style="position:absolute;left:35169;top:25244;width:4505;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" filled="f" stroked="f" strokecolor="white" strokeweight="1.5pt">
                  <v:textbox>
                    <w:txbxContent>
                      <w:p w14:paraId="5CFADF5D" w14:textId="77777777" w:rsidR="005A423E" w:rsidRPr="00F36BFD" w:rsidRDefault="005A423E" w:rsidP="00F36BFD">
                        <w:r>
                          <w:sym w:font="Symbol" w:char="F066"/>
                        </w:r>
                      </w:p>
                    </w:txbxContent>
                  </v:textbox>
                </v:shape>
                <v:shape id="Text Box 14" o:spid="_x0000_s1081" type="#_x0000_t202" style="position:absolute;left:36148;top:7738;width:4513;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" filled="f" stroked="f" strokecolor="white" strokeweight="1.5pt">
                  <v:textbox>
                    <w:txbxContent>
                      <w:p w14:paraId="18F70509" w14:textId="77777777" w:rsidR="005A423E" w:rsidRDefault="005A423E" w:rsidP="00F36BFD">
                        <w:r>
                          <w:sym w:font="Symbol" w:char="F072"/>
                        </w:r>
                      </w:p>
                    </w:txbxContent>
                  </v:textbox>
                </v:shape>
                <v:shape id="Arc 15" o:spid="_x0000_s1082" style="position:absolute;left:33362;top:25244;width:1807;height:3606;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" path="m-1,nfc11929,,21600,9670,21600,21600em-1,nsc11929,,21600,9670,21600,21600l,21600,-1,xe" filled="f" strokeweight="1.5pt">
                  <v:stroke startarrow="classic" endarrow="classic"/>
                  <v:path arrowok="t" o:extrusionok="f" o:connecttype="custom" o:connectlocs="0,0;180702,360634;0,360634" o:connectangles="0,0,0"/>
                </v:shape>
                <v:shape id="Arc 16" o:spid="_x0000_s1083" style="position:absolute;left:25250;top:20738;width:5405;height:2715;visibility:visible;mso-wrap-style:square;v-text-anchor:top" coordsize="19644,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" path="m-1,nfc8452,,16128,4930,19643,12618em-1,nsc8452,,16128,4930,19643,12618l,21600,-1,xe" filled="f" strokeweight="1.5pt">
                  <v:stroke startarrow="classic" endarrow="classic"/>
                  <v:path arrowok="t" o:extrusionok="f" o:connecttype="custom" o:connectlocs="0,0;540513,158584;0,271471" o:connectangles="0,0,0"/>
                </v:shape>
                <v:shape id="Text Box 17" o:spid="_x0000_s1084" type="#_x0000_t202" style="position:absolute;left:27049;top:18031;width:4506;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" filled="f" stroked="f" strokecolor="white" strokeweight="1.5pt">
                  <v:textbox>
                    <w:txbxContent>
                      <w:p w14:paraId="34A2F674" w14:textId="77777777" w:rsidR="005A423E" w:rsidRPr="00F36BFD" w:rsidRDefault="005A423E" w:rsidP="00F36BFD">
                        <w:r>
                          <w:sym w:font="Symbol" w:char="F071"/>
                        </w:r>
                      </w:p>
                    </w:txbxContent>
                  </v:textbox>
                </v:shape>
                <w10:anchorlock/>
              </v:group>
            </w:pict>
          </mc:Fallback>
        </mc:AlternateContent>
      </w:r>
      <w:r w:rsidR="00F5383D">
        <w:t xml:space="preserve"> </w:t>
      </w:r>
    </w:p>
    <w:p w14:paraId="6AD58B97" w14:textId="77777777" w:rsidR="00F5383D" w:rsidRDefault="00F5383D" w:rsidP="005E76B6">
      <w:pPr>
        <w:pStyle w:val="MTDisplayEquation"/>
      </w:pPr>
      <w:r>
        <w:tab/>
      </w:r>
      <w:r w:rsidRPr="005E76B6">
        <w:rPr>
          <w:position w:val="-46"/>
        </w:rPr>
        <w:object w:dxaOrig="1840" w:dyaOrig="1040" w14:anchorId="72764EB2">
          <v:shape id="_x0000_i1026" type="#_x0000_t75" style="width:90.45pt;height:52.4pt" o:ole="">
            <v:imagedata r:id="rId5" o:title=""/>
          </v:shape>
          <o:OLEObject Type="Embed" ProgID="Equation.DSMT4" ShapeID="_x0000_i1026" DrawAspect="Content" ObjectID="_1768728295" r:id="rId6"/>
        </w:object>
      </w:r>
    </w:p>
    <w:p w14:paraId="45707229" w14:textId="77777777" w:rsidR="00F5383D" w:rsidRDefault="00F5383D" w:rsidP="00F36BFD">
      <w:r>
        <w:t>The specification of geometric objects (volumes, surfaces and lines) allows the transformation of the specified object by rotation and translation. The rotation is applied first followed by the translation.</w:t>
      </w:r>
    </w:p>
    <w:p w14:paraId="05D86511" w14:textId="77777777" w:rsidR="00F5383D" w:rsidRDefault="00F5383D" w:rsidP="00F36BFD"/>
    <w:p w14:paraId="59A9EC4E" w14:textId="77777777" w:rsidR="00F5383D" w:rsidRDefault="00F5383D" w:rsidP="00F36BFD">
      <w:r>
        <w:t xml:space="preserve">The rotation is specified by three real numbers </w:t>
      </w:r>
      <w:r>
        <w:sym w:font="Symbol" w:char="F079"/>
      </w:r>
      <w:r>
        <w:t>=</w:t>
      </w:r>
      <w:r>
        <w:sym w:font="Symbol" w:char="F071"/>
      </w:r>
      <w:r w:rsidRPr="00E75987">
        <w:t>x</w:t>
      </w:r>
      <w:r>
        <w:t xml:space="preserve">, </w:t>
      </w:r>
      <w:r>
        <w:sym w:font="Symbol" w:char="F071"/>
      </w:r>
      <w:r>
        <w:t>=</w:t>
      </w:r>
      <w:r>
        <w:sym w:font="Symbol" w:char="F071"/>
      </w:r>
      <w:r w:rsidRPr="00E75987">
        <w:t>y</w:t>
      </w:r>
      <w:r>
        <w:t xml:space="preserve">, </w:t>
      </w:r>
      <w:r>
        <w:sym w:font="Symbol" w:char="F066"/>
      </w:r>
      <w:r>
        <w:t>=</w:t>
      </w:r>
      <w:r>
        <w:sym w:font="Symbol" w:char="F071"/>
      </w:r>
      <w:r w:rsidRPr="00E75987">
        <w:t>z</w:t>
      </w:r>
      <w:r>
        <w:t xml:space="preserve">, </w:t>
      </w:r>
      <w:r w:rsidRPr="00E75987">
        <w:t>which</w:t>
      </w:r>
      <w:r>
        <w:t xml:space="preserve"> specify the angle to rotate the geometry around the x, y and z axes. The rotation is actually applied in the order: rotate in z then y then x.</w:t>
      </w:r>
    </w:p>
    <w:p w14:paraId="66DB4FD7" w14:textId="77777777" w:rsidR="00F5383D" w:rsidRDefault="00F5383D" w:rsidP="00F36BFD">
      <w:r>
        <w:t xml:space="preserve">The combination of the three rotations is given by </w:t>
      </w:r>
    </w:p>
    <w:p w14:paraId="0692CD57" w14:textId="77777777" w:rsidR="00F5383D" w:rsidRDefault="009D618F" w:rsidP="009D618F">
      <w:pPr>
        <w:pStyle w:val="MTDisplayEquation"/>
      </w:pPr>
      <w:r>
        <w:tab/>
      </w:r>
      <w:r w:rsidRPr="009D618F">
        <w:rPr>
          <w:position w:val="-14"/>
        </w:rPr>
        <w:object w:dxaOrig="1660" w:dyaOrig="400" w14:anchorId="37174691">
          <v:shape id="_x0000_i1027" type="#_x0000_t75" style="width:83.5pt;height:20.15pt" o:ole="">
            <v:imagedata r:id="rId7" o:title=""/>
          </v:shape>
          <o:OLEObject Type="Embed" ProgID="Equation.DSMT4" ShapeID="_x0000_i1027" DrawAspect="Content" ObjectID="_1768728296" r:id="rId8"/>
        </w:object>
      </w:r>
    </w:p>
    <w:p w14:paraId="409CAAA5" w14:textId="77777777" w:rsidR="009E1BF6" w:rsidRDefault="009E1BF6" w:rsidP="009E1BF6">
      <w:r>
        <w:t xml:space="preserve">Where </w:t>
      </w:r>
    </w:p>
    <w:p w14:paraId="554B59FA" w14:textId="77777777" w:rsidR="009D618F" w:rsidRDefault="009D618F" w:rsidP="009D618F">
      <w:pPr>
        <w:pStyle w:val="MTDisplayEquation"/>
      </w:pPr>
      <w:r>
        <w:lastRenderedPageBreak/>
        <w:tab/>
      </w:r>
      <w:r w:rsidRPr="009D618F">
        <w:rPr>
          <w:position w:val="-162"/>
        </w:rPr>
        <w:object w:dxaOrig="2500" w:dyaOrig="3360" w14:anchorId="1367E1ED">
          <v:shape id="_x0000_i1028" type="#_x0000_t75" style="width:125pt;height:168.2pt" o:ole="">
            <v:imagedata r:id="rId9" o:title=""/>
          </v:shape>
          <o:OLEObject Type="Embed" ProgID="Equation.DSMT4" ShapeID="_x0000_i1028" DrawAspect="Content" ObjectID="_1768728297" r:id="rId10"/>
        </w:object>
      </w:r>
    </w:p>
    <w:p w14:paraId="7004C281" w14:textId="77777777" w:rsidR="009E1BF6" w:rsidRDefault="009D618F" w:rsidP="009E1BF6">
      <w:r>
        <w:t xml:space="preserve"> </w:t>
      </w:r>
      <w:r w:rsidR="009E1BF6">
        <w:t>[A] is then given by</w:t>
      </w:r>
    </w:p>
    <w:p w14:paraId="01A6BBE3" w14:textId="77777777" w:rsidR="009D618F" w:rsidRDefault="009D618F" w:rsidP="009D618F">
      <w:pPr>
        <w:pStyle w:val="MTDisplayEquation"/>
      </w:pPr>
      <w:r>
        <w:tab/>
      </w:r>
      <w:r w:rsidRPr="009D618F">
        <w:rPr>
          <w:position w:val="-158"/>
        </w:rPr>
        <w:object w:dxaOrig="3120" w:dyaOrig="3280" w14:anchorId="6A21C639">
          <v:shape id="_x0000_i1029" type="#_x0000_t75" style="width:156.1pt;height:164.15pt" o:ole="">
            <v:imagedata r:id="rId11" o:title=""/>
          </v:shape>
          <o:OLEObject Type="Embed" ProgID="Equation.DSMT4" ShapeID="_x0000_i1029" DrawAspect="Content" ObjectID="_1768728298" r:id="rId12"/>
        </w:object>
      </w:r>
    </w:p>
    <w:p w14:paraId="2031AB57" w14:textId="77777777" w:rsidR="00F5383D" w:rsidRDefault="00F5383D" w:rsidP="00E75987">
      <w:r>
        <w:t>A translation is then specified by three (real) offsets in the x, y and z directions, ox, oy, oz.</w:t>
      </w:r>
    </w:p>
    <w:p w14:paraId="2C86E047" w14:textId="77777777" w:rsidR="00F5383D" w:rsidRDefault="00F5383D" w:rsidP="00283FB7">
      <w:pPr>
        <w:pStyle w:val="Heading2"/>
      </w:pPr>
      <w:bookmarkStart w:id="16" w:name="_Toc158114012"/>
      <w:r w:rsidRPr="00283FB7">
        <w:t>Examples</w:t>
      </w:r>
      <w:bookmarkEnd w:id="16"/>
    </w:p>
    <w:p w14:paraId="4D56DC0F" w14:textId="77777777" w:rsidR="00283FB7" w:rsidRPr="00283FB7" w:rsidRDefault="00283FB7" w:rsidP="00283FB7"/>
    <w:p w14:paraId="1845043E" w14:textId="77777777" w:rsidR="00F5383D" w:rsidRDefault="00F5383D" w:rsidP="00B2532A">
      <w:pPr>
        <w:pStyle w:val="NoSpacing"/>
      </w:pPr>
      <w:r>
        <w:t xml:space="preserve">Assume that we have defined a rectangular surface normal to z of width a in the x direction and width b in the y direction. </w:t>
      </w:r>
    </w:p>
    <w:p w14:paraId="2AC07B5E" w14:textId="77777777" w:rsidR="00F5383D" w:rsidRDefault="00F5383D" w:rsidP="00B2532A">
      <w:pPr>
        <w:pStyle w:val="NoSpacing"/>
      </w:pPr>
    </w:p>
    <w:p w14:paraId="35498B82" w14:textId="77777777" w:rsidR="00F5383D" w:rsidRPr="00B2532A" w:rsidRDefault="00F5383D" w:rsidP="00B2532A">
      <w:pPr>
        <w:pStyle w:val="NoSpacing"/>
      </w:pPr>
      <w:r>
        <w:t>We can rotate this original surface to give a surface normal to x of width b in the y direction and width a in the z direction by the rotation:</w:t>
      </w:r>
    </w:p>
    <w:p w14:paraId="6179C334" w14:textId="77777777" w:rsidR="00F5383D" w:rsidRDefault="00F5383D" w:rsidP="00B2532A">
      <w:pPr>
        <w:pStyle w:val="NoSpacing"/>
      </w:pPr>
      <w:r>
        <w:sym w:font="Symbol" w:char="F071"/>
      </w:r>
      <w:r w:rsidRPr="00E75987">
        <w:t>x</w:t>
      </w:r>
      <w:r>
        <w:t>=</w:t>
      </w:r>
      <w:r>
        <w:sym w:font="Symbol" w:char="F079"/>
      </w:r>
      <w:r>
        <w:t>=0</w:t>
      </w:r>
    </w:p>
    <w:p w14:paraId="17429EF3" w14:textId="77777777" w:rsidR="00F5383D" w:rsidRDefault="00F5383D" w:rsidP="00B2532A">
      <w:pPr>
        <w:pStyle w:val="NoSpacing"/>
      </w:pPr>
      <w:r>
        <w:sym w:font="Symbol" w:char="F071"/>
      </w:r>
      <w:r w:rsidRPr="00E75987">
        <w:t>y</w:t>
      </w:r>
      <w:r>
        <w:t>=</w:t>
      </w:r>
      <w:r>
        <w:sym w:font="Symbol" w:char="F071"/>
      </w:r>
      <w:r>
        <w:t>=90</w:t>
      </w:r>
    </w:p>
    <w:p w14:paraId="71D889D2" w14:textId="77777777" w:rsidR="00F5383D" w:rsidRDefault="00F5383D" w:rsidP="00B2532A">
      <w:pPr>
        <w:pStyle w:val="NoSpacing"/>
      </w:pPr>
      <w:r>
        <w:sym w:font="Symbol" w:char="F071"/>
      </w:r>
      <w:r w:rsidRPr="00E75987">
        <w:t>z</w:t>
      </w:r>
      <w:r>
        <w:t>=</w:t>
      </w:r>
      <w:r>
        <w:sym w:font="Symbol" w:char="F066"/>
      </w:r>
      <w:r>
        <w:t>=0</w:t>
      </w:r>
    </w:p>
    <w:p w14:paraId="1B2C2A50" w14:textId="77777777" w:rsidR="00F5383D" w:rsidRDefault="00F5383D" w:rsidP="00B2532A">
      <w:pPr>
        <w:pStyle w:val="NoSpacing"/>
      </w:pPr>
    </w:p>
    <w:p w14:paraId="085FFDA2" w14:textId="77777777" w:rsidR="00F5383D" w:rsidRPr="00B2532A" w:rsidRDefault="00F5383D" w:rsidP="00B2532A">
      <w:pPr>
        <w:pStyle w:val="NoSpacing"/>
      </w:pPr>
      <w:r>
        <w:t>We can rotate this original surface to give a surface normal to y of width a in the x direction and width b in the z direction by the rotation:</w:t>
      </w:r>
    </w:p>
    <w:p w14:paraId="6591D6AA" w14:textId="77777777" w:rsidR="00F5383D" w:rsidRDefault="00F5383D" w:rsidP="00B2532A">
      <w:pPr>
        <w:pStyle w:val="NoSpacing"/>
      </w:pPr>
      <w:r>
        <w:sym w:font="Symbol" w:char="F071"/>
      </w:r>
      <w:r w:rsidRPr="00E75987">
        <w:t>x</w:t>
      </w:r>
      <w:r>
        <w:t>=</w:t>
      </w:r>
      <w:r>
        <w:sym w:font="Symbol" w:char="F079"/>
      </w:r>
      <w:r>
        <w:t>=90</w:t>
      </w:r>
    </w:p>
    <w:p w14:paraId="26E5150C" w14:textId="77777777" w:rsidR="00F5383D" w:rsidRDefault="00F5383D" w:rsidP="00B2532A">
      <w:pPr>
        <w:pStyle w:val="NoSpacing"/>
      </w:pPr>
      <w:r>
        <w:sym w:font="Symbol" w:char="F071"/>
      </w:r>
      <w:r w:rsidRPr="00E75987">
        <w:t>y</w:t>
      </w:r>
      <w:r>
        <w:t>=</w:t>
      </w:r>
      <w:r>
        <w:sym w:font="Symbol" w:char="F071"/>
      </w:r>
      <w:r>
        <w:t>=0</w:t>
      </w:r>
    </w:p>
    <w:p w14:paraId="3D65264E" w14:textId="77777777" w:rsidR="00F5383D" w:rsidRPr="00F36BFD" w:rsidRDefault="00F5383D" w:rsidP="00216AA6">
      <w:pPr>
        <w:pStyle w:val="NoSpacing"/>
      </w:pPr>
      <w:r>
        <w:sym w:font="Symbol" w:char="F071"/>
      </w:r>
      <w:r w:rsidRPr="00E75987">
        <w:t>z</w:t>
      </w:r>
      <w:r>
        <w:t>=</w:t>
      </w:r>
      <w:r>
        <w:sym w:font="Symbol" w:char="F066"/>
      </w:r>
      <w:r>
        <w:t>=0</w:t>
      </w:r>
    </w:p>
    <w:p w14:paraId="6C7B59F9" w14:textId="77777777" w:rsidR="00F5383D" w:rsidRDefault="00AF69B2" w:rsidP="004E7492">
      <w:pPr>
        <w:pStyle w:val="Heading1"/>
      </w:pPr>
      <w:r>
        <w:br w:type="page"/>
      </w:r>
      <w:bookmarkStart w:id="17" w:name="_Toc158114013"/>
      <w:r w:rsidR="00F5383D">
        <w:lastRenderedPageBreak/>
        <w:t>Geometry Specification</w:t>
      </w:r>
      <w:bookmarkEnd w:id="17"/>
    </w:p>
    <w:p w14:paraId="533784EA" w14:textId="77777777" w:rsidR="00973529" w:rsidRPr="00973529" w:rsidRDefault="00973529" w:rsidP="00973529"/>
    <w:p w14:paraId="13F2EEBC" w14:textId="77777777" w:rsidR="00F5383D" w:rsidRDefault="00F5383D" w:rsidP="00216AA6">
      <w:pPr>
        <w:pStyle w:val="NoSpacing"/>
      </w:pPr>
      <w:r>
        <w:t>The problem geometry is defined a</w:t>
      </w:r>
      <w:r w:rsidR="00521FB4">
        <w:t xml:space="preserve">s a set of volumes, surfaces, </w:t>
      </w:r>
      <w:r>
        <w:t>lines</w:t>
      </w:r>
      <w:r w:rsidR="00521FB4">
        <w:t xml:space="preserve"> and points</w:t>
      </w:r>
      <w:r>
        <w:t>. The volumes may be given the properties of bulk dielectric/ magnetic materials, surfaces may be given impedance boundary properties (which include PEC and resistive sheets as special cases) and cable routes may be associated with sequences of lines through the problem spaces.</w:t>
      </w:r>
      <w:r w:rsidR="004256A7">
        <w:t xml:space="preserve"> Points are used to specify the location of outputs in the problem spac</w:t>
      </w:r>
      <w:r w:rsidR="00156B60">
        <w:t>e as well as cable junctions (including terminations to surfaces.)</w:t>
      </w:r>
    </w:p>
    <w:p w14:paraId="69BD6116" w14:textId="77777777" w:rsidR="00F5383D" w:rsidRDefault="00F5383D" w:rsidP="00216AA6">
      <w:pPr>
        <w:pStyle w:val="NoSpacing"/>
      </w:pPr>
    </w:p>
    <w:p w14:paraId="21426B13" w14:textId="77777777" w:rsidR="00F5383D" w:rsidRDefault="00F5383D" w:rsidP="00216AA6">
      <w:pPr>
        <w:pStyle w:val="NoSpacing"/>
      </w:pPr>
      <w:r>
        <w:t>The geometry is built from a list of either simple geometric shapes such as spheres, cylinders, rectangles, circles, arcs etc or by specifying files containing data fo</w:t>
      </w:r>
      <w:r w:rsidR="00B17618">
        <w:t xml:space="preserve">r tetrahedrally meshed volumes or </w:t>
      </w:r>
      <w:r>
        <w:t>triangulated surfaces.</w:t>
      </w:r>
      <w:r w:rsidR="00AD0EE3">
        <w:t xml:space="preserve"> Within the code all volumes are </w:t>
      </w:r>
      <w:r w:rsidR="00B17618">
        <w:t>constructed from</w:t>
      </w:r>
      <w:r w:rsidR="00AD0EE3">
        <w:t xml:space="preserve"> tet</w:t>
      </w:r>
      <w:r w:rsidR="00B17618">
        <w:t>rahedral meshes, all surfaces from</w:t>
      </w:r>
      <w:r w:rsidR="00AD0EE3">
        <w:t xml:space="preserve"> tria</w:t>
      </w:r>
      <w:r w:rsidR="00B17618">
        <w:t>ngulated meshes and all lines from a series of line segments thus</w:t>
      </w:r>
      <w:r w:rsidR="00AD0EE3">
        <w:t xml:space="preserve"> the basis for mesh generation is common to all geometric entities. </w:t>
      </w:r>
    </w:p>
    <w:p w14:paraId="0C1288D4" w14:textId="77777777" w:rsidR="00F5383D" w:rsidRDefault="00F5383D" w:rsidP="00216AA6">
      <w:pPr>
        <w:pStyle w:val="NoSpacing"/>
      </w:pPr>
    </w:p>
    <w:p w14:paraId="3E17E716" w14:textId="77777777" w:rsidR="00F5383D" w:rsidRDefault="00F5383D" w:rsidP="00216AA6">
      <w:pPr>
        <w:pStyle w:val="NoSpacing"/>
      </w:pPr>
      <w:r>
        <w:t>As well as for defining the problem structure, the geometry specification may be used to specify a</w:t>
      </w:r>
      <w:r w:rsidR="00B17618">
        <w:t xml:space="preserve"> surface or volume for output. Surfaces may be used to define a </w:t>
      </w:r>
      <w:r>
        <w:t xml:space="preserve">Huygens surface for launching waves within the problem space or surfaces on which fields are collected and used to calculate far field </w:t>
      </w:r>
      <w:r w:rsidR="00156B60">
        <w:t>patterns or radar cross section for example.</w:t>
      </w:r>
    </w:p>
    <w:p w14:paraId="36090811" w14:textId="77777777" w:rsidR="00156B60" w:rsidRDefault="00156B60" w:rsidP="00216AA6">
      <w:pPr>
        <w:pStyle w:val="NoSpacing"/>
      </w:pPr>
    </w:p>
    <w:p w14:paraId="13873C2F" w14:textId="77777777" w:rsidR="00156B60" w:rsidRDefault="00156B60" w:rsidP="00216AA6">
      <w:pPr>
        <w:pStyle w:val="NoSpacing"/>
      </w:pPr>
      <w:r>
        <w:t xml:space="preserve">Geometric surfaces have a </w:t>
      </w:r>
      <w:r w:rsidR="00AF69B2">
        <w:t xml:space="preserve">defined </w:t>
      </w:r>
      <w:r>
        <w:t xml:space="preserve">normal direction, this allows the different sides of a surface to be identified unambiguously. This is important for output on material surfaces for example in which fields are discontinuous across a surface, or for orientation of thin sheet models for non-symmetric materials. </w:t>
      </w:r>
      <w:r w:rsidR="00AD0EE3">
        <w:t xml:space="preserve">The normal direction for a surface is defined by the ordering of the triangles forming the surface description. </w:t>
      </w:r>
    </w:p>
    <w:p w14:paraId="461C9FE8" w14:textId="77777777" w:rsidR="00973529" w:rsidRDefault="00E71119" w:rsidP="00973529">
      <w:pPr>
        <w:pStyle w:val="NoSpacing"/>
      </w:pPr>
      <w:r>
        <w:rPr>
          <w:noProof/>
          <w:lang w:eastAsia="en-GB"/>
        </w:rPr>
        <mc:AlternateContent>
          <mc:Choice Requires="wpc">
            <w:drawing>
              <wp:inline distT="0" distB="0" distL="0" distR="0" wp14:anchorId="4E6FB30D" wp14:editId="2E34E35F">
                <wp:extent cx="3978910" cy="2085975"/>
                <wp:effectExtent l="0" t="0" r="2540" b="1270"/>
                <wp:docPr id="458" name="Canvas 1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51" name="AutoShape 170"/>
                        <wps:cNvSpPr>
                          <a:spLocks noChangeArrowheads="1"/>
                        </wps:cNvSpPr>
                        <wps:spPr bwMode="auto">
                          <a:xfrm>
                            <a:off x="790370" y="942670"/>
                            <a:ext cx="2438764" cy="809709"/>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2" name="Text Box 171"/>
                        <wps:cNvSpPr txBox="1">
                          <a:spLocks noChangeArrowheads="1"/>
                        </wps:cNvSpPr>
                        <wps:spPr bwMode="auto">
                          <a:xfrm>
                            <a:off x="2039201" y="761938"/>
                            <a:ext cx="484728" cy="3519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66224" w14:textId="77777777" w:rsidR="005A423E" w:rsidRDefault="005A423E" w:rsidP="00AD0EE3">
                              <w:r>
                                <w:t>1</w:t>
                              </w:r>
                            </w:p>
                          </w:txbxContent>
                        </wps:txbx>
                        <wps:bodyPr rot="0" vert="horz" wrap="square" lIns="91440" tIns="45720" rIns="91440" bIns="45720" anchor="t" anchorCtr="0" upright="1">
                          <a:noAutofit/>
                        </wps:bodyPr>
                      </wps:wsp>
                      <wps:wsp>
                        <wps:cNvPr id="453" name="Text Box 172"/>
                        <wps:cNvSpPr txBox="1">
                          <a:spLocks noChangeArrowheads="1"/>
                        </wps:cNvSpPr>
                        <wps:spPr bwMode="auto">
                          <a:xfrm>
                            <a:off x="3229133" y="1600309"/>
                            <a:ext cx="486320" cy="3519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A0C0A" w14:textId="77777777" w:rsidR="005A423E" w:rsidRDefault="005A423E" w:rsidP="00AD0EE3">
                              <w:r>
                                <w:t>3</w:t>
                              </w:r>
                            </w:p>
                          </w:txbxContent>
                        </wps:txbx>
                        <wps:bodyPr rot="0" vert="horz" wrap="square" lIns="91440" tIns="45720" rIns="91440" bIns="45720" anchor="t" anchorCtr="0" upright="1">
                          <a:noAutofit/>
                        </wps:bodyPr>
                      </wps:wsp>
                      <wps:wsp>
                        <wps:cNvPr id="454" name="Text Box 173"/>
                        <wps:cNvSpPr txBox="1">
                          <a:spLocks noChangeArrowheads="1"/>
                        </wps:cNvSpPr>
                        <wps:spPr bwMode="auto">
                          <a:xfrm>
                            <a:off x="514178" y="1552539"/>
                            <a:ext cx="486320" cy="350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35705" w14:textId="77777777" w:rsidR="005A423E" w:rsidRDefault="005A423E" w:rsidP="00AD0EE3">
                              <w:r>
                                <w:t>2</w:t>
                              </w:r>
                            </w:p>
                          </w:txbxContent>
                        </wps:txbx>
                        <wps:bodyPr rot="0" vert="horz" wrap="square" lIns="91440" tIns="45720" rIns="91440" bIns="45720" anchor="t" anchorCtr="0" upright="1">
                          <a:noAutofit/>
                        </wps:bodyPr>
                      </wps:wsp>
                      <wps:wsp>
                        <wps:cNvPr id="455" name="Arc 174"/>
                        <wps:cNvSpPr>
                          <a:spLocks/>
                        </wps:cNvSpPr>
                        <wps:spPr bwMode="auto">
                          <a:xfrm flipV="1">
                            <a:off x="1657150" y="1303336"/>
                            <a:ext cx="762512" cy="296973"/>
                          </a:xfrm>
                          <a:custGeom>
                            <a:avLst/>
                            <a:gdLst>
                              <a:gd name="G0" fmla="+- 21600 0 0"/>
                              <a:gd name="G1" fmla="+- 21600 0 0"/>
                              <a:gd name="G2" fmla="+- 21600 0 0"/>
                              <a:gd name="T0" fmla="*/ 9976 w 43200"/>
                              <a:gd name="T1" fmla="*/ 39805 h 39805"/>
                              <a:gd name="T2" fmla="*/ 34754 w 43200"/>
                              <a:gd name="T3" fmla="*/ 38732 h 39805"/>
                              <a:gd name="T4" fmla="*/ 21600 w 43200"/>
                              <a:gd name="T5" fmla="*/ 21600 h 39805"/>
                            </a:gdLst>
                            <a:ahLst/>
                            <a:cxnLst>
                              <a:cxn ang="0">
                                <a:pos x="T0" y="T1"/>
                              </a:cxn>
                              <a:cxn ang="0">
                                <a:pos x="T2" y="T3"/>
                              </a:cxn>
                              <a:cxn ang="0">
                                <a:pos x="T4" y="T5"/>
                              </a:cxn>
                            </a:cxnLst>
                            <a:rect l="0" t="0" r="r" b="b"/>
                            <a:pathLst>
                              <a:path w="43200" h="39805" fill="none" extrusionOk="0">
                                <a:moveTo>
                                  <a:pt x="9975" y="39805"/>
                                </a:moveTo>
                                <a:cubicBezTo>
                                  <a:pt x="3761" y="35837"/>
                                  <a:pt x="0" y="28973"/>
                                  <a:pt x="0" y="21600"/>
                                </a:cubicBezTo>
                                <a:cubicBezTo>
                                  <a:pt x="0" y="9670"/>
                                  <a:pt x="9670" y="0"/>
                                  <a:pt x="21600" y="0"/>
                                </a:cubicBezTo>
                                <a:cubicBezTo>
                                  <a:pt x="33529" y="0"/>
                                  <a:pt x="43200" y="9670"/>
                                  <a:pt x="43200" y="21600"/>
                                </a:cubicBezTo>
                                <a:cubicBezTo>
                                  <a:pt x="43200" y="28312"/>
                                  <a:pt x="40078" y="34644"/>
                                  <a:pt x="34754" y="38732"/>
                                </a:cubicBezTo>
                              </a:path>
                              <a:path w="43200" h="39805" stroke="0" extrusionOk="0">
                                <a:moveTo>
                                  <a:pt x="9975" y="39805"/>
                                </a:moveTo>
                                <a:cubicBezTo>
                                  <a:pt x="3761" y="35837"/>
                                  <a:pt x="0" y="28973"/>
                                  <a:pt x="0" y="21600"/>
                                </a:cubicBezTo>
                                <a:cubicBezTo>
                                  <a:pt x="0" y="9670"/>
                                  <a:pt x="9670" y="0"/>
                                  <a:pt x="21600" y="0"/>
                                </a:cubicBezTo>
                                <a:cubicBezTo>
                                  <a:pt x="33529" y="0"/>
                                  <a:pt x="43200" y="9670"/>
                                  <a:pt x="43200" y="21600"/>
                                </a:cubicBezTo>
                                <a:cubicBezTo>
                                  <a:pt x="43200" y="28312"/>
                                  <a:pt x="40078" y="34644"/>
                                  <a:pt x="34754" y="38732"/>
                                </a:cubicBezTo>
                                <a:lnTo>
                                  <a:pt x="21600" y="21600"/>
                                </a:lnTo>
                                <a:close/>
                              </a:path>
                            </a:pathLst>
                          </a:custGeom>
                          <a:noFill/>
                          <a:ln w="9525">
                            <a:solidFill>
                              <a:srgbClr val="000000"/>
                            </a:solidFill>
                            <a:round/>
                            <a:headEn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AutoShape 175"/>
                        <wps:cNvCnPr>
                          <a:cxnSpLocks noChangeShapeType="1"/>
                          <a:stCxn id="455" idx="2"/>
                        </wps:cNvCnPr>
                        <wps:spPr bwMode="auto">
                          <a:xfrm flipV="1">
                            <a:off x="2038405" y="399679"/>
                            <a:ext cx="796" cy="10390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7" name="Text Box 176"/>
                        <wps:cNvSpPr txBox="1">
                          <a:spLocks noChangeArrowheads="1"/>
                        </wps:cNvSpPr>
                        <wps:spPr bwMode="auto">
                          <a:xfrm>
                            <a:off x="2039201" y="187897"/>
                            <a:ext cx="751368" cy="47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63763" w14:textId="77777777" w:rsidR="005A423E" w:rsidRDefault="005A423E" w:rsidP="00AD0EE3">
                              <w:r>
                                <w:t>Normal direction</w:t>
                              </w:r>
                            </w:p>
                          </w:txbxContent>
                        </wps:txbx>
                        <wps:bodyPr rot="0" vert="horz" wrap="square" lIns="91440" tIns="45720" rIns="91440" bIns="45720" anchor="t" anchorCtr="0" upright="1">
                          <a:noAutofit/>
                        </wps:bodyPr>
                      </wps:wsp>
                    </wpc:wpc>
                  </a:graphicData>
                </a:graphic>
              </wp:inline>
            </w:drawing>
          </mc:Choice>
          <mc:Fallback>
            <w:pict>
              <v:group w14:anchorId="4E6FB30D" id="Canvas 169" o:spid="_x0000_s1085" editas="canvas" style="width:313.3pt;height:164.25pt;mso-position-horizontal-relative:char;mso-position-vertical-relative:line" coordsize="39789,20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">
                <v:shape id="_x0000_s1086" type="#_x0000_t75" style="position:absolute;width:39789;height:20859;visibility:visible;mso-wrap-style:square">
                  <v:fill o:detectmouseclick="t"/>
                  <v:path o:connecttype="none"/>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70" o:spid="_x0000_s1087" type="#_x0000_t5" style="position:absolute;left:7903;top:9426;width:24388;height:8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"/>
                <v:shape id="Text Box 171" o:spid="_x0000_s1088" type="#_x0000_t202" style="position:absolute;left:20392;top:7619;width:4847;height:3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" filled="f" stroked="f">
                  <v:textbox>
                    <w:txbxContent>
                      <w:p w14:paraId="7B266224" w14:textId="77777777" w:rsidR="005A423E" w:rsidRDefault="005A423E" w:rsidP="00AD0EE3">
                        <w:r>
                          <w:t>1</w:t>
                        </w:r>
                      </w:p>
                    </w:txbxContent>
                  </v:textbox>
                </v:shape>
                <v:shape id="Text Box 172" o:spid="_x0000_s1089" type="#_x0000_t202" style="position:absolute;left:32291;top:16003;width:4863;height:3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14:paraId="128A0C0A" w14:textId="77777777" w:rsidR="005A423E" w:rsidRDefault="005A423E" w:rsidP="00AD0EE3">
                        <w:r>
                          <w:t>3</w:t>
                        </w:r>
                      </w:p>
                    </w:txbxContent>
                  </v:textbox>
                </v:shape>
                <v:shape id="Text Box 173" o:spid="_x0000_s1090" type="#_x0000_t202" style="position:absolute;left:5141;top:15525;width:4863;height:3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V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6SqFvzPxCMj8BgAA//8DAFBLAQItABQABgAIAAAAIQDb4fbL7gAAAIUBAAATAAAAAAAAAAAA&#10;AAAAAAAAAABbQ29udGVudF9UeXBlc10ueG1sUEsBAi0AFAAGAAgAAAAhAFr0LFu/AAAAFQEAAAsA&#10;AAAAAAAAAAAAAAAAHwEAAF9yZWxzLy5yZWxzUEsBAi0AFAAGAAgAAAAhAO22lXrEAAAA3AAAAA8A&#10;AAAAAAAAAAAAAAAABwIAAGRycy9kb3ducmV2LnhtbFBLBQYAAAAAAwADALcAAAD4AgAAAAA=&#10;" filled="f" stroked="f">
                  <v:textbox>
                    <w:txbxContent>
                      <w:p w14:paraId="0AD35705" w14:textId="77777777" w:rsidR="005A423E" w:rsidRDefault="005A423E" w:rsidP="00AD0EE3">
                        <w:r>
                          <w:t>2</w:t>
                        </w:r>
                      </w:p>
                    </w:txbxContent>
                  </v:textbox>
                </v:shape>
                <v:shape id="Arc 174" o:spid="_x0000_s1091" style="position:absolute;left:16571;top:13033;width:7625;height:2970;flip:y;visibility:visible;mso-wrap-style:square;v-text-anchor:top" coordsize="43200,3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" path="m9975,39805nfc3761,35837,,28973,,21600,,9670,9670,,21600,,33529,,43200,9670,43200,21600v,6712,-3122,13044,-8446,17132em9975,39805nsc3761,35837,,28973,,21600,,9670,9670,,21600,,33529,,43200,9670,43200,21600v,6712,-3122,13044,-8446,17132l21600,21600,9975,39805xe" filled="f">
                  <v:stroke endarrow="classic"/>
                  <v:path arrowok="t" o:extrusionok="f" o:connecttype="custom" o:connectlocs="176084,296973;613434,288968;381256,161151" o:connectangles="0,0,0"/>
                </v:shape>
                <v:shape id="AutoShape 175" o:spid="_x0000_s1092" type="#_x0000_t32" style="position:absolute;left:20384;top:3996;width:8;height:103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">
                  <v:stroke endarrow="block"/>
                </v:shape>
                <v:shape id="Text Box 176" o:spid="_x0000_s1093" type="#_x0000_t202" style="position:absolute;left:20392;top:1878;width:7513;height:4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" filled="f" stroked="f">
                  <v:textbox>
                    <w:txbxContent>
                      <w:p w14:paraId="2DF63763" w14:textId="77777777" w:rsidR="005A423E" w:rsidRDefault="005A423E" w:rsidP="00AD0EE3">
                        <w:r>
                          <w:t>Normal direction</w:t>
                        </w:r>
                      </w:p>
                    </w:txbxContent>
                  </v:textbox>
                </v:shape>
                <w10:anchorlock/>
              </v:group>
            </w:pict>
          </mc:Fallback>
        </mc:AlternateContent>
      </w:r>
    </w:p>
    <w:p w14:paraId="59B79633" w14:textId="77777777" w:rsidR="00EB5479" w:rsidRDefault="00EB5479" w:rsidP="00EB5479">
      <w:pPr>
        <w:pStyle w:val="Heading1"/>
      </w:pPr>
      <w:r>
        <w:br w:type="page"/>
      </w:r>
      <w:bookmarkStart w:id="18" w:name="_Toc158114014"/>
      <w:r>
        <w:lastRenderedPageBreak/>
        <w:t>Mesh Generation</w:t>
      </w:r>
      <w:bookmarkEnd w:id="18"/>
    </w:p>
    <w:p w14:paraId="7309F612" w14:textId="77777777" w:rsidR="00E83BC1" w:rsidRDefault="00E83BC1" w:rsidP="00E83BC1">
      <w:pPr>
        <w:pStyle w:val="NoSpacing"/>
      </w:pPr>
      <w:r>
        <w:t>Line geometry is represented in GGI_TLM as a set of straight line segments, surface geometry is defined internally as a set of triangles and v</w:t>
      </w:r>
      <w:r w:rsidR="00EB5479">
        <w:t xml:space="preserve">olume geometry is represented in the code as a set of </w:t>
      </w:r>
      <w:r>
        <w:t xml:space="preserve">tetrahedra. The GGI_TLM code runs on a structured, unform cartesian grid therefore the mesh generation process consists of projecting line segments, triangles and tetrahedral onto a Cartesian mesh. </w:t>
      </w:r>
    </w:p>
    <w:p w14:paraId="6031FEAF" w14:textId="77777777" w:rsidR="00013104" w:rsidRDefault="00E83BC1" w:rsidP="00E83BC1">
      <w:pPr>
        <w:pStyle w:val="NoSpacing"/>
      </w:pPr>
      <w:r>
        <w:t xml:space="preserve">There are a number of approaches to this geometry transformation, two are currently available in GGI_TLM. </w:t>
      </w:r>
    </w:p>
    <w:p w14:paraId="79045A02" w14:textId="77777777" w:rsidR="00013104" w:rsidRDefault="00013104" w:rsidP="00E83BC1">
      <w:pPr>
        <w:pStyle w:val="NoSpacing"/>
      </w:pPr>
    </w:p>
    <w:p w14:paraId="36FE0825" w14:textId="77777777" w:rsidR="00013104" w:rsidRDefault="00E83BC1" w:rsidP="00E83BC1">
      <w:pPr>
        <w:pStyle w:val="NoSpacing"/>
      </w:pPr>
      <w:r>
        <w:t>The ‘original’</w:t>
      </w:r>
      <w:r w:rsidR="00013104">
        <w:t xml:space="preserve"> algorithm works as follows:</w:t>
      </w:r>
    </w:p>
    <w:p w14:paraId="4A8B5260" w14:textId="77777777" w:rsidR="00013104" w:rsidRPr="00013104" w:rsidRDefault="00013104" w:rsidP="00013104">
      <w:pPr>
        <w:pStyle w:val="NoSpacing"/>
        <w:numPr>
          <w:ilvl w:val="0"/>
          <w:numId w:val="4"/>
        </w:numPr>
        <w:rPr>
          <w:rFonts w:ascii="Cambria" w:hAnsi="Cambria"/>
          <w:b/>
          <w:bCs/>
          <w:sz w:val="28"/>
          <w:szCs w:val="28"/>
        </w:rPr>
      </w:pPr>
      <w:r>
        <w:t>Line segments represent cable routes and meshed lines pass from cell centre to cell centre in the mesh. The line mesh generation algorithm works out the cells through which the line passes and then joins up the cell centres of these cells to give the meshed line.</w:t>
      </w:r>
    </w:p>
    <w:p w14:paraId="5DE40C08" w14:textId="77777777" w:rsidR="003823BB" w:rsidRPr="003823BB" w:rsidRDefault="00013104" w:rsidP="00013104">
      <w:pPr>
        <w:pStyle w:val="NoSpacing"/>
        <w:numPr>
          <w:ilvl w:val="0"/>
          <w:numId w:val="4"/>
        </w:numPr>
        <w:rPr>
          <w:rFonts w:ascii="Cambria" w:hAnsi="Cambria"/>
          <w:b/>
          <w:bCs/>
          <w:sz w:val="28"/>
          <w:szCs w:val="28"/>
        </w:rPr>
      </w:pPr>
      <w:r>
        <w:t>Triangulated surfaces represent surface materials, triangles</w:t>
      </w:r>
      <w:r w:rsidR="003823BB">
        <w:t xml:space="preserve"> are meshed by projecting rays through the centres of mesh cells in the x, y and z directions. Where a ray intersects a triangle, the closest surface in the ray direction (x, y or z) becomes a part of the surface mesh.</w:t>
      </w:r>
    </w:p>
    <w:p w14:paraId="10AE82F9" w14:textId="77777777" w:rsidR="007334B0" w:rsidRPr="007334B0" w:rsidRDefault="003823BB" w:rsidP="00013104">
      <w:pPr>
        <w:pStyle w:val="NoSpacing"/>
        <w:numPr>
          <w:ilvl w:val="0"/>
          <w:numId w:val="4"/>
        </w:numPr>
        <w:rPr>
          <w:rFonts w:ascii="Cambria" w:hAnsi="Cambria"/>
          <w:b/>
          <w:bCs/>
          <w:sz w:val="28"/>
          <w:szCs w:val="28"/>
        </w:rPr>
      </w:pPr>
      <w:r>
        <w:t xml:space="preserve"> </w:t>
      </w:r>
      <w:r w:rsidR="007334B0">
        <w:t xml:space="preserve">Tetrahedral volumes are used to model volume materials. The volume mesh is the set of cells which have their centres inside the tetrahedron.  </w:t>
      </w:r>
    </w:p>
    <w:p w14:paraId="11E34BCC" w14:textId="77777777" w:rsidR="006F1A17" w:rsidRDefault="007334B0" w:rsidP="007334B0">
      <w:pPr>
        <w:pStyle w:val="NoSpacing"/>
      </w:pPr>
      <w:r>
        <w:t xml:space="preserve">This mesh generation strategy works well in most cases but can on occasion cause problems such as holes in surface meshes, especially where triangle/ ray intersections lie equidistant from two TLM cell surfaces. In this instance, due to finite precision calculations, one </w:t>
      </w:r>
      <w:r w:rsidR="006F1A17">
        <w:t>ray/surface intersection</w:t>
      </w:r>
      <w:r>
        <w:t xml:space="preserve"> may snap to one cell face whereas an adjace</w:t>
      </w:r>
      <w:r w:rsidR="006F1A17">
        <w:t>nt ray/surface intersection</w:t>
      </w:r>
      <w:r>
        <w:t xml:space="preserve"> may snap to the other cell face.</w:t>
      </w:r>
    </w:p>
    <w:p w14:paraId="57DF9392" w14:textId="77777777" w:rsidR="006F1A17" w:rsidRDefault="006F1A17" w:rsidP="006F1A17">
      <w:pPr>
        <w:pStyle w:val="NoSpacing"/>
      </w:pPr>
    </w:p>
    <w:p w14:paraId="372D264D" w14:textId="77777777" w:rsidR="006F1A17" w:rsidRDefault="006F1A17" w:rsidP="006F1A17">
      <w:pPr>
        <w:pStyle w:val="NoSpacing"/>
      </w:pPr>
      <w:r>
        <w:t>The ‘new’ algorithm works as follows:</w:t>
      </w:r>
    </w:p>
    <w:p w14:paraId="5A231EC7" w14:textId="77777777" w:rsidR="006F1A17" w:rsidRPr="00013104" w:rsidRDefault="006F1A17" w:rsidP="006F1A17">
      <w:pPr>
        <w:pStyle w:val="NoSpacing"/>
        <w:numPr>
          <w:ilvl w:val="0"/>
          <w:numId w:val="5"/>
        </w:numPr>
        <w:rPr>
          <w:rFonts w:ascii="Cambria" w:hAnsi="Cambria"/>
          <w:b/>
          <w:bCs/>
          <w:sz w:val="28"/>
          <w:szCs w:val="28"/>
        </w:rPr>
      </w:pPr>
      <w:r>
        <w:t>Line segments represent cable routes and meshed lines pass from cell centre to cell centre in the mesh. The line mesh generation algorithm works out the cells through which the line passes and then joins up the cell centres of these cells to give the meshed line.</w:t>
      </w:r>
    </w:p>
    <w:p w14:paraId="1060AB16" w14:textId="77777777" w:rsidR="006F1A17" w:rsidRPr="006F1A17" w:rsidRDefault="006F1A17" w:rsidP="006F1A17">
      <w:pPr>
        <w:pStyle w:val="NoSpacing"/>
        <w:numPr>
          <w:ilvl w:val="0"/>
          <w:numId w:val="5"/>
        </w:numPr>
        <w:rPr>
          <w:rFonts w:ascii="Cambria" w:hAnsi="Cambria"/>
          <w:b/>
          <w:bCs/>
          <w:sz w:val="28"/>
          <w:szCs w:val="28"/>
        </w:rPr>
      </w:pPr>
      <w:r>
        <w:t>Triangulated surfaces represent surface materials, triangles are meshed by meshing the edges of the triangle to edges of TLM cells, then filling the enclosed cell faces in a manner which best fits the original triangle</w:t>
      </w:r>
    </w:p>
    <w:p w14:paraId="679028F5" w14:textId="77777777" w:rsidR="006F1A17" w:rsidRPr="006F1A17" w:rsidRDefault="006F1A17" w:rsidP="006F1A17">
      <w:pPr>
        <w:pStyle w:val="NoSpacing"/>
        <w:numPr>
          <w:ilvl w:val="0"/>
          <w:numId w:val="5"/>
        </w:numPr>
        <w:rPr>
          <w:rFonts w:ascii="Cambria" w:hAnsi="Cambria"/>
          <w:b/>
          <w:bCs/>
          <w:sz w:val="28"/>
          <w:szCs w:val="28"/>
        </w:rPr>
      </w:pPr>
      <w:r>
        <w:t>Tetrahedral volumes are used to model volume materials. The volume mesh generated by meshing the four triangles enclosing the tetrahedron, then setting the volume mesh to be the set of cells enclosed</w:t>
      </w:r>
    </w:p>
    <w:p w14:paraId="2080212A" w14:textId="77777777" w:rsidR="006F1A17" w:rsidRDefault="006F1A17" w:rsidP="006F1A17">
      <w:pPr>
        <w:pStyle w:val="NoSpacing"/>
        <w:ind w:left="360"/>
      </w:pPr>
    </w:p>
    <w:p w14:paraId="6E84F9C8" w14:textId="77777777" w:rsidR="0056615C" w:rsidRDefault="006F1A17" w:rsidP="0056615C">
      <w:pPr>
        <w:pStyle w:val="NoSpacing"/>
        <w:ind w:left="360"/>
      </w:pPr>
      <w:r>
        <w:t xml:space="preserve">This strategy is somewhat complicated in its implementation but should be more robust than the original algorithm in that no holes should be present in the surface meshes. The new algorithm </w:t>
      </w:r>
      <w:r w:rsidR="002B6371">
        <w:t>is now</w:t>
      </w:r>
      <w:r w:rsidR="0056615C">
        <w:t xml:space="preserve"> the default mesh generation technique for GGI_TLM.</w:t>
      </w:r>
    </w:p>
    <w:p w14:paraId="7E6F7054" w14:textId="77777777" w:rsidR="0056615C" w:rsidRDefault="0056615C" w:rsidP="0056615C">
      <w:pPr>
        <w:pStyle w:val="NoSpacing"/>
        <w:ind w:left="360"/>
      </w:pPr>
    </w:p>
    <w:p w14:paraId="14353E54" w14:textId="77777777" w:rsidR="0056615C" w:rsidRDefault="0056615C" w:rsidP="0056615C">
      <w:pPr>
        <w:pStyle w:val="NoSpacing"/>
        <w:ind w:left="360"/>
      </w:pPr>
      <w:r>
        <w:t>The new mesh generation technique can be specified by including the line:</w:t>
      </w:r>
    </w:p>
    <w:p w14:paraId="59A4E113" w14:textId="77777777" w:rsidR="0056615C" w:rsidRDefault="0056615C" w:rsidP="0056615C">
      <w:pPr>
        <w:pStyle w:val="NoSpacing"/>
        <w:ind w:left="360"/>
      </w:pPr>
    </w:p>
    <w:p w14:paraId="255B7776" w14:textId="77777777" w:rsidR="0056615C" w:rsidRDefault="0056615C" w:rsidP="0056615C">
      <w:pPr>
        <w:pStyle w:val="NoSpacing"/>
        <w:ind w:left="360"/>
        <w:rPr>
          <w:b/>
        </w:rPr>
      </w:pPr>
      <w:r w:rsidRPr="0056615C">
        <w:rPr>
          <w:b/>
        </w:rPr>
        <w:t>New_mesh_generation</w:t>
      </w:r>
    </w:p>
    <w:p w14:paraId="4102B060" w14:textId="77777777" w:rsidR="0056615C" w:rsidRDefault="0056615C" w:rsidP="0056615C">
      <w:pPr>
        <w:pStyle w:val="NoSpacing"/>
        <w:ind w:left="360"/>
        <w:rPr>
          <w:b/>
        </w:rPr>
      </w:pPr>
    </w:p>
    <w:p w14:paraId="1F3529CB" w14:textId="77777777" w:rsidR="0056615C" w:rsidRPr="0056615C" w:rsidRDefault="0056615C" w:rsidP="0056615C">
      <w:pPr>
        <w:pStyle w:val="NoSpacing"/>
        <w:ind w:left="360"/>
      </w:pPr>
      <w:r>
        <w:t xml:space="preserve">In the input file. </w:t>
      </w:r>
    </w:p>
    <w:p w14:paraId="55911F32" w14:textId="77777777" w:rsidR="00973529" w:rsidRPr="00EB5479" w:rsidRDefault="00AF69B2" w:rsidP="006F1A17">
      <w:pPr>
        <w:pStyle w:val="NoSpacing"/>
        <w:ind w:left="360"/>
        <w:rPr>
          <w:rStyle w:val="Heading1Char"/>
        </w:rPr>
      </w:pPr>
      <w:r>
        <w:br w:type="page"/>
      </w:r>
    </w:p>
    <w:p w14:paraId="3B66A1D2" w14:textId="77777777" w:rsidR="00E83BC1" w:rsidRDefault="00E83BC1" w:rsidP="00E83BC1">
      <w:pPr>
        <w:pStyle w:val="Heading1"/>
      </w:pPr>
      <w:bookmarkStart w:id="19" w:name="_Toc158114015"/>
      <w:r>
        <w:lastRenderedPageBreak/>
        <w:t>Frequency dependent property specification</w:t>
      </w:r>
      <w:bookmarkEnd w:id="19"/>
    </w:p>
    <w:p w14:paraId="6B5ADB44" w14:textId="77777777" w:rsidR="007116CB" w:rsidRDefault="007116CB" w:rsidP="007116CB">
      <w:r>
        <w:t>Materials, cable properties and impedances in the GGI_TLM code may be given frequency dependent properties. All frequency dependent properties are specified as rational functi</w:t>
      </w:r>
      <w:r w:rsidR="002430CD">
        <w:t>ons of frequency. As an example</w:t>
      </w:r>
      <w:r w:rsidR="00AF69B2">
        <w:t>, a frequency dependent</w:t>
      </w:r>
      <w:r>
        <w:t xml:space="preserve"> impedance may be specified using the following form:</w:t>
      </w:r>
    </w:p>
    <w:p w14:paraId="179AA1B6" w14:textId="77777777" w:rsidR="007116CB" w:rsidRDefault="007116CB" w:rsidP="007116CB">
      <w:pPr>
        <w:rPr>
          <w:rFonts w:ascii="Times New Roman" w:hAnsi="Times New Roman"/>
        </w:rPr>
      </w:pPr>
      <w:r w:rsidRPr="00770FE5">
        <w:rPr>
          <w:rFonts w:ascii="Times New Roman" w:hAnsi="Times New Roman"/>
          <w:position w:val="-72"/>
        </w:rPr>
        <w:object w:dxaOrig="3980" w:dyaOrig="1560" w14:anchorId="3B42AB7E">
          <v:shape id="_x0000_i1030" type="#_x0000_t75" style="width:198.7pt;height:77.75pt" o:ole="">
            <v:imagedata r:id="rId13" o:title=""/>
          </v:shape>
          <o:OLEObject Type="Embed" ProgID="Equation.DSMT4" ShapeID="_x0000_i1030" DrawAspect="Content" ObjectID="_1768728299" r:id="rId14"/>
        </w:object>
      </w:r>
    </w:p>
    <w:p w14:paraId="7D2D4B6C" w14:textId="77777777" w:rsidR="00B17618" w:rsidRPr="00B17618" w:rsidRDefault="00AF69B2" w:rsidP="007116CB">
      <w:r>
        <w:t>w</w:t>
      </w:r>
      <w:r w:rsidR="007116CB">
        <w:t xml:space="preserve">here the expansion may be to arbitrary order. </w:t>
      </w:r>
      <w:r w:rsidR="00B17618">
        <w:t>In the above equation, ω</w:t>
      </w:r>
      <w:r w:rsidR="00B17618">
        <w:rPr>
          <w:vertAlign w:val="subscript"/>
        </w:rPr>
        <w:t>0</w:t>
      </w:r>
      <w:r w:rsidR="00B17618">
        <w:t xml:space="preserve"> is a frequency normalisation constant which helps to prevent the expansion coefficients getting too large or small for high order functions. </w:t>
      </w:r>
    </w:p>
    <w:p w14:paraId="4DB374CE" w14:textId="77777777" w:rsidR="007116CB" w:rsidRDefault="007116CB" w:rsidP="007116CB">
      <w:r>
        <w:t>Frequency dependent functions are specified in the code in the format shown in the following example:</w:t>
      </w:r>
    </w:p>
    <w:p w14:paraId="7894E55D" w14:textId="77777777" w:rsidR="007116CB" w:rsidRDefault="007116CB" w:rsidP="007116CB">
      <w:pPr>
        <w:autoSpaceDE w:val="0"/>
        <w:autoSpaceDN w:val="0"/>
        <w:adjustRightInd w:val="0"/>
        <w:spacing w:after="0" w:line="240" w:lineRule="auto"/>
        <w:rPr>
          <w:rFonts w:ascii="Courier New" w:hAnsi="Courier New" w:cs="Courier New"/>
        </w:rPr>
      </w:pPr>
      <w:r>
        <w:rPr>
          <w:rFonts w:ascii="Courier New" w:hAnsi="Courier New" w:cs="Courier New"/>
        </w:rPr>
        <w:t># Z11 filter</w:t>
      </w:r>
    </w:p>
    <w:p w14:paraId="03301B86" w14:textId="77777777" w:rsidR="007116CB" w:rsidRDefault="007116CB" w:rsidP="007116CB">
      <w:pPr>
        <w:autoSpaceDE w:val="0"/>
        <w:autoSpaceDN w:val="0"/>
        <w:adjustRightInd w:val="0"/>
        <w:spacing w:after="0" w:line="240" w:lineRule="auto"/>
        <w:rPr>
          <w:rFonts w:ascii="Courier New" w:hAnsi="Courier New" w:cs="Courier New"/>
        </w:rPr>
      </w:pPr>
      <w:r>
        <w:rPr>
          <w:rFonts w:ascii="Courier New" w:hAnsi="Courier New" w:cs="Courier New"/>
        </w:rPr>
        <w:t>75398223684.0000  # wnormalisation constant</w:t>
      </w:r>
    </w:p>
    <w:p w14:paraId="679C852C" w14:textId="77777777" w:rsidR="007116CB" w:rsidRDefault="007116CB" w:rsidP="007116CB">
      <w:pPr>
        <w:autoSpaceDE w:val="0"/>
        <w:autoSpaceDN w:val="0"/>
        <w:adjustRightInd w:val="0"/>
        <w:spacing w:after="0" w:line="240" w:lineRule="auto"/>
        <w:rPr>
          <w:rFonts w:ascii="Courier New" w:hAnsi="Courier New" w:cs="Courier New"/>
        </w:rPr>
      </w:pPr>
      <w:r>
        <w:rPr>
          <w:rFonts w:ascii="Courier New" w:hAnsi="Courier New" w:cs="Courier New"/>
        </w:rPr>
        <w:t>2   # a order</w:t>
      </w:r>
    </w:p>
    <w:p w14:paraId="7AADCA3E" w14:textId="77777777" w:rsidR="007116CB" w:rsidRDefault="007116CB" w:rsidP="007116CB">
      <w:pPr>
        <w:autoSpaceDE w:val="0"/>
        <w:autoSpaceDN w:val="0"/>
        <w:adjustRightInd w:val="0"/>
        <w:spacing w:after="0" w:line="240" w:lineRule="auto"/>
        <w:rPr>
          <w:rFonts w:ascii="Courier New" w:hAnsi="Courier New" w:cs="Courier New"/>
        </w:rPr>
      </w:pPr>
      <w:r>
        <w:rPr>
          <w:rFonts w:ascii="Courier New" w:hAnsi="Courier New" w:cs="Courier New"/>
        </w:rPr>
        <w:t xml:space="preserve">   176.954882553514    0.0  1499.38774569197 # a coefficients  </w:t>
      </w:r>
    </w:p>
    <w:p w14:paraId="78349485" w14:textId="77777777" w:rsidR="007116CB" w:rsidRDefault="007116CB" w:rsidP="007116CB">
      <w:pPr>
        <w:autoSpaceDE w:val="0"/>
        <w:autoSpaceDN w:val="0"/>
        <w:adjustRightInd w:val="0"/>
        <w:spacing w:after="0" w:line="240" w:lineRule="auto"/>
        <w:rPr>
          <w:rFonts w:ascii="Courier New" w:hAnsi="Courier New" w:cs="Courier New"/>
        </w:rPr>
      </w:pPr>
      <w:r>
        <w:rPr>
          <w:rFonts w:ascii="Courier New" w:hAnsi="Courier New" w:cs="Courier New"/>
        </w:rPr>
        <w:t>2   # b order</w:t>
      </w:r>
    </w:p>
    <w:p w14:paraId="1432B704" w14:textId="77777777" w:rsidR="007116CB" w:rsidRPr="007116CB" w:rsidRDefault="007116CB" w:rsidP="007116CB">
      <w:pPr>
        <w:autoSpaceDE w:val="0"/>
        <w:autoSpaceDN w:val="0"/>
        <w:adjustRightInd w:val="0"/>
        <w:spacing w:after="0" w:line="240" w:lineRule="auto"/>
        <w:rPr>
          <w:rFonts w:ascii="Courier New" w:hAnsi="Courier New" w:cs="Courier New"/>
        </w:rPr>
      </w:pPr>
      <w:r>
        <w:rPr>
          <w:rFonts w:ascii="Courier New" w:hAnsi="Courier New" w:cs="Courier New"/>
        </w:rPr>
        <w:t xml:space="preserve">   1.00000000000000    0.0  3.94726504660646 # b coefficients</w:t>
      </w:r>
    </w:p>
    <w:p w14:paraId="78A3E24D" w14:textId="77777777" w:rsidR="007116CB" w:rsidRPr="00973529" w:rsidRDefault="00AF69B2" w:rsidP="004E7492">
      <w:pPr>
        <w:pStyle w:val="Heading1"/>
      </w:pPr>
      <w:r>
        <w:br w:type="page"/>
      </w:r>
      <w:bookmarkStart w:id="20" w:name="_Toc158114016"/>
      <w:r w:rsidR="007116CB">
        <w:lastRenderedPageBreak/>
        <w:t>Volume Material Specification</w:t>
      </w:r>
      <w:bookmarkEnd w:id="20"/>
    </w:p>
    <w:p w14:paraId="422D999C" w14:textId="77777777" w:rsidR="00973529" w:rsidRDefault="00973529" w:rsidP="00973529"/>
    <w:p w14:paraId="6A6AD667" w14:textId="77777777" w:rsidR="00973529" w:rsidRDefault="00973529" w:rsidP="00973529">
      <w:r>
        <w:t xml:space="preserve">All volume materials apart from </w:t>
      </w:r>
      <w:r w:rsidR="00B17618">
        <w:t>Perfect Electrical Conductor (</w:t>
      </w:r>
      <w:r>
        <w:t>PEC</w:t>
      </w:r>
      <w:r w:rsidR="00B17618">
        <w:t>)</w:t>
      </w:r>
      <w:r>
        <w:t xml:space="preserve"> and </w:t>
      </w:r>
      <w:r w:rsidR="00B17618">
        <w:t>Perfect Magnetic Conductor (</w:t>
      </w:r>
      <w:r w:rsidR="007116CB">
        <w:t>PMC</w:t>
      </w:r>
      <w:r w:rsidR="00B17618">
        <w:t>)</w:t>
      </w:r>
      <w:r w:rsidR="007116CB">
        <w:t xml:space="preserve"> </w:t>
      </w:r>
      <w:r>
        <w:t xml:space="preserve">materials are assumed to have frequency dependent properties. Volume material properties are specified in a material file with the extension </w:t>
      </w:r>
      <w:r w:rsidRPr="00612D06">
        <w:rPr>
          <w:b/>
        </w:rPr>
        <w:t>.</w:t>
      </w:r>
      <w:r>
        <w:rPr>
          <w:b/>
        </w:rPr>
        <w:t>v</w:t>
      </w:r>
      <w:r w:rsidRPr="00612D06">
        <w:rPr>
          <w:b/>
        </w:rPr>
        <w:t>mat</w:t>
      </w:r>
      <w:r>
        <w:t xml:space="preserve"> which defines the frequency response of the material permittivity and permeability as a rational function in complex frequency. Also included are electric and magnetic conductivity terms.  </w:t>
      </w:r>
    </w:p>
    <w:p w14:paraId="1FB01A5E" w14:textId="77777777" w:rsidR="00973529" w:rsidRDefault="00973529" w:rsidP="00973529">
      <w:pPr>
        <w:pStyle w:val="NoSpacing"/>
        <w:rPr>
          <w:b/>
        </w:rPr>
      </w:pPr>
      <w:r>
        <w:rPr>
          <w:b/>
        </w:rPr>
        <w:t>Example</w:t>
      </w:r>
    </w:p>
    <w:p w14:paraId="41F03FAC" w14:textId="77777777" w:rsidR="00973529" w:rsidRPr="0019566E" w:rsidRDefault="00973529" w:rsidP="00973529">
      <w:pPr>
        <w:pStyle w:val="NoSpacing"/>
        <w:rPr>
          <w:b/>
        </w:rPr>
      </w:pPr>
    </w:p>
    <w:p w14:paraId="38C773D0" w14:textId="77777777" w:rsidR="00973529" w:rsidRDefault="00973529" w:rsidP="00973529">
      <w:r>
        <w:t>An example material file is shown below for a first order Debye dielectric material with constant magnetic properties</w:t>
      </w:r>
    </w:p>
    <w:p w14:paraId="56B2D398" w14:textId="77777777" w:rsidR="00973529" w:rsidRDefault="00973529" w:rsidP="00973529">
      <w:pPr>
        <w:pStyle w:val="NoSpacing"/>
      </w:pPr>
      <w:r>
        <w:t># debye dielectric model</w:t>
      </w:r>
    </w:p>
    <w:p w14:paraId="256C50AD" w14:textId="77777777" w:rsidR="00973529" w:rsidRDefault="00973529" w:rsidP="00973529">
      <w:pPr>
        <w:pStyle w:val="NoSpacing"/>
      </w:pPr>
      <w:r>
        <w:t>0.0 1e8  # frequency range of validity</w:t>
      </w:r>
    </w:p>
    <w:p w14:paraId="475FCA40" w14:textId="77777777" w:rsidR="00973529" w:rsidRDefault="00973529" w:rsidP="00973529">
      <w:pPr>
        <w:pStyle w:val="NoSpacing"/>
      </w:pPr>
      <w:r>
        <w:t># permittivity filter</w:t>
      </w:r>
    </w:p>
    <w:p w14:paraId="40DEC514" w14:textId="77777777" w:rsidR="00973529" w:rsidRDefault="00973529" w:rsidP="00973529">
      <w:pPr>
        <w:pStyle w:val="NoSpacing"/>
      </w:pPr>
      <w:r>
        <w:t>1.0e8 # wnormalisation constant</w:t>
      </w:r>
    </w:p>
    <w:p w14:paraId="3D3B6336" w14:textId="77777777" w:rsidR="00973529" w:rsidRDefault="00973529" w:rsidP="00973529">
      <w:pPr>
        <w:pStyle w:val="NoSpacing"/>
      </w:pPr>
      <w:r>
        <w:t>1   # a order</w:t>
      </w:r>
    </w:p>
    <w:p w14:paraId="2A59EB61" w14:textId="77777777" w:rsidR="00973529" w:rsidRDefault="00973529" w:rsidP="00973529">
      <w:pPr>
        <w:pStyle w:val="NoSpacing"/>
      </w:pPr>
      <w:r>
        <w:t>4.0 0.75 # a coefficients</w:t>
      </w:r>
    </w:p>
    <w:p w14:paraId="56A7BD22" w14:textId="77777777" w:rsidR="00973529" w:rsidRDefault="00973529" w:rsidP="00973529">
      <w:pPr>
        <w:pStyle w:val="NoSpacing"/>
      </w:pPr>
      <w:r>
        <w:t>1   # b order</w:t>
      </w:r>
    </w:p>
    <w:p w14:paraId="7C0F9378" w14:textId="77777777" w:rsidR="00973529" w:rsidRDefault="00973529" w:rsidP="00973529">
      <w:pPr>
        <w:pStyle w:val="NoSpacing"/>
      </w:pPr>
      <w:r>
        <w:t>1.0 0.50 # b coefficients</w:t>
      </w:r>
    </w:p>
    <w:p w14:paraId="7C9965CA" w14:textId="77777777" w:rsidR="00973529" w:rsidRDefault="00973529" w:rsidP="00973529">
      <w:pPr>
        <w:pStyle w:val="NoSpacing"/>
      </w:pPr>
      <w:r>
        <w:t>0.0  # electric conductivity</w:t>
      </w:r>
    </w:p>
    <w:p w14:paraId="23E2F8AF" w14:textId="77777777" w:rsidR="00973529" w:rsidRDefault="00973529" w:rsidP="00973529">
      <w:pPr>
        <w:pStyle w:val="NoSpacing"/>
      </w:pPr>
      <w:r>
        <w:t># permeability filter</w:t>
      </w:r>
    </w:p>
    <w:p w14:paraId="556B269E" w14:textId="77777777" w:rsidR="00973529" w:rsidRDefault="00973529" w:rsidP="00973529">
      <w:pPr>
        <w:pStyle w:val="NoSpacing"/>
      </w:pPr>
      <w:r>
        <w:t>1.0e8 # wnormalisation constant</w:t>
      </w:r>
    </w:p>
    <w:p w14:paraId="0AB55B76" w14:textId="77777777" w:rsidR="00973529" w:rsidRDefault="00973529" w:rsidP="00973529">
      <w:pPr>
        <w:pStyle w:val="NoSpacing"/>
      </w:pPr>
      <w:r>
        <w:t>0   # a order</w:t>
      </w:r>
    </w:p>
    <w:p w14:paraId="6A826C18" w14:textId="77777777" w:rsidR="00973529" w:rsidRDefault="00973529" w:rsidP="00973529">
      <w:pPr>
        <w:pStyle w:val="NoSpacing"/>
      </w:pPr>
      <w:r>
        <w:t>1.0  # a coefficients</w:t>
      </w:r>
    </w:p>
    <w:p w14:paraId="2879D7B2" w14:textId="77777777" w:rsidR="00973529" w:rsidRDefault="00973529" w:rsidP="00973529">
      <w:pPr>
        <w:pStyle w:val="NoSpacing"/>
      </w:pPr>
      <w:r>
        <w:t>0   # b order</w:t>
      </w:r>
    </w:p>
    <w:p w14:paraId="65548E9F" w14:textId="77777777" w:rsidR="00973529" w:rsidRDefault="00973529" w:rsidP="00973529">
      <w:pPr>
        <w:pStyle w:val="NoSpacing"/>
      </w:pPr>
      <w:r>
        <w:t>1.0  # b coefficients</w:t>
      </w:r>
    </w:p>
    <w:p w14:paraId="77F0441F" w14:textId="77777777" w:rsidR="00973529" w:rsidRDefault="00973529" w:rsidP="00973529">
      <w:pPr>
        <w:pStyle w:val="NoSpacing"/>
      </w:pPr>
      <w:r>
        <w:t>0.0  # magnetic conductivity</w:t>
      </w:r>
    </w:p>
    <w:p w14:paraId="57725BB6" w14:textId="77777777" w:rsidR="00973529" w:rsidRDefault="00AF69B2" w:rsidP="004E7492">
      <w:pPr>
        <w:pStyle w:val="Heading1"/>
      </w:pPr>
      <w:r>
        <w:br w:type="page"/>
      </w:r>
      <w:bookmarkStart w:id="21" w:name="_Toc158114017"/>
      <w:r w:rsidR="00973529">
        <w:lastRenderedPageBreak/>
        <w:t>Thin layer material models</w:t>
      </w:r>
      <w:bookmarkEnd w:id="21"/>
    </w:p>
    <w:p w14:paraId="59353819" w14:textId="77777777" w:rsidR="00452AD3" w:rsidRDefault="00452AD3" w:rsidP="00452AD3">
      <w:r>
        <w:t>Thin layer material models are divided into three categories:</w:t>
      </w:r>
    </w:p>
    <w:p w14:paraId="69B5EEE5" w14:textId="77777777" w:rsidR="00452AD3" w:rsidRDefault="00452AD3" w:rsidP="00452AD3">
      <w:pPr>
        <w:numPr>
          <w:ilvl w:val="0"/>
          <w:numId w:val="6"/>
        </w:numPr>
      </w:pPr>
      <w:r>
        <w:t>Isotropic thin layers</w:t>
      </w:r>
    </w:p>
    <w:p w14:paraId="039AC2E7" w14:textId="77777777" w:rsidR="00452AD3" w:rsidRDefault="00452AD3" w:rsidP="00452AD3">
      <w:pPr>
        <w:numPr>
          <w:ilvl w:val="0"/>
          <w:numId w:val="6"/>
        </w:numPr>
      </w:pPr>
      <w:r>
        <w:t>Anisotropic thin layers</w:t>
      </w:r>
    </w:p>
    <w:p w14:paraId="6333C71F" w14:textId="77777777" w:rsidR="00452AD3" w:rsidRDefault="00452AD3" w:rsidP="00452AD3">
      <w:pPr>
        <w:numPr>
          <w:ilvl w:val="0"/>
          <w:numId w:val="6"/>
        </w:numPr>
      </w:pPr>
      <w:r>
        <w:t>Lumped component models</w:t>
      </w:r>
    </w:p>
    <w:p w14:paraId="546ADABC" w14:textId="77777777" w:rsidR="00452AD3" w:rsidRDefault="00452AD3" w:rsidP="00452AD3">
      <w:r>
        <w:t>These will be described in the subsequent sections</w:t>
      </w:r>
    </w:p>
    <w:p w14:paraId="22563C69" w14:textId="77777777" w:rsidR="00452AD3" w:rsidRDefault="00452AD3" w:rsidP="00452AD3">
      <w:pPr>
        <w:pStyle w:val="Heading2"/>
      </w:pPr>
      <w:bookmarkStart w:id="22" w:name="_Toc158114018"/>
      <w:r>
        <w:t>Isotropic thin layer</w:t>
      </w:r>
      <w:bookmarkEnd w:id="22"/>
    </w:p>
    <w:p w14:paraId="61584103" w14:textId="77777777" w:rsidR="00452AD3" w:rsidRPr="00452AD3" w:rsidRDefault="00452AD3" w:rsidP="00452AD3"/>
    <w:p w14:paraId="11C30B20" w14:textId="77777777" w:rsidR="00973529" w:rsidRDefault="00452AD3" w:rsidP="007116CB">
      <w:r>
        <w:t>Isotropic t</w:t>
      </w:r>
      <w:r w:rsidR="00973529">
        <w:t>hin layers</w:t>
      </w:r>
      <w:r w:rsidR="007116CB">
        <w:t xml:space="preserve"> apart </w:t>
      </w:r>
      <w:r>
        <w:t>are</w:t>
      </w:r>
      <w:r w:rsidR="00973529">
        <w:t xml:space="preserve"> assumed to have frequency dependent properties. Thin layers are represented by an impedance matrix which relates the </w:t>
      </w:r>
      <w:r w:rsidR="001A12C6">
        <w:t xml:space="preserve">orthogonal </w:t>
      </w:r>
      <w:r w:rsidR="00973529">
        <w:t>tangential electric and magnetic fi</w:t>
      </w:r>
      <w:r w:rsidR="001A12C6">
        <w:t>elds either side of the layer. For example for a layer normal to z we have:</w:t>
      </w:r>
    </w:p>
    <w:p w14:paraId="028E87D8" w14:textId="77777777" w:rsidR="00D8716A" w:rsidRDefault="00D8716A" w:rsidP="00D8716A">
      <w:pPr>
        <w:pStyle w:val="MTDisplayEquation"/>
      </w:pPr>
      <w:r>
        <w:tab/>
      </w:r>
      <w:r w:rsidR="001A12C6" w:rsidRPr="00D8716A">
        <w:rPr>
          <w:position w:val="-32"/>
        </w:rPr>
        <w:object w:dxaOrig="2520" w:dyaOrig="760" w14:anchorId="31ECC159">
          <v:shape id="_x0000_i1031" type="#_x0000_t75" style="width:126.15pt;height:38pt" o:ole="">
            <v:imagedata r:id="rId15" o:title=""/>
          </v:shape>
          <o:OLEObject Type="Embed" ProgID="Equation.DSMT4" ShapeID="_x0000_i1031" DrawAspect="Content" ObjectID="_1768728300" r:id="rId16"/>
        </w:object>
      </w:r>
    </w:p>
    <w:p w14:paraId="5062A1D3" w14:textId="77777777" w:rsidR="001A12C6" w:rsidRDefault="001A12C6" w:rsidP="001A12C6">
      <w:r>
        <w:t xml:space="preserve">And </w:t>
      </w:r>
    </w:p>
    <w:p w14:paraId="72E6F0C5" w14:textId="77777777" w:rsidR="001A12C6" w:rsidRPr="001A12C6" w:rsidRDefault="001A12C6" w:rsidP="001A12C6">
      <w:pPr>
        <w:pStyle w:val="MTDisplayEquation"/>
      </w:pPr>
      <w:r>
        <w:tab/>
      </w:r>
      <w:r w:rsidRPr="00D8716A">
        <w:rPr>
          <w:position w:val="-32"/>
        </w:rPr>
        <w:object w:dxaOrig="2680" w:dyaOrig="760" w14:anchorId="653B9BD3">
          <v:shape id="_x0000_i1032" type="#_x0000_t75" style="width:134.2pt;height:38pt" o:ole="">
            <v:imagedata r:id="rId17" o:title=""/>
          </v:shape>
          <o:OLEObject Type="Embed" ProgID="Equation.DSMT4" ShapeID="_x0000_i1032" DrawAspect="Content" ObjectID="_1768728301" r:id="rId18"/>
        </w:object>
      </w:r>
    </w:p>
    <w:p w14:paraId="37755162" w14:textId="77777777" w:rsidR="00973529" w:rsidRDefault="00973529" w:rsidP="007116CB">
      <w:r>
        <w:t>Where the elements of the impedance matrix are frequency dependent functions.</w:t>
      </w:r>
    </w:p>
    <w:p w14:paraId="2ABFFBC3" w14:textId="77777777" w:rsidR="001A12C6" w:rsidRDefault="001A12C6" w:rsidP="007116CB">
      <w:r>
        <w:t xml:space="preserve">We assume that there is no coupling between the orthogonal polarisations at a surface impedance boundary and that both polarisations see the same surface impedance. </w:t>
      </w:r>
    </w:p>
    <w:p w14:paraId="222A358B" w14:textId="77777777" w:rsidR="00973529" w:rsidRPr="00612D06" w:rsidRDefault="00973529" w:rsidP="007116CB">
      <w:r>
        <w:t xml:space="preserve">Thin layer models are defined in a file with extension </w:t>
      </w:r>
      <w:r w:rsidR="007116CB">
        <w:rPr>
          <w:b/>
        </w:rPr>
        <w:t>.s</w:t>
      </w:r>
      <w:r>
        <w:rPr>
          <w:b/>
        </w:rPr>
        <w:t>mat</w:t>
      </w:r>
      <w:r>
        <w:t>.</w:t>
      </w:r>
    </w:p>
    <w:p w14:paraId="4854D6D5" w14:textId="77777777" w:rsidR="00973529" w:rsidRDefault="00973529" w:rsidP="00452AD3">
      <w:pPr>
        <w:pStyle w:val="Heading3"/>
      </w:pPr>
      <w:bookmarkStart w:id="23" w:name="_Toc158114019"/>
      <w:r>
        <w:t>Example</w:t>
      </w:r>
      <w:bookmarkEnd w:id="23"/>
    </w:p>
    <w:p w14:paraId="79C29233" w14:textId="77777777" w:rsidR="00973529" w:rsidRDefault="00973529" w:rsidP="007116CB">
      <w:r>
        <w:t>An example of a</w:t>
      </w:r>
      <w:r w:rsidR="00452AD3">
        <w:t>n isotropic</w:t>
      </w:r>
      <w:r>
        <w:t xml:space="preserve"> thin layer material definition file is shown below for an impedance boundary representation of a thin homogeneous conducting layer</w:t>
      </w:r>
    </w:p>
    <w:p w14:paraId="386FB327" w14:textId="77777777" w:rsidR="00973529" w:rsidRDefault="00973529" w:rsidP="00283FB7">
      <w:pPr>
        <w:pStyle w:val="NoSpacing"/>
      </w:pPr>
      <w:r>
        <w:t>Impedance sheet data</w:t>
      </w:r>
    </w:p>
    <w:p w14:paraId="3038A620" w14:textId="77777777" w:rsidR="00973529" w:rsidRDefault="00973529" w:rsidP="00283FB7">
      <w:pPr>
        <w:pStyle w:val="NoSpacing"/>
      </w:pPr>
      <w:r>
        <w:t xml:space="preserve">  0.000000000000000E+000   299251707.854092     # frequency range of validity</w:t>
      </w:r>
    </w:p>
    <w:p w14:paraId="0849F3FE" w14:textId="77777777" w:rsidR="00973529" w:rsidRDefault="00973529" w:rsidP="00283FB7">
      <w:pPr>
        <w:pStyle w:val="NoSpacing"/>
      </w:pPr>
      <w:r>
        <w:t xml:space="preserve"> Filter coefficients:           Z11</w:t>
      </w:r>
    </w:p>
    <w:p w14:paraId="18220D00" w14:textId="77777777" w:rsidR="00973529" w:rsidRDefault="00973529" w:rsidP="00283FB7">
      <w:pPr>
        <w:pStyle w:val="NoSpacing"/>
      </w:pPr>
      <w:r>
        <w:t xml:space="preserve">   1879300725.32370     </w:t>
      </w:r>
    </w:p>
    <w:p w14:paraId="6D59758A" w14:textId="77777777" w:rsidR="00973529" w:rsidRDefault="00973529" w:rsidP="00283FB7">
      <w:pPr>
        <w:pStyle w:val="NoSpacing"/>
      </w:pPr>
      <w:r>
        <w:t xml:space="preserve">           8</w:t>
      </w:r>
    </w:p>
    <w:p w14:paraId="1BFF2659" w14:textId="77777777" w:rsidR="00973529" w:rsidRDefault="00973529" w:rsidP="00283FB7">
      <w:pPr>
        <w:pStyle w:val="NoSpacing"/>
      </w:pPr>
      <w:r>
        <w:t xml:space="preserve">   2.50040212785157        454.893215171525        11670.5718399275     </w:t>
      </w:r>
    </w:p>
    <w:p w14:paraId="266ED783" w14:textId="77777777" w:rsidR="00973529" w:rsidRDefault="00973529" w:rsidP="00283FB7">
      <w:pPr>
        <w:pStyle w:val="NoSpacing"/>
      </w:pPr>
      <w:r>
        <w:t xml:space="preserve">   97323.3862334169        335240.047895711        515526.784099386     </w:t>
      </w:r>
    </w:p>
    <w:p w14:paraId="054E7264" w14:textId="77777777" w:rsidR="00973529" w:rsidRDefault="00973529" w:rsidP="00283FB7">
      <w:pPr>
        <w:pStyle w:val="NoSpacing"/>
      </w:pPr>
      <w:r>
        <w:t xml:space="preserve">   348135.557144271        91185.5275987549        6398.99890990202     </w:t>
      </w:r>
    </w:p>
    <w:p w14:paraId="2D8729D7" w14:textId="77777777" w:rsidR="00973529" w:rsidRDefault="00973529" w:rsidP="00283FB7">
      <w:pPr>
        <w:pStyle w:val="NoSpacing"/>
      </w:pPr>
      <w:r>
        <w:t xml:space="preserve">           8</w:t>
      </w:r>
    </w:p>
    <w:p w14:paraId="355CE9D5" w14:textId="77777777" w:rsidR="00973529" w:rsidRDefault="00973529" w:rsidP="00283FB7">
      <w:pPr>
        <w:pStyle w:val="NoSpacing"/>
      </w:pPr>
      <w:r>
        <w:t xml:space="preserve">   1.00000000000000        56.0401259219104        782.422973955926     </w:t>
      </w:r>
    </w:p>
    <w:p w14:paraId="48836A38" w14:textId="77777777" w:rsidR="00973529" w:rsidRDefault="00973529" w:rsidP="00283FB7">
      <w:pPr>
        <w:pStyle w:val="NoSpacing"/>
      </w:pPr>
      <w:r>
        <w:t xml:space="preserve">   4127.42531757411        9486.57419089856        9785.14659074041     </w:t>
      </w:r>
    </w:p>
    <w:p w14:paraId="748EB803" w14:textId="77777777" w:rsidR="00973529" w:rsidRDefault="00973529" w:rsidP="00283FB7">
      <w:pPr>
        <w:pStyle w:val="NoSpacing"/>
      </w:pPr>
      <w:r>
        <w:t xml:space="preserve">   4265.68320424062        646.901413408572        19.4769289887590     </w:t>
      </w:r>
    </w:p>
    <w:p w14:paraId="22364AD8" w14:textId="77777777" w:rsidR="00973529" w:rsidRDefault="00973529" w:rsidP="00283FB7">
      <w:pPr>
        <w:pStyle w:val="NoSpacing"/>
      </w:pPr>
      <w:r>
        <w:t xml:space="preserve"> Filter coefficients:           Z12</w:t>
      </w:r>
    </w:p>
    <w:p w14:paraId="17E20EC6" w14:textId="77777777" w:rsidR="00973529" w:rsidRDefault="00973529" w:rsidP="00283FB7">
      <w:pPr>
        <w:pStyle w:val="NoSpacing"/>
      </w:pPr>
      <w:r>
        <w:lastRenderedPageBreak/>
        <w:t xml:space="preserve">   1879300725.32370     </w:t>
      </w:r>
    </w:p>
    <w:p w14:paraId="565D6E49" w14:textId="77777777" w:rsidR="00973529" w:rsidRDefault="00973529" w:rsidP="00283FB7">
      <w:pPr>
        <w:pStyle w:val="NoSpacing"/>
      </w:pPr>
      <w:r>
        <w:t xml:space="preserve">           8</w:t>
      </w:r>
    </w:p>
    <w:p w14:paraId="595CD4BD" w14:textId="77777777" w:rsidR="00973529" w:rsidRDefault="00973529" w:rsidP="00283FB7">
      <w:pPr>
        <w:pStyle w:val="NoSpacing"/>
      </w:pPr>
      <w:r>
        <w:t xml:space="preserve">   2.49999649033029       -9.55465868956522        18.0042349540697     </w:t>
      </w:r>
    </w:p>
    <w:p w14:paraId="595A37EA" w14:textId="77777777" w:rsidR="00973529" w:rsidRDefault="00973529" w:rsidP="00283FB7">
      <w:pPr>
        <w:pStyle w:val="NoSpacing"/>
      </w:pPr>
      <w:r>
        <w:t xml:space="preserve">  -22.0433756134523        19.4167681206317       -12.7677271190888     </w:t>
      </w:r>
    </w:p>
    <w:p w14:paraId="7520035E" w14:textId="77777777" w:rsidR="00973529" w:rsidRDefault="00973529" w:rsidP="00283FB7">
      <w:pPr>
        <w:pStyle w:val="NoSpacing"/>
      </w:pPr>
      <w:r>
        <w:t xml:space="preserve">   6.31051749582964       -2.17900452863388       0.494019932530020     </w:t>
      </w:r>
    </w:p>
    <w:p w14:paraId="682E148C" w14:textId="77777777" w:rsidR="00973529" w:rsidRDefault="00973529" w:rsidP="00283FB7">
      <w:pPr>
        <w:pStyle w:val="NoSpacing"/>
      </w:pPr>
      <w:r>
        <w:t xml:space="preserve">           8</w:t>
      </w:r>
    </w:p>
    <w:p w14:paraId="4AD7322C" w14:textId="77777777" w:rsidR="00973529" w:rsidRDefault="00973529" w:rsidP="00283FB7">
      <w:pPr>
        <w:pStyle w:val="NoSpacing"/>
      </w:pPr>
      <w:r>
        <w:t xml:space="preserve">   1.00000000000000        59.1699410115711        958.338515063105     </w:t>
      </w:r>
    </w:p>
    <w:p w14:paraId="3CACB0BB" w14:textId="77777777" w:rsidR="00973529" w:rsidRDefault="00973529" w:rsidP="00283FB7">
      <w:pPr>
        <w:pStyle w:val="NoSpacing"/>
      </w:pPr>
      <w:r>
        <w:t xml:space="preserve">   6652.82867895812        23787.1247684747        47714.8722886812     </w:t>
      </w:r>
    </w:p>
    <w:p w14:paraId="4804BB3E" w14:textId="77777777" w:rsidR="00973529" w:rsidRDefault="00973529" w:rsidP="00283FB7">
      <w:pPr>
        <w:pStyle w:val="NoSpacing"/>
      </w:pPr>
      <w:r>
        <w:t xml:space="preserve">   55091.1405036376        35027.9043415134        10062.8542607902     </w:t>
      </w:r>
    </w:p>
    <w:p w14:paraId="78901409" w14:textId="77777777" w:rsidR="00973529" w:rsidRDefault="00973529" w:rsidP="00283FB7">
      <w:pPr>
        <w:pStyle w:val="NoSpacing"/>
      </w:pPr>
      <w:r>
        <w:t xml:space="preserve"> Filter coefficients:           Z21</w:t>
      </w:r>
    </w:p>
    <w:p w14:paraId="4A5D874B" w14:textId="77777777" w:rsidR="00973529" w:rsidRDefault="00973529" w:rsidP="00283FB7">
      <w:pPr>
        <w:pStyle w:val="NoSpacing"/>
      </w:pPr>
      <w:r>
        <w:t xml:space="preserve">   1879300725.32370     </w:t>
      </w:r>
    </w:p>
    <w:p w14:paraId="011C22FD" w14:textId="77777777" w:rsidR="00973529" w:rsidRDefault="00973529" w:rsidP="00283FB7">
      <w:pPr>
        <w:pStyle w:val="NoSpacing"/>
      </w:pPr>
      <w:r>
        <w:t xml:space="preserve">           8</w:t>
      </w:r>
    </w:p>
    <w:p w14:paraId="2F76F61D" w14:textId="77777777" w:rsidR="00973529" w:rsidRDefault="00973529" w:rsidP="00283FB7">
      <w:pPr>
        <w:pStyle w:val="NoSpacing"/>
      </w:pPr>
      <w:r>
        <w:t xml:space="preserve">   2.49999649033029       -9.55465868956522        18.0042349540697     </w:t>
      </w:r>
    </w:p>
    <w:p w14:paraId="01CC84D7" w14:textId="77777777" w:rsidR="00973529" w:rsidRDefault="00973529" w:rsidP="00283FB7">
      <w:pPr>
        <w:pStyle w:val="NoSpacing"/>
      </w:pPr>
      <w:r>
        <w:t xml:space="preserve">  -22.0433756134523        19.4167681206317       -12.7677271190888     </w:t>
      </w:r>
    </w:p>
    <w:p w14:paraId="1E10E3F8" w14:textId="77777777" w:rsidR="00973529" w:rsidRDefault="00973529" w:rsidP="00283FB7">
      <w:pPr>
        <w:pStyle w:val="NoSpacing"/>
      </w:pPr>
      <w:r>
        <w:t xml:space="preserve">   6.31051749582964       -2.17900452863388       0.494019932530020     </w:t>
      </w:r>
    </w:p>
    <w:p w14:paraId="0906513E" w14:textId="77777777" w:rsidR="00973529" w:rsidRDefault="00973529" w:rsidP="00283FB7">
      <w:pPr>
        <w:pStyle w:val="NoSpacing"/>
      </w:pPr>
      <w:r>
        <w:t xml:space="preserve">           8</w:t>
      </w:r>
    </w:p>
    <w:p w14:paraId="52676378" w14:textId="77777777" w:rsidR="00973529" w:rsidRDefault="00973529" w:rsidP="00283FB7">
      <w:pPr>
        <w:pStyle w:val="NoSpacing"/>
      </w:pPr>
      <w:r>
        <w:t xml:space="preserve">   1.00000000000000        59.1699410115711        958.338515063105     </w:t>
      </w:r>
    </w:p>
    <w:p w14:paraId="635FCDAB" w14:textId="77777777" w:rsidR="00973529" w:rsidRDefault="00973529" w:rsidP="00283FB7">
      <w:pPr>
        <w:pStyle w:val="NoSpacing"/>
      </w:pPr>
      <w:r>
        <w:t xml:space="preserve">   6652.82867895812        23787.1247684747        47714.8722886812     </w:t>
      </w:r>
    </w:p>
    <w:p w14:paraId="6D61FDD3" w14:textId="77777777" w:rsidR="00973529" w:rsidRDefault="00973529" w:rsidP="00283FB7">
      <w:pPr>
        <w:pStyle w:val="NoSpacing"/>
      </w:pPr>
      <w:r>
        <w:t xml:space="preserve">   55091.1405036376        35027.9043415134        10062.8542607902     </w:t>
      </w:r>
    </w:p>
    <w:p w14:paraId="63536649" w14:textId="77777777" w:rsidR="00973529" w:rsidRDefault="00973529" w:rsidP="00283FB7">
      <w:pPr>
        <w:pStyle w:val="NoSpacing"/>
      </w:pPr>
      <w:r>
        <w:t xml:space="preserve"> Filter coefficients:           Z22</w:t>
      </w:r>
    </w:p>
    <w:p w14:paraId="1187E83F" w14:textId="77777777" w:rsidR="00973529" w:rsidRDefault="00973529" w:rsidP="00283FB7">
      <w:pPr>
        <w:pStyle w:val="NoSpacing"/>
      </w:pPr>
      <w:r>
        <w:t xml:space="preserve">   1879300725.32370     </w:t>
      </w:r>
    </w:p>
    <w:p w14:paraId="25E577AE" w14:textId="77777777" w:rsidR="00973529" w:rsidRDefault="00973529" w:rsidP="00283FB7">
      <w:pPr>
        <w:pStyle w:val="NoSpacing"/>
      </w:pPr>
      <w:r>
        <w:t xml:space="preserve">           8</w:t>
      </w:r>
    </w:p>
    <w:p w14:paraId="6F2D09ED" w14:textId="77777777" w:rsidR="00973529" w:rsidRDefault="00973529" w:rsidP="00283FB7">
      <w:pPr>
        <w:pStyle w:val="NoSpacing"/>
      </w:pPr>
      <w:r>
        <w:t xml:space="preserve">   2.50040212785157        454.893215171525        11670.5718399275     </w:t>
      </w:r>
    </w:p>
    <w:p w14:paraId="2DE2C063" w14:textId="77777777" w:rsidR="00973529" w:rsidRDefault="00973529" w:rsidP="00283FB7">
      <w:pPr>
        <w:pStyle w:val="NoSpacing"/>
      </w:pPr>
      <w:r>
        <w:t xml:space="preserve">   97323.3862334169        335240.047895711        515526.784099386     </w:t>
      </w:r>
    </w:p>
    <w:p w14:paraId="6EFB5008" w14:textId="77777777" w:rsidR="00973529" w:rsidRDefault="00973529" w:rsidP="00283FB7">
      <w:pPr>
        <w:pStyle w:val="NoSpacing"/>
      </w:pPr>
      <w:r>
        <w:t xml:space="preserve">   348135.557144271        91185.5275987549        6398.99890990202     </w:t>
      </w:r>
    </w:p>
    <w:p w14:paraId="3A3A3A58" w14:textId="77777777" w:rsidR="00973529" w:rsidRDefault="00973529" w:rsidP="00283FB7">
      <w:pPr>
        <w:pStyle w:val="NoSpacing"/>
      </w:pPr>
      <w:r>
        <w:t xml:space="preserve">           8</w:t>
      </w:r>
    </w:p>
    <w:p w14:paraId="66DD0A1F" w14:textId="77777777" w:rsidR="00973529" w:rsidRDefault="00973529" w:rsidP="00283FB7">
      <w:pPr>
        <w:pStyle w:val="NoSpacing"/>
      </w:pPr>
      <w:r>
        <w:t xml:space="preserve">   1.00000000000000        56.0401259219104        782.422973955926     </w:t>
      </w:r>
    </w:p>
    <w:p w14:paraId="48DA4464" w14:textId="77777777" w:rsidR="00973529" w:rsidRDefault="00973529" w:rsidP="00283FB7">
      <w:pPr>
        <w:pStyle w:val="NoSpacing"/>
      </w:pPr>
      <w:r>
        <w:t xml:space="preserve">   4127.42531757411        9486.57419089856        9785.14659074041     </w:t>
      </w:r>
    </w:p>
    <w:p w14:paraId="787E9734" w14:textId="77777777" w:rsidR="00973529" w:rsidRDefault="00973529" w:rsidP="00283FB7">
      <w:pPr>
        <w:pStyle w:val="NoSpacing"/>
      </w:pPr>
      <w:r>
        <w:t xml:space="preserve">   4265.68320424062        646.901413408572        19.4769289887590  </w:t>
      </w:r>
    </w:p>
    <w:p w14:paraId="2B7B8ECB" w14:textId="77777777" w:rsidR="00452AD3" w:rsidRDefault="00452AD3" w:rsidP="00452AD3">
      <w:pPr>
        <w:pStyle w:val="Heading1"/>
        <w:numPr>
          <w:ilvl w:val="0"/>
          <w:numId w:val="0"/>
        </w:numPr>
      </w:pPr>
    </w:p>
    <w:p w14:paraId="3E21C09D" w14:textId="77777777" w:rsidR="00452AD3" w:rsidRDefault="00452AD3" w:rsidP="00452AD3">
      <w:pPr>
        <w:pStyle w:val="Heading2"/>
      </w:pPr>
      <w:bookmarkStart w:id="24" w:name="_Toc158114020"/>
      <w:r>
        <w:t>Anisotropic thin layer</w:t>
      </w:r>
      <w:bookmarkEnd w:id="24"/>
    </w:p>
    <w:p w14:paraId="2FE709B9" w14:textId="77777777" w:rsidR="00452AD3" w:rsidRPr="00452AD3" w:rsidRDefault="00452AD3" w:rsidP="00452AD3"/>
    <w:p w14:paraId="4D6CCB02" w14:textId="77777777" w:rsidR="00452AD3" w:rsidRDefault="00452AD3" w:rsidP="00452AD3">
      <w:r>
        <w:t xml:space="preserve">Anisotropic thin layers are also all assumed to have frequency dependent properties. Anisotropic thin layers are represented by an impedance matrix which relates the orthogonal tangential electric and magnetic fields either side of the layer. Three impedance matrices characterise the anisotropic layer, one for each Cartesian E-field component </w:t>
      </w:r>
    </w:p>
    <w:p w14:paraId="61B4EC88" w14:textId="77777777" w:rsidR="00452AD3" w:rsidRDefault="00452AD3" w:rsidP="00452AD3">
      <w:r>
        <w:t>For example for a layer normal to z we have:</w:t>
      </w:r>
    </w:p>
    <w:p w14:paraId="74E31151" w14:textId="77777777" w:rsidR="00452AD3" w:rsidRDefault="00452AD3" w:rsidP="00452AD3">
      <w:pPr>
        <w:pStyle w:val="MTDisplayEquation"/>
      </w:pPr>
      <w:r>
        <w:tab/>
      </w:r>
      <w:r w:rsidRPr="00D8716A">
        <w:rPr>
          <w:position w:val="-32"/>
        </w:rPr>
        <w:object w:dxaOrig="2680" w:dyaOrig="760" w14:anchorId="3E7AB22D">
          <v:shape id="_x0000_i1033" type="#_x0000_t75" style="width:134.2pt;height:38pt" o:ole="">
            <v:imagedata r:id="rId19" o:title=""/>
          </v:shape>
          <o:OLEObject Type="Embed" ProgID="Equation.DSMT4" ShapeID="_x0000_i1033" DrawAspect="Content" ObjectID="_1768728302" r:id="rId20"/>
        </w:object>
      </w:r>
    </w:p>
    <w:p w14:paraId="4B767DA0" w14:textId="77777777" w:rsidR="00452AD3" w:rsidRDefault="00452AD3" w:rsidP="00452AD3">
      <w:r>
        <w:t xml:space="preserve">And </w:t>
      </w:r>
    </w:p>
    <w:p w14:paraId="1BBE4D00" w14:textId="77777777" w:rsidR="00452AD3" w:rsidRPr="001A12C6" w:rsidRDefault="00452AD3" w:rsidP="00452AD3">
      <w:pPr>
        <w:pStyle w:val="MTDisplayEquation"/>
      </w:pPr>
      <w:r>
        <w:tab/>
      </w:r>
      <w:r w:rsidRPr="00D8716A">
        <w:rPr>
          <w:position w:val="-32"/>
        </w:rPr>
        <w:object w:dxaOrig="2860" w:dyaOrig="760" w14:anchorId="5BE4218A">
          <v:shape id="_x0000_i1034" type="#_x0000_t75" style="width:143.4pt;height:38pt" o:ole="">
            <v:imagedata r:id="rId21" o:title=""/>
          </v:shape>
          <o:OLEObject Type="Embed" ProgID="Equation.DSMT4" ShapeID="_x0000_i1034" DrawAspect="Content" ObjectID="_1768728303" r:id="rId22"/>
        </w:object>
      </w:r>
    </w:p>
    <w:p w14:paraId="2596CB95" w14:textId="77777777" w:rsidR="00452AD3" w:rsidRDefault="00452AD3" w:rsidP="00452AD3">
      <w:r>
        <w:lastRenderedPageBreak/>
        <w:t>Where the elements of the impedance matrix are frequency dependent functions.</w:t>
      </w:r>
    </w:p>
    <w:p w14:paraId="250CDF68" w14:textId="77777777" w:rsidR="00452AD3" w:rsidRDefault="00452AD3" w:rsidP="00452AD3">
      <w:r>
        <w:t>Similar conditions apply at layers normal to x and y.</w:t>
      </w:r>
    </w:p>
    <w:p w14:paraId="79E36F2C" w14:textId="77777777" w:rsidR="00452AD3" w:rsidRDefault="00452AD3" w:rsidP="00452AD3">
      <w:r>
        <w:t>We assume that there is no coupling between the orthogonal polarisations at an anisotropic surface impedance boundary.</w:t>
      </w:r>
    </w:p>
    <w:p w14:paraId="252CD562" w14:textId="77777777" w:rsidR="00452AD3" w:rsidRPr="00612D06" w:rsidRDefault="00452AD3" w:rsidP="00452AD3">
      <w:r>
        <w:t xml:space="preserve">Anisotropic thin layer models are defined in a file with extension </w:t>
      </w:r>
      <w:r>
        <w:rPr>
          <w:b/>
        </w:rPr>
        <w:t>.smat</w:t>
      </w:r>
      <w:r>
        <w:t>.</w:t>
      </w:r>
    </w:p>
    <w:p w14:paraId="4402E7BE" w14:textId="77777777" w:rsidR="00452AD3" w:rsidRDefault="00452AD3" w:rsidP="00452AD3">
      <w:pPr>
        <w:pStyle w:val="Heading3"/>
      </w:pPr>
      <w:bookmarkStart w:id="25" w:name="_Toc158114021"/>
      <w:r>
        <w:t>Example</w:t>
      </w:r>
      <w:bookmarkEnd w:id="25"/>
    </w:p>
    <w:p w14:paraId="3E814761" w14:textId="77777777" w:rsidR="00452AD3" w:rsidRDefault="00452AD3" w:rsidP="00452AD3">
      <w:r>
        <w:t>An example of an anisotropic thin layer material definition file is shown below for an impedance boundary representation of a thin homogeneous conducting layer</w:t>
      </w:r>
    </w:p>
    <w:p w14:paraId="009C2889"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Anisotropic impedance sheet</w:t>
      </w:r>
    </w:p>
    <w:p w14:paraId="01CBD083"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0.0 1e8     # frequency range of validity</w:t>
      </w:r>
    </w:p>
    <w:p w14:paraId="030AE2AC" w14:textId="77777777" w:rsidR="00064E4F" w:rsidRPr="00064E4F" w:rsidRDefault="00064E4F" w:rsidP="00064E4F">
      <w:pPr>
        <w:autoSpaceDE w:val="0"/>
        <w:autoSpaceDN w:val="0"/>
        <w:adjustRightInd w:val="0"/>
        <w:spacing w:after="0" w:line="240" w:lineRule="auto"/>
        <w:rPr>
          <w:rFonts w:ascii="Courier New" w:hAnsi="Courier New" w:cs="Courier New"/>
          <w:sz w:val="20"/>
          <w:szCs w:val="20"/>
          <w:lang w:val="it-IT"/>
        </w:rPr>
      </w:pPr>
      <w:r w:rsidRPr="00064E4F">
        <w:rPr>
          <w:rFonts w:ascii="Courier New" w:hAnsi="Courier New" w:cs="Courier New"/>
          <w:sz w:val="20"/>
          <w:szCs w:val="20"/>
          <w:lang w:val="it-IT"/>
        </w:rPr>
        <w:t># Z11 filter: X polarisation</w:t>
      </w:r>
    </w:p>
    <w:p w14:paraId="53A69E7C" w14:textId="77777777" w:rsidR="00064E4F" w:rsidRPr="00064E4F" w:rsidRDefault="00064E4F" w:rsidP="00064E4F">
      <w:pPr>
        <w:autoSpaceDE w:val="0"/>
        <w:autoSpaceDN w:val="0"/>
        <w:adjustRightInd w:val="0"/>
        <w:spacing w:after="0" w:line="240" w:lineRule="auto"/>
        <w:rPr>
          <w:rFonts w:ascii="Courier New" w:hAnsi="Courier New" w:cs="Courier New"/>
          <w:sz w:val="20"/>
          <w:szCs w:val="20"/>
          <w:lang w:val="it-IT"/>
        </w:rPr>
      </w:pPr>
      <w:r w:rsidRPr="00064E4F">
        <w:rPr>
          <w:rFonts w:ascii="Courier New" w:hAnsi="Courier New" w:cs="Courier New"/>
          <w:sz w:val="20"/>
          <w:szCs w:val="20"/>
          <w:lang w:val="it-IT"/>
        </w:rPr>
        <w:t>1.0e8       # wnormalisation constant</w:t>
      </w:r>
    </w:p>
    <w:p w14:paraId="3A1ADCE0"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14:paraId="33985857"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188.5  # a coefficients</w:t>
      </w:r>
    </w:p>
    <w:p w14:paraId="7681C8B6"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14:paraId="6BFDD66A"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14:paraId="04179AB8"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Z12 filter: X polarisation</w:t>
      </w:r>
    </w:p>
    <w:p w14:paraId="18974236"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14:paraId="7DD3E263"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14:paraId="44A0E8D3"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188.5  # a coefficients</w:t>
      </w:r>
    </w:p>
    <w:p w14:paraId="6C10C00A"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14:paraId="59A43438"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14:paraId="0B743A77"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Z21 filter: X polarisation</w:t>
      </w:r>
    </w:p>
    <w:p w14:paraId="04F38CD9"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14:paraId="0E6F1B5B"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14:paraId="57792037"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188.5  # a coefficients</w:t>
      </w:r>
    </w:p>
    <w:p w14:paraId="5CD5B39F"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14:paraId="0D58CC35"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14:paraId="229EC0E2"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Z22 filter: X polarisation</w:t>
      </w:r>
    </w:p>
    <w:p w14:paraId="3F5A5759"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14:paraId="07D5C27C"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14:paraId="2E92B7A9"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188.5  # a coefficients</w:t>
      </w:r>
    </w:p>
    <w:p w14:paraId="4D9C931A"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14:paraId="0AC43BF1"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14:paraId="253C4AD1"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Z11 filter: Y polarisation</w:t>
      </w:r>
    </w:p>
    <w:p w14:paraId="150F0B98"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14:paraId="7D3C8D9F"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14:paraId="171210F0"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377.0  # a coefficients</w:t>
      </w:r>
    </w:p>
    <w:p w14:paraId="2B208A8D"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14:paraId="1A700204"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14:paraId="560A0F2C"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Z12 filter: Y polarisation</w:t>
      </w:r>
    </w:p>
    <w:p w14:paraId="5AF4DBE8"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14:paraId="7EA533B6"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14:paraId="22BDC48E"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377.0  # a coefficients</w:t>
      </w:r>
    </w:p>
    <w:p w14:paraId="652A43BD"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14:paraId="2175A6CB"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14:paraId="398C7A43"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Z21 filter: Y polarisation</w:t>
      </w:r>
    </w:p>
    <w:p w14:paraId="5D3B1EE0"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14:paraId="401C5C9A"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14:paraId="1B1968FF"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377.0  # a coefficients</w:t>
      </w:r>
    </w:p>
    <w:p w14:paraId="38DDCB70"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14:paraId="2FD2687F"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14:paraId="35FF9DB0"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Z22 filter: Y polarisation</w:t>
      </w:r>
    </w:p>
    <w:p w14:paraId="2A5142B4"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14:paraId="0A78BE19"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lastRenderedPageBreak/>
        <w:t>0           # a order</w:t>
      </w:r>
    </w:p>
    <w:p w14:paraId="55217C3A"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377.0  # a coefficients</w:t>
      </w:r>
    </w:p>
    <w:p w14:paraId="00A7B14A"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14:paraId="3C490CCB"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14:paraId="597CA854"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Z11 filter: Z polarisation</w:t>
      </w:r>
    </w:p>
    <w:p w14:paraId="1E5288FE"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14:paraId="5F5E3005"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14:paraId="3B650F0D"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754.0  # a coefficients</w:t>
      </w:r>
    </w:p>
    <w:p w14:paraId="2EFF3A65"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14:paraId="106FF1E9"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14:paraId="31A03A7B"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Z12 filter: Z polarisation</w:t>
      </w:r>
    </w:p>
    <w:p w14:paraId="6AF05B6B"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14:paraId="21F016CD"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14:paraId="12A784ED"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754.0  # a coefficients</w:t>
      </w:r>
    </w:p>
    <w:p w14:paraId="3FA33264"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14:paraId="72D10C4E"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14:paraId="58D1EE57"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Z21 filter: Z polarisation</w:t>
      </w:r>
    </w:p>
    <w:p w14:paraId="08B16FED"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14:paraId="1A1F954A"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14:paraId="48AF0895"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754.0  # a coefficients</w:t>
      </w:r>
    </w:p>
    <w:p w14:paraId="7DE907A7"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14:paraId="6FD79577"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14:paraId="3C8DE38D"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Z22 filter: Z polarisation</w:t>
      </w:r>
    </w:p>
    <w:p w14:paraId="2A5F72AA"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14:paraId="2ABEA074"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14:paraId="6E1E3A8F"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754.0  # a coefficients</w:t>
      </w:r>
    </w:p>
    <w:p w14:paraId="18B9778A"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14:paraId="1E2B98B7"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14:paraId="098E6513" w14:textId="77777777" w:rsidR="00064E4F" w:rsidRDefault="00064E4F" w:rsidP="00452AD3"/>
    <w:p w14:paraId="36C82D0B" w14:textId="77777777" w:rsidR="00452AD3" w:rsidRDefault="00452AD3" w:rsidP="00452AD3">
      <w:pPr>
        <w:pStyle w:val="Heading2"/>
      </w:pPr>
      <w:bookmarkStart w:id="26" w:name="_Toc158114022"/>
      <w:r>
        <w:t>Lumped component models</w:t>
      </w:r>
      <w:bookmarkEnd w:id="26"/>
    </w:p>
    <w:p w14:paraId="3874E01B" w14:textId="77777777" w:rsidR="00452AD3" w:rsidRPr="00452AD3" w:rsidRDefault="00452AD3" w:rsidP="00452AD3"/>
    <w:p w14:paraId="76C62EDE" w14:textId="77777777" w:rsidR="001E6330" w:rsidRDefault="00452AD3" w:rsidP="00452AD3">
      <w:r>
        <w:t>In addition to the impedance boundary models a lumped component model may be placed on surfaces between TLM cells. Currently the only lumped component model implemented</w:t>
      </w:r>
      <w:r w:rsidR="002B6371">
        <w:t xml:space="preserve"> within GGI_TLM</w:t>
      </w:r>
      <w:r>
        <w:t xml:space="preserve"> is a diode model. This may be used to represent a surface mount diode on a PCB track for example. </w:t>
      </w:r>
      <w:r w:rsidR="001E6330">
        <w:t>The component has a direction associated with it hence it is an anisotropic model</w:t>
      </w:r>
      <w:r w:rsidR="00C2530A">
        <w:t xml:space="preserve"> which interacts with a single E fiel</w:t>
      </w:r>
      <w:r w:rsidR="001D1C5A">
        <w:t>d polarisation on a surface, The E field in the</w:t>
      </w:r>
      <w:r w:rsidR="00C2530A">
        <w:t xml:space="preserve"> orthogonal direction </w:t>
      </w:r>
      <w:r w:rsidR="001D1C5A">
        <w:t>on the surface is assumed not to see any additional impedance and the connection process occurs as in free space</w:t>
      </w:r>
      <w:r w:rsidR="001E6330">
        <w:t>.</w:t>
      </w:r>
      <w:r w:rsidR="002B6371">
        <w:t xml:space="preserve"> </w:t>
      </w:r>
    </w:p>
    <w:p w14:paraId="2C00EA4B" w14:textId="77777777" w:rsidR="002B6371" w:rsidRDefault="002B6371" w:rsidP="00452AD3">
      <w:r>
        <w:t xml:space="preserve">In more recent developments, Ngspice component models may linked into GGI_TLM. This is described in the document </w:t>
      </w:r>
      <w:r>
        <w:rPr>
          <w:b/>
        </w:rPr>
        <w:t>GGI_TLM_Ngspice_documentaion</w:t>
      </w:r>
      <w:r>
        <w:t xml:space="preserve">. </w:t>
      </w:r>
    </w:p>
    <w:p w14:paraId="3A290B99" w14:textId="77777777" w:rsidR="001E6330" w:rsidRDefault="001E6330" w:rsidP="001E6330">
      <w:pPr>
        <w:pStyle w:val="Heading3"/>
      </w:pPr>
      <w:r>
        <w:t xml:space="preserve"> </w:t>
      </w:r>
      <w:bookmarkStart w:id="27" w:name="_Toc158114023"/>
      <w:r>
        <w:t>Diode model</w:t>
      </w:r>
      <w:bookmarkEnd w:id="27"/>
    </w:p>
    <w:p w14:paraId="53AEC9F1" w14:textId="77777777" w:rsidR="001E6330" w:rsidRDefault="001E6330" w:rsidP="001E6330"/>
    <w:p w14:paraId="738608D3" w14:textId="77777777" w:rsidR="001E6330" w:rsidRDefault="001E6330" w:rsidP="001E6330">
      <w:r>
        <w:t xml:space="preserve">The diode equivalent circuit is shown in figure 8.3.1.1 below. </w:t>
      </w:r>
    </w:p>
    <w:p w14:paraId="780D8487" w14:textId="77777777" w:rsidR="001E6330" w:rsidRDefault="00E71119" w:rsidP="001E6330">
      <w:r>
        <w:rPr>
          <w:noProof/>
          <w:lang w:eastAsia="en-GB"/>
        </w:rPr>
        <w:lastRenderedPageBreak/>
        <mc:AlternateContent>
          <mc:Choice Requires="wpc">
            <w:drawing>
              <wp:inline distT="0" distB="0" distL="0" distR="0" wp14:anchorId="3E0391B2" wp14:editId="29F93FDE">
                <wp:extent cx="5731510" cy="3439160"/>
                <wp:effectExtent l="0" t="0" r="2540" b="0"/>
                <wp:docPr id="450" name="Canvas 3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8" name="Line 388"/>
                        <wps:cNvCnPr>
                          <a:cxnSpLocks noChangeShapeType="1"/>
                        </wps:cNvCnPr>
                        <wps:spPr bwMode="auto">
                          <a:xfrm>
                            <a:off x="2823565" y="325606"/>
                            <a:ext cx="0" cy="3980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Rectangle 389"/>
                        <wps:cNvSpPr>
                          <a:spLocks noChangeArrowheads="1"/>
                        </wps:cNvSpPr>
                        <wps:spPr bwMode="auto">
                          <a:xfrm>
                            <a:off x="2714507" y="723657"/>
                            <a:ext cx="217320" cy="50711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Line 390"/>
                        <wps:cNvCnPr>
                          <a:cxnSpLocks noChangeShapeType="1"/>
                        </wps:cNvCnPr>
                        <wps:spPr bwMode="auto">
                          <a:xfrm>
                            <a:off x="2823565" y="1230773"/>
                            <a:ext cx="796" cy="5063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391"/>
                        <wps:cNvCnPr>
                          <a:cxnSpLocks noChangeShapeType="1"/>
                        </wps:cNvCnPr>
                        <wps:spPr bwMode="auto">
                          <a:xfrm>
                            <a:off x="2642067" y="1737094"/>
                            <a:ext cx="362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392"/>
                        <wps:cNvCnPr>
                          <a:cxnSpLocks noChangeShapeType="1"/>
                        </wps:cNvCnPr>
                        <wps:spPr bwMode="auto">
                          <a:xfrm>
                            <a:off x="2642067" y="1737094"/>
                            <a:ext cx="181498" cy="2539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393"/>
                        <wps:cNvCnPr>
                          <a:cxnSpLocks noChangeShapeType="1"/>
                        </wps:cNvCnPr>
                        <wps:spPr bwMode="auto">
                          <a:xfrm flipH="1">
                            <a:off x="2823565" y="1737094"/>
                            <a:ext cx="180702" cy="2539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394"/>
                        <wps:cNvCnPr>
                          <a:cxnSpLocks noChangeShapeType="1"/>
                        </wps:cNvCnPr>
                        <wps:spPr bwMode="auto">
                          <a:xfrm>
                            <a:off x="2606245" y="1991051"/>
                            <a:ext cx="3980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395"/>
                        <wps:cNvCnPr>
                          <a:cxnSpLocks noChangeShapeType="1"/>
                        </wps:cNvCnPr>
                        <wps:spPr bwMode="auto">
                          <a:xfrm>
                            <a:off x="2823565" y="1991051"/>
                            <a:ext cx="0" cy="8319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396"/>
                        <wps:cNvCnPr>
                          <a:cxnSpLocks noChangeShapeType="1"/>
                        </wps:cNvCnPr>
                        <wps:spPr bwMode="auto">
                          <a:xfrm>
                            <a:off x="2823565" y="1375664"/>
                            <a:ext cx="10491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399"/>
                        <wps:cNvCnPr>
                          <a:cxnSpLocks noChangeShapeType="1"/>
                        </wps:cNvCnPr>
                        <wps:spPr bwMode="auto">
                          <a:xfrm>
                            <a:off x="2823565" y="2424926"/>
                            <a:ext cx="10491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400"/>
                        <wps:cNvCnPr>
                          <a:cxnSpLocks noChangeShapeType="1"/>
                        </wps:cNvCnPr>
                        <wps:spPr bwMode="auto">
                          <a:xfrm flipV="1">
                            <a:off x="3655430" y="1809540"/>
                            <a:ext cx="434640" cy="7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401"/>
                        <wps:cNvCnPr>
                          <a:cxnSpLocks noChangeShapeType="1"/>
                        </wps:cNvCnPr>
                        <wps:spPr bwMode="auto">
                          <a:xfrm>
                            <a:off x="3655430" y="1918605"/>
                            <a:ext cx="434640" cy="7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402"/>
                        <wps:cNvCnPr>
                          <a:cxnSpLocks noChangeShapeType="1"/>
                        </wps:cNvCnPr>
                        <wps:spPr bwMode="auto">
                          <a:xfrm flipV="1">
                            <a:off x="3872749" y="1918605"/>
                            <a:ext cx="0" cy="5063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403"/>
                        <wps:cNvCnPr>
                          <a:cxnSpLocks noChangeShapeType="1"/>
                        </wps:cNvCnPr>
                        <wps:spPr bwMode="auto">
                          <a:xfrm>
                            <a:off x="3872749" y="1375664"/>
                            <a:ext cx="0" cy="4338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Text Box 404"/>
                        <wps:cNvSpPr txBox="1">
                          <a:spLocks noChangeArrowheads="1"/>
                        </wps:cNvSpPr>
                        <wps:spPr bwMode="auto">
                          <a:xfrm>
                            <a:off x="2967649" y="796102"/>
                            <a:ext cx="326378" cy="325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21F76" w14:textId="77777777" w:rsidR="005A423E" w:rsidRDefault="005A423E" w:rsidP="001E6330">
                              <w:r>
                                <w:t>Rs</w:t>
                              </w:r>
                            </w:p>
                          </w:txbxContent>
                        </wps:txbx>
                        <wps:bodyPr rot="0" vert="horz" wrap="square" lIns="91440" tIns="45720" rIns="91440" bIns="45720" anchor="t" anchorCtr="0" upright="1">
                          <a:noAutofit/>
                        </wps:bodyPr>
                      </wps:wsp>
                      <wps:wsp>
                        <wps:cNvPr id="448" name="Text Box 405"/>
                        <wps:cNvSpPr txBox="1">
                          <a:spLocks noChangeArrowheads="1"/>
                        </wps:cNvSpPr>
                        <wps:spPr bwMode="auto">
                          <a:xfrm>
                            <a:off x="4198331" y="1773715"/>
                            <a:ext cx="326378" cy="32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BB637" w14:textId="77777777" w:rsidR="005A423E" w:rsidRDefault="005A423E" w:rsidP="001E6330">
                              <w:r>
                                <w:t>Cj</w:t>
                              </w:r>
                            </w:p>
                          </w:txbxContent>
                        </wps:txbx>
                        <wps:bodyPr rot="0" vert="horz" wrap="square" lIns="91440" tIns="45720" rIns="91440" bIns="45720" anchor="t" anchorCtr="0" upright="1">
                          <a:noAutofit/>
                        </wps:bodyPr>
                      </wps:wsp>
                      <wps:wsp>
                        <wps:cNvPr id="449" name="Text Box 406"/>
                        <wps:cNvSpPr txBox="1">
                          <a:spLocks noChangeArrowheads="1"/>
                        </wps:cNvSpPr>
                        <wps:spPr bwMode="auto">
                          <a:xfrm>
                            <a:off x="1701144" y="1701270"/>
                            <a:ext cx="832661" cy="32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C89AF" w14:textId="77777777" w:rsidR="005A423E" w:rsidRDefault="005A423E" w:rsidP="001E6330">
                              <w:r>
                                <w:t>Ideal diode</w:t>
                              </w:r>
                            </w:p>
                          </w:txbxContent>
                        </wps:txbx>
                        <wps:bodyPr rot="0" vert="horz" wrap="square" lIns="91440" tIns="45720" rIns="91440" bIns="45720" anchor="t" anchorCtr="0" upright="1">
                          <a:noAutofit/>
                        </wps:bodyPr>
                      </wps:wsp>
                    </wpc:wpc>
                  </a:graphicData>
                </a:graphic>
              </wp:inline>
            </w:drawing>
          </mc:Choice>
          <mc:Fallback>
            <w:pict>
              <v:group w14:anchorId="3E0391B2" id="Canvas 386" o:spid="_x0000_s1094" editas="canvas" style="width:451.3pt;height:270.8pt;mso-position-horizontal-relative:char;mso-position-vertical-relative:line" coordsize="57315,34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">
                <v:shape id="_x0000_s1095" type="#_x0000_t75" style="position:absolute;width:57315;height:34391;visibility:visible;mso-wrap-style:square">
                  <v:fill o:detectmouseclick="t"/>
                  <v:path o:connecttype="none"/>
                </v:shape>
                <v:line id="Line 388" o:spid="_x0000_s1096" style="position:absolute;visibility:visible;mso-wrap-style:square" from="28235,3256" to="28235,7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v:rect id="Rectangle 389" o:spid="_x0000_s1097" style="position:absolute;left:27145;top:7236;width:2173;height:5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line id="Line 390" o:spid="_x0000_s1098" style="position:absolute;visibility:visible;mso-wrap-style:square" from="28235,12307" to="28243,17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line id="Line 391" o:spid="_x0000_s1099" style="position:absolute;visibility:visible;mso-wrap-style:square" from="26420,17370" to="30042,17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line id="Line 392" o:spid="_x0000_s1100" style="position:absolute;visibility:visible;mso-wrap-style:square" from="26420,17370" to="28235,19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line id="Line 393" o:spid="_x0000_s1101" style="position:absolute;flip:x;visibility:visible;mso-wrap-style:square" from="28235,17370" to="30042,19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"/>
                <v:line id="Line 394" o:spid="_x0000_s1102" style="position:absolute;visibility:visible;mso-wrap-style:square" from="26062,19910" to="30042,19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395" o:spid="_x0000_s1103" style="position:absolute;visibility:visible;mso-wrap-style:square" from="28235,19910" to="28235,2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396" o:spid="_x0000_s1104" style="position:absolute;visibility:visible;mso-wrap-style:square" from="28235,13756" to="38727,13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line id="Line 399" o:spid="_x0000_s1105" style="position:absolute;visibility:visible;mso-wrap-style:square" from="28235,24249" to="38727,2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400" o:spid="_x0000_s1106" style="position:absolute;flip:y;visibility:visible;mso-wrap-style:square" from="36554,18095" to="40900,18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"/>
                <v:line id="Line 401" o:spid="_x0000_s1107" style="position:absolute;visibility:visible;mso-wrap-style:square" from="36554,19186" to="40900,19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402" o:spid="_x0000_s1108" style="position:absolute;flip:y;visibility:visible;mso-wrap-style:square" from="38727,19186" to="38727,2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"/>
                <v:line id="Line 403" o:spid="_x0000_s1109" style="position:absolute;visibility:visible;mso-wrap-style:square" from="38727,13756" to="38727,18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shape id="Text Box 404" o:spid="_x0000_s1110" type="#_x0000_t202" style="position:absolute;left:29676;top:7961;width:3264;height:3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44121F76" w14:textId="77777777" w:rsidR="005A423E" w:rsidRDefault="005A423E" w:rsidP="001E6330">
                        <w:r>
                          <w:t>Rs</w:t>
                        </w:r>
                      </w:p>
                    </w:txbxContent>
                  </v:textbox>
                </v:shape>
                <v:shape id="Text Box 405" o:spid="_x0000_s1111" type="#_x0000_t202" style="position:absolute;left:41983;top:17737;width:3264;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" filled="f" stroked="f">
                  <v:textbox>
                    <w:txbxContent>
                      <w:p w14:paraId="159BB637" w14:textId="77777777" w:rsidR="005A423E" w:rsidRDefault="005A423E" w:rsidP="001E6330">
                        <w:r>
                          <w:t>Cj</w:t>
                        </w:r>
                      </w:p>
                    </w:txbxContent>
                  </v:textbox>
                </v:shape>
                <v:shape id="Text Box 406" o:spid="_x0000_s1112" type="#_x0000_t202" style="position:absolute;left:17011;top:17012;width:8327;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" filled="f" stroked="f">
                  <v:textbox>
                    <w:txbxContent>
                      <w:p w14:paraId="692C89AF" w14:textId="77777777" w:rsidR="005A423E" w:rsidRDefault="005A423E" w:rsidP="001E6330">
                        <w:r>
                          <w:t>Ideal diode</w:t>
                        </w:r>
                      </w:p>
                    </w:txbxContent>
                  </v:textbox>
                </v:shape>
                <w10:anchorlock/>
              </v:group>
            </w:pict>
          </mc:Fallback>
        </mc:AlternateContent>
      </w:r>
    </w:p>
    <w:p w14:paraId="6CAAEA78" w14:textId="77777777" w:rsidR="001E6330" w:rsidRDefault="001E6330" w:rsidP="001E6330">
      <w:r>
        <w:t>The model consists of an ideal diode in which the diode current is given by the expression</w:t>
      </w:r>
    </w:p>
    <w:p w14:paraId="73F1ED02" w14:textId="77777777" w:rsidR="001E6330" w:rsidRDefault="001E6330" w:rsidP="001E6330">
      <w:pPr>
        <w:pStyle w:val="MTDisplayEquation"/>
      </w:pPr>
      <w:r>
        <w:tab/>
      </w:r>
      <w:r w:rsidRPr="001E6330">
        <w:rPr>
          <w:position w:val="-32"/>
        </w:rPr>
        <w:object w:dxaOrig="1640" w:dyaOrig="760" w14:anchorId="67E05777">
          <v:shape id="_x0000_i1035" type="#_x0000_t75" style="width:81.8pt;height:38pt" o:ole="">
            <v:imagedata r:id="rId23" o:title=""/>
          </v:shape>
          <o:OLEObject Type="Embed" ProgID="Equation.DSMT4" ShapeID="_x0000_i1035" DrawAspect="Content" ObjectID="_1768728304" r:id="rId24"/>
        </w:object>
      </w:r>
    </w:p>
    <w:p w14:paraId="20261152" w14:textId="77777777" w:rsidR="001E6330" w:rsidRPr="001E6330" w:rsidRDefault="001E6330" w:rsidP="001E6330">
      <w:r>
        <w:t>The ideal diode is in parallel with a junction capacitance (C</w:t>
      </w:r>
      <w:r>
        <w:rPr>
          <w:vertAlign w:val="subscript"/>
        </w:rPr>
        <w:t>j</w:t>
      </w:r>
      <w:r>
        <w:t>) and the combination is in series with a resistance (R</w:t>
      </w:r>
      <w:r>
        <w:rPr>
          <w:vertAlign w:val="subscript"/>
        </w:rPr>
        <w:t>s</w:t>
      </w:r>
      <w:r>
        <w:t>).</w:t>
      </w:r>
    </w:p>
    <w:p w14:paraId="6F732C49" w14:textId="77777777" w:rsidR="00452AD3" w:rsidRDefault="001D1C5A" w:rsidP="00452AD3">
      <w:r>
        <w:t xml:space="preserve">More details are available in the GGI_TLM_matrial_model_theory document. </w:t>
      </w:r>
    </w:p>
    <w:p w14:paraId="3076E0E2" w14:textId="77777777" w:rsidR="004E7492" w:rsidRDefault="004E7492" w:rsidP="00452AD3">
      <w:pPr>
        <w:pStyle w:val="Heading1"/>
        <w:numPr>
          <w:ilvl w:val="0"/>
          <w:numId w:val="0"/>
        </w:numPr>
      </w:pPr>
      <w:bookmarkStart w:id="28" w:name="_Toc158114024"/>
      <w:r w:rsidRPr="004E7492">
        <w:t>Cable Specification</w:t>
      </w:r>
      <w:bookmarkEnd w:id="28"/>
    </w:p>
    <w:p w14:paraId="5B9E1B63" w14:textId="77777777" w:rsidR="004E7492" w:rsidRPr="004E7492" w:rsidRDefault="004E7492" w:rsidP="004E7492"/>
    <w:p w14:paraId="5B8D8446" w14:textId="77777777" w:rsidR="00156B60" w:rsidRDefault="00F5383D" w:rsidP="003D6CBA">
      <w:r>
        <w:t xml:space="preserve">Within </w:t>
      </w:r>
      <w:r>
        <w:rPr>
          <w:b/>
        </w:rPr>
        <w:t>GGI_TLM</w:t>
      </w:r>
      <w:r>
        <w:t xml:space="preserve"> cables are defined to be systems of conductors which run through the problem space without changing their cross section configuration along their length. A cable may have one conductor such as a simple cylindrical wire, or multiple conductors such as a coaxial cable</w:t>
      </w:r>
      <w:r w:rsidR="001A12C6">
        <w:t xml:space="preserve"> or a ribbon cable</w:t>
      </w:r>
      <w:r>
        <w:t>. Cables may include shielded conductors. Cables must be terminated at both ends to a defined junction</w:t>
      </w:r>
      <w:r w:rsidR="00156B60">
        <w:t>. The end of a cable may be connected to other cable(s) or terminated to a surface in the mesh.</w:t>
      </w:r>
      <w:r>
        <w:t xml:space="preserve"> A termination</w:t>
      </w:r>
      <w:r w:rsidR="00156B60">
        <w:t xml:space="preserve"> to a surface</w:t>
      </w:r>
      <w:r>
        <w:t xml:space="preserve"> </w:t>
      </w:r>
      <w:r w:rsidR="001A12C6">
        <w:t xml:space="preserve">should be </w:t>
      </w:r>
      <w:r>
        <w:t xml:space="preserve">situated at a </w:t>
      </w:r>
      <w:r w:rsidR="00156B60">
        <w:t>TLM cell face</w:t>
      </w:r>
      <w:r>
        <w:t>.</w:t>
      </w:r>
    </w:p>
    <w:p w14:paraId="5F184D11" w14:textId="77777777" w:rsidR="00F5383D" w:rsidRDefault="00F5383D" w:rsidP="003D6CBA">
      <w:r>
        <w:t xml:space="preserve"> Boundary conditions may be applied at a </w:t>
      </w:r>
      <w:r w:rsidR="001A12C6">
        <w:t xml:space="preserve">junction </w:t>
      </w:r>
      <w:r w:rsidR="00156B60">
        <w:t>which allow</w:t>
      </w:r>
      <w:r>
        <w:t xml:space="preserve"> conductors to be electrically connected to surfaces as well as being connected amongst</w:t>
      </w:r>
      <w:r w:rsidR="00156B60">
        <w:t xml:space="preserve"> themselves</w:t>
      </w:r>
      <w:r>
        <w:t xml:space="preserve">. A termination at a surface allows cables to be connected from either side of the cell surface thus for example a coaxial cable may have its shield terminated to a ground plane while the inner conductor is allowed to pass through. In this way coaxial feeds trough ground planes can be modelled. </w:t>
      </w:r>
    </w:p>
    <w:p w14:paraId="425164A2" w14:textId="77777777" w:rsidR="00F5383D" w:rsidRDefault="00F5383D" w:rsidP="003D6CBA">
      <w:r>
        <w:lastRenderedPageBreak/>
        <w:t xml:space="preserve">A junction is </w:t>
      </w:r>
      <w:r w:rsidR="001A12C6">
        <w:t xml:space="preserve">normally </w:t>
      </w:r>
      <w:r>
        <w:t>situated at a cell centre. At a junction, conductors from the six faces belonging to the cell may be connected in an arbitrary manner so that complex networks can be formed.</w:t>
      </w:r>
    </w:p>
    <w:p w14:paraId="478E846D" w14:textId="77777777" w:rsidR="00F5383D" w:rsidRDefault="00F5383D" w:rsidP="003D6CBA">
      <w:r>
        <w:t>Lumped loads and sources may be placed at the ends of cables i.e. at junctions.</w:t>
      </w:r>
    </w:p>
    <w:p w14:paraId="417B20D0" w14:textId="77777777" w:rsidR="00F5383D" w:rsidRDefault="00F5383D" w:rsidP="003D6CBA">
      <w:r>
        <w:t>Bundles are formed when more than one cable runs along the same path through the mesh.</w:t>
      </w:r>
    </w:p>
    <w:p w14:paraId="2BA6B5E3" w14:textId="77777777" w:rsidR="00B10A11" w:rsidRDefault="00F5383D" w:rsidP="003D6CBA">
      <w:r>
        <w:t xml:space="preserve">Complex wiring within a model is specified in a three stage manner. Firstly a number of lines are specified with the problem space in the input file (figure </w:t>
      </w:r>
      <w:r w:rsidR="0056615C">
        <w:t>10</w:t>
      </w:r>
      <w:r>
        <w:t xml:space="preserve">.1.) These lines are then put onto the structured mesh automatically (figure </w:t>
      </w:r>
      <w:r w:rsidR="0056615C">
        <w:t>10</w:t>
      </w:r>
      <w:r>
        <w:t xml:space="preserve">.2.) by </w:t>
      </w:r>
      <w:r w:rsidR="00B10A11">
        <w:t xml:space="preserve">the </w:t>
      </w:r>
      <w:r>
        <w:rPr>
          <w:b/>
        </w:rPr>
        <w:t>GGI_TLM</w:t>
      </w:r>
      <w:r w:rsidR="00B10A11">
        <w:rPr>
          <w:b/>
        </w:rPr>
        <w:t>_model_builder</w:t>
      </w:r>
      <w:r>
        <w:t xml:space="preserve">. Meshed lines run between cell centres on the mesh. It should be noted that lines which run through the same cell in the structured mesh will be snapped together. Nodes </w:t>
      </w:r>
      <w:r w:rsidR="00B10A11">
        <w:t xml:space="preserve">of the cable network model </w:t>
      </w:r>
      <w:r>
        <w:t xml:space="preserve">are formed at cell centres and at points where lines intersect cell faces. Where lines meet at a cell centre a junction is formed. </w:t>
      </w:r>
    </w:p>
    <w:p w14:paraId="359C95A4" w14:textId="77777777" w:rsidR="00F5383D" w:rsidRDefault="00F5383D" w:rsidP="003D6CBA">
      <w:r>
        <w:t xml:space="preserve">The meshed line structure defines a </w:t>
      </w:r>
      <w:r w:rsidR="00B10A11">
        <w:t>cable network</w:t>
      </w:r>
      <w:r>
        <w:t xml:space="preserve"> consisting of nodes connected by segments. The </w:t>
      </w:r>
      <w:r w:rsidR="00B10A11">
        <w:t>network</w:t>
      </w:r>
      <w:r>
        <w:t xml:space="preserve"> will contain the junctions and terminations defined in the input file and also junctions formed by the meshing process as a result of changes in composition of the cable bundles formed by snapping together of the individual cables.</w:t>
      </w:r>
    </w:p>
    <w:p w14:paraId="532575B1" w14:textId="77777777" w:rsidR="00F5383D" w:rsidRDefault="00F5383D" w:rsidP="003D6CBA">
      <w:r>
        <w:t xml:space="preserve">Cables are defined with a particular cross section which may include multiple cores and screens so each cable may be a multi-conductor.  A cable route through the problem space is defined as a sequence of lines (figure </w:t>
      </w:r>
      <w:r w:rsidR="0056615C">
        <w:t>10</w:t>
      </w:r>
      <w:r>
        <w:t xml:space="preserve">.3.) The lines must be continuous. A termination condition must be specified at each end of the cable. This may take the form of an open circuit condition as in the ends of a dipole, a termination to a surface via a lumped load and source or a connection to a junction, again incorporating lumped elements and sources. </w:t>
      </w:r>
    </w:p>
    <w:p w14:paraId="5F20DB38" w14:textId="77777777" w:rsidR="00F5383D" w:rsidRDefault="00F5383D" w:rsidP="003D6CBA">
      <w:r>
        <w:t xml:space="preserve">The cables running along each line segment in the mesh are combined to form bundles of cables (figure </w:t>
      </w:r>
      <w:r w:rsidR="0056615C">
        <w:t>10</w:t>
      </w:r>
      <w:r>
        <w:t xml:space="preserve">.4.) The cable bundles on the 1D cable bundle mesh are the basis for the computation. </w:t>
      </w:r>
    </w:p>
    <w:p w14:paraId="0A86DDF8" w14:textId="77777777" w:rsidR="00F5383D" w:rsidRPr="00316BF9" w:rsidRDefault="00E71119" w:rsidP="003D6CBA">
      <w:pPr>
        <w:rPr>
          <w:i/>
        </w:rPr>
      </w:pPr>
      <w:r w:rsidRPr="00B337AA">
        <w:rPr>
          <w:noProof/>
          <w:lang w:eastAsia="en-GB"/>
        </w:rPr>
        <w:lastRenderedPageBreak/>
        <mc:AlternateContent>
          <mc:Choice Requires="wpc">
            <w:drawing>
              <wp:inline distT="0" distB="0" distL="0" distR="0" wp14:anchorId="5A13F832" wp14:editId="4B257A1E">
                <wp:extent cx="5760085" cy="3456305"/>
                <wp:effectExtent l="19050" t="0" r="2540" b="1270"/>
                <wp:docPr id="47"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 name="Freeform 20"/>
                        <wps:cNvSpPr>
                          <a:spLocks/>
                        </wps:cNvSpPr>
                        <wps:spPr bwMode="auto">
                          <a:xfrm>
                            <a:off x="430406" y="287225"/>
                            <a:ext cx="4808071" cy="657658"/>
                          </a:xfrm>
                          <a:custGeom>
                            <a:avLst/>
                            <a:gdLst>
                              <a:gd name="T0" fmla="*/ 0 w 7571"/>
                              <a:gd name="T1" fmla="*/ 0 h 1036"/>
                              <a:gd name="T2" fmla="*/ 1017 w 7571"/>
                              <a:gd name="T3" fmla="*/ 452 h 1036"/>
                              <a:gd name="T4" fmla="*/ 1582 w 7571"/>
                              <a:gd name="T5" fmla="*/ 565 h 1036"/>
                              <a:gd name="T6" fmla="*/ 2260 w 7571"/>
                              <a:gd name="T7" fmla="*/ 678 h 1036"/>
                              <a:gd name="T8" fmla="*/ 4068 w 7571"/>
                              <a:gd name="T9" fmla="*/ 791 h 1036"/>
                              <a:gd name="T10" fmla="*/ 6102 w 7571"/>
                              <a:gd name="T11" fmla="*/ 1017 h 1036"/>
                              <a:gd name="T12" fmla="*/ 7119 w 7571"/>
                              <a:gd name="T13" fmla="*/ 904 h 1036"/>
                              <a:gd name="T14" fmla="*/ 7571 w 7571"/>
                              <a:gd name="T15" fmla="*/ 565 h 103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571" h="1036">
                                <a:moveTo>
                                  <a:pt x="0" y="0"/>
                                </a:moveTo>
                                <a:cubicBezTo>
                                  <a:pt x="376" y="179"/>
                                  <a:pt x="753" y="358"/>
                                  <a:pt x="1017" y="452"/>
                                </a:cubicBezTo>
                                <a:cubicBezTo>
                                  <a:pt x="1281" y="546"/>
                                  <a:pt x="1375" y="527"/>
                                  <a:pt x="1582" y="565"/>
                                </a:cubicBezTo>
                                <a:cubicBezTo>
                                  <a:pt x="1789" y="603"/>
                                  <a:pt x="1846" y="640"/>
                                  <a:pt x="2260" y="678"/>
                                </a:cubicBezTo>
                                <a:cubicBezTo>
                                  <a:pt x="2674" y="716"/>
                                  <a:pt x="3428" y="735"/>
                                  <a:pt x="4068" y="791"/>
                                </a:cubicBezTo>
                                <a:cubicBezTo>
                                  <a:pt x="4708" y="847"/>
                                  <a:pt x="5594" y="998"/>
                                  <a:pt x="6102" y="1017"/>
                                </a:cubicBezTo>
                                <a:cubicBezTo>
                                  <a:pt x="6610" y="1036"/>
                                  <a:pt x="6874" y="979"/>
                                  <a:pt x="7119" y="904"/>
                                </a:cubicBezTo>
                                <a:cubicBezTo>
                                  <a:pt x="7364" y="829"/>
                                  <a:pt x="7496" y="621"/>
                                  <a:pt x="7571" y="56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AutoShape 21"/>
                        <wps:cNvCnPr>
                          <a:cxnSpLocks noChangeShapeType="1"/>
                        </wps:cNvCnPr>
                        <wps:spPr bwMode="auto">
                          <a:xfrm>
                            <a:off x="0" y="2511422"/>
                            <a:ext cx="1076016" cy="0"/>
                          </a:xfrm>
                          <a:prstGeom prst="straightConnector1">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wps:wsp>
                        <wps:cNvPr id="44" name="Freeform 22"/>
                        <wps:cNvSpPr>
                          <a:spLocks/>
                        </wps:cNvSpPr>
                        <wps:spPr bwMode="auto">
                          <a:xfrm>
                            <a:off x="1507222" y="932882"/>
                            <a:ext cx="2582438" cy="1004889"/>
                          </a:xfrm>
                          <a:custGeom>
                            <a:avLst/>
                            <a:gdLst>
                              <a:gd name="T0" fmla="*/ 0 w 4067"/>
                              <a:gd name="T1" fmla="*/ 1469 h 1695"/>
                              <a:gd name="T2" fmla="*/ 564 w 4067"/>
                              <a:gd name="T3" fmla="*/ 565 h 1695"/>
                              <a:gd name="T4" fmla="*/ 1694 w 4067"/>
                              <a:gd name="T5" fmla="*/ 19 h 1695"/>
                              <a:gd name="T6" fmla="*/ 3389 w 4067"/>
                              <a:gd name="T7" fmla="*/ 452 h 1695"/>
                              <a:gd name="T8" fmla="*/ 4067 w 4067"/>
                              <a:gd name="T9" fmla="*/ 1695 h 1695"/>
                            </a:gdLst>
                            <a:ahLst/>
                            <a:cxnLst>
                              <a:cxn ang="0">
                                <a:pos x="T0" y="T1"/>
                              </a:cxn>
                              <a:cxn ang="0">
                                <a:pos x="T2" y="T3"/>
                              </a:cxn>
                              <a:cxn ang="0">
                                <a:pos x="T4" y="T5"/>
                              </a:cxn>
                              <a:cxn ang="0">
                                <a:pos x="T6" y="T7"/>
                              </a:cxn>
                              <a:cxn ang="0">
                                <a:pos x="T8" y="T9"/>
                              </a:cxn>
                            </a:cxnLst>
                            <a:rect l="0" t="0" r="r" b="b"/>
                            <a:pathLst>
                              <a:path w="4067" h="1695">
                                <a:moveTo>
                                  <a:pt x="0" y="1469"/>
                                </a:moveTo>
                                <a:cubicBezTo>
                                  <a:pt x="141" y="1138"/>
                                  <a:pt x="282" y="807"/>
                                  <a:pt x="564" y="565"/>
                                </a:cubicBezTo>
                                <a:cubicBezTo>
                                  <a:pt x="846" y="323"/>
                                  <a:pt x="1223" y="38"/>
                                  <a:pt x="1694" y="19"/>
                                </a:cubicBezTo>
                                <a:cubicBezTo>
                                  <a:pt x="2165" y="0"/>
                                  <a:pt x="2993" y="173"/>
                                  <a:pt x="3389" y="452"/>
                                </a:cubicBezTo>
                                <a:cubicBezTo>
                                  <a:pt x="3785" y="731"/>
                                  <a:pt x="3926" y="1213"/>
                                  <a:pt x="4067" y="169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23"/>
                        <wps:cNvSpPr>
                          <a:spLocks/>
                        </wps:cNvSpPr>
                        <wps:spPr bwMode="auto">
                          <a:xfrm>
                            <a:off x="1507222" y="2008977"/>
                            <a:ext cx="2629639" cy="1112098"/>
                          </a:xfrm>
                          <a:custGeom>
                            <a:avLst/>
                            <a:gdLst>
                              <a:gd name="T0" fmla="*/ 4066 w 4141"/>
                              <a:gd name="T1" fmla="*/ 0 h 1751"/>
                              <a:gd name="T2" fmla="*/ 4066 w 4141"/>
                              <a:gd name="T3" fmla="*/ 565 h 1751"/>
                              <a:gd name="T4" fmla="*/ 3615 w 4141"/>
                              <a:gd name="T5" fmla="*/ 1017 h 1751"/>
                              <a:gd name="T6" fmla="*/ 2485 w 4141"/>
                              <a:gd name="T7" fmla="*/ 1243 h 1751"/>
                              <a:gd name="T8" fmla="*/ 1920 w 4141"/>
                              <a:gd name="T9" fmla="*/ 1582 h 1751"/>
                              <a:gd name="T10" fmla="*/ 1242 w 4141"/>
                              <a:gd name="T11" fmla="*/ 1695 h 1751"/>
                              <a:gd name="T12" fmla="*/ 677 w 4141"/>
                              <a:gd name="T13" fmla="*/ 1243 h 1751"/>
                              <a:gd name="T14" fmla="*/ 564 w 4141"/>
                              <a:gd name="T15" fmla="*/ 565 h 1751"/>
                              <a:gd name="T16" fmla="*/ 0 w 4141"/>
                              <a:gd name="T17" fmla="*/ 0 h 17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41" h="1751">
                                <a:moveTo>
                                  <a:pt x="4066" y="0"/>
                                </a:moveTo>
                                <a:cubicBezTo>
                                  <a:pt x="4103" y="198"/>
                                  <a:pt x="4141" y="396"/>
                                  <a:pt x="4066" y="565"/>
                                </a:cubicBezTo>
                                <a:cubicBezTo>
                                  <a:pt x="3991" y="734"/>
                                  <a:pt x="3878" y="904"/>
                                  <a:pt x="3615" y="1017"/>
                                </a:cubicBezTo>
                                <a:cubicBezTo>
                                  <a:pt x="3352" y="1130"/>
                                  <a:pt x="2767" y="1149"/>
                                  <a:pt x="2485" y="1243"/>
                                </a:cubicBezTo>
                                <a:cubicBezTo>
                                  <a:pt x="2203" y="1337"/>
                                  <a:pt x="2127" y="1507"/>
                                  <a:pt x="1920" y="1582"/>
                                </a:cubicBezTo>
                                <a:cubicBezTo>
                                  <a:pt x="1713" y="1657"/>
                                  <a:pt x="1449" y="1751"/>
                                  <a:pt x="1242" y="1695"/>
                                </a:cubicBezTo>
                                <a:cubicBezTo>
                                  <a:pt x="1035" y="1639"/>
                                  <a:pt x="790" y="1431"/>
                                  <a:pt x="677" y="1243"/>
                                </a:cubicBezTo>
                                <a:cubicBezTo>
                                  <a:pt x="564" y="1055"/>
                                  <a:pt x="677" y="772"/>
                                  <a:pt x="564" y="565"/>
                                </a:cubicBezTo>
                                <a:cubicBezTo>
                                  <a:pt x="451" y="358"/>
                                  <a:pt x="225" y="179"/>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Freeform 24"/>
                        <wps:cNvSpPr>
                          <a:spLocks/>
                        </wps:cNvSpPr>
                        <wps:spPr bwMode="auto">
                          <a:xfrm>
                            <a:off x="470407" y="1881766"/>
                            <a:ext cx="1029615" cy="572851"/>
                          </a:xfrm>
                          <a:custGeom>
                            <a:avLst/>
                            <a:gdLst>
                              <a:gd name="T0" fmla="*/ 38 w 1620"/>
                              <a:gd name="T1" fmla="*/ 1017 h 1017"/>
                              <a:gd name="T2" fmla="*/ 264 w 1620"/>
                              <a:gd name="T3" fmla="*/ 339 h 1017"/>
                              <a:gd name="T4" fmla="*/ 1620 w 1620"/>
                              <a:gd name="T5" fmla="*/ 0 h 1017"/>
                            </a:gdLst>
                            <a:ahLst/>
                            <a:cxnLst>
                              <a:cxn ang="0">
                                <a:pos x="T0" y="T1"/>
                              </a:cxn>
                              <a:cxn ang="0">
                                <a:pos x="T2" y="T3"/>
                              </a:cxn>
                              <a:cxn ang="0">
                                <a:pos x="T4" y="T5"/>
                              </a:cxn>
                            </a:cxnLst>
                            <a:rect l="0" t="0" r="r" b="b"/>
                            <a:pathLst>
                              <a:path w="1620" h="1017">
                                <a:moveTo>
                                  <a:pt x="38" y="1017"/>
                                </a:moveTo>
                                <a:cubicBezTo>
                                  <a:pt x="19" y="762"/>
                                  <a:pt x="0" y="508"/>
                                  <a:pt x="264" y="339"/>
                                </a:cubicBezTo>
                                <a:cubicBezTo>
                                  <a:pt x="528" y="170"/>
                                  <a:pt x="1394" y="56"/>
                                  <a:pt x="162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128FA6B1" id="Canvas 18" o:spid="_x0000_s1026" editas="canvas" style="width:453.55pt;height:272.15pt;mso-position-horizontal-relative:char;mso-position-vertical-relative:line" coordsize="57600,3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">
                <v:shape id="_x0000_s1027" type="#_x0000_t75" style="position:absolute;width:57600;height:34563;visibility:visible;mso-wrap-style:square">
                  <v:fill o:detectmouseclick="t"/>
                  <v:path o:connecttype="none"/>
                </v:shape>
                <v:shape id="Freeform 20" o:spid="_x0000_s1028" style="position:absolute;left:4304;top:2872;width:48080;height:6576;visibility:visible;mso-wrap-style:square;v-text-anchor:top" coordsize="7571,1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" path="m,c376,179,753,358,1017,452v264,94,358,75,565,113c1789,603,1846,640,2260,678v414,38,1168,57,1808,113c4708,847,5594,998,6102,1017v508,19,772,-38,1017,-113c7364,829,7496,621,7571,565e" filled="f">
                  <v:path arrowok="t" o:connecttype="custom" o:connectlocs="0,0;645860,286932;1004672,358665;1435245,430398;2583441,502131;3875162,645597;4521022,573864;4808071,358665" o:connectangles="0,0,0,0,0,0,0,0"/>
                </v:shape>
                <v:shape id="AutoShape 21" o:spid="_x0000_s1029" type="#_x0000_t32" style="position:absolute;top:25114;width:107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" strokecolor="red" strokeweight="3pt"/>
                <v:shape id="Freeform 22" o:spid="_x0000_s1030" style="position:absolute;left:15072;top:9328;width:25824;height:10049;visibility:visible;mso-wrap-style:square;v-text-anchor:top" coordsize="4067,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" path="m,1469c141,1138,282,807,564,565,846,323,1223,38,1694,19,2165,,2993,173,3389,452v396,279,537,761,678,1243e" filled="f">
                  <v:path arrowok="t" o:connecttype="custom" o:connectlocs="0,870904;358125,334963;1075645,11264;2151926,267970;2582438,1004889" o:connectangles="0,0,0,0,0"/>
                </v:shape>
                <v:shape id="Freeform 23" o:spid="_x0000_s1031" style="position:absolute;left:15072;top:20089;width:26296;height:11121;visibility:visible;mso-wrap-style:square;v-text-anchor:top" coordsize="4141,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" path="m4066,v37,198,75,396,,565c3991,734,3878,904,3615,1017v-263,113,-848,132,-1130,226c2203,1337,2127,1507,1920,1582v-207,75,-471,169,-678,113c1035,1639,790,1431,677,1243,564,1055,677,772,564,565,451,358,225,179,,e" filled="f">
                  <v:path arrowok="t" o:connecttype="custom" o:connectlocs="2582012,0;2582012,358844;2295616,645919;1578037,789456;1219248,1004762;788701,1076531;429912,789456;358154,358844;0,0" o:connectangles="0,0,0,0,0,0,0,0,0"/>
                </v:shape>
                <v:shape id="Freeform 24" o:spid="_x0000_s1032" style="position:absolute;left:4704;top:18817;width:10296;height:5729;visibility:visible;mso-wrap-style:square;v-text-anchor:top" coordsize="1620,1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" path="m38,1017c19,762,,508,264,339,528,170,1394,56,1620,e" filled="f">
                  <v:path arrowok="t" o:connecttype="custom" o:connectlocs="24151,572851;167789,190950;1029615,0" o:connectangles="0,0,0"/>
                </v:shape>
                <w10:anchorlock/>
              </v:group>
            </w:pict>
          </mc:Fallback>
        </mc:AlternateContent>
      </w:r>
      <w:r w:rsidR="00F5383D">
        <w:rPr>
          <w:i/>
        </w:rPr>
        <w:t xml:space="preserve">Figure </w:t>
      </w:r>
      <w:r w:rsidR="0056615C">
        <w:rPr>
          <w:i/>
        </w:rPr>
        <w:t>10</w:t>
      </w:r>
      <w:r w:rsidR="00F5383D" w:rsidRPr="00316BF9">
        <w:rPr>
          <w:i/>
        </w:rPr>
        <w:t xml:space="preserve">.1 </w:t>
      </w:r>
      <w:r w:rsidR="00F5383D">
        <w:rPr>
          <w:i/>
        </w:rPr>
        <w:t>Initial line geometry</w:t>
      </w:r>
    </w:p>
    <w:p w14:paraId="72FE38C6" w14:textId="77777777" w:rsidR="00F5383D" w:rsidRDefault="00E71119" w:rsidP="003D6CBA">
      <w:r>
        <w:rPr>
          <w:noProof/>
          <w:lang w:eastAsia="en-GB"/>
        </w:rPr>
        <mc:AlternateContent>
          <mc:Choice Requires="wpc">
            <w:drawing>
              <wp:inline distT="0" distB="0" distL="0" distR="0" wp14:anchorId="77CAB693" wp14:editId="36CB11E6">
                <wp:extent cx="5760085" cy="3456305"/>
                <wp:effectExtent l="19050" t="0" r="2540" b="1905"/>
                <wp:docPr id="41"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30" name="AutoShape 27"/>
                        <wps:cNvCnPr>
                          <a:cxnSpLocks noChangeShapeType="1"/>
                        </wps:cNvCnPr>
                        <wps:spPr bwMode="auto">
                          <a:xfrm>
                            <a:off x="0" y="2511422"/>
                            <a:ext cx="1076016" cy="0"/>
                          </a:xfrm>
                          <a:prstGeom prst="straightConnector1">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wps:wsp>
                        <wps:cNvPr id="431" name="Freeform 28"/>
                        <wps:cNvSpPr>
                          <a:spLocks/>
                        </wps:cNvSpPr>
                        <wps:spPr bwMode="auto">
                          <a:xfrm>
                            <a:off x="1532823" y="2073783"/>
                            <a:ext cx="2630439" cy="1112098"/>
                          </a:xfrm>
                          <a:custGeom>
                            <a:avLst/>
                            <a:gdLst>
                              <a:gd name="T0" fmla="*/ 4066 w 4141"/>
                              <a:gd name="T1" fmla="*/ 0 h 1751"/>
                              <a:gd name="T2" fmla="*/ 4066 w 4141"/>
                              <a:gd name="T3" fmla="*/ 565 h 1751"/>
                              <a:gd name="T4" fmla="*/ 3615 w 4141"/>
                              <a:gd name="T5" fmla="*/ 1017 h 1751"/>
                              <a:gd name="T6" fmla="*/ 2485 w 4141"/>
                              <a:gd name="T7" fmla="*/ 1243 h 1751"/>
                              <a:gd name="T8" fmla="*/ 1920 w 4141"/>
                              <a:gd name="T9" fmla="*/ 1582 h 1751"/>
                              <a:gd name="T10" fmla="*/ 1242 w 4141"/>
                              <a:gd name="T11" fmla="*/ 1695 h 1751"/>
                              <a:gd name="T12" fmla="*/ 677 w 4141"/>
                              <a:gd name="T13" fmla="*/ 1243 h 1751"/>
                              <a:gd name="T14" fmla="*/ 564 w 4141"/>
                              <a:gd name="T15" fmla="*/ 565 h 1751"/>
                              <a:gd name="T16" fmla="*/ 0 w 4141"/>
                              <a:gd name="T17" fmla="*/ 0 h 17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41" h="1751">
                                <a:moveTo>
                                  <a:pt x="4066" y="0"/>
                                </a:moveTo>
                                <a:cubicBezTo>
                                  <a:pt x="4103" y="198"/>
                                  <a:pt x="4141" y="396"/>
                                  <a:pt x="4066" y="565"/>
                                </a:cubicBezTo>
                                <a:cubicBezTo>
                                  <a:pt x="3991" y="734"/>
                                  <a:pt x="3878" y="904"/>
                                  <a:pt x="3615" y="1017"/>
                                </a:cubicBezTo>
                                <a:cubicBezTo>
                                  <a:pt x="3352" y="1130"/>
                                  <a:pt x="2767" y="1149"/>
                                  <a:pt x="2485" y="1243"/>
                                </a:cubicBezTo>
                                <a:cubicBezTo>
                                  <a:pt x="2203" y="1337"/>
                                  <a:pt x="2127" y="1507"/>
                                  <a:pt x="1920" y="1582"/>
                                </a:cubicBezTo>
                                <a:cubicBezTo>
                                  <a:pt x="1713" y="1657"/>
                                  <a:pt x="1449" y="1751"/>
                                  <a:pt x="1242" y="1695"/>
                                </a:cubicBezTo>
                                <a:cubicBezTo>
                                  <a:pt x="1035" y="1639"/>
                                  <a:pt x="790" y="1431"/>
                                  <a:pt x="677" y="1243"/>
                                </a:cubicBezTo>
                                <a:cubicBezTo>
                                  <a:pt x="564" y="1055"/>
                                  <a:pt x="677" y="772"/>
                                  <a:pt x="564" y="565"/>
                                </a:cubicBezTo>
                                <a:cubicBezTo>
                                  <a:pt x="451" y="358"/>
                                  <a:pt x="225" y="179"/>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 name="AutoShape 29"/>
                        <wps:cNvCnPr>
                          <a:cxnSpLocks noChangeShapeType="1"/>
                        </wps:cNvCnPr>
                        <wps:spPr bwMode="auto">
                          <a:xfrm flipV="1">
                            <a:off x="540808" y="1983375"/>
                            <a:ext cx="0" cy="541648"/>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33" name="AutoShape 30"/>
                        <wps:cNvCnPr>
                          <a:cxnSpLocks noChangeShapeType="1"/>
                        </wps:cNvCnPr>
                        <wps:spPr bwMode="auto">
                          <a:xfrm>
                            <a:off x="540808" y="1983375"/>
                            <a:ext cx="1082416" cy="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34" name="AutoShape 31"/>
                        <wps:cNvCnPr>
                          <a:cxnSpLocks noChangeShapeType="1"/>
                        </wps:cNvCnPr>
                        <wps:spPr bwMode="auto">
                          <a:xfrm>
                            <a:off x="1623224" y="1983375"/>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35" name="AutoShape 32"/>
                        <wps:cNvCnPr>
                          <a:cxnSpLocks noChangeShapeType="1"/>
                        </wps:cNvCnPr>
                        <wps:spPr bwMode="auto">
                          <a:xfrm>
                            <a:off x="1623224" y="2344207"/>
                            <a:ext cx="360805" cy="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36" name="AutoShape 33"/>
                        <wps:cNvCnPr>
                          <a:cxnSpLocks noChangeShapeType="1"/>
                        </wps:cNvCnPr>
                        <wps:spPr bwMode="auto">
                          <a:xfrm>
                            <a:off x="1984029" y="2344207"/>
                            <a:ext cx="0" cy="721664"/>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37" name="AutoShape 34"/>
                        <wps:cNvCnPr>
                          <a:cxnSpLocks noChangeShapeType="1"/>
                        </wps:cNvCnPr>
                        <wps:spPr bwMode="auto">
                          <a:xfrm>
                            <a:off x="1984029" y="3065871"/>
                            <a:ext cx="1081616" cy="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38" name="AutoShape 35"/>
                        <wps:cNvCnPr>
                          <a:cxnSpLocks noChangeShapeType="1"/>
                        </wps:cNvCnPr>
                        <wps:spPr bwMode="auto">
                          <a:xfrm>
                            <a:off x="3065645" y="2705039"/>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39" name="AutoShape 36"/>
                        <wps:cNvCnPr>
                          <a:cxnSpLocks noChangeShapeType="1"/>
                        </wps:cNvCnPr>
                        <wps:spPr bwMode="auto">
                          <a:xfrm>
                            <a:off x="3065645" y="2705039"/>
                            <a:ext cx="1082416" cy="80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40" name="AutoShape 37"/>
                        <wps:cNvCnPr>
                          <a:cxnSpLocks noChangeShapeType="1"/>
                        </wps:cNvCnPr>
                        <wps:spPr bwMode="auto">
                          <a:xfrm flipV="1">
                            <a:off x="4148061" y="1623343"/>
                            <a:ext cx="800" cy="1081695"/>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41" name="Freeform 38"/>
                        <wps:cNvSpPr>
                          <a:spLocks/>
                        </wps:cNvSpPr>
                        <wps:spPr bwMode="auto">
                          <a:xfrm>
                            <a:off x="540808" y="1893767"/>
                            <a:ext cx="1029615" cy="572851"/>
                          </a:xfrm>
                          <a:custGeom>
                            <a:avLst/>
                            <a:gdLst>
                              <a:gd name="T0" fmla="*/ 38 w 1620"/>
                              <a:gd name="T1" fmla="*/ 1017 h 1017"/>
                              <a:gd name="T2" fmla="*/ 264 w 1620"/>
                              <a:gd name="T3" fmla="*/ 339 h 1017"/>
                              <a:gd name="T4" fmla="*/ 1620 w 1620"/>
                              <a:gd name="T5" fmla="*/ 0 h 1017"/>
                            </a:gdLst>
                            <a:ahLst/>
                            <a:cxnLst>
                              <a:cxn ang="0">
                                <a:pos x="T0" y="T1"/>
                              </a:cxn>
                              <a:cxn ang="0">
                                <a:pos x="T2" y="T3"/>
                              </a:cxn>
                              <a:cxn ang="0">
                                <a:pos x="T4" y="T5"/>
                              </a:cxn>
                            </a:cxnLst>
                            <a:rect l="0" t="0" r="r" b="b"/>
                            <a:pathLst>
                              <a:path w="1620" h="1017">
                                <a:moveTo>
                                  <a:pt x="38" y="1017"/>
                                </a:moveTo>
                                <a:cubicBezTo>
                                  <a:pt x="19" y="762"/>
                                  <a:pt x="0" y="508"/>
                                  <a:pt x="264" y="339"/>
                                </a:cubicBezTo>
                                <a:cubicBezTo>
                                  <a:pt x="528" y="170"/>
                                  <a:pt x="1394" y="56"/>
                                  <a:pt x="162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AutoShape 39"/>
                        <wps:cNvCnPr>
                          <a:cxnSpLocks noChangeShapeType="1"/>
                        </wps:cNvCnPr>
                        <wps:spPr bwMode="auto">
                          <a:xfrm flipH="1" flipV="1">
                            <a:off x="3787256" y="1623343"/>
                            <a:ext cx="360805" cy="7201"/>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43" name="AutoShape 40"/>
                        <wps:cNvCnPr>
                          <a:cxnSpLocks noChangeShapeType="1"/>
                        </wps:cNvCnPr>
                        <wps:spPr bwMode="auto">
                          <a:xfrm flipV="1">
                            <a:off x="3787256" y="1262511"/>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44" name="AutoShape 41"/>
                        <wps:cNvCnPr>
                          <a:cxnSpLocks noChangeShapeType="1"/>
                        </wps:cNvCnPr>
                        <wps:spPr bwMode="auto">
                          <a:xfrm flipH="1">
                            <a:off x="3426451" y="1262511"/>
                            <a:ext cx="360805" cy="80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45" name="AutoShape 42"/>
                        <wps:cNvCnPr>
                          <a:cxnSpLocks noChangeShapeType="1"/>
                        </wps:cNvCnPr>
                        <wps:spPr bwMode="auto">
                          <a:xfrm flipV="1">
                            <a:off x="3426451" y="901680"/>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46" name="AutoShape 43"/>
                        <wps:cNvCnPr>
                          <a:cxnSpLocks noChangeShapeType="1"/>
                        </wps:cNvCnPr>
                        <wps:spPr bwMode="auto">
                          <a:xfrm flipH="1">
                            <a:off x="1984029" y="901680"/>
                            <a:ext cx="1442421" cy="80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47" name="AutoShape 44"/>
                        <wps:cNvCnPr>
                          <a:cxnSpLocks noChangeShapeType="1"/>
                        </wps:cNvCnPr>
                        <wps:spPr bwMode="auto">
                          <a:xfrm>
                            <a:off x="1984029" y="901680"/>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2" name="AutoShape 45"/>
                        <wps:cNvCnPr>
                          <a:cxnSpLocks noChangeShapeType="1"/>
                        </wps:cNvCnPr>
                        <wps:spPr bwMode="auto">
                          <a:xfrm flipH="1">
                            <a:off x="1623224" y="1262511"/>
                            <a:ext cx="360805" cy="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3" name="AutoShape 46"/>
                        <wps:cNvCnPr>
                          <a:cxnSpLocks noChangeShapeType="1"/>
                        </wps:cNvCnPr>
                        <wps:spPr bwMode="auto">
                          <a:xfrm>
                            <a:off x="1623224" y="1262511"/>
                            <a:ext cx="0" cy="720864"/>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4" name="AutoShape 47"/>
                        <wps:cNvCnPr>
                          <a:cxnSpLocks noChangeShapeType="1"/>
                        </wps:cNvCnPr>
                        <wps:spPr bwMode="auto">
                          <a:xfrm>
                            <a:off x="540808" y="180016"/>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5" name="AutoShape 48"/>
                        <wps:cNvCnPr>
                          <a:cxnSpLocks noChangeShapeType="1"/>
                        </wps:cNvCnPr>
                        <wps:spPr bwMode="auto">
                          <a:xfrm>
                            <a:off x="540808" y="540848"/>
                            <a:ext cx="1443221" cy="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6" name="AutoShape 49"/>
                        <wps:cNvCnPr>
                          <a:cxnSpLocks noChangeShapeType="1"/>
                        </wps:cNvCnPr>
                        <wps:spPr bwMode="auto">
                          <a:xfrm>
                            <a:off x="1984029" y="543248"/>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7" name="AutoShape 50"/>
                        <wps:cNvCnPr>
                          <a:cxnSpLocks noChangeShapeType="1"/>
                        </wps:cNvCnPr>
                        <wps:spPr bwMode="auto">
                          <a:xfrm flipV="1">
                            <a:off x="3426451" y="901680"/>
                            <a:ext cx="1803227" cy="240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8" name="AutoShape 51"/>
                        <wps:cNvCnPr>
                          <a:cxnSpLocks noChangeShapeType="1"/>
                        </wps:cNvCnPr>
                        <wps:spPr bwMode="auto">
                          <a:xfrm flipV="1">
                            <a:off x="5229677" y="540848"/>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9" name="Freeform 52"/>
                        <wps:cNvSpPr>
                          <a:spLocks/>
                        </wps:cNvSpPr>
                        <wps:spPr bwMode="auto">
                          <a:xfrm>
                            <a:off x="540808" y="270424"/>
                            <a:ext cx="4808071" cy="657658"/>
                          </a:xfrm>
                          <a:custGeom>
                            <a:avLst/>
                            <a:gdLst>
                              <a:gd name="T0" fmla="*/ 0 w 7571"/>
                              <a:gd name="T1" fmla="*/ 0 h 1036"/>
                              <a:gd name="T2" fmla="*/ 1017 w 7571"/>
                              <a:gd name="T3" fmla="*/ 452 h 1036"/>
                              <a:gd name="T4" fmla="*/ 1582 w 7571"/>
                              <a:gd name="T5" fmla="*/ 565 h 1036"/>
                              <a:gd name="T6" fmla="*/ 2260 w 7571"/>
                              <a:gd name="T7" fmla="*/ 678 h 1036"/>
                              <a:gd name="T8" fmla="*/ 4068 w 7571"/>
                              <a:gd name="T9" fmla="*/ 791 h 1036"/>
                              <a:gd name="T10" fmla="*/ 6102 w 7571"/>
                              <a:gd name="T11" fmla="*/ 1017 h 1036"/>
                              <a:gd name="T12" fmla="*/ 7119 w 7571"/>
                              <a:gd name="T13" fmla="*/ 904 h 1036"/>
                              <a:gd name="T14" fmla="*/ 7571 w 7571"/>
                              <a:gd name="T15" fmla="*/ 565 h 103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571" h="1036">
                                <a:moveTo>
                                  <a:pt x="0" y="0"/>
                                </a:moveTo>
                                <a:cubicBezTo>
                                  <a:pt x="376" y="179"/>
                                  <a:pt x="753" y="358"/>
                                  <a:pt x="1017" y="452"/>
                                </a:cubicBezTo>
                                <a:cubicBezTo>
                                  <a:pt x="1281" y="546"/>
                                  <a:pt x="1375" y="527"/>
                                  <a:pt x="1582" y="565"/>
                                </a:cubicBezTo>
                                <a:cubicBezTo>
                                  <a:pt x="1789" y="603"/>
                                  <a:pt x="1846" y="640"/>
                                  <a:pt x="2260" y="678"/>
                                </a:cubicBezTo>
                                <a:cubicBezTo>
                                  <a:pt x="2674" y="716"/>
                                  <a:pt x="3428" y="735"/>
                                  <a:pt x="4068" y="791"/>
                                </a:cubicBezTo>
                                <a:cubicBezTo>
                                  <a:pt x="4708" y="847"/>
                                  <a:pt x="5594" y="998"/>
                                  <a:pt x="6102" y="1017"/>
                                </a:cubicBezTo>
                                <a:cubicBezTo>
                                  <a:pt x="6610" y="1036"/>
                                  <a:pt x="6874" y="979"/>
                                  <a:pt x="7119" y="904"/>
                                </a:cubicBezTo>
                                <a:cubicBezTo>
                                  <a:pt x="7364" y="829"/>
                                  <a:pt x="7496" y="621"/>
                                  <a:pt x="7571" y="56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53"/>
                        <wps:cNvSpPr>
                          <a:spLocks/>
                        </wps:cNvSpPr>
                        <wps:spPr bwMode="auto">
                          <a:xfrm>
                            <a:off x="1532823" y="901680"/>
                            <a:ext cx="2581638" cy="1004889"/>
                          </a:xfrm>
                          <a:custGeom>
                            <a:avLst/>
                            <a:gdLst>
                              <a:gd name="T0" fmla="*/ 0 w 4067"/>
                              <a:gd name="T1" fmla="*/ 1469 h 1695"/>
                              <a:gd name="T2" fmla="*/ 564 w 4067"/>
                              <a:gd name="T3" fmla="*/ 565 h 1695"/>
                              <a:gd name="T4" fmla="*/ 1694 w 4067"/>
                              <a:gd name="T5" fmla="*/ 19 h 1695"/>
                              <a:gd name="T6" fmla="*/ 3389 w 4067"/>
                              <a:gd name="T7" fmla="*/ 452 h 1695"/>
                              <a:gd name="T8" fmla="*/ 4067 w 4067"/>
                              <a:gd name="T9" fmla="*/ 1695 h 1695"/>
                            </a:gdLst>
                            <a:ahLst/>
                            <a:cxnLst>
                              <a:cxn ang="0">
                                <a:pos x="T0" y="T1"/>
                              </a:cxn>
                              <a:cxn ang="0">
                                <a:pos x="T2" y="T3"/>
                              </a:cxn>
                              <a:cxn ang="0">
                                <a:pos x="T4" y="T5"/>
                              </a:cxn>
                              <a:cxn ang="0">
                                <a:pos x="T6" y="T7"/>
                              </a:cxn>
                              <a:cxn ang="0">
                                <a:pos x="T8" y="T9"/>
                              </a:cxn>
                            </a:cxnLst>
                            <a:rect l="0" t="0" r="r" b="b"/>
                            <a:pathLst>
                              <a:path w="4067" h="1695">
                                <a:moveTo>
                                  <a:pt x="0" y="1469"/>
                                </a:moveTo>
                                <a:cubicBezTo>
                                  <a:pt x="141" y="1138"/>
                                  <a:pt x="282" y="807"/>
                                  <a:pt x="564" y="565"/>
                                </a:cubicBezTo>
                                <a:cubicBezTo>
                                  <a:pt x="846" y="323"/>
                                  <a:pt x="1223" y="38"/>
                                  <a:pt x="1694" y="19"/>
                                </a:cubicBezTo>
                                <a:cubicBezTo>
                                  <a:pt x="2165" y="0"/>
                                  <a:pt x="2993" y="173"/>
                                  <a:pt x="3389" y="452"/>
                                </a:cubicBezTo>
                                <a:cubicBezTo>
                                  <a:pt x="3785" y="731"/>
                                  <a:pt x="3926" y="1213"/>
                                  <a:pt x="4067" y="169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518381E3" id="Canvas 25" o:spid="_x0000_s1026" editas="canvas" style="width:453.55pt;height:272.15pt;mso-position-horizontal-relative:char;mso-position-vertical-relative:line" coordsize="57600,3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">
                <v:shape id="_x0000_s1027" type="#_x0000_t75" style="position:absolute;width:57600;height:34563;visibility:visible;mso-wrap-style:square">
                  <v:fill o:detectmouseclick="t"/>
                  <v:path o:connecttype="none"/>
                </v:shape>
                <v:shape id="AutoShape 27" o:spid="_x0000_s1028" type="#_x0000_t32" style="position:absolute;top:25114;width:107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" strokecolor="red" strokeweight="3pt"/>
                <v:shape id="Freeform 28" o:spid="_x0000_s1029" style="position:absolute;left:15328;top:20737;width:26304;height:11121;visibility:visible;mso-wrap-style:square;v-text-anchor:top" coordsize="4141,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" path="m4066,v37,198,75,396,,565c3991,734,3878,904,3615,1017v-263,113,-848,132,-1130,226c2203,1337,2127,1507,1920,1582v-207,75,-471,169,-678,113c1035,1639,790,1431,677,1243,564,1055,677,772,564,565,451,358,225,179,,e" filled="f">
                  <v:path arrowok="t" o:connecttype="custom" o:connectlocs="2582798,0;2582798,358844;2296314,645919;1578517,789456;1219619,1004762;788941,1076531;430043,789456;358263,358844;0,0" o:connectangles="0,0,0,0,0,0,0,0,0"/>
                </v:shape>
                <v:shape id="AutoShape 29" o:spid="_x0000_s1030" type="#_x0000_t32" style="position:absolute;left:5408;top:19833;width:0;height:54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" strokecolor="#7030a0" strokeweight="1.5pt"/>
                <v:shape id="AutoShape 30" o:spid="_x0000_s1031" type="#_x0000_t32" style="position:absolute;left:5408;top:19833;width:108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" strokecolor="#7030a0" strokeweight="1.5pt"/>
                <v:shape id="AutoShape 31" o:spid="_x0000_s1032" type="#_x0000_t32" style="position:absolute;left:16232;top:19833;width:0;height:3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" strokecolor="#7030a0" strokeweight="1.5pt"/>
                <v:shape id="AutoShape 32" o:spid="_x0000_s1033" type="#_x0000_t32" style="position:absolute;left:16232;top:23442;width:36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" strokecolor="#7030a0" strokeweight="1.5pt"/>
                <v:shape id="AutoShape 33" o:spid="_x0000_s1034" type="#_x0000_t32" style="position:absolute;left:19840;top:23442;width:0;height:72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" strokecolor="#7030a0" strokeweight="1.5pt"/>
                <v:shape id="AutoShape 34" o:spid="_x0000_s1035" type="#_x0000_t32" style="position:absolute;left:19840;top:30658;width:108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" strokecolor="#7030a0" strokeweight="1.5pt"/>
                <v:shape id="AutoShape 35" o:spid="_x0000_s1036" type="#_x0000_t32" style="position:absolute;left:30656;top:27050;width:0;height:36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" strokecolor="#7030a0" strokeweight="1.5pt"/>
                <v:shape id="AutoShape 36" o:spid="_x0000_s1037" type="#_x0000_t32" style="position:absolute;left:30656;top:27050;width:10824;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" strokecolor="#7030a0" strokeweight="1.5pt"/>
                <v:shape id="AutoShape 37" o:spid="_x0000_s1038" type="#_x0000_t32" style="position:absolute;left:41480;top:16233;width:8;height:108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" strokecolor="#7030a0" strokeweight="1.5pt"/>
                <v:shape id="Freeform 38" o:spid="_x0000_s1039" style="position:absolute;left:5408;top:18937;width:10296;height:5729;visibility:visible;mso-wrap-style:square;v-text-anchor:top" coordsize="1620,1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" path="m38,1017c19,762,,508,264,339,528,170,1394,56,1620,e" filled="f">
                  <v:path arrowok="t" o:connecttype="custom" o:connectlocs="24151,572851;167789,190950;1029615,0" o:connectangles="0,0,0"/>
                </v:shape>
                <v:shape id="AutoShape 39" o:spid="_x0000_s1040" type="#_x0000_t32" style="position:absolute;left:37872;top:16233;width:3608;height: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" strokecolor="#7030a0" strokeweight="1.5pt"/>
                <v:shape id="AutoShape 40" o:spid="_x0000_s1041" type="#_x0000_t32" style="position:absolute;left:37872;top:12625;width:0;height:36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" strokecolor="#7030a0" strokeweight="1.5pt"/>
                <v:shape id="AutoShape 41" o:spid="_x0000_s1042" type="#_x0000_t32" style="position:absolute;left:34264;top:12625;width:3608;height: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" strokecolor="#7030a0" strokeweight="1.5pt"/>
                <v:shape id="AutoShape 42" o:spid="_x0000_s1043" type="#_x0000_t32" style="position:absolute;left:34264;top:9016;width:0;height:36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" strokecolor="#7030a0" strokeweight="1.5pt"/>
                <v:shape id="AutoShape 43" o:spid="_x0000_s1044" type="#_x0000_t32" style="position:absolute;left:19840;top:9016;width:14424;height: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" strokecolor="#7030a0" strokeweight="1.5pt"/>
                <v:shape id="AutoShape 44" o:spid="_x0000_s1045" type="#_x0000_t32" style="position:absolute;left:19840;top:9016;width:0;height:3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" strokecolor="#7030a0" strokeweight="1.5pt"/>
                <v:shape id="AutoShape 45" o:spid="_x0000_s1046" type="#_x0000_t32" style="position:absolute;left:16232;top:12625;width:36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" strokecolor="#7030a0" strokeweight="1.5pt"/>
                <v:shape id="AutoShape 46" o:spid="_x0000_s1047" type="#_x0000_t32" style="position:absolute;left:16232;top:12625;width:0;height:7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" strokecolor="#7030a0" strokeweight="1.5pt"/>
                <v:shape id="AutoShape 47" o:spid="_x0000_s1048" type="#_x0000_t32" style="position:absolute;left:5408;top:1800;width:0;height:36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" strokecolor="#7030a0" strokeweight="1.5pt"/>
                <v:shape id="AutoShape 48" o:spid="_x0000_s1049" type="#_x0000_t32" style="position:absolute;left:5408;top:5408;width:144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" strokecolor="#7030a0" strokeweight="1.5pt"/>
                <v:shape id="AutoShape 49" o:spid="_x0000_s1050" type="#_x0000_t32" style="position:absolute;left:19840;top:5432;width:0;height:36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" strokecolor="#7030a0" strokeweight="1.5pt"/>
                <v:shape id="AutoShape 50" o:spid="_x0000_s1051" type="#_x0000_t32" style="position:absolute;left:34264;top:9016;width:18032;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" strokecolor="#7030a0" strokeweight="1.5pt"/>
                <v:shape id="AutoShape 51" o:spid="_x0000_s1052" type="#_x0000_t32" style="position:absolute;left:52296;top:5408;width:0;height:36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" strokecolor="#7030a0" strokeweight="1.5pt"/>
                <v:shape id="Freeform 52" o:spid="_x0000_s1053" style="position:absolute;left:5408;top:2704;width:48080;height:6576;visibility:visible;mso-wrap-style:square;v-text-anchor:top" coordsize="7571,1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" path="m,c376,179,753,358,1017,452v264,94,358,75,565,113c1789,603,1846,640,2260,678v414,38,1168,57,1808,113c4708,847,5594,998,6102,1017v508,19,772,-38,1017,-113c7364,829,7496,621,7571,565e" filled="f">
                  <v:path arrowok="t" o:connecttype="custom" o:connectlocs="0,0;645860,286932;1004672,358665;1435245,430398;2583441,502131;3875162,645597;4521022,573864;4808071,358665" o:connectangles="0,0,0,0,0,0,0,0"/>
                </v:shape>
                <v:shape id="Freeform 53" o:spid="_x0000_s1054" style="position:absolute;left:15328;top:9016;width:25816;height:10049;visibility:visible;mso-wrap-style:square;v-text-anchor:top" coordsize="4067,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" path="m,1469c141,1138,282,807,564,565,846,323,1223,38,1694,19,2165,,2993,173,3389,452v396,279,537,761,678,1243e" filled="f">
                  <v:path arrowok="t" o:connecttype="custom" o:connectlocs="0,870904;358014,334963;1075312,11264;2151259,267970;2581638,1004889" o:connectangles="0,0,0,0,0"/>
                </v:shape>
                <w10:anchorlock/>
              </v:group>
            </w:pict>
          </mc:Fallback>
        </mc:AlternateContent>
      </w:r>
    </w:p>
    <w:p w14:paraId="1DD5014A" w14:textId="77777777" w:rsidR="00F5383D" w:rsidRDefault="00F5383D" w:rsidP="003D6CBA">
      <w:pPr>
        <w:rPr>
          <w:i/>
        </w:rPr>
      </w:pPr>
      <w:r>
        <w:rPr>
          <w:i/>
        </w:rPr>
        <w:t xml:space="preserve">Figure </w:t>
      </w:r>
      <w:r w:rsidR="0056615C">
        <w:rPr>
          <w:i/>
        </w:rPr>
        <w:t>10</w:t>
      </w:r>
      <w:r>
        <w:rPr>
          <w:i/>
        </w:rPr>
        <w:t>.2.Create structured line geometry forming wire routes</w:t>
      </w:r>
    </w:p>
    <w:p w14:paraId="0F9F2304" w14:textId="77777777" w:rsidR="00F5383D" w:rsidRDefault="00E71119" w:rsidP="003D6CBA">
      <w:pPr>
        <w:rPr>
          <w:i/>
        </w:rPr>
      </w:pPr>
      <w:r w:rsidRPr="00B337AA">
        <w:rPr>
          <w:noProof/>
          <w:lang w:eastAsia="en-GB"/>
        </w:rPr>
        <w:lastRenderedPageBreak/>
        <mc:AlternateContent>
          <mc:Choice Requires="wpc">
            <w:drawing>
              <wp:inline distT="0" distB="0" distL="0" distR="0" wp14:anchorId="277A7EFF" wp14:editId="2166B955">
                <wp:extent cx="5760085" cy="3456305"/>
                <wp:effectExtent l="19050" t="0" r="2540" b="1270"/>
                <wp:docPr id="54" name="Canvas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1" name="AutoShape 56"/>
                        <wps:cNvCnPr>
                          <a:cxnSpLocks noChangeShapeType="1"/>
                        </wps:cNvCnPr>
                        <wps:spPr bwMode="auto">
                          <a:xfrm>
                            <a:off x="0" y="2511422"/>
                            <a:ext cx="1076016" cy="0"/>
                          </a:xfrm>
                          <a:prstGeom prst="straightConnector1">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wps:wsp>
                        <wps:cNvPr id="282" name="AutoShape 57"/>
                        <wps:cNvCnPr>
                          <a:cxnSpLocks noChangeShapeType="1"/>
                        </wps:cNvCnPr>
                        <wps:spPr bwMode="auto">
                          <a:xfrm flipV="1">
                            <a:off x="540808" y="1983375"/>
                            <a:ext cx="0" cy="541648"/>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84" name="AutoShape 58"/>
                        <wps:cNvCnPr>
                          <a:cxnSpLocks noChangeShapeType="1"/>
                        </wps:cNvCnPr>
                        <wps:spPr bwMode="auto">
                          <a:xfrm>
                            <a:off x="540808" y="1983375"/>
                            <a:ext cx="1082416" cy="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85" name="AutoShape 59"/>
                        <wps:cNvCnPr>
                          <a:cxnSpLocks noChangeShapeType="1"/>
                        </wps:cNvCnPr>
                        <wps:spPr bwMode="auto">
                          <a:xfrm>
                            <a:off x="1623224" y="1983375"/>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86" name="AutoShape 60"/>
                        <wps:cNvCnPr>
                          <a:cxnSpLocks noChangeShapeType="1"/>
                        </wps:cNvCnPr>
                        <wps:spPr bwMode="auto">
                          <a:xfrm>
                            <a:off x="1623224" y="2344207"/>
                            <a:ext cx="360805" cy="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87" name="AutoShape 61"/>
                        <wps:cNvCnPr>
                          <a:cxnSpLocks noChangeShapeType="1"/>
                        </wps:cNvCnPr>
                        <wps:spPr bwMode="auto">
                          <a:xfrm>
                            <a:off x="1984029" y="2344207"/>
                            <a:ext cx="0" cy="721664"/>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88" name="AutoShape 62"/>
                        <wps:cNvCnPr>
                          <a:cxnSpLocks noChangeShapeType="1"/>
                        </wps:cNvCnPr>
                        <wps:spPr bwMode="auto">
                          <a:xfrm>
                            <a:off x="1984029" y="3065871"/>
                            <a:ext cx="1081616" cy="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89" name="AutoShape 63"/>
                        <wps:cNvCnPr>
                          <a:cxnSpLocks noChangeShapeType="1"/>
                        </wps:cNvCnPr>
                        <wps:spPr bwMode="auto">
                          <a:xfrm>
                            <a:off x="3065645" y="2705039"/>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90" name="AutoShape 64"/>
                        <wps:cNvCnPr>
                          <a:cxnSpLocks noChangeShapeType="1"/>
                        </wps:cNvCnPr>
                        <wps:spPr bwMode="auto">
                          <a:xfrm>
                            <a:off x="3065645" y="2705039"/>
                            <a:ext cx="1082416" cy="80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91" name="AutoShape 65"/>
                        <wps:cNvCnPr>
                          <a:cxnSpLocks noChangeShapeType="1"/>
                        </wps:cNvCnPr>
                        <wps:spPr bwMode="auto">
                          <a:xfrm flipV="1">
                            <a:off x="4148061" y="1623343"/>
                            <a:ext cx="800" cy="1081695"/>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92" name="AutoShape 66"/>
                        <wps:cNvCnPr>
                          <a:cxnSpLocks noChangeShapeType="1"/>
                        </wps:cNvCnPr>
                        <wps:spPr bwMode="auto">
                          <a:xfrm flipH="1" flipV="1">
                            <a:off x="3787256" y="1623343"/>
                            <a:ext cx="360805" cy="7201"/>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93" name="AutoShape 67"/>
                        <wps:cNvCnPr>
                          <a:cxnSpLocks noChangeShapeType="1"/>
                        </wps:cNvCnPr>
                        <wps:spPr bwMode="auto">
                          <a:xfrm flipV="1">
                            <a:off x="3787256" y="1262511"/>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94" name="AutoShape 68"/>
                        <wps:cNvCnPr>
                          <a:cxnSpLocks noChangeShapeType="1"/>
                        </wps:cNvCnPr>
                        <wps:spPr bwMode="auto">
                          <a:xfrm flipH="1">
                            <a:off x="3426451" y="1262511"/>
                            <a:ext cx="360805" cy="80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95" name="AutoShape 69"/>
                        <wps:cNvCnPr>
                          <a:cxnSpLocks noChangeShapeType="1"/>
                        </wps:cNvCnPr>
                        <wps:spPr bwMode="auto">
                          <a:xfrm flipV="1">
                            <a:off x="3426451" y="901680"/>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96" name="AutoShape 70"/>
                        <wps:cNvCnPr>
                          <a:cxnSpLocks noChangeShapeType="1"/>
                        </wps:cNvCnPr>
                        <wps:spPr bwMode="auto">
                          <a:xfrm flipH="1">
                            <a:off x="1984029" y="901680"/>
                            <a:ext cx="1442421" cy="80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97" name="AutoShape 71"/>
                        <wps:cNvCnPr>
                          <a:cxnSpLocks noChangeShapeType="1"/>
                        </wps:cNvCnPr>
                        <wps:spPr bwMode="auto">
                          <a:xfrm>
                            <a:off x="1984029" y="901680"/>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98" name="AutoShape 72"/>
                        <wps:cNvCnPr>
                          <a:cxnSpLocks noChangeShapeType="1"/>
                        </wps:cNvCnPr>
                        <wps:spPr bwMode="auto">
                          <a:xfrm flipH="1">
                            <a:off x="1623224" y="1262511"/>
                            <a:ext cx="360805" cy="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99" name="AutoShape 73"/>
                        <wps:cNvCnPr>
                          <a:cxnSpLocks noChangeShapeType="1"/>
                        </wps:cNvCnPr>
                        <wps:spPr bwMode="auto">
                          <a:xfrm>
                            <a:off x="1623224" y="1262511"/>
                            <a:ext cx="0" cy="720864"/>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00" name="AutoShape 74"/>
                        <wps:cNvCnPr>
                          <a:cxnSpLocks noChangeShapeType="1"/>
                        </wps:cNvCnPr>
                        <wps:spPr bwMode="auto">
                          <a:xfrm>
                            <a:off x="540808" y="180016"/>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01" name="AutoShape 75"/>
                        <wps:cNvCnPr>
                          <a:cxnSpLocks noChangeShapeType="1"/>
                        </wps:cNvCnPr>
                        <wps:spPr bwMode="auto">
                          <a:xfrm>
                            <a:off x="540808" y="540848"/>
                            <a:ext cx="1443221" cy="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02" name="AutoShape 76"/>
                        <wps:cNvCnPr>
                          <a:cxnSpLocks noChangeShapeType="1"/>
                        </wps:cNvCnPr>
                        <wps:spPr bwMode="auto">
                          <a:xfrm>
                            <a:off x="1984029" y="543248"/>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03" name="AutoShape 77"/>
                        <wps:cNvCnPr>
                          <a:cxnSpLocks noChangeShapeType="1"/>
                        </wps:cNvCnPr>
                        <wps:spPr bwMode="auto">
                          <a:xfrm flipV="1">
                            <a:off x="3426451" y="901680"/>
                            <a:ext cx="1803227" cy="240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04" name="AutoShape 78"/>
                        <wps:cNvCnPr>
                          <a:cxnSpLocks noChangeShapeType="1"/>
                        </wps:cNvCnPr>
                        <wps:spPr bwMode="auto">
                          <a:xfrm flipV="1">
                            <a:off x="5229677" y="540848"/>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06" name="AutoShape 79"/>
                        <wps:cNvCnPr>
                          <a:cxnSpLocks noChangeShapeType="1"/>
                        </wps:cNvCnPr>
                        <wps:spPr bwMode="auto">
                          <a:xfrm>
                            <a:off x="561608" y="187217"/>
                            <a:ext cx="0" cy="327229"/>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307" name="AutoShape 80"/>
                        <wps:cNvCnPr>
                          <a:cxnSpLocks noChangeShapeType="1"/>
                        </wps:cNvCnPr>
                        <wps:spPr bwMode="auto">
                          <a:xfrm flipV="1">
                            <a:off x="556008" y="514445"/>
                            <a:ext cx="1448821" cy="5600"/>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308" name="AutoShape 81"/>
                        <wps:cNvCnPr>
                          <a:cxnSpLocks noChangeShapeType="1"/>
                        </wps:cNvCnPr>
                        <wps:spPr bwMode="auto">
                          <a:xfrm>
                            <a:off x="2004830" y="520046"/>
                            <a:ext cx="0" cy="356031"/>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309" name="AutoShape 82"/>
                        <wps:cNvCnPr>
                          <a:cxnSpLocks noChangeShapeType="1"/>
                        </wps:cNvCnPr>
                        <wps:spPr bwMode="auto">
                          <a:xfrm>
                            <a:off x="2004830" y="881678"/>
                            <a:ext cx="3205647" cy="0"/>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310" name="AutoShape 83"/>
                        <wps:cNvCnPr>
                          <a:cxnSpLocks noChangeShapeType="1"/>
                        </wps:cNvCnPr>
                        <wps:spPr bwMode="auto">
                          <a:xfrm>
                            <a:off x="5204877" y="549649"/>
                            <a:ext cx="0" cy="332029"/>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311" name="AutoShape 84"/>
                        <wps:cNvCnPr>
                          <a:cxnSpLocks noChangeShapeType="1"/>
                        </wps:cNvCnPr>
                        <wps:spPr bwMode="auto">
                          <a:xfrm flipV="1">
                            <a:off x="508007" y="1962573"/>
                            <a:ext cx="0" cy="516846"/>
                          </a:xfrm>
                          <a:prstGeom prst="straightConnector1">
                            <a:avLst/>
                          </a:prstGeom>
                          <a:noFill/>
                          <a:ln w="19050">
                            <a:solidFill>
                              <a:srgbClr val="FFFF00"/>
                            </a:solidFill>
                            <a:round/>
                            <a:headEnd/>
                            <a:tailEnd/>
                          </a:ln>
                          <a:extLst>
                            <a:ext uri="{909E8E84-426E-40DD-AFC4-6F175D3DCCD1}">
                              <a14:hiddenFill xmlns:a14="http://schemas.microsoft.com/office/drawing/2010/main">
                                <a:noFill/>
                              </a14:hiddenFill>
                            </a:ext>
                          </a:extLst>
                        </wps:spPr>
                        <wps:bodyPr/>
                      </wps:wsp>
                      <wps:wsp>
                        <wps:cNvPr id="312" name="AutoShape 85"/>
                        <wps:cNvCnPr>
                          <a:cxnSpLocks noChangeShapeType="1"/>
                        </wps:cNvCnPr>
                        <wps:spPr bwMode="auto">
                          <a:xfrm>
                            <a:off x="508007" y="1944972"/>
                            <a:ext cx="1086416" cy="12001"/>
                          </a:xfrm>
                          <a:prstGeom prst="straightConnector1">
                            <a:avLst/>
                          </a:prstGeom>
                          <a:noFill/>
                          <a:ln w="19050">
                            <a:solidFill>
                              <a:srgbClr val="FFFF00"/>
                            </a:solidFill>
                            <a:round/>
                            <a:headEnd/>
                            <a:tailEnd/>
                          </a:ln>
                          <a:extLst>
                            <a:ext uri="{909E8E84-426E-40DD-AFC4-6F175D3DCCD1}">
                              <a14:hiddenFill xmlns:a14="http://schemas.microsoft.com/office/drawing/2010/main">
                                <a:noFill/>
                              </a14:hiddenFill>
                            </a:ext>
                          </a:extLst>
                        </wps:spPr>
                        <wps:bodyPr/>
                      </wps:wsp>
                      <wps:wsp>
                        <wps:cNvPr id="313" name="AutoShape 86"/>
                        <wps:cNvCnPr>
                          <a:cxnSpLocks noChangeShapeType="1"/>
                        </wps:cNvCnPr>
                        <wps:spPr bwMode="auto">
                          <a:xfrm flipV="1">
                            <a:off x="1588823" y="1238509"/>
                            <a:ext cx="5600" cy="718463"/>
                          </a:xfrm>
                          <a:prstGeom prst="straightConnector1">
                            <a:avLst/>
                          </a:prstGeom>
                          <a:noFill/>
                          <a:ln w="19050">
                            <a:solidFill>
                              <a:srgbClr val="FFFF00"/>
                            </a:solidFill>
                            <a:round/>
                            <a:headEnd/>
                            <a:tailEnd/>
                          </a:ln>
                          <a:extLst>
                            <a:ext uri="{909E8E84-426E-40DD-AFC4-6F175D3DCCD1}">
                              <a14:hiddenFill xmlns:a14="http://schemas.microsoft.com/office/drawing/2010/main">
                                <a:noFill/>
                              </a14:hiddenFill>
                            </a:ext>
                          </a:extLst>
                        </wps:spPr>
                        <wps:bodyPr/>
                      </wps:wsp>
                      <wps:wsp>
                        <wps:cNvPr id="314" name="AutoShape 87"/>
                        <wps:cNvCnPr>
                          <a:cxnSpLocks noChangeShapeType="1"/>
                        </wps:cNvCnPr>
                        <wps:spPr bwMode="auto">
                          <a:xfrm>
                            <a:off x="1600824" y="1232909"/>
                            <a:ext cx="356005" cy="0"/>
                          </a:xfrm>
                          <a:prstGeom prst="straightConnector1">
                            <a:avLst/>
                          </a:prstGeom>
                          <a:noFill/>
                          <a:ln w="19050">
                            <a:solidFill>
                              <a:srgbClr val="FFFF00"/>
                            </a:solidFill>
                            <a:round/>
                            <a:headEnd/>
                            <a:tailEnd/>
                          </a:ln>
                          <a:extLst>
                            <a:ext uri="{909E8E84-426E-40DD-AFC4-6F175D3DCCD1}">
                              <a14:hiddenFill xmlns:a14="http://schemas.microsoft.com/office/drawing/2010/main">
                                <a:noFill/>
                              </a14:hiddenFill>
                            </a:ext>
                          </a:extLst>
                        </wps:spPr>
                        <wps:bodyPr/>
                      </wps:wsp>
                      <wps:wsp>
                        <wps:cNvPr id="315" name="AutoShape 88"/>
                        <wps:cNvCnPr>
                          <a:cxnSpLocks noChangeShapeType="1"/>
                        </wps:cNvCnPr>
                        <wps:spPr bwMode="auto">
                          <a:xfrm>
                            <a:off x="1956829" y="561650"/>
                            <a:ext cx="0" cy="664859"/>
                          </a:xfrm>
                          <a:prstGeom prst="straightConnector1">
                            <a:avLst/>
                          </a:prstGeom>
                          <a:noFill/>
                          <a:ln w="19050">
                            <a:solidFill>
                              <a:srgbClr val="FFFF00"/>
                            </a:solidFill>
                            <a:round/>
                            <a:headEnd/>
                            <a:tailEnd/>
                          </a:ln>
                          <a:extLst>
                            <a:ext uri="{909E8E84-426E-40DD-AFC4-6F175D3DCCD1}">
                              <a14:hiddenFill xmlns:a14="http://schemas.microsoft.com/office/drawing/2010/main">
                                <a:noFill/>
                              </a14:hiddenFill>
                            </a:ext>
                          </a:extLst>
                        </wps:spPr>
                        <wps:bodyPr/>
                      </wps:wsp>
                      <wps:wsp>
                        <wps:cNvPr id="316" name="AutoShape 89"/>
                        <wps:cNvCnPr>
                          <a:cxnSpLocks noChangeShapeType="1"/>
                        </wps:cNvCnPr>
                        <wps:spPr bwMode="auto">
                          <a:xfrm>
                            <a:off x="514408" y="181616"/>
                            <a:ext cx="0" cy="386434"/>
                          </a:xfrm>
                          <a:prstGeom prst="straightConnector1">
                            <a:avLst/>
                          </a:prstGeom>
                          <a:noFill/>
                          <a:ln w="19050">
                            <a:solidFill>
                              <a:srgbClr val="FFFF00"/>
                            </a:solidFill>
                            <a:round/>
                            <a:headEnd/>
                            <a:tailEnd/>
                          </a:ln>
                          <a:extLst>
                            <a:ext uri="{909E8E84-426E-40DD-AFC4-6F175D3DCCD1}">
                              <a14:hiddenFill xmlns:a14="http://schemas.microsoft.com/office/drawing/2010/main">
                                <a:noFill/>
                              </a14:hiddenFill>
                            </a:ext>
                          </a:extLst>
                        </wps:spPr>
                        <wps:bodyPr/>
                      </wps:wsp>
                      <wps:wsp>
                        <wps:cNvPr id="317" name="AutoShape 90"/>
                        <wps:cNvCnPr>
                          <a:cxnSpLocks noChangeShapeType="1"/>
                        </wps:cNvCnPr>
                        <wps:spPr bwMode="auto">
                          <a:xfrm>
                            <a:off x="508007" y="573651"/>
                            <a:ext cx="1454421" cy="0"/>
                          </a:xfrm>
                          <a:prstGeom prst="straightConnector1">
                            <a:avLst/>
                          </a:prstGeom>
                          <a:noFill/>
                          <a:ln w="19050">
                            <a:solidFill>
                              <a:srgbClr val="FFFF00"/>
                            </a:solidFill>
                            <a:round/>
                            <a:headEnd/>
                            <a:tailEnd/>
                          </a:ln>
                          <a:extLst>
                            <a:ext uri="{909E8E84-426E-40DD-AFC4-6F175D3DCCD1}">
                              <a14:hiddenFill xmlns:a14="http://schemas.microsoft.com/office/drawing/2010/main">
                                <a:noFill/>
                              </a14:hiddenFill>
                            </a:ext>
                          </a:extLst>
                        </wps:spPr>
                        <wps:bodyPr/>
                      </wps:wsp>
                      <wps:wsp>
                        <wps:cNvPr id="318" name="AutoShape 91"/>
                        <wps:cNvCnPr>
                          <a:cxnSpLocks noChangeShapeType="1"/>
                        </wps:cNvCnPr>
                        <wps:spPr bwMode="auto">
                          <a:xfrm>
                            <a:off x="1642424" y="1986575"/>
                            <a:ext cx="6400" cy="332829"/>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319" name="AutoShape 92"/>
                        <wps:cNvCnPr>
                          <a:cxnSpLocks noChangeShapeType="1"/>
                        </wps:cNvCnPr>
                        <wps:spPr bwMode="auto">
                          <a:xfrm>
                            <a:off x="1648824" y="2325005"/>
                            <a:ext cx="356005" cy="0"/>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192" name="AutoShape 93"/>
                        <wps:cNvCnPr>
                          <a:cxnSpLocks noChangeShapeType="1"/>
                        </wps:cNvCnPr>
                        <wps:spPr bwMode="auto">
                          <a:xfrm>
                            <a:off x="2010430" y="2331406"/>
                            <a:ext cx="0" cy="706462"/>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193" name="AutoShape 94"/>
                        <wps:cNvCnPr>
                          <a:cxnSpLocks noChangeShapeType="1"/>
                        </wps:cNvCnPr>
                        <wps:spPr bwMode="auto">
                          <a:xfrm>
                            <a:off x="2010430" y="3043469"/>
                            <a:ext cx="1032815" cy="0"/>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194" name="AutoShape 95"/>
                        <wps:cNvCnPr>
                          <a:cxnSpLocks noChangeShapeType="1"/>
                        </wps:cNvCnPr>
                        <wps:spPr bwMode="auto">
                          <a:xfrm>
                            <a:off x="3043245" y="2681837"/>
                            <a:ext cx="0" cy="361632"/>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195" name="AutoShape 96"/>
                        <wps:cNvCnPr>
                          <a:cxnSpLocks noChangeShapeType="1"/>
                        </wps:cNvCnPr>
                        <wps:spPr bwMode="auto">
                          <a:xfrm>
                            <a:off x="3037645" y="2675436"/>
                            <a:ext cx="1086416" cy="6401"/>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196" name="AutoShape 97"/>
                        <wps:cNvCnPr>
                          <a:cxnSpLocks noChangeShapeType="1"/>
                        </wps:cNvCnPr>
                        <wps:spPr bwMode="auto">
                          <a:xfrm>
                            <a:off x="4124061" y="1648145"/>
                            <a:ext cx="0" cy="1027291"/>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197" name="AutoShape 98"/>
                        <wps:cNvCnPr>
                          <a:cxnSpLocks noChangeShapeType="1"/>
                        </wps:cNvCnPr>
                        <wps:spPr bwMode="auto">
                          <a:xfrm>
                            <a:off x="3768056" y="1641745"/>
                            <a:ext cx="361605" cy="6401"/>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199" name="AutoShape 99"/>
                        <wps:cNvCnPr>
                          <a:cxnSpLocks noChangeShapeType="1"/>
                        </wps:cNvCnPr>
                        <wps:spPr bwMode="auto">
                          <a:xfrm>
                            <a:off x="3761656" y="1280113"/>
                            <a:ext cx="0" cy="361632"/>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200" name="AutoShape 100"/>
                        <wps:cNvCnPr>
                          <a:cxnSpLocks noChangeShapeType="1"/>
                        </wps:cNvCnPr>
                        <wps:spPr bwMode="auto">
                          <a:xfrm>
                            <a:off x="3400050" y="1285713"/>
                            <a:ext cx="361605" cy="0"/>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201" name="AutoShape 101"/>
                        <wps:cNvCnPr>
                          <a:cxnSpLocks noChangeShapeType="1"/>
                        </wps:cNvCnPr>
                        <wps:spPr bwMode="auto">
                          <a:xfrm>
                            <a:off x="3400050" y="924082"/>
                            <a:ext cx="0" cy="361632"/>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202" name="AutoShape 102"/>
                        <wps:cNvCnPr>
                          <a:cxnSpLocks noChangeShapeType="1"/>
                        </wps:cNvCnPr>
                        <wps:spPr bwMode="auto">
                          <a:xfrm>
                            <a:off x="2004830" y="929682"/>
                            <a:ext cx="1395221" cy="0"/>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203" name="AutoShape 103"/>
                        <wps:cNvCnPr>
                          <a:cxnSpLocks noChangeShapeType="1"/>
                        </wps:cNvCnPr>
                        <wps:spPr bwMode="auto">
                          <a:xfrm>
                            <a:off x="2004830" y="935283"/>
                            <a:ext cx="0" cy="350431"/>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204" name="AutoShape 104"/>
                        <wps:cNvCnPr>
                          <a:cxnSpLocks noChangeShapeType="1"/>
                        </wps:cNvCnPr>
                        <wps:spPr bwMode="auto">
                          <a:xfrm>
                            <a:off x="1642424" y="1291314"/>
                            <a:ext cx="362405" cy="0"/>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205" name="AutoShape 105"/>
                        <wps:cNvCnPr>
                          <a:cxnSpLocks noChangeShapeType="1"/>
                        </wps:cNvCnPr>
                        <wps:spPr bwMode="auto">
                          <a:xfrm>
                            <a:off x="1648824" y="1291314"/>
                            <a:ext cx="0" cy="695261"/>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206" name="AutoShape 106"/>
                        <wps:cNvCnPr>
                          <a:cxnSpLocks noChangeShapeType="1"/>
                        </wps:cNvCnPr>
                        <wps:spPr bwMode="auto">
                          <a:xfrm flipV="1">
                            <a:off x="1672025" y="1316116"/>
                            <a:ext cx="0" cy="664059"/>
                          </a:xfrm>
                          <a:prstGeom prst="straightConnector1">
                            <a:avLst/>
                          </a:prstGeom>
                          <a:noFill/>
                          <a:ln w="19050">
                            <a:solidFill>
                              <a:srgbClr val="F79646"/>
                            </a:solidFill>
                            <a:round/>
                            <a:headEnd/>
                            <a:tailEnd/>
                          </a:ln>
                          <a:extLst>
                            <a:ext uri="{909E8E84-426E-40DD-AFC4-6F175D3DCCD1}">
                              <a14:hiddenFill xmlns:a14="http://schemas.microsoft.com/office/drawing/2010/main">
                                <a:noFill/>
                              </a14:hiddenFill>
                            </a:ext>
                          </a:extLst>
                        </wps:spPr>
                        <wps:bodyPr/>
                      </wps:wsp>
                      <wps:wsp>
                        <wps:cNvPr id="207" name="AutoShape 107"/>
                        <wps:cNvCnPr>
                          <a:cxnSpLocks noChangeShapeType="1"/>
                        </wps:cNvCnPr>
                        <wps:spPr bwMode="auto">
                          <a:xfrm>
                            <a:off x="1672025" y="1316116"/>
                            <a:ext cx="356005" cy="0"/>
                          </a:xfrm>
                          <a:prstGeom prst="straightConnector1">
                            <a:avLst/>
                          </a:prstGeom>
                          <a:noFill/>
                          <a:ln w="19050">
                            <a:solidFill>
                              <a:srgbClr val="F79646"/>
                            </a:solidFill>
                            <a:round/>
                            <a:headEnd/>
                            <a:tailEnd/>
                          </a:ln>
                          <a:extLst>
                            <a:ext uri="{909E8E84-426E-40DD-AFC4-6F175D3DCCD1}">
                              <a14:hiddenFill xmlns:a14="http://schemas.microsoft.com/office/drawing/2010/main">
                                <a:noFill/>
                              </a14:hiddenFill>
                            </a:ext>
                          </a:extLst>
                        </wps:spPr>
                        <wps:bodyPr/>
                      </wps:wsp>
                      <wps:wsp>
                        <wps:cNvPr id="208" name="AutoShape 108"/>
                        <wps:cNvCnPr>
                          <a:cxnSpLocks noChangeShapeType="1"/>
                        </wps:cNvCnPr>
                        <wps:spPr bwMode="auto">
                          <a:xfrm>
                            <a:off x="2033630" y="959285"/>
                            <a:ext cx="0" cy="362432"/>
                          </a:xfrm>
                          <a:prstGeom prst="straightConnector1">
                            <a:avLst/>
                          </a:prstGeom>
                          <a:noFill/>
                          <a:ln w="19050">
                            <a:solidFill>
                              <a:srgbClr val="F79646"/>
                            </a:solidFill>
                            <a:round/>
                            <a:headEnd/>
                            <a:tailEnd/>
                          </a:ln>
                          <a:extLst>
                            <a:ext uri="{909E8E84-426E-40DD-AFC4-6F175D3DCCD1}">
                              <a14:hiddenFill xmlns:a14="http://schemas.microsoft.com/office/drawing/2010/main">
                                <a:noFill/>
                              </a14:hiddenFill>
                            </a:ext>
                          </a:extLst>
                        </wps:spPr>
                        <wps:bodyPr/>
                      </wps:wsp>
                      <wps:wsp>
                        <wps:cNvPr id="209" name="AutoShape 109"/>
                        <wps:cNvCnPr>
                          <a:cxnSpLocks noChangeShapeType="1"/>
                        </wps:cNvCnPr>
                        <wps:spPr bwMode="auto">
                          <a:xfrm flipV="1">
                            <a:off x="2033630" y="959285"/>
                            <a:ext cx="1336020" cy="5600"/>
                          </a:xfrm>
                          <a:prstGeom prst="straightConnector1">
                            <a:avLst/>
                          </a:prstGeom>
                          <a:noFill/>
                          <a:ln w="19050">
                            <a:solidFill>
                              <a:srgbClr val="F79646"/>
                            </a:solidFill>
                            <a:round/>
                            <a:headEnd/>
                            <a:tailEnd/>
                          </a:ln>
                          <a:extLst>
                            <a:ext uri="{909E8E84-426E-40DD-AFC4-6F175D3DCCD1}">
                              <a14:hiddenFill xmlns:a14="http://schemas.microsoft.com/office/drawing/2010/main">
                                <a:noFill/>
                              </a14:hiddenFill>
                            </a:ext>
                          </a:extLst>
                        </wps:spPr>
                        <wps:bodyPr/>
                      </wps:wsp>
                      <wps:wsp>
                        <wps:cNvPr id="210" name="AutoShape 110"/>
                        <wps:cNvCnPr>
                          <a:cxnSpLocks noChangeShapeType="1"/>
                        </wps:cNvCnPr>
                        <wps:spPr bwMode="auto">
                          <a:xfrm>
                            <a:off x="3364050" y="964885"/>
                            <a:ext cx="0" cy="344830"/>
                          </a:xfrm>
                          <a:prstGeom prst="straightConnector1">
                            <a:avLst/>
                          </a:prstGeom>
                          <a:noFill/>
                          <a:ln w="19050">
                            <a:solidFill>
                              <a:srgbClr val="F79646"/>
                            </a:solidFill>
                            <a:round/>
                            <a:headEnd/>
                            <a:tailEnd/>
                          </a:ln>
                          <a:extLst>
                            <a:ext uri="{909E8E84-426E-40DD-AFC4-6F175D3DCCD1}">
                              <a14:hiddenFill xmlns:a14="http://schemas.microsoft.com/office/drawing/2010/main">
                                <a:noFill/>
                              </a14:hiddenFill>
                            </a:ext>
                          </a:extLst>
                        </wps:spPr>
                        <wps:bodyPr/>
                      </wps:wsp>
                      <wps:wsp>
                        <wps:cNvPr id="211" name="AutoShape 111"/>
                        <wps:cNvCnPr>
                          <a:cxnSpLocks noChangeShapeType="1"/>
                        </wps:cNvCnPr>
                        <wps:spPr bwMode="auto">
                          <a:xfrm>
                            <a:off x="3358450" y="1316116"/>
                            <a:ext cx="374406" cy="0"/>
                          </a:xfrm>
                          <a:prstGeom prst="straightConnector1">
                            <a:avLst/>
                          </a:prstGeom>
                          <a:noFill/>
                          <a:ln w="19050">
                            <a:solidFill>
                              <a:srgbClr val="F79646"/>
                            </a:solidFill>
                            <a:round/>
                            <a:headEnd/>
                            <a:tailEnd/>
                          </a:ln>
                          <a:extLst>
                            <a:ext uri="{909E8E84-426E-40DD-AFC4-6F175D3DCCD1}">
                              <a14:hiddenFill xmlns:a14="http://schemas.microsoft.com/office/drawing/2010/main">
                                <a:noFill/>
                              </a14:hiddenFill>
                            </a:ext>
                          </a:extLst>
                        </wps:spPr>
                        <wps:bodyPr/>
                      </wps:wsp>
                      <wps:wsp>
                        <wps:cNvPr id="212" name="AutoShape 112"/>
                        <wps:cNvCnPr>
                          <a:cxnSpLocks noChangeShapeType="1"/>
                        </wps:cNvCnPr>
                        <wps:spPr bwMode="auto">
                          <a:xfrm>
                            <a:off x="3726455" y="1316116"/>
                            <a:ext cx="0" cy="350431"/>
                          </a:xfrm>
                          <a:prstGeom prst="straightConnector1">
                            <a:avLst/>
                          </a:prstGeom>
                          <a:noFill/>
                          <a:ln w="19050">
                            <a:solidFill>
                              <a:srgbClr val="F79646"/>
                            </a:solidFill>
                            <a:round/>
                            <a:headEnd/>
                            <a:tailEnd/>
                          </a:ln>
                          <a:extLst>
                            <a:ext uri="{909E8E84-426E-40DD-AFC4-6F175D3DCCD1}">
                              <a14:hiddenFill xmlns:a14="http://schemas.microsoft.com/office/drawing/2010/main">
                                <a:noFill/>
                              </a14:hiddenFill>
                            </a:ext>
                          </a:extLst>
                        </wps:spPr>
                        <wps:bodyPr/>
                      </wps:wsp>
                      <wps:wsp>
                        <wps:cNvPr id="213" name="AutoShape 113"/>
                        <wps:cNvCnPr>
                          <a:cxnSpLocks noChangeShapeType="1"/>
                        </wps:cNvCnPr>
                        <wps:spPr bwMode="auto">
                          <a:xfrm>
                            <a:off x="3726455" y="1672148"/>
                            <a:ext cx="368005" cy="0"/>
                          </a:xfrm>
                          <a:prstGeom prst="straightConnector1">
                            <a:avLst/>
                          </a:prstGeom>
                          <a:noFill/>
                          <a:ln w="19050">
                            <a:solidFill>
                              <a:srgbClr val="F79646"/>
                            </a:solidFill>
                            <a:round/>
                            <a:headEnd/>
                            <a:tailEnd/>
                          </a:ln>
                          <a:extLst>
                            <a:ext uri="{909E8E84-426E-40DD-AFC4-6F175D3DCCD1}">
                              <a14:hiddenFill xmlns:a14="http://schemas.microsoft.com/office/drawing/2010/main">
                                <a:noFill/>
                              </a14:hiddenFill>
                            </a:ext>
                          </a:extLst>
                        </wps:spPr>
                        <wps:bodyPr/>
                      </wps:wsp>
                      <wps:wsp>
                        <wps:cNvPr id="214" name="AutoShape 114"/>
                        <wps:cNvCnPr>
                          <a:cxnSpLocks noChangeShapeType="1"/>
                        </wps:cNvCnPr>
                        <wps:spPr bwMode="auto">
                          <a:xfrm>
                            <a:off x="4094460" y="1677748"/>
                            <a:ext cx="0" cy="385634"/>
                          </a:xfrm>
                          <a:prstGeom prst="straightConnector1">
                            <a:avLst/>
                          </a:prstGeom>
                          <a:noFill/>
                          <a:ln w="19050">
                            <a:solidFill>
                              <a:srgbClr val="F79646"/>
                            </a:solidFill>
                            <a:round/>
                            <a:headEnd/>
                            <a:tailEnd/>
                          </a:ln>
                          <a:extLst>
                            <a:ext uri="{909E8E84-426E-40DD-AFC4-6F175D3DCCD1}">
                              <a14:hiddenFill xmlns:a14="http://schemas.microsoft.com/office/drawing/2010/main">
                                <a:noFill/>
                              </a14:hiddenFill>
                            </a:ext>
                          </a:extLst>
                        </wps:spPr>
                        <wps:bodyPr/>
                      </wps:wsp>
                      <wps:wsp>
                        <wps:cNvPr id="215" name="Oval 115"/>
                        <wps:cNvSpPr>
                          <a:spLocks noChangeArrowheads="1"/>
                        </wps:cNvSpPr>
                        <wps:spPr bwMode="auto">
                          <a:xfrm>
                            <a:off x="475207" y="2445016"/>
                            <a:ext cx="91201" cy="91208"/>
                          </a:xfrm>
                          <a:prstGeom prst="ellipse">
                            <a:avLst/>
                          </a:prstGeom>
                          <a:solidFill>
                            <a:srgbClr val="000000"/>
                          </a:solidFill>
                          <a:ln w="19050">
                            <a:solidFill>
                              <a:srgbClr val="000000"/>
                            </a:solidFill>
                            <a:round/>
                            <a:headEnd/>
                            <a:tailEnd/>
                          </a:ln>
                        </wps:spPr>
                        <wps:bodyPr rot="0" vert="horz" wrap="square" lIns="91440" tIns="45720" rIns="91440" bIns="45720" anchor="t" anchorCtr="0" upright="1">
                          <a:noAutofit/>
                        </wps:bodyPr>
                      </wps:wsp>
                      <wps:wsp>
                        <wps:cNvPr id="216" name="Oval 116"/>
                        <wps:cNvSpPr>
                          <a:spLocks noChangeArrowheads="1"/>
                        </wps:cNvSpPr>
                        <wps:spPr bwMode="auto">
                          <a:xfrm>
                            <a:off x="482407" y="125611"/>
                            <a:ext cx="92001" cy="91208"/>
                          </a:xfrm>
                          <a:prstGeom prst="ellipse">
                            <a:avLst/>
                          </a:prstGeom>
                          <a:solidFill>
                            <a:srgbClr val="000000"/>
                          </a:solidFill>
                          <a:ln w="19050">
                            <a:solidFill>
                              <a:srgbClr val="000000"/>
                            </a:solidFill>
                            <a:round/>
                            <a:headEnd/>
                            <a:tailEnd/>
                          </a:ln>
                        </wps:spPr>
                        <wps:bodyPr rot="0" vert="horz" wrap="square" lIns="91440" tIns="45720" rIns="91440" bIns="45720" anchor="t" anchorCtr="0" upright="1">
                          <a:noAutofit/>
                        </wps:bodyPr>
                      </wps:wsp>
                      <wps:wsp>
                        <wps:cNvPr id="217" name="Oval 117"/>
                        <wps:cNvSpPr>
                          <a:spLocks noChangeArrowheads="1"/>
                        </wps:cNvSpPr>
                        <wps:spPr bwMode="auto">
                          <a:xfrm>
                            <a:off x="1589623" y="1926570"/>
                            <a:ext cx="90401" cy="91208"/>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218" name="Oval 118"/>
                        <wps:cNvSpPr>
                          <a:spLocks noChangeArrowheads="1"/>
                        </wps:cNvSpPr>
                        <wps:spPr bwMode="auto">
                          <a:xfrm>
                            <a:off x="4075260" y="2020178"/>
                            <a:ext cx="91201" cy="89608"/>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219" name="Oval 119"/>
                        <wps:cNvSpPr>
                          <a:spLocks noChangeArrowheads="1"/>
                        </wps:cNvSpPr>
                        <wps:spPr bwMode="auto">
                          <a:xfrm>
                            <a:off x="3360850" y="895279"/>
                            <a:ext cx="90401" cy="91208"/>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220" name="Oval 120"/>
                        <wps:cNvSpPr>
                          <a:spLocks noChangeArrowheads="1"/>
                        </wps:cNvSpPr>
                        <wps:spPr bwMode="auto">
                          <a:xfrm>
                            <a:off x="1952029" y="857676"/>
                            <a:ext cx="90401" cy="90408"/>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221" name="Oval 121"/>
                        <wps:cNvSpPr>
                          <a:spLocks noChangeArrowheads="1"/>
                        </wps:cNvSpPr>
                        <wps:spPr bwMode="auto">
                          <a:xfrm>
                            <a:off x="2692040" y="296826"/>
                            <a:ext cx="91201" cy="90408"/>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222" name="Oval 122"/>
                        <wps:cNvSpPr>
                          <a:spLocks noChangeArrowheads="1"/>
                        </wps:cNvSpPr>
                        <wps:spPr bwMode="auto">
                          <a:xfrm>
                            <a:off x="5170476" y="472042"/>
                            <a:ext cx="90401" cy="92008"/>
                          </a:xfrm>
                          <a:prstGeom prst="ellipse">
                            <a:avLst/>
                          </a:prstGeom>
                          <a:solidFill>
                            <a:srgbClr val="000000"/>
                          </a:solidFill>
                          <a:ln w="19050">
                            <a:solidFill>
                              <a:srgbClr val="000000"/>
                            </a:solidFill>
                            <a:round/>
                            <a:headEnd/>
                            <a:tailEnd/>
                          </a:ln>
                        </wps:spPr>
                        <wps:bodyPr rot="0" vert="horz" wrap="square" lIns="91440" tIns="45720" rIns="91440" bIns="45720" anchor="t" anchorCtr="0" upright="1">
                          <a:noAutofit/>
                        </wps:bodyPr>
                      </wps:wsp>
                      <wps:wsp>
                        <wps:cNvPr id="223" name="Oval 123"/>
                        <wps:cNvSpPr>
                          <a:spLocks noChangeArrowheads="1"/>
                        </wps:cNvSpPr>
                        <wps:spPr bwMode="auto">
                          <a:xfrm>
                            <a:off x="2689640" y="88008"/>
                            <a:ext cx="91201" cy="90408"/>
                          </a:xfrm>
                          <a:prstGeom prst="ellipse">
                            <a:avLst/>
                          </a:prstGeom>
                          <a:solidFill>
                            <a:srgbClr val="000000"/>
                          </a:solidFill>
                          <a:ln w="19050">
                            <a:solidFill>
                              <a:srgbClr val="000000"/>
                            </a:solidFill>
                            <a:round/>
                            <a:headEnd/>
                            <a:tailEnd/>
                          </a:ln>
                        </wps:spPr>
                        <wps:bodyPr rot="0" vert="horz" wrap="square" lIns="91440" tIns="45720" rIns="91440" bIns="45720" anchor="t" anchorCtr="0" upright="1">
                          <a:noAutofit/>
                        </wps:bodyPr>
                      </wps:wsp>
                      <wps:wsp>
                        <wps:cNvPr id="416" name="AutoShape 124"/>
                        <wps:cNvCnPr>
                          <a:cxnSpLocks noChangeShapeType="1"/>
                        </wps:cNvCnPr>
                        <wps:spPr bwMode="auto">
                          <a:xfrm>
                            <a:off x="2614439" y="543248"/>
                            <a:ext cx="305605" cy="1600"/>
                          </a:xfrm>
                          <a:prstGeom prst="straightConnector1">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wps:wsp>
                        <wps:cNvPr id="417" name="AutoShape 125"/>
                        <wps:cNvCnPr>
                          <a:cxnSpLocks noChangeShapeType="1"/>
                        </wps:cNvCnPr>
                        <wps:spPr bwMode="auto">
                          <a:xfrm>
                            <a:off x="3692054" y="113610"/>
                            <a:ext cx="356805" cy="800"/>
                          </a:xfrm>
                          <a:prstGeom prst="straightConnector1">
                            <a:avLst/>
                          </a:prstGeom>
                          <a:noFill/>
                          <a:ln w="19050">
                            <a:solidFill>
                              <a:srgbClr val="FFFF00"/>
                            </a:solidFill>
                            <a:round/>
                            <a:headEnd/>
                            <a:tailEnd/>
                          </a:ln>
                          <a:extLst>
                            <a:ext uri="{909E8E84-426E-40DD-AFC4-6F175D3DCCD1}">
                              <a14:hiddenFill xmlns:a14="http://schemas.microsoft.com/office/drawing/2010/main">
                                <a:noFill/>
                              </a14:hiddenFill>
                            </a:ext>
                          </a:extLst>
                        </wps:spPr>
                        <wps:bodyPr/>
                      </wps:wsp>
                      <wps:wsp>
                        <wps:cNvPr id="418" name="AutoShape 126"/>
                        <wps:cNvCnPr>
                          <a:cxnSpLocks noChangeShapeType="1"/>
                        </wps:cNvCnPr>
                        <wps:spPr bwMode="auto">
                          <a:xfrm flipV="1">
                            <a:off x="3695255" y="269624"/>
                            <a:ext cx="355205" cy="5600"/>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419" name="AutoShape 127"/>
                        <wps:cNvCnPr>
                          <a:cxnSpLocks noChangeShapeType="1"/>
                        </wps:cNvCnPr>
                        <wps:spPr bwMode="auto">
                          <a:xfrm>
                            <a:off x="3704855" y="446439"/>
                            <a:ext cx="356805" cy="800"/>
                          </a:xfrm>
                          <a:prstGeom prst="straightConnector1">
                            <a:avLst/>
                          </a:prstGeom>
                          <a:noFill/>
                          <a:ln w="19050">
                            <a:solidFill>
                              <a:srgbClr val="F79646"/>
                            </a:solidFill>
                            <a:round/>
                            <a:headEnd/>
                            <a:tailEnd/>
                          </a:ln>
                          <a:extLst>
                            <a:ext uri="{909E8E84-426E-40DD-AFC4-6F175D3DCCD1}">
                              <a14:hiddenFill xmlns:a14="http://schemas.microsoft.com/office/drawing/2010/main">
                                <a:noFill/>
                              </a14:hiddenFill>
                            </a:ext>
                          </a:extLst>
                        </wps:spPr>
                        <wps:bodyPr/>
                      </wps:wsp>
                      <wps:wsp>
                        <wps:cNvPr id="420" name="AutoShape 128"/>
                        <wps:cNvCnPr>
                          <a:cxnSpLocks noChangeShapeType="1"/>
                        </wps:cNvCnPr>
                        <wps:spPr bwMode="auto">
                          <a:xfrm>
                            <a:off x="3705655" y="635256"/>
                            <a:ext cx="356005" cy="800"/>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421" name="AutoShape 129"/>
                        <wps:cNvCnPr>
                          <a:cxnSpLocks noChangeShapeType="1"/>
                        </wps:cNvCnPr>
                        <wps:spPr bwMode="auto">
                          <a:xfrm flipH="1">
                            <a:off x="2581638" y="738465"/>
                            <a:ext cx="360005" cy="80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22" name="Text Box 130"/>
                        <wps:cNvSpPr txBox="1">
                          <a:spLocks noChangeArrowheads="1"/>
                        </wps:cNvSpPr>
                        <wps:spPr bwMode="auto">
                          <a:xfrm>
                            <a:off x="2918443" y="39203"/>
                            <a:ext cx="712811" cy="220019"/>
                          </a:xfrm>
                          <a:prstGeom prst="rect">
                            <a:avLst/>
                          </a:prstGeom>
                          <a:solidFill>
                            <a:srgbClr val="FFFFFF"/>
                          </a:solidFill>
                          <a:ln w="19050">
                            <a:solidFill>
                              <a:srgbClr val="FFFFFF"/>
                            </a:solidFill>
                            <a:miter lim="800000"/>
                            <a:headEnd/>
                            <a:tailEnd/>
                          </a:ln>
                        </wps:spPr>
                        <wps:txbx>
                          <w:txbxContent>
                            <w:p w14:paraId="7C92B4A2" w14:textId="77777777" w:rsidR="005A423E" w:rsidRPr="0069211C" w:rsidRDefault="005A423E" w:rsidP="0019566E">
                              <w:pPr>
                                <w:rPr>
                                  <w:sz w:val="16"/>
                                </w:rPr>
                              </w:pPr>
                              <w:r w:rsidRPr="0069211C">
                                <w:rPr>
                                  <w:sz w:val="16"/>
                                </w:rPr>
                                <w:t>Termination</w:t>
                              </w:r>
                            </w:p>
                          </w:txbxContent>
                        </wps:txbx>
                        <wps:bodyPr rot="0" vert="horz" wrap="square" lIns="91440" tIns="45720" rIns="91440" bIns="45720" anchor="t" anchorCtr="0" upright="1">
                          <a:noAutofit/>
                        </wps:bodyPr>
                      </wps:wsp>
                      <wps:wsp>
                        <wps:cNvPr id="423" name="Text Box 131"/>
                        <wps:cNvSpPr txBox="1">
                          <a:spLocks noChangeArrowheads="1"/>
                        </wps:cNvSpPr>
                        <wps:spPr bwMode="auto">
                          <a:xfrm>
                            <a:off x="2928043" y="228020"/>
                            <a:ext cx="711210" cy="219219"/>
                          </a:xfrm>
                          <a:prstGeom prst="rect">
                            <a:avLst/>
                          </a:prstGeom>
                          <a:solidFill>
                            <a:srgbClr val="FFFFFF"/>
                          </a:solidFill>
                          <a:ln w="19050">
                            <a:solidFill>
                              <a:srgbClr val="FFFFFF"/>
                            </a:solidFill>
                            <a:miter lim="800000"/>
                            <a:headEnd/>
                            <a:tailEnd/>
                          </a:ln>
                        </wps:spPr>
                        <wps:txbx>
                          <w:txbxContent>
                            <w:p w14:paraId="6273F724" w14:textId="77777777" w:rsidR="005A423E" w:rsidRPr="0069211C" w:rsidRDefault="005A423E" w:rsidP="0019566E">
                              <w:pPr>
                                <w:rPr>
                                  <w:sz w:val="16"/>
                                </w:rPr>
                              </w:pPr>
                              <w:r>
                                <w:rPr>
                                  <w:sz w:val="16"/>
                                </w:rPr>
                                <w:t>Junction</w:t>
                              </w:r>
                            </w:p>
                          </w:txbxContent>
                        </wps:txbx>
                        <wps:bodyPr rot="0" vert="horz" wrap="square" lIns="91440" tIns="45720" rIns="91440" bIns="45720" anchor="t" anchorCtr="0" upright="1">
                          <a:noAutofit/>
                        </wps:bodyPr>
                      </wps:wsp>
                      <wps:wsp>
                        <wps:cNvPr id="424" name="Text Box 132"/>
                        <wps:cNvSpPr txBox="1">
                          <a:spLocks noChangeArrowheads="1"/>
                        </wps:cNvSpPr>
                        <wps:spPr bwMode="auto">
                          <a:xfrm>
                            <a:off x="2932043" y="434438"/>
                            <a:ext cx="711210" cy="219219"/>
                          </a:xfrm>
                          <a:prstGeom prst="rect">
                            <a:avLst/>
                          </a:prstGeom>
                          <a:solidFill>
                            <a:srgbClr val="FFFFFF"/>
                          </a:solidFill>
                          <a:ln w="19050">
                            <a:solidFill>
                              <a:srgbClr val="FFFFFF"/>
                            </a:solidFill>
                            <a:miter lim="800000"/>
                            <a:headEnd/>
                            <a:tailEnd/>
                          </a:ln>
                        </wps:spPr>
                        <wps:txbx>
                          <w:txbxContent>
                            <w:p w14:paraId="66FBB064" w14:textId="77777777" w:rsidR="005A423E" w:rsidRPr="0069211C" w:rsidRDefault="005A423E" w:rsidP="0019566E">
                              <w:pPr>
                                <w:rPr>
                                  <w:sz w:val="16"/>
                                </w:rPr>
                              </w:pPr>
                              <w:r>
                                <w:rPr>
                                  <w:sz w:val="16"/>
                                </w:rPr>
                                <w:t>Surface</w:t>
                              </w:r>
                            </w:p>
                          </w:txbxContent>
                        </wps:txbx>
                        <wps:bodyPr rot="0" vert="horz" wrap="square" lIns="91440" tIns="45720" rIns="91440" bIns="45720" anchor="t" anchorCtr="0" upright="1">
                          <a:noAutofit/>
                        </wps:bodyPr>
                      </wps:wsp>
                      <wps:wsp>
                        <wps:cNvPr id="425" name="Text Box 133"/>
                        <wps:cNvSpPr txBox="1">
                          <a:spLocks noChangeArrowheads="1"/>
                        </wps:cNvSpPr>
                        <wps:spPr bwMode="auto">
                          <a:xfrm>
                            <a:off x="2960044" y="621655"/>
                            <a:ext cx="711210" cy="218419"/>
                          </a:xfrm>
                          <a:prstGeom prst="rect">
                            <a:avLst/>
                          </a:prstGeom>
                          <a:solidFill>
                            <a:srgbClr val="FFFFFF"/>
                          </a:solidFill>
                          <a:ln w="19050">
                            <a:solidFill>
                              <a:srgbClr val="FFFFFF"/>
                            </a:solidFill>
                            <a:miter lim="800000"/>
                            <a:headEnd/>
                            <a:tailEnd/>
                          </a:ln>
                        </wps:spPr>
                        <wps:txbx>
                          <w:txbxContent>
                            <w:p w14:paraId="37E4159A" w14:textId="77777777" w:rsidR="005A423E" w:rsidRPr="0069211C" w:rsidRDefault="005A423E" w:rsidP="0019566E">
                              <w:pPr>
                                <w:rPr>
                                  <w:sz w:val="16"/>
                                </w:rPr>
                              </w:pPr>
                              <w:r>
                                <w:rPr>
                                  <w:sz w:val="16"/>
                                </w:rPr>
                                <w:t>Wire route</w:t>
                              </w:r>
                            </w:p>
                          </w:txbxContent>
                        </wps:txbx>
                        <wps:bodyPr rot="0" vert="horz" wrap="square" lIns="91440" tIns="45720" rIns="91440" bIns="45720" anchor="t" anchorCtr="0" upright="1">
                          <a:noAutofit/>
                        </wps:bodyPr>
                      </wps:wsp>
                      <wps:wsp>
                        <wps:cNvPr id="426" name="Text Box 134"/>
                        <wps:cNvSpPr txBox="1">
                          <a:spLocks noChangeArrowheads="1"/>
                        </wps:cNvSpPr>
                        <wps:spPr bwMode="auto">
                          <a:xfrm>
                            <a:off x="4055260" y="173615"/>
                            <a:ext cx="878413" cy="216819"/>
                          </a:xfrm>
                          <a:prstGeom prst="rect">
                            <a:avLst/>
                          </a:prstGeom>
                          <a:noFill/>
                          <a:ln w="1905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3E419267" w14:textId="77777777" w:rsidR="005A423E" w:rsidRPr="0069211C" w:rsidRDefault="005A423E" w:rsidP="0019566E">
                              <w:pPr>
                                <w:rPr>
                                  <w:sz w:val="16"/>
                                </w:rPr>
                              </w:pPr>
                              <w:r>
                                <w:rPr>
                                  <w:sz w:val="16"/>
                                </w:rPr>
                                <w:t>Wire number 2</w:t>
                              </w:r>
                            </w:p>
                          </w:txbxContent>
                        </wps:txbx>
                        <wps:bodyPr rot="0" vert="horz" wrap="square" lIns="91440" tIns="45720" rIns="91440" bIns="45720" anchor="t" anchorCtr="0" upright="1">
                          <a:noAutofit/>
                        </wps:bodyPr>
                      </wps:wsp>
                      <wps:wsp>
                        <wps:cNvPr id="427" name="Text Box 135"/>
                        <wps:cNvSpPr txBox="1">
                          <a:spLocks noChangeArrowheads="1"/>
                        </wps:cNvSpPr>
                        <wps:spPr bwMode="auto">
                          <a:xfrm>
                            <a:off x="4052860" y="348031"/>
                            <a:ext cx="912013" cy="230420"/>
                          </a:xfrm>
                          <a:prstGeom prst="rect">
                            <a:avLst/>
                          </a:prstGeom>
                          <a:noFill/>
                          <a:ln w="1905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4CEBB04E" w14:textId="77777777" w:rsidR="005A423E" w:rsidRPr="0069211C" w:rsidRDefault="005A423E" w:rsidP="0019566E">
                              <w:pPr>
                                <w:rPr>
                                  <w:sz w:val="16"/>
                                </w:rPr>
                              </w:pPr>
                              <w:r>
                                <w:rPr>
                                  <w:sz w:val="16"/>
                                </w:rPr>
                                <w:t>Wire number 3</w:t>
                              </w:r>
                            </w:p>
                          </w:txbxContent>
                        </wps:txbx>
                        <wps:bodyPr rot="0" vert="horz" wrap="square" lIns="91440" tIns="45720" rIns="91440" bIns="45720" anchor="t" anchorCtr="0" upright="1">
                          <a:noAutofit/>
                        </wps:bodyPr>
                      </wps:wsp>
                      <wps:wsp>
                        <wps:cNvPr id="428" name="Text Box 136"/>
                        <wps:cNvSpPr txBox="1">
                          <a:spLocks noChangeArrowheads="1"/>
                        </wps:cNvSpPr>
                        <wps:spPr bwMode="auto">
                          <a:xfrm>
                            <a:off x="4063260" y="513645"/>
                            <a:ext cx="967214" cy="265623"/>
                          </a:xfrm>
                          <a:prstGeom prst="rect">
                            <a:avLst/>
                          </a:prstGeom>
                          <a:noFill/>
                          <a:ln w="1905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31459ABB" w14:textId="77777777" w:rsidR="005A423E" w:rsidRPr="0069211C" w:rsidRDefault="005A423E" w:rsidP="0019566E">
                              <w:pPr>
                                <w:rPr>
                                  <w:sz w:val="16"/>
                                </w:rPr>
                              </w:pPr>
                              <w:r>
                                <w:rPr>
                                  <w:sz w:val="16"/>
                                </w:rPr>
                                <w:t>Wire number 4</w:t>
                              </w:r>
                            </w:p>
                          </w:txbxContent>
                        </wps:txbx>
                        <wps:bodyPr rot="0" vert="horz" wrap="square" lIns="91440" tIns="45720" rIns="91440" bIns="45720" anchor="t" anchorCtr="0" upright="1">
                          <a:noAutofit/>
                        </wps:bodyPr>
                      </wps:wsp>
                      <wps:wsp>
                        <wps:cNvPr id="429" name="Text Box 137"/>
                        <wps:cNvSpPr txBox="1">
                          <a:spLocks noChangeArrowheads="1"/>
                        </wps:cNvSpPr>
                        <wps:spPr bwMode="auto">
                          <a:xfrm>
                            <a:off x="4049660" y="16001"/>
                            <a:ext cx="871213" cy="216019"/>
                          </a:xfrm>
                          <a:prstGeom prst="rect">
                            <a:avLst/>
                          </a:prstGeom>
                          <a:noFill/>
                          <a:ln w="1905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0DA947DB" w14:textId="77777777" w:rsidR="005A423E" w:rsidRPr="0069211C" w:rsidRDefault="005A423E" w:rsidP="0019566E">
                              <w:pPr>
                                <w:rPr>
                                  <w:sz w:val="16"/>
                                </w:rPr>
                              </w:pPr>
                              <w:r>
                                <w:rPr>
                                  <w:sz w:val="16"/>
                                </w:rPr>
                                <w:t>Wire number 1</w:t>
                              </w:r>
                            </w:p>
                          </w:txbxContent>
                        </wps:txbx>
                        <wps:bodyPr rot="0" vert="horz" wrap="square" lIns="91440" tIns="45720" rIns="91440" bIns="45720" anchor="t" anchorCtr="0" upright="1">
                          <a:noAutofit/>
                        </wps:bodyPr>
                      </wps:wsp>
                    </wpc:wpc>
                  </a:graphicData>
                </a:graphic>
              </wp:inline>
            </w:drawing>
          </mc:Choice>
          <mc:Fallback>
            <w:pict>
              <v:group w14:anchorId="277A7EFF" id="Canvas 54" o:spid="_x0000_s1113" editas="canvas" style="width:453.55pt;height:272.15pt;mso-position-horizontal-relative:char;mso-position-vertical-relative:line" coordsize="57600,3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">
                <v:shape id="_x0000_s1114" type="#_x0000_t75" style="position:absolute;width:57600;height:34563;visibility:visible;mso-wrap-style:square">
                  <v:fill o:detectmouseclick="t"/>
                  <v:path o:connecttype="none"/>
                </v:shape>
                <v:shape id="AutoShape 56" o:spid="_x0000_s1115" type="#_x0000_t32" style="position:absolute;top:25114;width:107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" strokecolor="red" strokeweight="3pt"/>
                <v:shape id="AutoShape 57" o:spid="_x0000_s1116" type="#_x0000_t32" style="position:absolute;left:5408;top:19833;width:0;height:54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" strokecolor="#7030a0" strokeweight="1.5pt"/>
                <v:shape id="AutoShape 58" o:spid="_x0000_s1117" type="#_x0000_t32" style="position:absolute;left:5408;top:19833;width:108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" strokecolor="#7030a0" strokeweight="1.5pt"/>
                <v:shape id="AutoShape 59" o:spid="_x0000_s1118" type="#_x0000_t32" style="position:absolute;left:16232;top:19833;width:0;height:3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" strokecolor="#7030a0" strokeweight="1.5pt"/>
                <v:shape id="AutoShape 60" o:spid="_x0000_s1119" type="#_x0000_t32" style="position:absolute;left:16232;top:23442;width:36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" strokecolor="#7030a0" strokeweight="1.5pt"/>
                <v:shape id="AutoShape 61" o:spid="_x0000_s1120" type="#_x0000_t32" style="position:absolute;left:19840;top:23442;width:0;height:72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" strokecolor="#7030a0" strokeweight="1.5pt"/>
                <v:shape id="AutoShape 62" o:spid="_x0000_s1121" type="#_x0000_t32" style="position:absolute;left:19840;top:30658;width:108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" strokecolor="#7030a0" strokeweight="1.5pt"/>
                <v:shape id="AutoShape 63" o:spid="_x0000_s1122" type="#_x0000_t32" style="position:absolute;left:30656;top:27050;width:0;height:36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" strokecolor="#7030a0" strokeweight="1.5pt"/>
                <v:shape id="AutoShape 64" o:spid="_x0000_s1123" type="#_x0000_t32" style="position:absolute;left:30656;top:27050;width:10824;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" strokecolor="#7030a0" strokeweight="1.5pt"/>
                <v:shape id="AutoShape 65" o:spid="_x0000_s1124" type="#_x0000_t32" style="position:absolute;left:41480;top:16233;width:8;height:108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" strokecolor="#7030a0" strokeweight="1.5pt"/>
                <v:shape id="AutoShape 66" o:spid="_x0000_s1125" type="#_x0000_t32" style="position:absolute;left:37872;top:16233;width:3608;height: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" strokecolor="#7030a0" strokeweight="1.5pt"/>
                <v:shape id="AutoShape 67" o:spid="_x0000_s1126" type="#_x0000_t32" style="position:absolute;left:37872;top:12625;width:0;height:36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" strokecolor="#7030a0" strokeweight="1.5pt"/>
                <v:shape id="AutoShape 68" o:spid="_x0000_s1127" type="#_x0000_t32" style="position:absolute;left:34264;top:12625;width:3608;height: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" strokecolor="#7030a0" strokeweight="1.5pt"/>
                <v:shape id="AutoShape 69" o:spid="_x0000_s1128" type="#_x0000_t32" style="position:absolute;left:34264;top:9016;width:0;height:36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" strokecolor="#7030a0" strokeweight="1.5pt"/>
                <v:shape id="AutoShape 70" o:spid="_x0000_s1129" type="#_x0000_t32" style="position:absolute;left:19840;top:9016;width:14424;height: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" strokecolor="#7030a0" strokeweight="1.5pt"/>
                <v:shape id="AutoShape 71" o:spid="_x0000_s1130" type="#_x0000_t32" style="position:absolute;left:19840;top:9016;width:0;height:3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" strokecolor="#7030a0" strokeweight="1.5pt"/>
                <v:shape id="AutoShape 72" o:spid="_x0000_s1131" type="#_x0000_t32" style="position:absolute;left:16232;top:12625;width:36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" strokecolor="#7030a0" strokeweight="1.5pt"/>
                <v:shape id="AutoShape 73" o:spid="_x0000_s1132" type="#_x0000_t32" style="position:absolute;left:16232;top:12625;width:0;height:7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" strokecolor="#7030a0" strokeweight="1.5pt"/>
                <v:shape id="AutoShape 74" o:spid="_x0000_s1133" type="#_x0000_t32" style="position:absolute;left:5408;top:1800;width:0;height:36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" strokecolor="#7030a0" strokeweight="1.5pt"/>
                <v:shape id="AutoShape 75" o:spid="_x0000_s1134" type="#_x0000_t32" style="position:absolute;left:5408;top:5408;width:144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" strokecolor="#7030a0" strokeweight="1.5pt"/>
                <v:shape id="AutoShape 76" o:spid="_x0000_s1135" type="#_x0000_t32" style="position:absolute;left:19840;top:5432;width:0;height:36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" strokecolor="#7030a0" strokeweight="1.5pt"/>
                <v:shape id="AutoShape 77" o:spid="_x0000_s1136" type="#_x0000_t32" style="position:absolute;left:34264;top:9016;width:18032;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" strokecolor="#7030a0" strokeweight="1.5pt"/>
                <v:shape id="AutoShape 78" o:spid="_x0000_s1137" type="#_x0000_t32" style="position:absolute;left:52296;top:5408;width:0;height:36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" strokecolor="#7030a0" strokeweight="1.5pt"/>
                <v:shape id="AutoShape 79" o:spid="_x0000_s1138" type="#_x0000_t32" style="position:absolute;left:5616;top:1872;width:0;height:3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" strokecolor="#00b050" strokeweight="1.5pt"/>
                <v:shape id="AutoShape 80" o:spid="_x0000_s1139" type="#_x0000_t32" style="position:absolute;left:5560;top:5144;width:14488;height: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" strokecolor="#00b050" strokeweight="1.5pt"/>
                <v:shape id="AutoShape 81" o:spid="_x0000_s1140" type="#_x0000_t32" style="position:absolute;left:20048;top:5200;width:0;height:3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" strokecolor="#00b050" strokeweight="1.5pt"/>
                <v:shape id="AutoShape 82" o:spid="_x0000_s1141" type="#_x0000_t32" style="position:absolute;left:20048;top:8816;width:320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" strokecolor="#00b050" strokeweight="1.5pt"/>
                <v:shape id="AutoShape 83" o:spid="_x0000_s1142" type="#_x0000_t32" style="position:absolute;left:52048;top:5496;width:0;height:3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" strokecolor="#00b050" strokeweight="1.5pt"/>
                <v:shape id="AutoShape 84" o:spid="_x0000_s1143" type="#_x0000_t32" style="position:absolute;left:5080;top:19625;width:0;height:51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" strokecolor="yellow" strokeweight="1.5pt"/>
                <v:shape id="AutoShape 85" o:spid="_x0000_s1144" type="#_x0000_t32" style="position:absolute;left:5080;top:19449;width:10864;height: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" strokecolor="yellow" strokeweight="1.5pt"/>
                <v:shape id="AutoShape 86" o:spid="_x0000_s1145" type="#_x0000_t32" style="position:absolute;left:15888;top:12385;width:56;height:71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" strokecolor="yellow" strokeweight="1.5pt"/>
                <v:shape id="AutoShape 87" o:spid="_x0000_s1146" type="#_x0000_t32" style="position:absolute;left:16008;top:12329;width:3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" strokecolor="yellow" strokeweight="1.5pt"/>
                <v:shape id="AutoShape 88" o:spid="_x0000_s1147" type="#_x0000_t32" style="position:absolute;left:19568;top:5616;width:0;height:66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" strokecolor="yellow" strokeweight="1.5pt"/>
                <v:shape id="AutoShape 89" o:spid="_x0000_s1148" type="#_x0000_t32" style="position:absolute;left:5144;top:1816;width:0;height:3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" strokecolor="yellow" strokeweight="1.5pt"/>
                <v:shape id="AutoShape 90" o:spid="_x0000_s1149" type="#_x0000_t32" style="position:absolute;left:5080;top:5736;width:145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" strokecolor="yellow" strokeweight="1.5pt"/>
                <v:shape id="AutoShape 91" o:spid="_x0000_s1150" type="#_x0000_t32" style="position:absolute;left:16424;top:19865;width:64;height:33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" strokecolor="#0070c0" strokeweight="1.5pt"/>
                <v:shape id="AutoShape 92" o:spid="_x0000_s1151" type="#_x0000_t32" style="position:absolute;left:16488;top:23250;width:3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" strokecolor="#0070c0" strokeweight="1.5pt"/>
                <v:shape id="AutoShape 93" o:spid="_x0000_s1152" type="#_x0000_t32" style="position:absolute;left:20104;top:23314;width:0;height:7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" strokecolor="#0070c0" strokeweight="1.5pt"/>
                <v:shape id="AutoShape 94" o:spid="_x0000_s1153" type="#_x0000_t32" style="position:absolute;left:20104;top:30434;width:103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" strokecolor="#0070c0" strokeweight="1.5pt"/>
                <v:shape id="AutoShape 95" o:spid="_x0000_s1154" type="#_x0000_t32" style="position:absolute;left:30432;top:26818;width:0;height:36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" strokecolor="#0070c0" strokeweight="1.5pt"/>
                <v:shape id="AutoShape 96" o:spid="_x0000_s1155" type="#_x0000_t32" style="position:absolute;left:30376;top:26754;width:10864;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" strokecolor="#0070c0" strokeweight="1.5pt"/>
                <v:shape id="AutoShape 97" o:spid="_x0000_s1156" type="#_x0000_t32" style="position:absolute;left:41240;top:16481;width:0;height:102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" strokecolor="#0070c0" strokeweight="1.5pt"/>
                <v:shape id="AutoShape 98" o:spid="_x0000_s1157" type="#_x0000_t32" style="position:absolute;left:37680;top:16417;width:361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" strokecolor="#0070c0" strokeweight="1.5pt"/>
                <v:shape id="AutoShape 99" o:spid="_x0000_s1158" type="#_x0000_t32" style="position:absolute;left:37616;top:12801;width:0;height:36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" strokecolor="#0070c0" strokeweight="1.5pt"/>
                <v:shape id="AutoShape 100" o:spid="_x0000_s1159" type="#_x0000_t32" style="position:absolute;left:34000;top:12857;width:36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" strokecolor="#0070c0" strokeweight="1.5pt"/>
                <v:shape id="AutoShape 101" o:spid="_x0000_s1160" type="#_x0000_t32" style="position:absolute;left:34000;top:9240;width:0;height:3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" strokecolor="#0070c0" strokeweight="1.5pt"/>
                <v:shape id="AutoShape 102" o:spid="_x0000_s1161" type="#_x0000_t32" style="position:absolute;left:20048;top:9296;width:139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" strokecolor="#0070c0" strokeweight="1.5pt"/>
                <v:shape id="AutoShape 103" o:spid="_x0000_s1162" type="#_x0000_t32" style="position:absolute;left:20048;top:9352;width:0;height:3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" strokecolor="#0070c0" strokeweight="1.5pt"/>
                <v:shape id="AutoShape 104" o:spid="_x0000_s1163" type="#_x0000_t32" style="position:absolute;left:16424;top:12913;width:36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" strokecolor="#0070c0" strokeweight="1.5pt"/>
                <v:shape id="AutoShape 105" o:spid="_x0000_s1164" type="#_x0000_t32" style="position:absolute;left:16488;top:12913;width:0;height:69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" strokecolor="#0070c0" strokeweight="1.5pt"/>
                <v:shape id="AutoShape 106" o:spid="_x0000_s1165" type="#_x0000_t32" style="position:absolute;left:16720;top:13161;width:0;height:66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" strokecolor="#f79646" strokeweight="1.5pt"/>
                <v:shape id="AutoShape 107" o:spid="_x0000_s1166" type="#_x0000_t32" style="position:absolute;left:16720;top:13161;width:3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" strokecolor="#f79646" strokeweight="1.5pt"/>
                <v:shape id="AutoShape 108" o:spid="_x0000_s1167" type="#_x0000_t32" style="position:absolute;left:20336;top:9592;width:0;height:3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" strokecolor="#f79646" strokeweight="1.5pt"/>
                <v:shape id="AutoShape 109" o:spid="_x0000_s1168" type="#_x0000_t32" style="position:absolute;left:20336;top:9592;width:13360;height: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" strokecolor="#f79646" strokeweight="1.5pt"/>
                <v:shape id="AutoShape 110" o:spid="_x0000_s1169" type="#_x0000_t32" style="position:absolute;left:33640;top:9648;width:0;height:3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" strokecolor="#f79646" strokeweight="1.5pt"/>
                <v:shape id="AutoShape 111" o:spid="_x0000_s1170" type="#_x0000_t32" style="position:absolute;left:33584;top:13161;width:37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" strokecolor="#f79646" strokeweight="1.5pt"/>
                <v:shape id="AutoShape 112" o:spid="_x0000_s1171" type="#_x0000_t32" style="position:absolute;left:37264;top:13161;width:0;height:3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" strokecolor="#f79646" strokeweight="1.5pt"/>
                <v:shape id="AutoShape 113" o:spid="_x0000_s1172" type="#_x0000_t32" style="position:absolute;left:37264;top:16721;width:3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" strokecolor="#f79646" strokeweight="1.5pt"/>
                <v:shape id="AutoShape 114" o:spid="_x0000_s1173" type="#_x0000_t32" style="position:absolute;left:40944;top:16777;width:0;height:3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" strokecolor="#f79646" strokeweight="1.5pt"/>
                <v:oval id="Oval 115" o:spid="_x0000_s1174" style="position:absolute;left:4752;top:24450;width:912;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" fillcolor="black" strokeweight="1.5pt"/>
                <v:oval id="Oval 116" o:spid="_x0000_s1175" style="position:absolute;left:4824;top:1256;width:920;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" fillcolor="black" strokeweight="1.5pt"/>
                <v:oval id="Oval 117" o:spid="_x0000_s1176" style="position:absolute;left:15896;top:19265;width:904;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" strokeweight="1.5pt"/>
                <v:oval id="Oval 118" o:spid="_x0000_s1177" style="position:absolute;left:40752;top:20201;width:912;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" strokeweight="1.5pt"/>
                <v:oval id="Oval 119" o:spid="_x0000_s1178" style="position:absolute;left:33608;top:8952;width:904;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" strokeweight="1.5pt"/>
                <v:oval id="Oval 120" o:spid="_x0000_s1179" style="position:absolute;left:19520;top:8576;width:904;height: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" strokeweight="1.5pt"/>
                <v:oval id="Oval 121" o:spid="_x0000_s1180" style="position:absolute;left:26920;top:2968;width:912;height: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" strokeweight="1.5pt"/>
                <v:oval id="Oval 122" o:spid="_x0000_s1181" style="position:absolute;left:51704;top:4720;width:904;height: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" fillcolor="black" strokeweight="1.5pt"/>
                <v:oval id="Oval 123" o:spid="_x0000_s1182" style="position:absolute;left:26896;top:880;width:912;height: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" fillcolor="black" strokeweight="1.5pt"/>
                <v:shape id="AutoShape 124" o:spid="_x0000_s1183" type="#_x0000_t32" style="position:absolute;left:26144;top:5432;width:3056;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" strokecolor="red" strokeweight="3pt"/>
                <v:shape id="AutoShape 125" o:spid="_x0000_s1184" type="#_x0000_t32" style="position:absolute;left:36920;top:1136;width:3568;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" strokecolor="yellow" strokeweight="1.5pt"/>
                <v:shape id="AutoShape 126" o:spid="_x0000_s1185" type="#_x0000_t32" style="position:absolute;left:36952;top:2696;width:3552;height: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" strokecolor="#00b050" strokeweight="1.5pt"/>
                <v:shape id="AutoShape 127" o:spid="_x0000_s1186" type="#_x0000_t32" style="position:absolute;left:37048;top:4464;width:3568;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" strokecolor="#f79646" strokeweight="1.5pt"/>
                <v:shape id="AutoShape 128" o:spid="_x0000_s1187" type="#_x0000_t32" style="position:absolute;left:37056;top:6352;width:3560;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" strokecolor="#0070c0" strokeweight="1.5pt"/>
                <v:shape id="AutoShape 129" o:spid="_x0000_s1188" type="#_x0000_t32" style="position:absolute;left:25816;top:7384;width:3600;height: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" strokecolor="#7030a0" strokeweight="1.5pt"/>
                <v:shape id="Text Box 130" o:spid="_x0000_s1189" type="#_x0000_t202" style="position:absolute;left:29184;top:392;width:7128;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" strokecolor="white" strokeweight="1.5pt">
                  <v:textbox>
                    <w:txbxContent>
                      <w:p w14:paraId="7C92B4A2" w14:textId="77777777" w:rsidR="005A423E" w:rsidRPr="0069211C" w:rsidRDefault="005A423E" w:rsidP="0019566E">
                        <w:pPr>
                          <w:rPr>
                            <w:sz w:val="16"/>
                          </w:rPr>
                        </w:pPr>
                        <w:r w:rsidRPr="0069211C">
                          <w:rPr>
                            <w:sz w:val="16"/>
                          </w:rPr>
                          <w:t>Termination</w:t>
                        </w:r>
                      </w:p>
                    </w:txbxContent>
                  </v:textbox>
                </v:shape>
                <v:shape id="Text Box 131" o:spid="_x0000_s1190" type="#_x0000_t202" style="position:absolute;left:29280;top:2280;width:7112;height:2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" strokecolor="white" strokeweight="1.5pt">
                  <v:textbox>
                    <w:txbxContent>
                      <w:p w14:paraId="6273F724" w14:textId="77777777" w:rsidR="005A423E" w:rsidRPr="0069211C" w:rsidRDefault="005A423E" w:rsidP="0019566E">
                        <w:pPr>
                          <w:rPr>
                            <w:sz w:val="16"/>
                          </w:rPr>
                        </w:pPr>
                        <w:r>
                          <w:rPr>
                            <w:sz w:val="16"/>
                          </w:rPr>
                          <w:t>Junction</w:t>
                        </w:r>
                      </w:p>
                    </w:txbxContent>
                  </v:textbox>
                </v:shape>
                <v:shape id="Text Box 132" o:spid="_x0000_s1191" type="#_x0000_t202" style="position:absolute;left:29320;top:4344;width:7112;height:2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" strokecolor="white" strokeweight="1.5pt">
                  <v:textbox>
                    <w:txbxContent>
                      <w:p w14:paraId="66FBB064" w14:textId="77777777" w:rsidR="005A423E" w:rsidRPr="0069211C" w:rsidRDefault="005A423E" w:rsidP="0019566E">
                        <w:pPr>
                          <w:rPr>
                            <w:sz w:val="16"/>
                          </w:rPr>
                        </w:pPr>
                        <w:r>
                          <w:rPr>
                            <w:sz w:val="16"/>
                          </w:rPr>
                          <w:t>Surface</w:t>
                        </w:r>
                      </w:p>
                    </w:txbxContent>
                  </v:textbox>
                </v:shape>
                <v:shape id="Text Box 133" o:spid="_x0000_s1192" type="#_x0000_t202" style="position:absolute;left:29600;top:6216;width:7112;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" strokecolor="white" strokeweight="1.5pt">
                  <v:textbox>
                    <w:txbxContent>
                      <w:p w14:paraId="37E4159A" w14:textId="77777777" w:rsidR="005A423E" w:rsidRPr="0069211C" w:rsidRDefault="005A423E" w:rsidP="0019566E">
                        <w:pPr>
                          <w:rPr>
                            <w:sz w:val="16"/>
                          </w:rPr>
                        </w:pPr>
                        <w:r>
                          <w:rPr>
                            <w:sz w:val="16"/>
                          </w:rPr>
                          <w:t>Wire route</w:t>
                        </w:r>
                      </w:p>
                    </w:txbxContent>
                  </v:textbox>
                </v:shape>
                <v:shape id="Text Box 134" o:spid="_x0000_s1193" type="#_x0000_t202" style="position:absolute;left:40552;top:1736;width:8784;height: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" filled="f" strokecolor="white" strokeweight="1.5pt">
                  <v:textbox>
                    <w:txbxContent>
                      <w:p w14:paraId="3E419267" w14:textId="77777777" w:rsidR="005A423E" w:rsidRPr="0069211C" w:rsidRDefault="005A423E" w:rsidP="0019566E">
                        <w:pPr>
                          <w:rPr>
                            <w:sz w:val="16"/>
                          </w:rPr>
                        </w:pPr>
                        <w:r>
                          <w:rPr>
                            <w:sz w:val="16"/>
                          </w:rPr>
                          <w:t>Wire number 2</w:t>
                        </w:r>
                      </w:p>
                    </w:txbxContent>
                  </v:textbox>
                </v:shape>
                <v:shape id="Text Box 135" o:spid="_x0000_s1194" type="#_x0000_t202" style="position:absolute;left:40528;top:3480;width:9120;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" filled="f" strokecolor="white" strokeweight="1.5pt">
                  <v:textbox>
                    <w:txbxContent>
                      <w:p w14:paraId="4CEBB04E" w14:textId="77777777" w:rsidR="005A423E" w:rsidRPr="0069211C" w:rsidRDefault="005A423E" w:rsidP="0019566E">
                        <w:pPr>
                          <w:rPr>
                            <w:sz w:val="16"/>
                          </w:rPr>
                        </w:pPr>
                        <w:r>
                          <w:rPr>
                            <w:sz w:val="16"/>
                          </w:rPr>
                          <w:t>Wire number 3</w:t>
                        </w:r>
                      </w:p>
                    </w:txbxContent>
                  </v:textbox>
                </v:shape>
                <v:shape id="Text Box 136" o:spid="_x0000_s1195" type="#_x0000_t202" style="position:absolute;left:40632;top:5136;width:9672;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" filled="f" strokecolor="white" strokeweight="1.5pt">
                  <v:textbox>
                    <w:txbxContent>
                      <w:p w14:paraId="31459ABB" w14:textId="77777777" w:rsidR="005A423E" w:rsidRPr="0069211C" w:rsidRDefault="005A423E" w:rsidP="0019566E">
                        <w:pPr>
                          <w:rPr>
                            <w:sz w:val="16"/>
                          </w:rPr>
                        </w:pPr>
                        <w:r>
                          <w:rPr>
                            <w:sz w:val="16"/>
                          </w:rPr>
                          <w:t>Wire number 4</w:t>
                        </w:r>
                      </w:p>
                    </w:txbxContent>
                  </v:textbox>
                </v:shape>
                <v:shape id="Text Box 137" o:spid="_x0000_s1196" type="#_x0000_t202" style="position:absolute;left:40496;top:160;width:8712;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" filled="f" strokecolor="white" strokeweight="1.5pt">
                  <v:textbox>
                    <w:txbxContent>
                      <w:p w14:paraId="0DA947DB" w14:textId="77777777" w:rsidR="005A423E" w:rsidRPr="0069211C" w:rsidRDefault="005A423E" w:rsidP="0019566E">
                        <w:pPr>
                          <w:rPr>
                            <w:sz w:val="16"/>
                          </w:rPr>
                        </w:pPr>
                        <w:r>
                          <w:rPr>
                            <w:sz w:val="16"/>
                          </w:rPr>
                          <w:t>Wire number 1</w:t>
                        </w:r>
                      </w:p>
                    </w:txbxContent>
                  </v:textbox>
                </v:shape>
                <w10:anchorlock/>
              </v:group>
            </w:pict>
          </mc:Fallback>
        </mc:AlternateContent>
      </w:r>
    </w:p>
    <w:p w14:paraId="323660D2" w14:textId="77777777" w:rsidR="00F5383D" w:rsidRDefault="00F5383D" w:rsidP="003D6CBA">
      <w:pPr>
        <w:rPr>
          <w:i/>
        </w:rPr>
      </w:pPr>
      <w:r>
        <w:rPr>
          <w:i/>
        </w:rPr>
        <w:t xml:space="preserve">Figure </w:t>
      </w:r>
      <w:r w:rsidR="0056615C">
        <w:rPr>
          <w:i/>
        </w:rPr>
        <w:t>10</w:t>
      </w:r>
      <w:r>
        <w:rPr>
          <w:i/>
        </w:rPr>
        <w:t>.3. Cables follow the wire routes forming bundles.</w:t>
      </w:r>
    </w:p>
    <w:p w14:paraId="6B2D1DF8" w14:textId="77777777" w:rsidR="00F5383D" w:rsidRDefault="00F5383D" w:rsidP="003D6CBA"/>
    <w:p w14:paraId="3CE3B073" w14:textId="77777777" w:rsidR="00F5383D" w:rsidRPr="000242AF" w:rsidRDefault="00F5383D" w:rsidP="003D6CBA">
      <w:r>
        <w:t>Individual cables are assembled into bundles and the bundle parameters are ca</w:t>
      </w:r>
      <w:r w:rsidR="00DA4DC0">
        <w:t>lculated in the EM solver code.</w:t>
      </w:r>
    </w:p>
    <w:p w14:paraId="05F50146" w14:textId="77777777" w:rsidR="00F5383D" w:rsidRDefault="00E71119" w:rsidP="003D6CBA">
      <w:r>
        <w:rPr>
          <w:noProof/>
          <w:lang w:eastAsia="en-GB"/>
        </w:rPr>
        <mc:AlternateContent>
          <mc:Choice Requires="wpc">
            <w:drawing>
              <wp:inline distT="0" distB="0" distL="0" distR="0" wp14:anchorId="7CE0AA4C" wp14:editId="51F21D32">
                <wp:extent cx="5731510" cy="3439160"/>
                <wp:effectExtent l="0" t="0" r="2540" b="1270"/>
                <wp:docPr id="280" name="Canvas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55" name="Group 140"/>
                        <wpg:cNvGrpSpPr>
                          <a:grpSpLocks/>
                        </wpg:cNvGrpSpPr>
                        <wpg:grpSpPr bwMode="auto">
                          <a:xfrm>
                            <a:off x="718031" y="254753"/>
                            <a:ext cx="674248" cy="680667"/>
                            <a:chOff x="4452" y="6143"/>
                            <a:chExt cx="846" cy="855"/>
                          </a:xfrm>
                        </wpg:grpSpPr>
                        <wps:wsp>
                          <wps:cNvPr id="256" name="Oval 141"/>
                          <wps:cNvSpPr>
                            <a:spLocks noChangeArrowheads="1"/>
                          </wps:cNvSpPr>
                          <wps:spPr bwMode="auto">
                            <a:xfrm>
                              <a:off x="4750" y="6452"/>
                              <a:ext cx="250" cy="237"/>
                            </a:xfrm>
                            <a:prstGeom prst="ellipse">
                              <a:avLst/>
                            </a:prstGeom>
                            <a:solidFill>
                              <a:srgbClr val="808080"/>
                            </a:solidFill>
                            <a:ln w="19050">
                              <a:solidFill>
                                <a:srgbClr val="808080"/>
                              </a:solidFill>
                              <a:round/>
                              <a:headEnd/>
                              <a:tailEnd/>
                            </a:ln>
                          </wps:spPr>
                          <wps:bodyPr rot="0" vert="horz" wrap="square" lIns="91440" tIns="45720" rIns="91440" bIns="45720" anchor="t" anchorCtr="0" upright="1">
                            <a:noAutofit/>
                          </wps:bodyPr>
                        </wps:wsp>
                        <wps:wsp>
                          <wps:cNvPr id="257" name="Oval 142"/>
                          <wps:cNvSpPr>
                            <a:spLocks noChangeArrowheads="1"/>
                          </wps:cNvSpPr>
                          <wps:spPr bwMode="auto">
                            <a:xfrm>
                              <a:off x="4452" y="6143"/>
                              <a:ext cx="846" cy="855"/>
                            </a:xfrm>
                            <a:prstGeom prst="ellipse">
                              <a:avLst/>
                            </a:prstGeom>
                            <a:noFill/>
                            <a:ln w="19050">
                              <a:solidFill>
                                <a:srgbClr val="808080"/>
                              </a:solidFill>
                              <a:round/>
                              <a:headEnd/>
                              <a:tailEnd/>
                            </a:ln>
                            <a:extLst>
                              <a:ext uri="{909E8E84-426E-40DD-AFC4-6F175D3DCCD1}">
                                <a14:hiddenFill xmlns:a14="http://schemas.microsoft.com/office/drawing/2010/main">
                                  <a:solidFill>
                                    <a:srgbClr val="808080"/>
                                  </a:solidFill>
                                </a14:hiddenFill>
                              </a:ext>
                            </a:extLst>
                          </wps:spPr>
                          <wps:bodyPr rot="0" vert="horz" wrap="square" lIns="91440" tIns="45720" rIns="91440" bIns="45720" anchor="t" anchorCtr="0" upright="1">
                            <a:noAutofit/>
                          </wps:bodyPr>
                        </wps:wsp>
                      </wpg:wgp>
                      <wpg:wgp>
                        <wpg:cNvPr id="258" name="Group 143"/>
                        <wpg:cNvGrpSpPr>
                          <a:grpSpLocks/>
                        </wpg:cNvGrpSpPr>
                        <wpg:grpSpPr bwMode="auto">
                          <a:xfrm>
                            <a:off x="784102" y="1381237"/>
                            <a:ext cx="372548" cy="337547"/>
                            <a:chOff x="3321" y="5977"/>
                            <a:chExt cx="857" cy="792"/>
                          </a:xfrm>
                        </wpg:grpSpPr>
                        <wps:wsp>
                          <wps:cNvPr id="259" name="Oval 144"/>
                          <wps:cNvSpPr>
                            <a:spLocks noChangeArrowheads="1"/>
                          </wps:cNvSpPr>
                          <wps:spPr bwMode="auto">
                            <a:xfrm>
                              <a:off x="3624" y="6255"/>
                              <a:ext cx="251" cy="236"/>
                            </a:xfrm>
                            <a:prstGeom prst="ellipse">
                              <a:avLst/>
                            </a:prstGeom>
                            <a:solidFill>
                              <a:srgbClr val="808080"/>
                            </a:solidFill>
                            <a:ln w="19050">
                              <a:solidFill>
                                <a:srgbClr val="808080"/>
                              </a:solidFill>
                              <a:round/>
                              <a:headEnd/>
                              <a:tailEnd/>
                            </a:ln>
                          </wps:spPr>
                          <wps:bodyPr rot="0" vert="horz" wrap="square" lIns="91440" tIns="45720" rIns="91440" bIns="45720" anchor="t" anchorCtr="0" upright="1">
                            <a:noAutofit/>
                          </wps:bodyPr>
                        </wps:wsp>
                        <wps:wsp>
                          <wps:cNvPr id="260" name="Oval 145"/>
                          <wps:cNvSpPr>
                            <a:spLocks noChangeArrowheads="1"/>
                          </wps:cNvSpPr>
                          <wps:spPr bwMode="auto">
                            <a:xfrm>
                              <a:off x="3321" y="5977"/>
                              <a:ext cx="857" cy="792"/>
                            </a:xfrm>
                            <a:prstGeom prst="ellipse">
                              <a:avLst/>
                            </a:prstGeom>
                            <a:noFill/>
                            <a:ln w="19050">
                              <a:solidFill>
                                <a:srgbClr val="808080"/>
                              </a:solidFill>
                              <a:round/>
                              <a:headEnd/>
                              <a:tailEnd/>
                            </a:ln>
                            <a:extLst>
                              <a:ext uri="{909E8E84-426E-40DD-AFC4-6F175D3DCCD1}">
                                <a14:hiddenFill xmlns:a14="http://schemas.microsoft.com/office/drawing/2010/main">
                                  <a:solidFill>
                                    <a:srgbClr val="808080"/>
                                  </a:solidFill>
                                </a14:hiddenFill>
                              </a:ext>
                            </a:extLst>
                          </wps:spPr>
                          <wps:bodyPr rot="0" vert="horz" wrap="square" lIns="91440" tIns="45720" rIns="91440" bIns="45720" anchor="t" anchorCtr="0" upright="1">
                            <a:noAutofit/>
                          </wps:bodyPr>
                        </wps:wsp>
                      </wpg:wgp>
                      <wps:wsp>
                        <wps:cNvPr id="261" name="Oval 146"/>
                        <wps:cNvSpPr>
                          <a:spLocks noChangeArrowheads="1"/>
                        </wps:cNvSpPr>
                        <wps:spPr bwMode="auto">
                          <a:xfrm>
                            <a:off x="816740" y="2127980"/>
                            <a:ext cx="269063" cy="257937"/>
                          </a:xfrm>
                          <a:prstGeom prst="ellipse">
                            <a:avLst/>
                          </a:prstGeom>
                          <a:solidFill>
                            <a:srgbClr val="808080"/>
                          </a:solidFill>
                          <a:ln w="19050">
                            <a:solidFill>
                              <a:srgbClr val="808080"/>
                            </a:solidFill>
                            <a:round/>
                            <a:headEnd/>
                            <a:tailEnd/>
                          </a:ln>
                        </wps:spPr>
                        <wps:bodyPr rot="0" vert="horz" wrap="square" lIns="91440" tIns="45720" rIns="91440" bIns="45720" anchor="t" anchorCtr="0" upright="1">
                          <a:noAutofit/>
                        </wps:bodyPr>
                      </wps:wsp>
                      <wpg:wgp>
                        <wpg:cNvPr id="262" name="Group 147"/>
                        <wpg:cNvGrpSpPr>
                          <a:grpSpLocks/>
                        </wpg:cNvGrpSpPr>
                        <wpg:grpSpPr bwMode="auto">
                          <a:xfrm>
                            <a:off x="4036734" y="1121708"/>
                            <a:ext cx="673452" cy="680667"/>
                            <a:chOff x="4452" y="6143"/>
                            <a:chExt cx="846" cy="855"/>
                          </a:xfrm>
                        </wpg:grpSpPr>
                        <wps:wsp>
                          <wps:cNvPr id="263" name="Oval 148"/>
                          <wps:cNvSpPr>
                            <a:spLocks noChangeArrowheads="1"/>
                          </wps:cNvSpPr>
                          <wps:spPr bwMode="auto">
                            <a:xfrm>
                              <a:off x="4750" y="6452"/>
                              <a:ext cx="250" cy="237"/>
                            </a:xfrm>
                            <a:prstGeom prst="ellipse">
                              <a:avLst/>
                            </a:prstGeom>
                            <a:solidFill>
                              <a:srgbClr val="808080"/>
                            </a:solidFill>
                            <a:ln w="19050">
                              <a:solidFill>
                                <a:srgbClr val="808080"/>
                              </a:solidFill>
                              <a:round/>
                              <a:headEnd/>
                              <a:tailEnd/>
                            </a:ln>
                          </wps:spPr>
                          <wps:bodyPr rot="0" vert="horz" wrap="square" lIns="91440" tIns="45720" rIns="91440" bIns="45720" anchor="t" anchorCtr="0" upright="1">
                            <a:noAutofit/>
                          </wps:bodyPr>
                        </wps:wsp>
                        <wps:wsp>
                          <wps:cNvPr id="264" name="Oval 149"/>
                          <wps:cNvSpPr>
                            <a:spLocks noChangeArrowheads="1"/>
                          </wps:cNvSpPr>
                          <wps:spPr bwMode="auto">
                            <a:xfrm>
                              <a:off x="4452" y="6143"/>
                              <a:ext cx="846" cy="855"/>
                            </a:xfrm>
                            <a:prstGeom prst="ellipse">
                              <a:avLst/>
                            </a:prstGeom>
                            <a:noFill/>
                            <a:ln w="19050">
                              <a:solidFill>
                                <a:srgbClr val="808080"/>
                              </a:solidFill>
                              <a:round/>
                              <a:headEnd/>
                              <a:tailEnd/>
                            </a:ln>
                            <a:extLst>
                              <a:ext uri="{909E8E84-426E-40DD-AFC4-6F175D3DCCD1}">
                                <a14:hiddenFill xmlns:a14="http://schemas.microsoft.com/office/drawing/2010/main">
                                  <a:solidFill>
                                    <a:srgbClr val="808080"/>
                                  </a:solidFill>
                                </a14:hiddenFill>
                              </a:ext>
                            </a:extLst>
                          </wps:spPr>
                          <wps:bodyPr rot="0" vert="horz" wrap="square" lIns="91440" tIns="45720" rIns="91440" bIns="45720" anchor="t" anchorCtr="0" upright="1">
                            <a:noAutofit/>
                          </wps:bodyPr>
                        </wps:wsp>
                      </wpg:wgp>
                      <wpg:wgp>
                        <wpg:cNvPr id="265" name="Group 150"/>
                        <wpg:cNvGrpSpPr>
                          <a:grpSpLocks/>
                        </wpg:cNvGrpSpPr>
                        <wpg:grpSpPr bwMode="auto">
                          <a:xfrm>
                            <a:off x="3947578" y="1844568"/>
                            <a:ext cx="374936" cy="335955"/>
                            <a:chOff x="3321" y="5977"/>
                            <a:chExt cx="857" cy="792"/>
                          </a:xfrm>
                        </wpg:grpSpPr>
                        <wps:wsp>
                          <wps:cNvPr id="266" name="Oval 151"/>
                          <wps:cNvSpPr>
                            <a:spLocks noChangeArrowheads="1"/>
                          </wps:cNvSpPr>
                          <wps:spPr bwMode="auto">
                            <a:xfrm>
                              <a:off x="3624" y="6255"/>
                              <a:ext cx="251" cy="236"/>
                            </a:xfrm>
                            <a:prstGeom prst="ellipse">
                              <a:avLst/>
                            </a:prstGeom>
                            <a:solidFill>
                              <a:srgbClr val="808080"/>
                            </a:solidFill>
                            <a:ln w="19050">
                              <a:solidFill>
                                <a:srgbClr val="808080"/>
                              </a:solidFill>
                              <a:round/>
                              <a:headEnd/>
                              <a:tailEnd/>
                            </a:ln>
                          </wps:spPr>
                          <wps:bodyPr rot="0" vert="horz" wrap="square" lIns="91440" tIns="45720" rIns="91440" bIns="45720" anchor="t" anchorCtr="0" upright="1">
                            <a:noAutofit/>
                          </wps:bodyPr>
                        </wps:wsp>
                        <wps:wsp>
                          <wps:cNvPr id="267" name="Oval 152"/>
                          <wps:cNvSpPr>
                            <a:spLocks noChangeArrowheads="1"/>
                          </wps:cNvSpPr>
                          <wps:spPr bwMode="auto">
                            <a:xfrm>
                              <a:off x="3321" y="5977"/>
                              <a:ext cx="857" cy="792"/>
                            </a:xfrm>
                            <a:prstGeom prst="ellipse">
                              <a:avLst/>
                            </a:prstGeom>
                            <a:noFill/>
                            <a:ln w="19050">
                              <a:solidFill>
                                <a:srgbClr val="808080"/>
                              </a:solidFill>
                              <a:round/>
                              <a:headEnd/>
                              <a:tailEnd/>
                            </a:ln>
                            <a:extLst>
                              <a:ext uri="{909E8E84-426E-40DD-AFC4-6F175D3DCCD1}">
                                <a14:hiddenFill xmlns:a14="http://schemas.microsoft.com/office/drawing/2010/main">
                                  <a:solidFill>
                                    <a:srgbClr val="808080"/>
                                  </a:solidFill>
                                </a14:hiddenFill>
                              </a:ext>
                            </a:extLst>
                          </wps:spPr>
                          <wps:bodyPr rot="0" vert="horz" wrap="square" lIns="91440" tIns="45720" rIns="91440" bIns="45720" anchor="t" anchorCtr="0" upright="1">
                            <a:noAutofit/>
                          </wps:bodyPr>
                        </wps:wsp>
                      </wpg:wgp>
                      <wps:wsp>
                        <wps:cNvPr id="268" name="Oval 153"/>
                        <wps:cNvSpPr>
                          <a:spLocks noChangeArrowheads="1"/>
                        </wps:cNvSpPr>
                        <wps:spPr bwMode="auto">
                          <a:xfrm>
                            <a:off x="4394954" y="1866859"/>
                            <a:ext cx="269063" cy="257141"/>
                          </a:xfrm>
                          <a:prstGeom prst="ellipse">
                            <a:avLst/>
                          </a:prstGeom>
                          <a:solidFill>
                            <a:srgbClr val="808080"/>
                          </a:solidFill>
                          <a:ln w="19050">
                            <a:solidFill>
                              <a:srgbClr val="808080"/>
                            </a:solidFill>
                            <a:round/>
                            <a:headEnd/>
                            <a:tailEnd/>
                          </a:ln>
                        </wps:spPr>
                        <wps:bodyPr rot="0" vert="horz" wrap="square" lIns="91440" tIns="45720" rIns="91440" bIns="45720" anchor="t" anchorCtr="0" upright="1">
                          <a:noAutofit/>
                        </wps:bodyPr>
                      </wps:wsp>
                      <wps:wsp>
                        <wps:cNvPr id="269" name="Oval 154"/>
                        <wps:cNvSpPr>
                          <a:spLocks noChangeArrowheads="1"/>
                        </wps:cNvSpPr>
                        <wps:spPr bwMode="auto">
                          <a:xfrm>
                            <a:off x="848582" y="2903383"/>
                            <a:ext cx="157617" cy="160813"/>
                          </a:xfrm>
                          <a:prstGeom prst="ellipse">
                            <a:avLst/>
                          </a:prstGeom>
                          <a:solidFill>
                            <a:srgbClr val="808080"/>
                          </a:solidFill>
                          <a:ln w="19050">
                            <a:solidFill>
                              <a:srgbClr val="808080"/>
                            </a:solidFill>
                            <a:round/>
                            <a:headEnd/>
                            <a:tailEnd/>
                          </a:ln>
                        </wps:spPr>
                        <wps:bodyPr rot="0" vert="horz" wrap="square" lIns="91440" tIns="45720" rIns="91440" bIns="45720" anchor="t" anchorCtr="0" upright="1">
                          <a:noAutofit/>
                        </wps:bodyPr>
                      </wps:wsp>
                      <wps:wsp>
                        <wps:cNvPr id="270" name="Oval 155"/>
                        <wps:cNvSpPr>
                          <a:spLocks noChangeArrowheads="1"/>
                        </wps:cNvSpPr>
                        <wps:spPr bwMode="auto">
                          <a:xfrm>
                            <a:off x="3908571" y="1640766"/>
                            <a:ext cx="157617" cy="161609"/>
                          </a:xfrm>
                          <a:prstGeom prst="ellipse">
                            <a:avLst/>
                          </a:prstGeom>
                          <a:solidFill>
                            <a:srgbClr val="808080"/>
                          </a:solidFill>
                          <a:ln w="19050">
                            <a:solidFill>
                              <a:srgbClr val="808080"/>
                            </a:solidFill>
                            <a:round/>
                            <a:headEnd/>
                            <a:tailEnd/>
                          </a:ln>
                        </wps:spPr>
                        <wps:bodyPr rot="0" vert="horz" wrap="square" lIns="91440" tIns="45720" rIns="91440" bIns="45720" anchor="t" anchorCtr="0" upright="1">
                          <a:noAutofit/>
                        </wps:bodyPr>
                      </wps:wsp>
                      <wps:wsp>
                        <wps:cNvPr id="271" name="Text Box 156"/>
                        <wps:cNvSpPr txBox="1">
                          <a:spLocks noChangeArrowheads="1"/>
                        </wps:cNvSpPr>
                        <wps:spPr bwMode="auto">
                          <a:xfrm>
                            <a:off x="620118" y="991943"/>
                            <a:ext cx="795247" cy="336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7030A0"/>
                                </a:solidFill>
                                <a:miter lim="800000"/>
                                <a:headEnd/>
                                <a:tailEnd/>
                              </a14:hiddenLine>
                            </a:ext>
                          </a:extLst>
                        </wps:spPr>
                        <wps:txbx>
                          <w:txbxContent>
                            <w:p w14:paraId="2A499BED" w14:textId="77777777" w:rsidR="005A423E" w:rsidRDefault="005A423E" w:rsidP="0019566E">
                              <w:r>
                                <w:t>Cable 1</w:t>
                              </w:r>
                            </w:p>
                          </w:txbxContent>
                        </wps:txbx>
                        <wps:bodyPr rot="0" vert="horz" wrap="square" lIns="91440" tIns="45720" rIns="91440" bIns="45720" anchor="t" anchorCtr="0" upright="1">
                          <a:noAutofit/>
                        </wps:bodyPr>
                      </wps:wsp>
                      <wps:wsp>
                        <wps:cNvPr id="272" name="Text Box 157"/>
                        <wps:cNvSpPr txBox="1">
                          <a:spLocks noChangeArrowheads="1"/>
                        </wps:cNvSpPr>
                        <wps:spPr bwMode="auto">
                          <a:xfrm>
                            <a:off x="591460" y="1756997"/>
                            <a:ext cx="795247" cy="335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7030A0"/>
                                </a:solidFill>
                                <a:miter lim="800000"/>
                                <a:headEnd/>
                                <a:tailEnd/>
                              </a14:hiddenLine>
                            </a:ext>
                          </a:extLst>
                        </wps:spPr>
                        <wps:txbx>
                          <w:txbxContent>
                            <w:p w14:paraId="45B36BB7" w14:textId="77777777" w:rsidR="005A423E" w:rsidRDefault="005A423E" w:rsidP="0019566E">
                              <w:r>
                                <w:t>Cable 2</w:t>
                              </w:r>
                            </w:p>
                          </w:txbxContent>
                        </wps:txbx>
                        <wps:bodyPr rot="0" vert="horz" wrap="square" lIns="91440" tIns="45720" rIns="91440" bIns="45720" anchor="t" anchorCtr="0" upright="1">
                          <a:noAutofit/>
                        </wps:bodyPr>
                      </wps:wsp>
                      <wps:wsp>
                        <wps:cNvPr id="273" name="Text Box 158"/>
                        <wps:cNvSpPr txBox="1">
                          <a:spLocks noChangeArrowheads="1"/>
                        </wps:cNvSpPr>
                        <wps:spPr bwMode="auto">
                          <a:xfrm>
                            <a:off x="581111" y="2427315"/>
                            <a:ext cx="794451" cy="335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7030A0"/>
                                </a:solidFill>
                                <a:miter lim="800000"/>
                                <a:headEnd/>
                                <a:tailEnd/>
                              </a14:hiddenLine>
                            </a:ext>
                          </a:extLst>
                        </wps:spPr>
                        <wps:txbx>
                          <w:txbxContent>
                            <w:p w14:paraId="14958F41" w14:textId="77777777" w:rsidR="005A423E" w:rsidRDefault="005A423E" w:rsidP="0019566E">
                              <w:r>
                                <w:t>Cable 3</w:t>
                              </w:r>
                            </w:p>
                          </w:txbxContent>
                        </wps:txbx>
                        <wps:bodyPr rot="0" vert="horz" wrap="square" lIns="91440" tIns="45720" rIns="91440" bIns="45720" anchor="t" anchorCtr="0" upright="1">
                          <a:noAutofit/>
                        </wps:bodyPr>
                      </wps:wsp>
                      <wps:wsp>
                        <wps:cNvPr id="274" name="Text Box 159"/>
                        <wps:cNvSpPr txBox="1">
                          <a:spLocks noChangeArrowheads="1"/>
                        </wps:cNvSpPr>
                        <wps:spPr bwMode="auto">
                          <a:xfrm>
                            <a:off x="542901" y="3102409"/>
                            <a:ext cx="795247" cy="336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7030A0"/>
                                </a:solidFill>
                                <a:miter lim="800000"/>
                                <a:headEnd/>
                                <a:tailEnd/>
                              </a14:hiddenLine>
                            </a:ext>
                          </a:extLst>
                        </wps:spPr>
                        <wps:txbx>
                          <w:txbxContent>
                            <w:p w14:paraId="3A2547CF" w14:textId="77777777" w:rsidR="005A423E" w:rsidRDefault="005A423E" w:rsidP="0019566E">
                              <w:r>
                                <w:t>Cable 4</w:t>
                              </w:r>
                            </w:p>
                          </w:txbxContent>
                        </wps:txbx>
                        <wps:bodyPr rot="0" vert="horz" wrap="square" lIns="91440" tIns="45720" rIns="91440" bIns="45720" anchor="t" anchorCtr="0" upright="1">
                          <a:noAutofit/>
                        </wps:bodyPr>
                      </wps:wsp>
                      <wps:wsp>
                        <wps:cNvPr id="275" name="AutoShape 160"/>
                        <wps:cNvCnPr>
                          <a:cxnSpLocks noChangeShapeType="1"/>
                        </wps:cNvCnPr>
                        <wps:spPr bwMode="auto">
                          <a:xfrm>
                            <a:off x="1526811" y="655192"/>
                            <a:ext cx="2070508" cy="811228"/>
                          </a:xfrm>
                          <a:prstGeom prst="straightConnector1">
                            <a:avLst/>
                          </a:prstGeom>
                          <a:noFill/>
                          <a:ln w="19050">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276" name="AutoShape 161"/>
                        <wps:cNvCnPr>
                          <a:cxnSpLocks noChangeShapeType="1"/>
                        </wps:cNvCnPr>
                        <wps:spPr bwMode="auto">
                          <a:xfrm>
                            <a:off x="1311083" y="1587427"/>
                            <a:ext cx="2252006" cy="77222"/>
                          </a:xfrm>
                          <a:prstGeom prst="straightConnector1">
                            <a:avLst/>
                          </a:prstGeom>
                          <a:noFill/>
                          <a:ln w="19050">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277" name="AutoShape 162"/>
                        <wps:cNvCnPr>
                          <a:cxnSpLocks noChangeShapeType="1"/>
                        </wps:cNvCnPr>
                        <wps:spPr bwMode="auto">
                          <a:xfrm flipV="1">
                            <a:off x="1337352" y="1915421"/>
                            <a:ext cx="2267927" cy="370187"/>
                          </a:xfrm>
                          <a:prstGeom prst="straightConnector1">
                            <a:avLst/>
                          </a:prstGeom>
                          <a:noFill/>
                          <a:ln w="19050">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278" name="AutoShape 163"/>
                        <wps:cNvCnPr>
                          <a:cxnSpLocks noChangeShapeType="1"/>
                        </wps:cNvCnPr>
                        <wps:spPr bwMode="auto">
                          <a:xfrm flipV="1">
                            <a:off x="1414569" y="2182115"/>
                            <a:ext cx="2268723" cy="759481"/>
                          </a:xfrm>
                          <a:prstGeom prst="straightConnector1">
                            <a:avLst/>
                          </a:prstGeom>
                          <a:noFill/>
                          <a:ln w="19050">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279" name="Text Box 164"/>
                        <wps:cNvSpPr txBox="1">
                          <a:spLocks noChangeArrowheads="1"/>
                        </wps:cNvSpPr>
                        <wps:spPr bwMode="auto">
                          <a:xfrm>
                            <a:off x="3467564" y="2433683"/>
                            <a:ext cx="1777564" cy="645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7030A0"/>
                                </a:solidFill>
                                <a:miter lim="800000"/>
                                <a:headEnd/>
                                <a:tailEnd/>
                              </a14:hiddenLine>
                            </a:ext>
                          </a:extLst>
                        </wps:spPr>
                        <wps:txbx>
                          <w:txbxContent>
                            <w:p w14:paraId="48FB250F" w14:textId="77777777" w:rsidR="005A423E" w:rsidRDefault="005A423E" w:rsidP="0019566E">
                              <w:r>
                                <w:t>Individual cables combine to form a bundle</w:t>
                              </w:r>
                            </w:p>
                          </w:txbxContent>
                        </wps:txbx>
                        <wps:bodyPr rot="0" vert="horz" wrap="square" lIns="91440" tIns="45720" rIns="91440" bIns="45720" anchor="t" anchorCtr="0" upright="1">
                          <a:noAutofit/>
                        </wps:bodyPr>
                      </wps:wsp>
                    </wpc:wpc>
                  </a:graphicData>
                </a:graphic>
              </wp:inline>
            </w:drawing>
          </mc:Choice>
          <mc:Fallback>
            <w:pict>
              <v:group w14:anchorId="7CE0AA4C" id="Canvas 138" o:spid="_x0000_s1197" editas="canvas" style="width:451.3pt;height:270.8pt;mso-position-horizontal-relative:char;mso-position-vertical-relative:line" coordsize="57315,34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">
                <v:shape id="_x0000_s1198" type="#_x0000_t75" style="position:absolute;width:57315;height:34391;visibility:visible;mso-wrap-style:square">
                  <v:fill o:detectmouseclick="t"/>
                  <v:path o:connecttype="none"/>
                </v:shape>
                <v:group id="Group 140" o:spid="_x0000_s1199" style="position:absolute;left:7180;top:2547;width:6742;height:6807" coordorigin="4452,6143" coordsize="84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oval id="Oval 141" o:spid="_x0000_s1200" style="position:absolute;left:4750;top:6452;width:25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" fillcolor="gray" strokecolor="gray" strokeweight="1.5pt"/>
                  <v:oval id="Oval 142" o:spid="_x0000_s1201" style="position:absolute;left:4452;top:6143;width:846;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" filled="f" fillcolor="gray" strokecolor="gray" strokeweight="1.5pt"/>
                </v:group>
                <v:group id="Group 143" o:spid="_x0000_s1202" style="position:absolute;left:7841;top:13812;width:3725;height:3375" coordorigin="3321,5977" coordsize="857,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oval id="Oval 144" o:spid="_x0000_s1203" style="position:absolute;left:3624;top:6255;width:251;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" fillcolor="gray" strokecolor="gray" strokeweight="1.5pt"/>
                  <v:oval id="Oval 145" o:spid="_x0000_s1204" style="position:absolute;left:3321;top:5977;width:857;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" filled="f" fillcolor="gray" strokecolor="gray" strokeweight="1.5pt"/>
                </v:group>
                <v:oval id="Oval 146" o:spid="_x0000_s1205" style="position:absolute;left:8167;top:21279;width:2691;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" fillcolor="gray" strokecolor="gray" strokeweight="1.5pt"/>
                <v:group id="Group 147" o:spid="_x0000_s1206" style="position:absolute;left:40367;top:11217;width:6734;height:6806" coordorigin="4452,6143" coordsize="84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oval id="Oval 148" o:spid="_x0000_s1207" style="position:absolute;left:4750;top:6452;width:25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" fillcolor="gray" strokecolor="gray" strokeweight="1.5pt"/>
                  <v:oval id="Oval 149" o:spid="_x0000_s1208" style="position:absolute;left:4452;top:6143;width:846;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" filled="f" fillcolor="gray" strokecolor="gray" strokeweight="1.5pt"/>
                </v:group>
                <v:group id="Group 150" o:spid="_x0000_s1209" style="position:absolute;left:39475;top:18445;width:3750;height:3360" coordorigin="3321,5977" coordsize="857,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oval id="Oval 151" o:spid="_x0000_s1210" style="position:absolute;left:3624;top:6255;width:251;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" fillcolor="gray" strokecolor="gray" strokeweight="1.5pt"/>
                  <v:oval id="Oval 152" o:spid="_x0000_s1211" style="position:absolute;left:3321;top:5977;width:857;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" filled="f" fillcolor="gray" strokecolor="gray" strokeweight="1.5pt"/>
                </v:group>
                <v:oval id="Oval 153" o:spid="_x0000_s1212" style="position:absolute;left:43949;top:18668;width:269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" fillcolor="gray" strokecolor="gray" strokeweight="1.5pt"/>
                <v:oval id="Oval 154" o:spid="_x0000_s1213" style="position:absolute;left:8485;top:29033;width:1576;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" fillcolor="gray" strokecolor="gray" strokeweight="1.5pt"/>
                <v:oval id="Oval 155" o:spid="_x0000_s1214" style="position:absolute;left:39085;top:16407;width:1576;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" fillcolor="gray" strokecolor="gray" strokeweight="1.5pt"/>
                <v:shape id="Text Box 156" o:spid="_x0000_s1215" type="#_x0000_t202" style="position:absolute;left:6201;top:9919;width:7952;height:3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" filled="f" stroked="f" strokecolor="#7030a0" strokeweight="1.5pt">
                  <v:textbox>
                    <w:txbxContent>
                      <w:p w14:paraId="2A499BED" w14:textId="77777777" w:rsidR="005A423E" w:rsidRDefault="005A423E" w:rsidP="0019566E">
                        <w:r>
                          <w:t>Cable 1</w:t>
                        </w:r>
                      </w:p>
                    </w:txbxContent>
                  </v:textbox>
                </v:shape>
                <v:shape id="Text Box 157" o:spid="_x0000_s1216" type="#_x0000_t202" style="position:absolute;left:5914;top:17569;width:7953;height:3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" filled="f" stroked="f" strokecolor="#7030a0" strokeweight="1.5pt">
                  <v:textbox>
                    <w:txbxContent>
                      <w:p w14:paraId="45B36BB7" w14:textId="77777777" w:rsidR="005A423E" w:rsidRDefault="005A423E" w:rsidP="0019566E">
                        <w:r>
                          <w:t>Cable 2</w:t>
                        </w:r>
                      </w:p>
                    </w:txbxContent>
                  </v:textbox>
                </v:shape>
                <v:shape id="Text Box 158" o:spid="_x0000_s1217" type="#_x0000_t202" style="position:absolute;left:5811;top:24273;width:7944;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" filled="f" stroked="f" strokecolor="#7030a0" strokeweight="1.5pt">
                  <v:textbox>
                    <w:txbxContent>
                      <w:p w14:paraId="14958F41" w14:textId="77777777" w:rsidR="005A423E" w:rsidRDefault="005A423E" w:rsidP="0019566E">
                        <w:r>
                          <w:t>Cable 3</w:t>
                        </w:r>
                      </w:p>
                    </w:txbxContent>
                  </v:textbox>
                </v:shape>
                <v:shape id="Text Box 159" o:spid="_x0000_s1218" type="#_x0000_t202" style="position:absolute;left:5429;top:31024;width:7952;height:3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" filled="f" stroked="f" strokecolor="#7030a0" strokeweight="1.5pt">
                  <v:textbox>
                    <w:txbxContent>
                      <w:p w14:paraId="3A2547CF" w14:textId="77777777" w:rsidR="005A423E" w:rsidRDefault="005A423E" w:rsidP="0019566E">
                        <w:r>
                          <w:t>Cable 4</w:t>
                        </w:r>
                      </w:p>
                    </w:txbxContent>
                  </v:textbox>
                </v:shape>
                <v:shape id="AutoShape 160" o:spid="_x0000_s1219" type="#_x0000_t32" style="position:absolute;left:15268;top:6551;width:20705;height:81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" strokecolor="#7030a0" strokeweight="1.5pt">
                  <v:stroke endarrow="block"/>
                </v:shape>
                <v:shape id="AutoShape 161" o:spid="_x0000_s1220" type="#_x0000_t32" style="position:absolute;left:13110;top:15874;width:22520;height:7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" strokecolor="#7030a0" strokeweight="1.5pt">
                  <v:stroke endarrow="block"/>
                </v:shape>
                <v:shape id="AutoShape 162" o:spid="_x0000_s1221" type="#_x0000_t32" style="position:absolute;left:13373;top:19154;width:22679;height:37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" strokecolor="#7030a0" strokeweight="1.5pt">
                  <v:stroke endarrow="block"/>
                </v:shape>
                <v:shape id="AutoShape 163" o:spid="_x0000_s1222" type="#_x0000_t32" style="position:absolute;left:14145;top:21821;width:22687;height:75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" strokecolor="#7030a0" strokeweight="1.5pt">
                  <v:stroke endarrow="block"/>
                </v:shape>
                <v:shape id="Text Box 164" o:spid="_x0000_s1223" type="#_x0000_t202" style="position:absolute;left:34675;top:24336;width:17776;height:6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" filled="f" stroked="f" strokecolor="#7030a0" strokeweight="1.5pt">
                  <v:textbox>
                    <w:txbxContent>
                      <w:p w14:paraId="48FB250F" w14:textId="77777777" w:rsidR="005A423E" w:rsidRDefault="005A423E" w:rsidP="0019566E">
                        <w:r>
                          <w:t>Individual cables combine to form a bundle</w:t>
                        </w:r>
                      </w:p>
                    </w:txbxContent>
                  </v:textbox>
                </v:shape>
                <w10:anchorlock/>
              </v:group>
            </w:pict>
          </mc:Fallback>
        </mc:AlternateContent>
      </w:r>
    </w:p>
    <w:p w14:paraId="65C98724" w14:textId="77777777" w:rsidR="00F5383D" w:rsidRDefault="00F5383D" w:rsidP="003D6CBA">
      <w:pPr>
        <w:rPr>
          <w:i/>
        </w:rPr>
      </w:pPr>
      <w:r>
        <w:rPr>
          <w:i/>
        </w:rPr>
        <w:t xml:space="preserve">Figure </w:t>
      </w:r>
      <w:r w:rsidR="0056615C">
        <w:rPr>
          <w:i/>
        </w:rPr>
        <w:t>10</w:t>
      </w:r>
      <w:r>
        <w:rPr>
          <w:i/>
        </w:rPr>
        <w:t>.4. Individual cables are combined to form bundles.</w:t>
      </w:r>
    </w:p>
    <w:p w14:paraId="7F524FFC" w14:textId="77777777" w:rsidR="00F5383D" w:rsidRDefault="00F5383D" w:rsidP="003D6CBA"/>
    <w:p w14:paraId="13D36392" w14:textId="77777777" w:rsidR="00F5383D" w:rsidRDefault="00F5383D" w:rsidP="003D6CBA">
      <w:r>
        <w:lastRenderedPageBreak/>
        <w:t xml:space="preserve">The individual cable characteristics are defined in a </w:t>
      </w:r>
      <w:r w:rsidRPr="00612D06">
        <w:rPr>
          <w:b/>
        </w:rPr>
        <w:t>.cable</w:t>
      </w:r>
      <w:r>
        <w:t xml:space="preserve"> file in which the cable characteristics are defined.</w:t>
      </w:r>
    </w:p>
    <w:p w14:paraId="2F9F969B" w14:textId="77777777" w:rsidR="00F5383D" w:rsidRDefault="00F5383D" w:rsidP="003D6CBA">
      <w:r>
        <w:t>The available cable types and their required parameters are as follows:</w:t>
      </w:r>
    </w:p>
    <w:p w14:paraId="1861857D" w14:textId="77777777" w:rsidR="00F5383D" w:rsidRDefault="00F5383D" w:rsidP="003D6CBA">
      <w:r w:rsidRPr="00FF79DD">
        <w:rPr>
          <w:b/>
        </w:rPr>
        <w:t>Cylindrical</w:t>
      </w:r>
      <w:r>
        <w:t>: single cylindrical conductor.</w:t>
      </w:r>
    </w:p>
    <w:p w14:paraId="704AC354" w14:textId="77777777" w:rsidR="00F5383D" w:rsidRDefault="00F5383D" w:rsidP="003D6CBA">
      <w:r>
        <w:t xml:space="preserve">Parameters: radius of conductor, radius of </w:t>
      </w:r>
      <w:r w:rsidR="00DA4DC0">
        <w:t>insulation, relative permittivity of insulation</w:t>
      </w:r>
    </w:p>
    <w:p w14:paraId="7F34732F" w14:textId="77777777" w:rsidR="00AD0EE3" w:rsidRDefault="00AD0EE3" w:rsidP="00AD0EE3">
      <w:r>
        <w:rPr>
          <w:b/>
        </w:rPr>
        <w:t>FD_</w:t>
      </w:r>
      <w:r w:rsidRPr="00FF79DD">
        <w:rPr>
          <w:b/>
        </w:rPr>
        <w:t>Cylindrical</w:t>
      </w:r>
      <w:r>
        <w:t xml:space="preserve">: single cylindrical conductor with frequency dependent series </w:t>
      </w:r>
      <w:r w:rsidR="00B10A11">
        <w:t>impedance.</w:t>
      </w:r>
    </w:p>
    <w:p w14:paraId="1A33D414" w14:textId="77777777" w:rsidR="00DA4DC0" w:rsidRDefault="00AD0EE3" w:rsidP="003D6CBA">
      <w:r>
        <w:t>Parameters: radius of conductor, radius of insulation</w:t>
      </w:r>
      <w:r w:rsidR="00DA4DC0">
        <w:t>, relative permittivity of insulation</w:t>
      </w:r>
    </w:p>
    <w:p w14:paraId="515BBC6F" w14:textId="77777777" w:rsidR="00DA4DC0" w:rsidRDefault="00DA4DC0" w:rsidP="003D6CBA">
      <w:r>
        <w:t>In addition to these parameters a single filter description specifies the series impedance.</w:t>
      </w:r>
    </w:p>
    <w:p w14:paraId="4758DEDE"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FD_cylindrical</w:t>
      </w:r>
    </w:p>
    <w:p w14:paraId="376ABDBF"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number of conductors</w:t>
      </w:r>
    </w:p>
    <w:p w14:paraId="14FE0CB9"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3</w:t>
      </w:r>
      <w:r>
        <w:rPr>
          <w:rFonts w:ascii="Courier New" w:hAnsi="Courier New" w:cs="Courier New"/>
        </w:rPr>
        <w:tab/>
      </w:r>
      <w:r>
        <w:rPr>
          <w:rFonts w:ascii="Courier New" w:hAnsi="Courier New" w:cs="Courier New"/>
        </w:rPr>
        <w:tab/>
        <w:t># NUMBER OF PARAMETERS</w:t>
      </w:r>
    </w:p>
    <w:p w14:paraId="713AE1DB"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0.001 </w:t>
      </w:r>
      <w:r>
        <w:rPr>
          <w:rFonts w:ascii="Courier New" w:hAnsi="Courier New" w:cs="Courier New"/>
        </w:rPr>
        <w:tab/>
        <w:t># parameter 1: conductor radius</w:t>
      </w:r>
    </w:p>
    <w:p w14:paraId="7AF787CA"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0.002 </w:t>
      </w:r>
      <w:r>
        <w:rPr>
          <w:rFonts w:ascii="Courier New" w:hAnsi="Courier New" w:cs="Courier New"/>
        </w:rPr>
        <w:tab/>
        <w:t># parameter 2: insulation radius</w:t>
      </w:r>
    </w:p>
    <w:p w14:paraId="05214CB1"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parameter 3: permittivity of outer dielectric</w:t>
      </w:r>
    </w:p>
    <w:p w14:paraId="6987E2F6"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NUMBER OF FILTERS</w:t>
      </w:r>
    </w:p>
    <w:p w14:paraId="1D1AEE35" w14:textId="77777777" w:rsidR="00DA4DC0" w:rsidRPr="001757FF" w:rsidRDefault="00DA4DC0" w:rsidP="00DA4DC0">
      <w:pPr>
        <w:autoSpaceDE w:val="0"/>
        <w:autoSpaceDN w:val="0"/>
        <w:adjustRightInd w:val="0"/>
        <w:spacing w:after="0" w:line="240" w:lineRule="auto"/>
        <w:rPr>
          <w:rFonts w:ascii="Courier New" w:hAnsi="Courier New" w:cs="Courier New"/>
          <w:lang w:val="it-IT"/>
        </w:rPr>
      </w:pPr>
      <w:r w:rsidRPr="001757FF">
        <w:rPr>
          <w:rFonts w:ascii="Courier New" w:hAnsi="Courier New" w:cs="Courier New"/>
          <w:lang w:val="it-IT"/>
        </w:rPr>
        <w:t># Filter 1: Wire impedance filter</w:t>
      </w:r>
    </w:p>
    <w:p w14:paraId="2D311DE1" w14:textId="77777777" w:rsidR="00DA4DC0" w:rsidRPr="001757FF" w:rsidRDefault="00DA4DC0" w:rsidP="00DA4DC0">
      <w:pPr>
        <w:autoSpaceDE w:val="0"/>
        <w:autoSpaceDN w:val="0"/>
        <w:adjustRightInd w:val="0"/>
        <w:spacing w:after="0" w:line="240" w:lineRule="auto"/>
        <w:rPr>
          <w:rFonts w:ascii="Courier New" w:hAnsi="Courier New" w:cs="Courier New"/>
          <w:lang w:val="it-IT"/>
        </w:rPr>
      </w:pPr>
      <w:r w:rsidRPr="001757FF">
        <w:rPr>
          <w:rFonts w:ascii="Courier New" w:hAnsi="Courier New" w:cs="Courier New"/>
          <w:lang w:val="it-IT"/>
        </w:rPr>
        <w:t xml:space="preserve">1.0e8 </w:t>
      </w:r>
      <w:r w:rsidRPr="001757FF">
        <w:rPr>
          <w:rFonts w:ascii="Courier New" w:hAnsi="Courier New" w:cs="Courier New"/>
          <w:lang w:val="it-IT"/>
        </w:rPr>
        <w:tab/>
        <w:t># w normalisation constant</w:t>
      </w:r>
    </w:p>
    <w:p w14:paraId="5054042C"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a order</w:t>
      </w:r>
    </w:p>
    <w:p w14:paraId="4230F81B"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2.5 </w:t>
      </w:r>
      <w:r>
        <w:rPr>
          <w:rFonts w:ascii="Courier New" w:hAnsi="Courier New" w:cs="Courier New"/>
        </w:rPr>
        <w:tab/>
      </w:r>
      <w:r>
        <w:rPr>
          <w:rFonts w:ascii="Courier New" w:hAnsi="Courier New" w:cs="Courier New"/>
        </w:rPr>
        <w:tab/>
        <w:t># a coefficients</w:t>
      </w:r>
    </w:p>
    <w:p w14:paraId="6BAB01C4"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b order</w:t>
      </w:r>
    </w:p>
    <w:p w14:paraId="1A6FB3DE"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b coefficients</w:t>
      </w:r>
    </w:p>
    <w:p w14:paraId="4A540245" w14:textId="77777777" w:rsidR="00DA4DC0" w:rsidRDefault="00DA4DC0" w:rsidP="00DA4DC0">
      <w:pPr>
        <w:autoSpaceDE w:val="0"/>
        <w:autoSpaceDN w:val="0"/>
        <w:adjustRightInd w:val="0"/>
        <w:spacing w:after="0" w:line="240" w:lineRule="auto"/>
        <w:rPr>
          <w:rFonts w:ascii="Courier New" w:hAnsi="Courier New" w:cs="Courier New"/>
        </w:rPr>
      </w:pPr>
    </w:p>
    <w:p w14:paraId="13E7FADE" w14:textId="77777777" w:rsidR="00DA4DC0" w:rsidRDefault="00DA4DC0" w:rsidP="003D6CBA"/>
    <w:p w14:paraId="458FDC68" w14:textId="77777777" w:rsidR="00F5383D" w:rsidRDefault="00F5383D" w:rsidP="003D6CBA">
      <w:r w:rsidRPr="00FF79DD">
        <w:rPr>
          <w:b/>
        </w:rPr>
        <w:t>Coaxia</w:t>
      </w:r>
      <w:r w:rsidR="00AD0EE3">
        <w:rPr>
          <w:b/>
        </w:rPr>
        <w:t>l</w:t>
      </w:r>
      <w:r>
        <w:t xml:space="preserve">: cylindrical coaxial cable with dielectric between wire and shield, including </w:t>
      </w:r>
      <w:r w:rsidR="00B10A11">
        <w:t>Z</w:t>
      </w:r>
      <w:r w:rsidR="00B10A11" w:rsidRPr="00B10A11">
        <w:rPr>
          <w:vertAlign w:val="subscript"/>
        </w:rPr>
        <w:t>t</w:t>
      </w:r>
      <w:r w:rsidR="00B10A11">
        <w:t>=</w:t>
      </w:r>
      <w:r>
        <w:t>R</w:t>
      </w:r>
      <w:r w:rsidRPr="00B10A11">
        <w:rPr>
          <w:vertAlign w:val="subscript"/>
        </w:rPr>
        <w:t>t</w:t>
      </w:r>
      <w:r>
        <w:t>+jωL</w:t>
      </w:r>
      <w:r w:rsidRPr="00B10A11">
        <w:rPr>
          <w:vertAlign w:val="subscript"/>
        </w:rPr>
        <w:t xml:space="preserve">t </w:t>
      </w:r>
      <w:r>
        <w:t>transfer impedance model.</w:t>
      </w:r>
    </w:p>
    <w:p w14:paraId="3B075FBE" w14:textId="77777777" w:rsidR="00F5383D" w:rsidRDefault="00F5383D" w:rsidP="003D6CBA">
      <w:r>
        <w:t>Parameters: shield radius,</w:t>
      </w:r>
      <w:r w:rsidR="00DA4DC0">
        <w:t xml:space="preserve"> outer insulation radius, permittivity of outer dielectric,</w:t>
      </w:r>
      <w:r>
        <w:t xml:space="preserve"> inner radius, permittivity of </w:t>
      </w:r>
      <w:r w:rsidR="00DA4DC0">
        <w:t xml:space="preserve">inner </w:t>
      </w:r>
      <w:r>
        <w:t>dielectric,</w:t>
      </w:r>
      <w:r w:rsidR="00DA4DC0">
        <w:t xml:space="preserve"> per-unit-length</w:t>
      </w:r>
      <w:r>
        <w:t xml:space="preserve"> </w:t>
      </w:r>
      <w:r w:rsidR="00DA4DC0">
        <w:t xml:space="preserve">transfer inductance </w:t>
      </w:r>
      <w:r>
        <w:t>L</w:t>
      </w:r>
      <w:r w:rsidRPr="00B10A11">
        <w:rPr>
          <w:vertAlign w:val="subscript"/>
        </w:rPr>
        <w:t>t</w:t>
      </w:r>
      <w:r>
        <w:t>,</w:t>
      </w:r>
      <w:r w:rsidR="00DA4DC0" w:rsidRPr="00DA4DC0">
        <w:t xml:space="preserve"> </w:t>
      </w:r>
      <w:r w:rsidR="00DA4DC0">
        <w:t>per-unit-length transfer resistance,</w:t>
      </w:r>
      <w:r>
        <w:t xml:space="preserve"> R</w:t>
      </w:r>
      <w:r w:rsidRPr="00B10A11">
        <w:rPr>
          <w:vertAlign w:val="subscript"/>
        </w:rPr>
        <w:t>t</w:t>
      </w:r>
    </w:p>
    <w:p w14:paraId="24F0CD53"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coaxial</w:t>
      </w:r>
    </w:p>
    <w:p w14:paraId="45019FB3"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2</w:t>
      </w:r>
      <w:r>
        <w:rPr>
          <w:rFonts w:ascii="Courier New" w:hAnsi="Courier New" w:cs="Courier New"/>
        </w:rPr>
        <w:tab/>
      </w:r>
      <w:r>
        <w:rPr>
          <w:rFonts w:ascii="Courier New" w:hAnsi="Courier New" w:cs="Courier New"/>
        </w:rPr>
        <w:tab/>
        <w:t># number of conductors</w:t>
      </w:r>
    </w:p>
    <w:p w14:paraId="6A5878DB"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7</w:t>
      </w:r>
      <w:r>
        <w:rPr>
          <w:rFonts w:ascii="Courier New" w:hAnsi="Courier New" w:cs="Courier New"/>
        </w:rPr>
        <w:tab/>
      </w:r>
      <w:r>
        <w:rPr>
          <w:rFonts w:ascii="Courier New" w:hAnsi="Courier New" w:cs="Courier New"/>
        </w:rPr>
        <w:tab/>
        <w:t># NUMBER OF PARAMETERS</w:t>
      </w:r>
    </w:p>
    <w:p w14:paraId="5F2159CD"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0.00147 </w:t>
      </w:r>
      <w:r>
        <w:rPr>
          <w:rFonts w:ascii="Courier New" w:hAnsi="Courier New" w:cs="Courier New"/>
        </w:rPr>
        <w:tab/>
        <w:t># parameter 1: shield radius</w:t>
      </w:r>
    </w:p>
    <w:p w14:paraId="1D7EEB0F"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0.00147 </w:t>
      </w:r>
      <w:r>
        <w:rPr>
          <w:rFonts w:ascii="Courier New" w:hAnsi="Courier New" w:cs="Courier New"/>
        </w:rPr>
        <w:tab/>
        <w:t># parameter 2: insulation radius</w:t>
      </w:r>
    </w:p>
    <w:p w14:paraId="290C7345"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parameter 3: permittivity of outer dielectric</w:t>
      </w:r>
    </w:p>
    <w:p w14:paraId="5DAEE938"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0.00042  </w:t>
      </w:r>
      <w:r>
        <w:rPr>
          <w:rFonts w:ascii="Courier New" w:hAnsi="Courier New" w:cs="Courier New"/>
        </w:rPr>
        <w:tab/>
        <w:t># parameter 4: inner radius</w:t>
      </w:r>
    </w:p>
    <w:p w14:paraId="1A35EA4E"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2.25   </w:t>
      </w:r>
      <w:r>
        <w:rPr>
          <w:rFonts w:ascii="Courier New" w:hAnsi="Courier New" w:cs="Courier New"/>
        </w:rPr>
        <w:tab/>
        <w:t># parameter 5: permittivity of inner dielectric</w:t>
      </w:r>
    </w:p>
    <w:p w14:paraId="216A6776"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6.59e-10  </w:t>
      </w:r>
      <w:r>
        <w:rPr>
          <w:rFonts w:ascii="Courier New" w:hAnsi="Courier New" w:cs="Courier New"/>
        </w:rPr>
        <w:tab/>
        <w:t># parameter 6: Transfer inductance, Lt</w:t>
      </w:r>
    </w:p>
    <w:p w14:paraId="0A0FEB65"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0.0987 </w:t>
      </w:r>
      <w:r>
        <w:rPr>
          <w:rFonts w:ascii="Courier New" w:hAnsi="Courier New" w:cs="Courier New"/>
        </w:rPr>
        <w:tab/>
        <w:t xml:space="preserve"># parameter 7: Transfer resistance, Rt </w:t>
      </w:r>
    </w:p>
    <w:p w14:paraId="1FC626C9"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0</w:t>
      </w:r>
      <w:r>
        <w:rPr>
          <w:rFonts w:ascii="Courier New" w:hAnsi="Courier New" w:cs="Courier New"/>
        </w:rPr>
        <w:tab/>
      </w:r>
      <w:r>
        <w:rPr>
          <w:rFonts w:ascii="Courier New" w:hAnsi="Courier New" w:cs="Courier New"/>
        </w:rPr>
        <w:tab/>
        <w:t># NUMBER OF FILTERS</w:t>
      </w:r>
    </w:p>
    <w:p w14:paraId="0FCA9D20" w14:textId="77777777" w:rsidR="00DA4DC0" w:rsidRDefault="00DA4DC0" w:rsidP="003D6CBA"/>
    <w:p w14:paraId="6AFA9FA0" w14:textId="77777777" w:rsidR="00AD0EE3" w:rsidRDefault="00AD0EE3" w:rsidP="003D6CBA">
      <w:r>
        <w:rPr>
          <w:b/>
        </w:rPr>
        <w:t>FD_</w:t>
      </w:r>
      <w:r w:rsidR="00F5383D" w:rsidRPr="00FF79DD">
        <w:rPr>
          <w:b/>
        </w:rPr>
        <w:t>Coaxial</w:t>
      </w:r>
      <w:r w:rsidR="00F5383D">
        <w:t>: cylindrical coaxial cable with dielectric between wire and shield, includi</w:t>
      </w:r>
      <w:r w:rsidR="00DA4DC0">
        <w:t xml:space="preserve">ng general frequency dependent </w:t>
      </w:r>
      <w:r w:rsidR="00F5383D">
        <w:t>transfer impedance model</w:t>
      </w:r>
      <w:r>
        <w:t xml:space="preserve"> and frequency dependent impedance on both conductors</w:t>
      </w:r>
      <w:r w:rsidR="00F5383D">
        <w:t xml:space="preserve">. </w:t>
      </w:r>
    </w:p>
    <w:p w14:paraId="2BCAB683" w14:textId="77777777" w:rsidR="00F5383D" w:rsidRDefault="00F5383D" w:rsidP="003D6CBA">
      <w:r>
        <w:lastRenderedPageBreak/>
        <w:t xml:space="preserve">Parameters: </w:t>
      </w:r>
      <w:r w:rsidR="00DA4DC0">
        <w:t>shield radius, outer insulation radius, permittivity of outer dielectric, inner radius, permittivity of inner dielectric. The transfer impedance and series impedance for inner and outer conductor are specified as filter fu</w:t>
      </w:r>
      <w:r w:rsidR="002276AB">
        <w:t>n</w:t>
      </w:r>
      <w:r w:rsidR="00FD5B67">
        <w:t>ctions i.e. three filter functions in total.</w:t>
      </w:r>
    </w:p>
    <w:p w14:paraId="1AC87CF5"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FD_coaxial</w:t>
      </w:r>
    </w:p>
    <w:p w14:paraId="186E93C8"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2</w:t>
      </w:r>
      <w:r>
        <w:rPr>
          <w:rFonts w:ascii="Courier New" w:hAnsi="Courier New" w:cs="Courier New"/>
        </w:rPr>
        <w:tab/>
      </w:r>
      <w:r>
        <w:rPr>
          <w:rFonts w:ascii="Courier New" w:hAnsi="Courier New" w:cs="Courier New"/>
        </w:rPr>
        <w:tab/>
        <w:t># number of conductors</w:t>
      </w:r>
    </w:p>
    <w:p w14:paraId="65280BC9"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5</w:t>
      </w:r>
      <w:r>
        <w:rPr>
          <w:rFonts w:ascii="Courier New" w:hAnsi="Courier New" w:cs="Courier New"/>
        </w:rPr>
        <w:tab/>
      </w:r>
      <w:r>
        <w:rPr>
          <w:rFonts w:ascii="Courier New" w:hAnsi="Courier New" w:cs="Courier New"/>
        </w:rPr>
        <w:tab/>
        <w:t># NUMBER OF PARAMETERS</w:t>
      </w:r>
    </w:p>
    <w:p w14:paraId="4C591DB2"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0.00147 </w:t>
      </w:r>
      <w:r>
        <w:rPr>
          <w:rFonts w:ascii="Courier New" w:hAnsi="Courier New" w:cs="Courier New"/>
        </w:rPr>
        <w:tab/>
        <w:t># parameter 1: shield radius</w:t>
      </w:r>
    </w:p>
    <w:p w14:paraId="11D5234A"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0.00147 </w:t>
      </w:r>
      <w:r>
        <w:rPr>
          <w:rFonts w:ascii="Courier New" w:hAnsi="Courier New" w:cs="Courier New"/>
        </w:rPr>
        <w:tab/>
        <w:t># parameter 2: insulation radius</w:t>
      </w:r>
    </w:p>
    <w:p w14:paraId="38B77765"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parameter 3: permittivity of outer dielectric</w:t>
      </w:r>
    </w:p>
    <w:p w14:paraId="716C294B"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0.00042  </w:t>
      </w:r>
      <w:r>
        <w:rPr>
          <w:rFonts w:ascii="Courier New" w:hAnsi="Courier New" w:cs="Courier New"/>
        </w:rPr>
        <w:tab/>
        <w:t># parameter 4: inner radius</w:t>
      </w:r>
    </w:p>
    <w:p w14:paraId="5D7906A6"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2.25   </w:t>
      </w:r>
      <w:r>
        <w:rPr>
          <w:rFonts w:ascii="Courier New" w:hAnsi="Courier New" w:cs="Courier New"/>
        </w:rPr>
        <w:tab/>
        <w:t># parameter 5: permittivity of inner dielectric</w:t>
      </w:r>
    </w:p>
    <w:p w14:paraId="0700F76F"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3</w:t>
      </w:r>
      <w:r>
        <w:rPr>
          <w:rFonts w:ascii="Courier New" w:hAnsi="Courier New" w:cs="Courier New"/>
        </w:rPr>
        <w:tab/>
      </w:r>
      <w:r>
        <w:rPr>
          <w:rFonts w:ascii="Courier New" w:hAnsi="Courier New" w:cs="Courier New"/>
        </w:rPr>
        <w:tab/>
        <w:t># NUMBER OF FILTERS</w:t>
      </w:r>
    </w:p>
    <w:p w14:paraId="4B210ABB"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Filter 1: Inner wire series impedance filter</w:t>
      </w:r>
    </w:p>
    <w:p w14:paraId="4DA5849F"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1.0e0 </w:t>
      </w:r>
      <w:r>
        <w:rPr>
          <w:rFonts w:ascii="Courier New" w:hAnsi="Courier New" w:cs="Courier New"/>
        </w:rPr>
        <w:tab/>
      </w:r>
      <w:r>
        <w:rPr>
          <w:rFonts w:ascii="Courier New" w:hAnsi="Courier New" w:cs="Courier New"/>
        </w:rPr>
        <w:tab/>
        <w:t># w normalisation constant</w:t>
      </w:r>
    </w:p>
    <w:p w14:paraId="61DD95AF"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a order</w:t>
      </w:r>
    </w:p>
    <w:p w14:paraId="0CC4572F"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 </w:t>
      </w:r>
      <w:r>
        <w:rPr>
          <w:rFonts w:ascii="Courier New" w:hAnsi="Courier New" w:cs="Courier New"/>
        </w:rPr>
        <w:tab/>
      </w:r>
      <w:r>
        <w:rPr>
          <w:rFonts w:ascii="Courier New" w:hAnsi="Courier New" w:cs="Courier New"/>
        </w:rPr>
        <w:tab/>
        <w:t># a coefficients</w:t>
      </w:r>
    </w:p>
    <w:p w14:paraId="63515C2C"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b order</w:t>
      </w:r>
    </w:p>
    <w:p w14:paraId="4349E35E"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b coefficients</w:t>
      </w:r>
    </w:p>
    <w:p w14:paraId="04A46FC2"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Filter 2: Shield series impedance filter</w:t>
      </w:r>
    </w:p>
    <w:p w14:paraId="33601A74"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1.0e0 </w:t>
      </w:r>
      <w:r>
        <w:rPr>
          <w:rFonts w:ascii="Courier New" w:hAnsi="Courier New" w:cs="Courier New"/>
        </w:rPr>
        <w:tab/>
      </w:r>
      <w:r>
        <w:rPr>
          <w:rFonts w:ascii="Courier New" w:hAnsi="Courier New" w:cs="Courier New"/>
        </w:rPr>
        <w:tab/>
        <w:t># w normalisation constant</w:t>
      </w:r>
    </w:p>
    <w:p w14:paraId="08E397BB"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a order</w:t>
      </w:r>
    </w:p>
    <w:p w14:paraId="1E408E45"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 </w:t>
      </w:r>
      <w:r>
        <w:rPr>
          <w:rFonts w:ascii="Courier New" w:hAnsi="Courier New" w:cs="Courier New"/>
        </w:rPr>
        <w:tab/>
      </w:r>
      <w:r>
        <w:rPr>
          <w:rFonts w:ascii="Courier New" w:hAnsi="Courier New" w:cs="Courier New"/>
        </w:rPr>
        <w:tab/>
        <w:t># a coefficients</w:t>
      </w:r>
    </w:p>
    <w:p w14:paraId="2D9E9C6C"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b order</w:t>
      </w:r>
    </w:p>
    <w:p w14:paraId="38E3AD48"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b coefficients</w:t>
      </w:r>
    </w:p>
    <w:p w14:paraId="117B7907"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Filter 3: Transfer impedance filter</w:t>
      </w:r>
    </w:p>
    <w:p w14:paraId="48DEBB2A"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1.0e0 </w:t>
      </w:r>
      <w:r>
        <w:rPr>
          <w:rFonts w:ascii="Courier New" w:hAnsi="Courier New" w:cs="Courier New"/>
        </w:rPr>
        <w:tab/>
      </w:r>
      <w:r>
        <w:rPr>
          <w:rFonts w:ascii="Courier New" w:hAnsi="Courier New" w:cs="Courier New"/>
        </w:rPr>
        <w:tab/>
        <w:t># w normalisation constant</w:t>
      </w:r>
    </w:p>
    <w:p w14:paraId="23BF07E3"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r>
      <w:r>
        <w:rPr>
          <w:rFonts w:ascii="Courier New" w:hAnsi="Courier New" w:cs="Courier New"/>
        </w:rPr>
        <w:tab/>
        <w:t># a order</w:t>
      </w:r>
    </w:p>
    <w:p w14:paraId="729E49D5"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0.0987 6.59e-10</w:t>
      </w:r>
      <w:r>
        <w:rPr>
          <w:rFonts w:ascii="Courier New" w:hAnsi="Courier New" w:cs="Courier New"/>
        </w:rPr>
        <w:tab/>
        <w:t># a coefficients</w:t>
      </w:r>
    </w:p>
    <w:p w14:paraId="3D835D53"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b order</w:t>
      </w:r>
    </w:p>
    <w:p w14:paraId="73A0172F"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b coefficients</w:t>
      </w:r>
    </w:p>
    <w:p w14:paraId="5FA664B4" w14:textId="77777777" w:rsidR="00DA4DC0" w:rsidRDefault="00DA4DC0" w:rsidP="00DA4DC0">
      <w:pPr>
        <w:autoSpaceDE w:val="0"/>
        <w:autoSpaceDN w:val="0"/>
        <w:adjustRightInd w:val="0"/>
        <w:spacing w:after="0" w:line="240" w:lineRule="auto"/>
        <w:rPr>
          <w:rFonts w:ascii="Courier New" w:hAnsi="Courier New" w:cs="Courier New"/>
        </w:rPr>
      </w:pPr>
    </w:p>
    <w:p w14:paraId="0D722655" w14:textId="77777777" w:rsidR="00FD5B67" w:rsidRDefault="00FD5B67" w:rsidP="00FD5B67">
      <w:r>
        <w:rPr>
          <w:b/>
        </w:rPr>
        <w:t>Ribbon_cable</w:t>
      </w:r>
      <w:r>
        <w:t>: multiple conductor ribbon cable.</w:t>
      </w:r>
    </w:p>
    <w:p w14:paraId="6F3555A8" w14:textId="77777777" w:rsidR="00FD5B67" w:rsidRDefault="00FD5B67" w:rsidP="00FD5B67">
      <w:r>
        <w:t>Parameters: number of conductors, radius of conductor, radius of insulation, relative permittivity of insulation,conductor separation.</w:t>
      </w:r>
    </w:p>
    <w:p w14:paraId="6C23F282" w14:textId="77777777" w:rsidR="00FD5B67" w:rsidRDefault="00FD5B67" w:rsidP="00FD5B67">
      <w:pPr>
        <w:pStyle w:val="NoSpacing"/>
      </w:pPr>
      <w:r>
        <w:t>ribbon_cable</w:t>
      </w:r>
    </w:p>
    <w:p w14:paraId="3A1B5565" w14:textId="77777777" w:rsidR="00FD5B67" w:rsidRDefault="00FD5B67" w:rsidP="00FD5B67">
      <w:pPr>
        <w:pStyle w:val="NoSpacing"/>
      </w:pPr>
      <w:r>
        <w:t>3</w:t>
      </w:r>
      <w:r>
        <w:tab/>
      </w:r>
      <w:r>
        <w:tab/>
        <w:t># number of conductors</w:t>
      </w:r>
    </w:p>
    <w:p w14:paraId="45A7DA62" w14:textId="77777777" w:rsidR="00FD5B67" w:rsidRDefault="00FD5B67" w:rsidP="00FD5B67">
      <w:pPr>
        <w:pStyle w:val="NoSpacing"/>
      </w:pPr>
      <w:r>
        <w:t>4</w:t>
      </w:r>
      <w:r>
        <w:tab/>
      </w:r>
      <w:r>
        <w:tab/>
        <w:t># NUMBER OF PARAMETERS</w:t>
      </w:r>
    </w:p>
    <w:p w14:paraId="5371C182" w14:textId="77777777" w:rsidR="00FD5B67" w:rsidRDefault="00FD5B67" w:rsidP="00FD5B67">
      <w:pPr>
        <w:pStyle w:val="NoSpacing"/>
      </w:pPr>
      <w:r>
        <w:t xml:space="preserve">1.905e-4  </w:t>
      </w:r>
      <w:r>
        <w:tab/>
        <w:t># parameter 1: conductor radius</w:t>
      </w:r>
    </w:p>
    <w:p w14:paraId="4E19853F" w14:textId="77777777" w:rsidR="00FD5B67" w:rsidRDefault="00FD5B67" w:rsidP="00FD5B67">
      <w:pPr>
        <w:pStyle w:val="NoSpacing"/>
      </w:pPr>
      <w:r>
        <w:t xml:space="preserve">2.56e-4 </w:t>
      </w:r>
      <w:r>
        <w:tab/>
        <w:t># parameter 2: insulation radius</w:t>
      </w:r>
    </w:p>
    <w:p w14:paraId="4419A6BE" w14:textId="77777777" w:rsidR="00FD5B67" w:rsidRDefault="00FD5B67" w:rsidP="00FD5B67">
      <w:pPr>
        <w:pStyle w:val="NoSpacing"/>
      </w:pPr>
      <w:r>
        <w:t xml:space="preserve">3.5  </w:t>
      </w:r>
      <w:r>
        <w:tab/>
      </w:r>
      <w:r>
        <w:tab/>
        <w:t># parameter 3: permittivity of dielectric</w:t>
      </w:r>
    </w:p>
    <w:p w14:paraId="271E8D3C" w14:textId="77777777" w:rsidR="00FD5B67" w:rsidRDefault="00FD5B67" w:rsidP="00FD5B67">
      <w:pPr>
        <w:pStyle w:val="NoSpacing"/>
      </w:pPr>
      <w:r>
        <w:t xml:space="preserve">1.27e-3  </w:t>
      </w:r>
      <w:r>
        <w:tab/>
        <w:t># parameter 4: conductor separation</w:t>
      </w:r>
    </w:p>
    <w:p w14:paraId="5A1CF1D7" w14:textId="77777777" w:rsidR="00FD5B67" w:rsidRDefault="00FD5B67" w:rsidP="00FD5B67">
      <w:pPr>
        <w:pStyle w:val="NoSpacing"/>
      </w:pPr>
      <w:r>
        <w:t>0</w:t>
      </w:r>
      <w:r>
        <w:tab/>
      </w:r>
      <w:r>
        <w:tab/>
        <w:t># NUMBER OF FILTERS</w:t>
      </w:r>
    </w:p>
    <w:p w14:paraId="2376A40B" w14:textId="77777777" w:rsidR="00FD5B67" w:rsidRDefault="00FD5B67" w:rsidP="00FD5B67">
      <w:pPr>
        <w:pStyle w:val="NoSpacing"/>
      </w:pPr>
    </w:p>
    <w:p w14:paraId="197FF2CB" w14:textId="77777777" w:rsidR="00FD5B67" w:rsidRDefault="00FD5B67" w:rsidP="00FD5B67">
      <w:r>
        <w:rPr>
          <w:b/>
        </w:rPr>
        <w:t>FD_Ribbon_cable</w:t>
      </w:r>
      <w:r>
        <w:t>: multiple conductor ribbon cable with frequency dependent series impedance.</w:t>
      </w:r>
    </w:p>
    <w:p w14:paraId="5C922372" w14:textId="77777777" w:rsidR="00FD5B67" w:rsidRDefault="00FD5B67" w:rsidP="00FD5B67">
      <w:r>
        <w:t>Parameters: number of conductors, radius of conductor, radius of insulation, relative permittivity of insulation,conductor separation.</w:t>
      </w:r>
      <w:r w:rsidRPr="00FD5B67">
        <w:t xml:space="preserve"> </w:t>
      </w:r>
      <w:r>
        <w:t xml:space="preserve"> The series impedance  of the conductors is specified as a filter function.</w:t>
      </w:r>
    </w:p>
    <w:p w14:paraId="6D66B41D" w14:textId="77777777" w:rsidR="000A6747" w:rsidRDefault="000A6747" w:rsidP="00FD5B67"/>
    <w:p w14:paraId="1818A55D" w14:textId="77777777" w:rsidR="00FD5B67" w:rsidRDefault="00FD5B67" w:rsidP="00FD5B67">
      <w:pPr>
        <w:pStyle w:val="NoSpacing"/>
      </w:pPr>
      <w:r w:rsidRPr="00FD5B67">
        <w:lastRenderedPageBreak/>
        <w:t>FD_ribbon_cable</w:t>
      </w:r>
    </w:p>
    <w:p w14:paraId="048C98C3" w14:textId="77777777" w:rsidR="00FD5B67" w:rsidRDefault="00FD5B67" w:rsidP="00FD5B67">
      <w:pPr>
        <w:pStyle w:val="NoSpacing"/>
      </w:pPr>
      <w:r>
        <w:t>3</w:t>
      </w:r>
      <w:r>
        <w:tab/>
      </w:r>
      <w:r>
        <w:tab/>
        <w:t># number of conductors</w:t>
      </w:r>
    </w:p>
    <w:p w14:paraId="20CD1841" w14:textId="77777777" w:rsidR="00FD5B67" w:rsidRDefault="00FD5B67" w:rsidP="00FD5B67">
      <w:pPr>
        <w:pStyle w:val="NoSpacing"/>
      </w:pPr>
      <w:r>
        <w:t>4</w:t>
      </w:r>
      <w:r>
        <w:tab/>
      </w:r>
      <w:r>
        <w:tab/>
        <w:t># NUMBER OF PARAMETERS</w:t>
      </w:r>
    </w:p>
    <w:p w14:paraId="77283DEB" w14:textId="77777777" w:rsidR="00FD5B67" w:rsidRDefault="00FD5B67" w:rsidP="00FD5B67">
      <w:pPr>
        <w:pStyle w:val="NoSpacing"/>
      </w:pPr>
      <w:r>
        <w:t xml:space="preserve">1.905e-4  </w:t>
      </w:r>
      <w:r>
        <w:tab/>
        <w:t># parameter 1: conductor radius</w:t>
      </w:r>
    </w:p>
    <w:p w14:paraId="5DDC4513" w14:textId="77777777" w:rsidR="00FD5B67" w:rsidRDefault="00FD5B67" w:rsidP="00FD5B67">
      <w:pPr>
        <w:pStyle w:val="NoSpacing"/>
      </w:pPr>
      <w:r>
        <w:t xml:space="preserve">2.56e-4 </w:t>
      </w:r>
      <w:r>
        <w:tab/>
        <w:t># parameter 2: insulation radius</w:t>
      </w:r>
    </w:p>
    <w:p w14:paraId="6652C889" w14:textId="77777777" w:rsidR="00FD5B67" w:rsidRDefault="00FD5B67" w:rsidP="00FD5B67">
      <w:pPr>
        <w:pStyle w:val="NoSpacing"/>
      </w:pPr>
      <w:r>
        <w:t xml:space="preserve">3.5  </w:t>
      </w:r>
      <w:r>
        <w:tab/>
      </w:r>
      <w:r>
        <w:tab/>
        <w:t># parameter 3: permittivity of dielectric</w:t>
      </w:r>
    </w:p>
    <w:p w14:paraId="10E4196C" w14:textId="77777777" w:rsidR="00FD5B67" w:rsidRDefault="00FD5B67" w:rsidP="00FD5B67">
      <w:pPr>
        <w:pStyle w:val="NoSpacing"/>
      </w:pPr>
      <w:r>
        <w:t xml:space="preserve">1.27e-3  </w:t>
      </w:r>
      <w:r>
        <w:tab/>
        <w:t># parameter 4: conductor separation</w:t>
      </w:r>
    </w:p>
    <w:p w14:paraId="19AFFC0F" w14:textId="77777777" w:rsidR="00FD5B67" w:rsidRDefault="00FD5B67" w:rsidP="00FD5B67">
      <w:pPr>
        <w:pStyle w:val="NoSpacing"/>
      </w:pPr>
      <w:r>
        <w:t>1</w:t>
      </w:r>
      <w:r>
        <w:tab/>
      </w:r>
      <w:r>
        <w:tab/>
        <w:t># NUMBER OF FILTERS</w:t>
      </w:r>
    </w:p>
    <w:p w14:paraId="0F658B4B" w14:textId="77777777" w:rsidR="00FD5B67" w:rsidRPr="00A9122C" w:rsidRDefault="00FD5B67" w:rsidP="00FD5B67">
      <w:pPr>
        <w:pStyle w:val="NoSpacing"/>
        <w:rPr>
          <w:lang w:val="it-IT"/>
        </w:rPr>
      </w:pPr>
      <w:r w:rsidRPr="00A9122C">
        <w:rPr>
          <w:lang w:val="it-IT"/>
        </w:rPr>
        <w:t># Filter 1: Wire impedance filter</w:t>
      </w:r>
    </w:p>
    <w:p w14:paraId="459D666E" w14:textId="77777777" w:rsidR="00FD5B67" w:rsidRPr="00A9122C" w:rsidRDefault="00FD5B67" w:rsidP="00FD5B67">
      <w:pPr>
        <w:pStyle w:val="NoSpacing"/>
        <w:rPr>
          <w:lang w:val="it-IT"/>
        </w:rPr>
      </w:pPr>
      <w:r w:rsidRPr="00A9122C">
        <w:rPr>
          <w:lang w:val="it-IT"/>
        </w:rPr>
        <w:t xml:space="preserve">1.0e8 </w:t>
      </w:r>
      <w:r w:rsidRPr="00A9122C">
        <w:rPr>
          <w:lang w:val="it-IT"/>
        </w:rPr>
        <w:tab/>
      </w:r>
      <w:r w:rsidRPr="00A9122C">
        <w:rPr>
          <w:lang w:val="it-IT"/>
        </w:rPr>
        <w:tab/>
        <w:t># w normalisation constant</w:t>
      </w:r>
    </w:p>
    <w:p w14:paraId="426F6DEA" w14:textId="77777777" w:rsidR="00FD5B67" w:rsidRDefault="00FD5B67" w:rsidP="00FD5B67">
      <w:pPr>
        <w:pStyle w:val="NoSpacing"/>
      </w:pPr>
      <w:r>
        <w:t xml:space="preserve">0   </w:t>
      </w:r>
      <w:r>
        <w:tab/>
      </w:r>
      <w:r>
        <w:tab/>
        <w:t># a order</w:t>
      </w:r>
    </w:p>
    <w:p w14:paraId="47D88FAF" w14:textId="77777777" w:rsidR="00FD5B67" w:rsidRDefault="00FD5B67" w:rsidP="00FD5B67">
      <w:pPr>
        <w:pStyle w:val="NoSpacing"/>
      </w:pPr>
      <w:r>
        <w:t xml:space="preserve">0.1944e0 </w:t>
      </w:r>
      <w:r>
        <w:tab/>
        <w:t># a coefficients</w:t>
      </w:r>
    </w:p>
    <w:p w14:paraId="5A0D1912" w14:textId="77777777" w:rsidR="00FD5B67" w:rsidRDefault="00FD5B67" w:rsidP="00FD5B67">
      <w:pPr>
        <w:pStyle w:val="NoSpacing"/>
      </w:pPr>
      <w:r>
        <w:t xml:space="preserve">0   </w:t>
      </w:r>
      <w:r>
        <w:tab/>
      </w:r>
      <w:r>
        <w:tab/>
        <w:t># b order</w:t>
      </w:r>
    </w:p>
    <w:p w14:paraId="4387A1FA" w14:textId="77777777" w:rsidR="00DA4DC0" w:rsidRDefault="00FD5B67" w:rsidP="00FD5B67">
      <w:pPr>
        <w:pStyle w:val="NoSpacing"/>
      </w:pPr>
      <w:r>
        <w:t xml:space="preserve">1.0 </w:t>
      </w:r>
      <w:r>
        <w:tab/>
      </w:r>
      <w:r>
        <w:tab/>
        <w:t># b coefficients</w:t>
      </w:r>
    </w:p>
    <w:p w14:paraId="455DD6E0" w14:textId="77777777" w:rsidR="00FD5B67" w:rsidRDefault="00FD5B67" w:rsidP="00FD5B67">
      <w:pPr>
        <w:pStyle w:val="NoSpacing"/>
      </w:pPr>
    </w:p>
    <w:p w14:paraId="3C092E29" w14:textId="77777777" w:rsidR="00FD5B67" w:rsidRDefault="00FD5B67" w:rsidP="00FD5B67">
      <w:pPr>
        <w:pStyle w:val="NoSpacing"/>
      </w:pPr>
    </w:p>
    <w:p w14:paraId="473CAC1E" w14:textId="77777777" w:rsidR="00F5383D" w:rsidRDefault="00F5383D" w:rsidP="003D6CBA">
      <w:pPr>
        <w:rPr>
          <w:b/>
        </w:rPr>
      </w:pPr>
      <w:r>
        <w:rPr>
          <w:b/>
        </w:rPr>
        <w:t>Examples</w:t>
      </w:r>
    </w:p>
    <w:p w14:paraId="7DA3D0D6" w14:textId="77777777" w:rsidR="00F5383D" w:rsidRDefault="00F5383D" w:rsidP="003D6CBA">
      <w:pPr>
        <w:rPr>
          <w:u w:val="single"/>
        </w:rPr>
      </w:pPr>
      <w:r w:rsidRPr="000C68DF">
        <w:rPr>
          <w:u w:val="single"/>
        </w:rPr>
        <w:t>Si</w:t>
      </w:r>
      <w:r w:rsidR="00DA4DC0">
        <w:rPr>
          <w:u w:val="single"/>
        </w:rPr>
        <w:t>ngle conductor cylindrical wire</w:t>
      </w:r>
    </w:p>
    <w:p w14:paraId="108FAF0F"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cylindrical</w:t>
      </w:r>
    </w:p>
    <w:p w14:paraId="733B9C1A"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number of conductors</w:t>
      </w:r>
    </w:p>
    <w:p w14:paraId="50E0807D"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3</w:t>
      </w:r>
      <w:r>
        <w:rPr>
          <w:rFonts w:ascii="Courier New" w:hAnsi="Courier New" w:cs="Courier New"/>
        </w:rPr>
        <w:tab/>
      </w:r>
      <w:r>
        <w:rPr>
          <w:rFonts w:ascii="Courier New" w:hAnsi="Courier New" w:cs="Courier New"/>
        </w:rPr>
        <w:tab/>
        <w:t># NUMBER OF PARAMETERS</w:t>
      </w:r>
    </w:p>
    <w:p w14:paraId="4FAE1CBE"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0.0005 </w:t>
      </w:r>
      <w:r>
        <w:rPr>
          <w:rFonts w:ascii="Courier New" w:hAnsi="Courier New" w:cs="Courier New"/>
        </w:rPr>
        <w:tab/>
        <w:t># parameter 1: conductor radius</w:t>
      </w:r>
    </w:p>
    <w:p w14:paraId="65917CFD"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0.0005 </w:t>
      </w:r>
      <w:r>
        <w:rPr>
          <w:rFonts w:ascii="Courier New" w:hAnsi="Courier New" w:cs="Courier New"/>
        </w:rPr>
        <w:tab/>
        <w:t># parameter 2: insulation radius</w:t>
      </w:r>
    </w:p>
    <w:p w14:paraId="1974D931"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parameter 3: permittivity of outer dielectric</w:t>
      </w:r>
    </w:p>
    <w:p w14:paraId="32BCFA21" w14:textId="77777777"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0</w:t>
      </w:r>
      <w:r>
        <w:rPr>
          <w:rFonts w:ascii="Courier New" w:hAnsi="Courier New" w:cs="Courier New"/>
        </w:rPr>
        <w:tab/>
      </w:r>
      <w:r>
        <w:rPr>
          <w:rFonts w:ascii="Courier New" w:hAnsi="Courier New" w:cs="Courier New"/>
        </w:rPr>
        <w:tab/>
        <w:t># NUMBER OF FILTERS</w:t>
      </w:r>
    </w:p>
    <w:p w14:paraId="16D488DA" w14:textId="77777777" w:rsidR="00DA4DC0" w:rsidRPr="000C68DF" w:rsidRDefault="00DA4DC0" w:rsidP="003D6CBA">
      <w:pPr>
        <w:rPr>
          <w:u w:val="single"/>
        </w:rPr>
      </w:pPr>
    </w:p>
    <w:p w14:paraId="7292C3E5" w14:textId="77777777" w:rsidR="00DA4DC0" w:rsidRPr="000C68DF" w:rsidRDefault="00DA4DC0" w:rsidP="00DA4DC0">
      <w:pPr>
        <w:rPr>
          <w:u w:val="single"/>
        </w:rPr>
      </w:pPr>
      <w:r>
        <w:rPr>
          <w:u w:val="single"/>
        </w:rPr>
        <w:t>Frequency dependent cylindrical wire</w:t>
      </w:r>
    </w:p>
    <w:p w14:paraId="03722AF2"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FD_cylindrical</w:t>
      </w:r>
    </w:p>
    <w:p w14:paraId="4DE6380A"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number of conductors</w:t>
      </w:r>
    </w:p>
    <w:p w14:paraId="1400C555"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3</w:t>
      </w:r>
      <w:r>
        <w:rPr>
          <w:rFonts w:ascii="Courier New" w:hAnsi="Courier New" w:cs="Courier New"/>
        </w:rPr>
        <w:tab/>
      </w:r>
      <w:r>
        <w:rPr>
          <w:rFonts w:ascii="Courier New" w:hAnsi="Courier New" w:cs="Courier New"/>
        </w:rPr>
        <w:tab/>
        <w:t># NUMBER OF PARAMETERS</w:t>
      </w:r>
    </w:p>
    <w:p w14:paraId="7C9EFE5B"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0.001 </w:t>
      </w:r>
      <w:r>
        <w:rPr>
          <w:rFonts w:ascii="Courier New" w:hAnsi="Courier New" w:cs="Courier New"/>
        </w:rPr>
        <w:tab/>
      </w:r>
      <w:r>
        <w:rPr>
          <w:rFonts w:ascii="Courier New" w:hAnsi="Courier New" w:cs="Courier New"/>
        </w:rPr>
        <w:tab/>
        <w:t># parameter 1: conductor radius</w:t>
      </w:r>
    </w:p>
    <w:p w14:paraId="7A90D6E6"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0.002 </w:t>
      </w:r>
      <w:r>
        <w:rPr>
          <w:rFonts w:ascii="Courier New" w:hAnsi="Courier New" w:cs="Courier New"/>
        </w:rPr>
        <w:tab/>
      </w:r>
      <w:r>
        <w:rPr>
          <w:rFonts w:ascii="Courier New" w:hAnsi="Courier New" w:cs="Courier New"/>
        </w:rPr>
        <w:tab/>
        <w:t># parameter 2: insulation radius</w:t>
      </w:r>
    </w:p>
    <w:p w14:paraId="219140D9"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parameter 3: permittivity of outer dielectric</w:t>
      </w:r>
    </w:p>
    <w:p w14:paraId="5C719215"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NUMBER OF FILTERS</w:t>
      </w:r>
    </w:p>
    <w:p w14:paraId="0BFE13E3" w14:textId="77777777" w:rsidR="002430CD" w:rsidRPr="001757FF" w:rsidRDefault="002430CD" w:rsidP="002430CD">
      <w:pPr>
        <w:autoSpaceDE w:val="0"/>
        <w:autoSpaceDN w:val="0"/>
        <w:adjustRightInd w:val="0"/>
        <w:spacing w:after="0" w:line="240" w:lineRule="auto"/>
        <w:rPr>
          <w:rFonts w:ascii="Courier New" w:hAnsi="Courier New" w:cs="Courier New"/>
          <w:lang w:val="it-IT"/>
        </w:rPr>
      </w:pPr>
      <w:r w:rsidRPr="001757FF">
        <w:rPr>
          <w:rFonts w:ascii="Courier New" w:hAnsi="Courier New" w:cs="Courier New"/>
          <w:lang w:val="it-IT"/>
        </w:rPr>
        <w:t># Filter 1: Wire impedance filter</w:t>
      </w:r>
    </w:p>
    <w:p w14:paraId="2D4DA04A" w14:textId="77777777" w:rsidR="002430CD" w:rsidRPr="001757FF" w:rsidRDefault="002430CD" w:rsidP="002430CD">
      <w:pPr>
        <w:autoSpaceDE w:val="0"/>
        <w:autoSpaceDN w:val="0"/>
        <w:adjustRightInd w:val="0"/>
        <w:spacing w:after="0" w:line="240" w:lineRule="auto"/>
        <w:rPr>
          <w:rFonts w:ascii="Courier New" w:hAnsi="Courier New" w:cs="Courier New"/>
          <w:lang w:val="it-IT"/>
        </w:rPr>
      </w:pPr>
      <w:r w:rsidRPr="001757FF">
        <w:rPr>
          <w:rFonts w:ascii="Courier New" w:hAnsi="Courier New" w:cs="Courier New"/>
          <w:lang w:val="it-IT"/>
        </w:rPr>
        <w:t xml:space="preserve">1.0e8 </w:t>
      </w:r>
      <w:r w:rsidRPr="001757FF">
        <w:rPr>
          <w:rFonts w:ascii="Courier New" w:hAnsi="Courier New" w:cs="Courier New"/>
          <w:lang w:val="it-IT"/>
        </w:rPr>
        <w:tab/>
      </w:r>
      <w:r w:rsidRPr="001757FF">
        <w:rPr>
          <w:rFonts w:ascii="Courier New" w:hAnsi="Courier New" w:cs="Courier New"/>
          <w:lang w:val="it-IT"/>
        </w:rPr>
        <w:tab/>
        <w:t># w normalisation constant</w:t>
      </w:r>
    </w:p>
    <w:p w14:paraId="160B12E6"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a order</w:t>
      </w:r>
    </w:p>
    <w:p w14:paraId="41E0B721"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2.5 </w:t>
      </w:r>
      <w:r>
        <w:rPr>
          <w:rFonts w:ascii="Courier New" w:hAnsi="Courier New" w:cs="Courier New"/>
        </w:rPr>
        <w:tab/>
      </w:r>
      <w:r>
        <w:rPr>
          <w:rFonts w:ascii="Courier New" w:hAnsi="Courier New" w:cs="Courier New"/>
        </w:rPr>
        <w:tab/>
        <w:t># a coefficients</w:t>
      </w:r>
    </w:p>
    <w:p w14:paraId="64DE41F4"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b order</w:t>
      </w:r>
    </w:p>
    <w:p w14:paraId="3D952D18"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b coefficients</w:t>
      </w:r>
    </w:p>
    <w:p w14:paraId="1EEFCA70" w14:textId="77777777" w:rsidR="00F5383D" w:rsidRDefault="00F5383D" w:rsidP="003D6CBA"/>
    <w:p w14:paraId="7035E08F" w14:textId="77777777" w:rsidR="00F5383D" w:rsidRPr="000C68DF" w:rsidRDefault="00F5383D" w:rsidP="003D6CBA">
      <w:pPr>
        <w:rPr>
          <w:u w:val="single"/>
        </w:rPr>
      </w:pPr>
      <w:r w:rsidRPr="000C68DF">
        <w:rPr>
          <w:u w:val="single"/>
        </w:rPr>
        <w:t>Simple coaxial cable model with constant Rt+jωLt transfer impedance model</w:t>
      </w:r>
    </w:p>
    <w:p w14:paraId="5DF4BECA"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coaxial</w:t>
      </w:r>
    </w:p>
    <w:p w14:paraId="11483A81"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2</w:t>
      </w:r>
      <w:r>
        <w:rPr>
          <w:rFonts w:ascii="Courier New" w:hAnsi="Courier New" w:cs="Courier New"/>
        </w:rPr>
        <w:tab/>
      </w:r>
      <w:r>
        <w:rPr>
          <w:rFonts w:ascii="Courier New" w:hAnsi="Courier New" w:cs="Courier New"/>
        </w:rPr>
        <w:tab/>
        <w:t># number of conductors</w:t>
      </w:r>
    </w:p>
    <w:p w14:paraId="1AF928A7"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7</w:t>
      </w:r>
      <w:r>
        <w:rPr>
          <w:rFonts w:ascii="Courier New" w:hAnsi="Courier New" w:cs="Courier New"/>
        </w:rPr>
        <w:tab/>
      </w:r>
      <w:r>
        <w:rPr>
          <w:rFonts w:ascii="Courier New" w:hAnsi="Courier New" w:cs="Courier New"/>
        </w:rPr>
        <w:tab/>
        <w:t># NUMBER OF PARAMETERS</w:t>
      </w:r>
    </w:p>
    <w:p w14:paraId="63995493"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0.00147 </w:t>
      </w:r>
      <w:r>
        <w:rPr>
          <w:rFonts w:ascii="Courier New" w:hAnsi="Courier New" w:cs="Courier New"/>
        </w:rPr>
        <w:tab/>
        <w:t># parameter 1: shield radius</w:t>
      </w:r>
    </w:p>
    <w:p w14:paraId="0C4E774D"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0.00147 </w:t>
      </w:r>
      <w:r>
        <w:rPr>
          <w:rFonts w:ascii="Courier New" w:hAnsi="Courier New" w:cs="Courier New"/>
        </w:rPr>
        <w:tab/>
        <w:t># parameter 2: insulation radius</w:t>
      </w:r>
    </w:p>
    <w:p w14:paraId="39438E07"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parameter 3: permittivity of outer dielectric</w:t>
      </w:r>
    </w:p>
    <w:p w14:paraId="6FAC8033"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lastRenderedPageBreak/>
        <w:t xml:space="preserve">0.00042  </w:t>
      </w:r>
      <w:r>
        <w:rPr>
          <w:rFonts w:ascii="Courier New" w:hAnsi="Courier New" w:cs="Courier New"/>
        </w:rPr>
        <w:tab/>
        <w:t># parameter 4: inner radius</w:t>
      </w:r>
    </w:p>
    <w:p w14:paraId="47BF26AD"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2.25   </w:t>
      </w:r>
      <w:r>
        <w:rPr>
          <w:rFonts w:ascii="Courier New" w:hAnsi="Courier New" w:cs="Courier New"/>
        </w:rPr>
        <w:tab/>
      </w:r>
      <w:r>
        <w:rPr>
          <w:rFonts w:ascii="Courier New" w:hAnsi="Courier New" w:cs="Courier New"/>
        </w:rPr>
        <w:tab/>
        <w:t># parameter 5: permittivity of inner dielectric</w:t>
      </w:r>
    </w:p>
    <w:p w14:paraId="0B3BA852"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6.59e-10  </w:t>
      </w:r>
      <w:r>
        <w:rPr>
          <w:rFonts w:ascii="Courier New" w:hAnsi="Courier New" w:cs="Courier New"/>
        </w:rPr>
        <w:tab/>
        <w:t># parameter 6: Transfer resistance, Rt</w:t>
      </w:r>
    </w:p>
    <w:p w14:paraId="0AB513BB"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0.0987 </w:t>
      </w:r>
      <w:r>
        <w:rPr>
          <w:rFonts w:ascii="Courier New" w:hAnsi="Courier New" w:cs="Courier New"/>
        </w:rPr>
        <w:tab/>
      </w:r>
      <w:r>
        <w:rPr>
          <w:rFonts w:ascii="Courier New" w:hAnsi="Courier New" w:cs="Courier New"/>
        </w:rPr>
        <w:tab/>
        <w:t># parameter 7: Transfer inductance, Lt</w:t>
      </w:r>
    </w:p>
    <w:p w14:paraId="5FC29A6A"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0</w:t>
      </w:r>
      <w:r>
        <w:rPr>
          <w:rFonts w:ascii="Courier New" w:hAnsi="Courier New" w:cs="Courier New"/>
        </w:rPr>
        <w:tab/>
      </w:r>
      <w:r>
        <w:rPr>
          <w:rFonts w:ascii="Courier New" w:hAnsi="Courier New" w:cs="Courier New"/>
        </w:rPr>
        <w:tab/>
        <w:t># NUMBER OF FILTERS</w:t>
      </w:r>
    </w:p>
    <w:p w14:paraId="47AAB82A" w14:textId="77777777" w:rsidR="00F5383D" w:rsidRDefault="00F5383D" w:rsidP="002430CD">
      <w:pPr>
        <w:tabs>
          <w:tab w:val="left" w:pos="3075"/>
        </w:tabs>
      </w:pPr>
    </w:p>
    <w:p w14:paraId="7B67ED0F" w14:textId="77777777" w:rsidR="00F5383D" w:rsidRPr="000C68DF" w:rsidRDefault="00F5383D" w:rsidP="003D6CBA">
      <w:pPr>
        <w:rPr>
          <w:u w:val="single"/>
        </w:rPr>
      </w:pPr>
      <w:r w:rsidRPr="000C68DF">
        <w:rPr>
          <w:u w:val="single"/>
        </w:rPr>
        <w:t>Advanced coaxial cable model with transfer impedance specified by a filter function</w:t>
      </w:r>
    </w:p>
    <w:p w14:paraId="5CFE556E"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FD_coaxial</w:t>
      </w:r>
    </w:p>
    <w:p w14:paraId="242035E7"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2</w:t>
      </w:r>
      <w:r>
        <w:rPr>
          <w:rFonts w:ascii="Courier New" w:hAnsi="Courier New" w:cs="Courier New"/>
        </w:rPr>
        <w:tab/>
      </w:r>
      <w:r>
        <w:rPr>
          <w:rFonts w:ascii="Courier New" w:hAnsi="Courier New" w:cs="Courier New"/>
        </w:rPr>
        <w:tab/>
        <w:t># number of conductors</w:t>
      </w:r>
    </w:p>
    <w:p w14:paraId="02C0A9B3"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5</w:t>
      </w:r>
      <w:r>
        <w:rPr>
          <w:rFonts w:ascii="Courier New" w:hAnsi="Courier New" w:cs="Courier New"/>
        </w:rPr>
        <w:tab/>
      </w:r>
      <w:r>
        <w:rPr>
          <w:rFonts w:ascii="Courier New" w:hAnsi="Courier New" w:cs="Courier New"/>
        </w:rPr>
        <w:tab/>
        <w:t># NUMBER OF PARAMETERS</w:t>
      </w:r>
    </w:p>
    <w:p w14:paraId="343AF625"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0.00147 </w:t>
      </w:r>
      <w:r>
        <w:rPr>
          <w:rFonts w:ascii="Courier New" w:hAnsi="Courier New" w:cs="Courier New"/>
        </w:rPr>
        <w:tab/>
        <w:t># parameter 1: shield radius</w:t>
      </w:r>
    </w:p>
    <w:p w14:paraId="5501B32C"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0.00147 </w:t>
      </w:r>
      <w:r>
        <w:rPr>
          <w:rFonts w:ascii="Courier New" w:hAnsi="Courier New" w:cs="Courier New"/>
        </w:rPr>
        <w:tab/>
        <w:t># parameter 2: insulation radius</w:t>
      </w:r>
    </w:p>
    <w:p w14:paraId="3D4385A3"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parameter 3: permittivity of outer dielectric</w:t>
      </w:r>
    </w:p>
    <w:p w14:paraId="626A9235"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0.00042  </w:t>
      </w:r>
      <w:r>
        <w:rPr>
          <w:rFonts w:ascii="Courier New" w:hAnsi="Courier New" w:cs="Courier New"/>
        </w:rPr>
        <w:tab/>
        <w:t># parameter 4: inner radius</w:t>
      </w:r>
    </w:p>
    <w:p w14:paraId="2D77ECD9"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2.25   </w:t>
      </w:r>
      <w:r>
        <w:rPr>
          <w:rFonts w:ascii="Courier New" w:hAnsi="Courier New" w:cs="Courier New"/>
        </w:rPr>
        <w:tab/>
      </w:r>
      <w:r>
        <w:rPr>
          <w:rFonts w:ascii="Courier New" w:hAnsi="Courier New" w:cs="Courier New"/>
        </w:rPr>
        <w:tab/>
        <w:t># parameter 5: permittivity of inner dielectric</w:t>
      </w:r>
    </w:p>
    <w:p w14:paraId="6CC60264"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3</w:t>
      </w:r>
      <w:r>
        <w:rPr>
          <w:rFonts w:ascii="Courier New" w:hAnsi="Courier New" w:cs="Courier New"/>
        </w:rPr>
        <w:tab/>
      </w:r>
      <w:r>
        <w:rPr>
          <w:rFonts w:ascii="Courier New" w:hAnsi="Courier New" w:cs="Courier New"/>
        </w:rPr>
        <w:tab/>
        <w:t># NUMBER OF FILTERS</w:t>
      </w:r>
    </w:p>
    <w:p w14:paraId="0356B410"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Filter 1: Inner wire series impedance filter</w:t>
      </w:r>
    </w:p>
    <w:p w14:paraId="3046757F"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1.0e0 </w:t>
      </w:r>
      <w:r>
        <w:rPr>
          <w:rFonts w:ascii="Courier New" w:hAnsi="Courier New" w:cs="Courier New"/>
        </w:rPr>
        <w:tab/>
      </w:r>
      <w:r>
        <w:rPr>
          <w:rFonts w:ascii="Courier New" w:hAnsi="Courier New" w:cs="Courier New"/>
        </w:rPr>
        <w:tab/>
        <w:t># w normalisation constant</w:t>
      </w:r>
    </w:p>
    <w:p w14:paraId="1A165F02"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a order</w:t>
      </w:r>
    </w:p>
    <w:p w14:paraId="67478958"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0.0 </w:t>
      </w:r>
      <w:r>
        <w:rPr>
          <w:rFonts w:ascii="Courier New" w:hAnsi="Courier New" w:cs="Courier New"/>
        </w:rPr>
        <w:tab/>
      </w:r>
      <w:r>
        <w:rPr>
          <w:rFonts w:ascii="Courier New" w:hAnsi="Courier New" w:cs="Courier New"/>
        </w:rPr>
        <w:tab/>
        <w:t># a coefficients</w:t>
      </w:r>
    </w:p>
    <w:p w14:paraId="3E6CE8F5"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b order</w:t>
      </w:r>
    </w:p>
    <w:p w14:paraId="7331DFBC"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b coefficients</w:t>
      </w:r>
    </w:p>
    <w:p w14:paraId="5B611C3E"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Filter 2: Shield series impedance filter</w:t>
      </w:r>
    </w:p>
    <w:p w14:paraId="3785548F"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1.0e0 </w:t>
      </w:r>
      <w:r>
        <w:rPr>
          <w:rFonts w:ascii="Courier New" w:hAnsi="Courier New" w:cs="Courier New"/>
        </w:rPr>
        <w:tab/>
      </w:r>
      <w:r>
        <w:rPr>
          <w:rFonts w:ascii="Courier New" w:hAnsi="Courier New" w:cs="Courier New"/>
        </w:rPr>
        <w:tab/>
        <w:t># w normalisation constant</w:t>
      </w:r>
    </w:p>
    <w:p w14:paraId="1109CA38"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a order</w:t>
      </w:r>
    </w:p>
    <w:p w14:paraId="3F9F78C5"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0.0 </w:t>
      </w:r>
      <w:r>
        <w:rPr>
          <w:rFonts w:ascii="Courier New" w:hAnsi="Courier New" w:cs="Courier New"/>
        </w:rPr>
        <w:tab/>
      </w:r>
      <w:r>
        <w:rPr>
          <w:rFonts w:ascii="Courier New" w:hAnsi="Courier New" w:cs="Courier New"/>
        </w:rPr>
        <w:tab/>
        <w:t># a coefficients</w:t>
      </w:r>
    </w:p>
    <w:p w14:paraId="63E900C5"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b order</w:t>
      </w:r>
    </w:p>
    <w:p w14:paraId="7CCF7249"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b coefficients</w:t>
      </w:r>
    </w:p>
    <w:p w14:paraId="3D6049DD"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Filter 3: Transfer impedance filter</w:t>
      </w:r>
    </w:p>
    <w:p w14:paraId="31FE7A21"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1.0e0 </w:t>
      </w:r>
      <w:r>
        <w:rPr>
          <w:rFonts w:ascii="Courier New" w:hAnsi="Courier New" w:cs="Courier New"/>
        </w:rPr>
        <w:tab/>
      </w:r>
      <w:r>
        <w:rPr>
          <w:rFonts w:ascii="Courier New" w:hAnsi="Courier New" w:cs="Courier New"/>
        </w:rPr>
        <w:tab/>
        <w:t># w normalisation constant</w:t>
      </w:r>
    </w:p>
    <w:p w14:paraId="0AA00B79"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r>
      <w:r>
        <w:rPr>
          <w:rFonts w:ascii="Courier New" w:hAnsi="Courier New" w:cs="Courier New"/>
        </w:rPr>
        <w:tab/>
        <w:t># a order</w:t>
      </w:r>
    </w:p>
    <w:p w14:paraId="38E4DF60"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0.0987 6.59e-10</w:t>
      </w:r>
      <w:r>
        <w:rPr>
          <w:rFonts w:ascii="Courier New" w:hAnsi="Courier New" w:cs="Courier New"/>
        </w:rPr>
        <w:tab/>
        <w:t># a coefficients</w:t>
      </w:r>
    </w:p>
    <w:p w14:paraId="3F5A251D" w14:textId="77777777"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b order</w:t>
      </w:r>
    </w:p>
    <w:p w14:paraId="004EAF11" w14:textId="77777777" w:rsidR="00F5383D" w:rsidRPr="00E63BA5" w:rsidRDefault="002430CD" w:rsidP="00E63BA5">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b coefficients</w:t>
      </w:r>
    </w:p>
    <w:p w14:paraId="659ED75F" w14:textId="77777777" w:rsidR="00F5383D" w:rsidRPr="003D6CBA" w:rsidRDefault="00F5383D" w:rsidP="003D6CBA">
      <w:pPr>
        <w:pStyle w:val="Heading2"/>
      </w:pPr>
      <w:bookmarkStart w:id="29" w:name="_Toc158114025"/>
      <w:r>
        <w:t>Cable junctions</w:t>
      </w:r>
      <w:bookmarkEnd w:id="29"/>
    </w:p>
    <w:p w14:paraId="19B93A32" w14:textId="77777777" w:rsidR="00F5383D" w:rsidRDefault="00F5383D" w:rsidP="003D6CBA">
      <w:r>
        <w:t>The connectivity of conductors at terminations and junctions can be complex. In addition, at terminations a ‘V=0’ boundary condition may be applied to indicate connection of conductors to a surface in the mesh. The connectivity of conductors is described by first setting up a number of internal connection nodes at the junction/ termination. A permutation matrix (P) then describes how individual conductors within a cable are connected to the internal connection nodes.</w:t>
      </w:r>
    </w:p>
    <w:p w14:paraId="71FA5A7D" w14:textId="77777777" w:rsidR="00F5383D" w:rsidRDefault="00F5383D" w:rsidP="003D6CBA">
      <w:r>
        <w:t xml:space="preserve">The number of rows in the permutation matrix is the number of internal connection nodes, the total number of columns is the total number of conductors incident on the junction. Permutation matrices may therefore be quite large if a number of cables are connected at a junction. In order to simplify the specification of P matrices they are defined on a cable by cable basis and the full permutation matrix for a junction is built within </w:t>
      </w:r>
      <w:r>
        <w:rPr>
          <w:b/>
        </w:rPr>
        <w:t>GGI_TLM</w:t>
      </w:r>
      <w:r>
        <w:t>. The elements of a P matrix defined on a cable by cable basis are defined as:</w:t>
      </w:r>
    </w:p>
    <w:p w14:paraId="2C6E74CF" w14:textId="77777777" w:rsidR="00E63BA5" w:rsidRDefault="00F5383D" w:rsidP="003D6CBA">
      <w:r>
        <w:t>P</w:t>
      </w:r>
      <w:r>
        <w:rPr>
          <w:vertAlign w:val="subscript"/>
        </w:rPr>
        <w:t>ij</w:t>
      </w:r>
      <w:r>
        <w:t>=1 if conductor j connects to internal connection node i</w:t>
      </w:r>
      <w:r w:rsidR="00E63BA5">
        <w:t>.</w:t>
      </w:r>
    </w:p>
    <w:p w14:paraId="2483E55E" w14:textId="77777777" w:rsidR="00E63BA5" w:rsidRDefault="00F5383D" w:rsidP="003D6CBA">
      <w:r>
        <w:lastRenderedPageBreak/>
        <w:t>P</w:t>
      </w:r>
      <w:r>
        <w:rPr>
          <w:vertAlign w:val="subscript"/>
        </w:rPr>
        <w:t>ij</w:t>
      </w:r>
      <w:r>
        <w:t xml:space="preserve">=0 </w:t>
      </w:r>
      <w:r w:rsidR="00E63BA5">
        <w:t>otherwise</w:t>
      </w:r>
    </w:p>
    <w:p w14:paraId="73031B84" w14:textId="77777777" w:rsidR="00F5383D" w:rsidRDefault="00E71119" w:rsidP="003D6CBA">
      <w:r w:rsidRPr="00F174D8">
        <w:rPr>
          <w:noProof/>
          <w:lang w:eastAsia="en-GB"/>
        </w:rPr>
        <w:drawing>
          <wp:inline distT="0" distB="0" distL="0" distR="0" wp14:anchorId="5056DD1B" wp14:editId="2F6D3BC3">
            <wp:extent cx="5715000" cy="3905250"/>
            <wp:effectExtent l="0" t="0" r="0" b="0"/>
            <wp:docPr id="25" name="Picture 1" descr="normal_j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mal_junctio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905250"/>
                    </a:xfrm>
                    <a:prstGeom prst="rect">
                      <a:avLst/>
                    </a:prstGeom>
                    <a:noFill/>
                    <a:ln>
                      <a:noFill/>
                    </a:ln>
                  </pic:spPr>
                </pic:pic>
              </a:graphicData>
            </a:graphic>
          </wp:inline>
        </w:drawing>
      </w:r>
    </w:p>
    <w:p w14:paraId="59438506" w14:textId="77777777" w:rsidR="00F5383D" w:rsidRPr="004E5028" w:rsidRDefault="00F5383D" w:rsidP="003D6CBA">
      <w:pPr>
        <w:rPr>
          <w:i/>
        </w:rPr>
      </w:pPr>
      <w:r>
        <w:rPr>
          <w:i/>
        </w:rPr>
        <w:t xml:space="preserve">Figure </w:t>
      </w:r>
      <w:r w:rsidR="0056615C">
        <w:rPr>
          <w:i/>
        </w:rPr>
        <w:t>10</w:t>
      </w:r>
      <w:r>
        <w:rPr>
          <w:i/>
        </w:rPr>
        <w:t>.5. Normal junction</w:t>
      </w:r>
    </w:p>
    <w:p w14:paraId="0E530A94" w14:textId="77777777" w:rsidR="00F5383D" w:rsidRDefault="00F5383D" w:rsidP="003D6CBA">
      <w:r>
        <w:t xml:space="preserve">For the junction in figure </w:t>
      </w:r>
      <w:r w:rsidR="0056615C">
        <w:t>10</w:t>
      </w:r>
      <w:r>
        <w:t>.5 above there are two P matrices one for each of the two cables.</w:t>
      </w:r>
    </w:p>
    <w:p w14:paraId="22C9899D" w14:textId="77777777" w:rsidR="00D8716A" w:rsidRDefault="00D8716A" w:rsidP="00D8716A">
      <w:pPr>
        <w:pStyle w:val="MTDisplayEquation"/>
      </w:pPr>
      <w:r>
        <w:tab/>
      </w:r>
      <w:r w:rsidRPr="00D8716A">
        <w:rPr>
          <w:position w:val="-106"/>
        </w:rPr>
        <w:object w:dxaOrig="1520" w:dyaOrig="2240" w14:anchorId="0A643474">
          <v:shape id="_x0000_i1036" type="#_x0000_t75" style="width:76.05pt;height:111.75pt" o:ole="">
            <v:imagedata r:id="rId26" o:title=""/>
          </v:shape>
          <o:OLEObject Type="Embed" ProgID="Equation.DSMT4" ShapeID="_x0000_i1036" DrawAspect="Content" ObjectID="_1768728305" r:id="rId27"/>
        </w:object>
      </w:r>
    </w:p>
    <w:p w14:paraId="5D2C7DF4" w14:textId="77777777" w:rsidR="00F5383D" w:rsidRDefault="00E71119" w:rsidP="003D6CBA">
      <w:r w:rsidRPr="00F174D8">
        <w:rPr>
          <w:noProof/>
          <w:lang w:eastAsia="en-GB"/>
        </w:rPr>
        <w:drawing>
          <wp:inline distT="0" distB="0" distL="0" distR="0" wp14:anchorId="0C9A7159" wp14:editId="1BFB1E14">
            <wp:extent cx="4775200" cy="1809750"/>
            <wp:effectExtent l="0" t="0" r="0" b="0"/>
            <wp:docPr id="27" name="Picture 3" descr="coax_termi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ax_terminatio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5200" cy="1809750"/>
                    </a:xfrm>
                    <a:prstGeom prst="rect">
                      <a:avLst/>
                    </a:prstGeom>
                    <a:noFill/>
                    <a:ln>
                      <a:noFill/>
                    </a:ln>
                  </pic:spPr>
                </pic:pic>
              </a:graphicData>
            </a:graphic>
          </wp:inline>
        </w:drawing>
      </w:r>
    </w:p>
    <w:p w14:paraId="0EE8EB3C" w14:textId="77777777" w:rsidR="00F5383D" w:rsidRDefault="00F5383D" w:rsidP="003D6CBA">
      <w:pPr>
        <w:rPr>
          <w:i/>
        </w:rPr>
      </w:pPr>
      <w:r>
        <w:rPr>
          <w:i/>
        </w:rPr>
        <w:t xml:space="preserve">Figure </w:t>
      </w:r>
      <w:r w:rsidR="0056615C">
        <w:rPr>
          <w:i/>
        </w:rPr>
        <w:t>10</w:t>
      </w:r>
      <w:r>
        <w:rPr>
          <w:i/>
        </w:rPr>
        <w:t>.6 Coaxial cable termination.</w:t>
      </w:r>
    </w:p>
    <w:p w14:paraId="18951E5D" w14:textId="77777777" w:rsidR="00F5383D" w:rsidRDefault="00F5383D" w:rsidP="003D6CBA">
      <w:r>
        <w:lastRenderedPageBreak/>
        <w:t xml:space="preserve">In figure </w:t>
      </w:r>
      <w:r w:rsidR="0056615C">
        <w:t>10</w:t>
      </w:r>
      <w:r>
        <w:t>.6 a coaxial cable is terminated by a short circuit. For this case there is a single P matrix</w:t>
      </w:r>
    </w:p>
    <w:p w14:paraId="2BBA86CA" w14:textId="77777777" w:rsidR="00D8716A" w:rsidRPr="004E5028" w:rsidRDefault="00D8716A" w:rsidP="00D8716A">
      <w:pPr>
        <w:pStyle w:val="MTDisplayEquation"/>
      </w:pPr>
      <w:r>
        <w:tab/>
      </w:r>
      <w:r w:rsidR="00E63BA5" w:rsidRPr="00D8716A">
        <w:rPr>
          <w:position w:val="-14"/>
        </w:rPr>
        <w:object w:dxaOrig="1020" w:dyaOrig="400" w14:anchorId="4F359C1E">
          <v:shape id="_x0000_i1037" type="#_x0000_t75" style="width:51.25pt;height:20.15pt" o:ole="">
            <v:imagedata r:id="rId29" o:title=""/>
          </v:shape>
          <o:OLEObject Type="Embed" ProgID="Equation.DSMT4" ShapeID="_x0000_i1037" DrawAspect="Content" ObjectID="_1768728306" r:id="rId30"/>
        </w:object>
      </w:r>
    </w:p>
    <w:p w14:paraId="3013D271" w14:textId="77777777" w:rsidR="00F5383D" w:rsidRDefault="00E71119" w:rsidP="003D6CBA">
      <w:r w:rsidRPr="00F174D8">
        <w:rPr>
          <w:noProof/>
          <w:lang w:eastAsia="en-GB"/>
        </w:rPr>
        <w:drawing>
          <wp:inline distT="0" distB="0" distL="0" distR="0" wp14:anchorId="0BBDA854" wp14:editId="05EF67CD">
            <wp:extent cx="5695950" cy="4127500"/>
            <wp:effectExtent l="0" t="0" r="0" b="0"/>
            <wp:docPr id="29" name="Picture 4" descr="coax_to_monop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ax_to_monopol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5950" cy="4127500"/>
                    </a:xfrm>
                    <a:prstGeom prst="rect">
                      <a:avLst/>
                    </a:prstGeom>
                    <a:noFill/>
                    <a:ln>
                      <a:noFill/>
                    </a:ln>
                  </pic:spPr>
                </pic:pic>
              </a:graphicData>
            </a:graphic>
          </wp:inline>
        </w:drawing>
      </w:r>
    </w:p>
    <w:p w14:paraId="037D003D" w14:textId="77777777" w:rsidR="00F5383D" w:rsidRDefault="00F5383D" w:rsidP="003D6CBA">
      <w:pPr>
        <w:rPr>
          <w:i/>
        </w:rPr>
      </w:pPr>
      <w:r>
        <w:rPr>
          <w:i/>
        </w:rPr>
        <w:t xml:space="preserve">Figure </w:t>
      </w:r>
      <w:r w:rsidR="0056615C">
        <w:rPr>
          <w:i/>
        </w:rPr>
        <w:t>10</w:t>
      </w:r>
      <w:r>
        <w:rPr>
          <w:i/>
        </w:rPr>
        <w:t>.7. Coax to monopole transition</w:t>
      </w:r>
    </w:p>
    <w:p w14:paraId="6D7EC6B3" w14:textId="77777777" w:rsidR="00F5383D" w:rsidRDefault="00F5383D" w:rsidP="003D6CBA">
      <w:r>
        <w:t xml:space="preserve">The P matrices to specify the coax to monopole transition in figure </w:t>
      </w:r>
      <w:r w:rsidR="0056615C">
        <w:t>10</w:t>
      </w:r>
      <w:r>
        <w:t>.7 are as follows</w:t>
      </w:r>
    </w:p>
    <w:p w14:paraId="3399B71E" w14:textId="77777777" w:rsidR="00D8716A" w:rsidRPr="004E5028" w:rsidRDefault="00D8716A" w:rsidP="00D8716A">
      <w:pPr>
        <w:pStyle w:val="MTDisplayEquation"/>
      </w:pPr>
      <w:r>
        <w:tab/>
      </w:r>
      <w:r w:rsidR="00E63BA5" w:rsidRPr="00D8716A">
        <w:rPr>
          <w:position w:val="-68"/>
        </w:rPr>
        <w:object w:dxaOrig="1180" w:dyaOrig="1480" w14:anchorId="2FC7E442">
          <v:shape id="_x0000_i1038" type="#_x0000_t75" style="width:59.35pt;height:74.3pt" o:ole="">
            <v:imagedata r:id="rId32" o:title=""/>
          </v:shape>
          <o:OLEObject Type="Embed" ProgID="Equation.DSMT4" ShapeID="_x0000_i1038" DrawAspect="Content" ObjectID="_1768728307" r:id="rId33"/>
        </w:object>
      </w:r>
    </w:p>
    <w:p w14:paraId="036CEB80" w14:textId="77777777" w:rsidR="00F5383D" w:rsidRDefault="003D7B05" w:rsidP="003D6CBA">
      <w:r>
        <w:t xml:space="preserve">In this case the </w:t>
      </w:r>
      <w:r w:rsidR="00F5383D">
        <w:t xml:space="preserve">junction </w:t>
      </w:r>
      <w:r>
        <w:t xml:space="preserve">should be specified to be situated on a cell face </w:t>
      </w:r>
      <w:r w:rsidR="00F5383D">
        <w:t xml:space="preserve">since we are connecting to a surface. A boundary condition must also be set on internal connection node 2 as described in the </w:t>
      </w:r>
      <w:r w:rsidR="00C4556D">
        <w:t>Cable_</w:t>
      </w:r>
      <w:r>
        <w:t>junction</w:t>
      </w:r>
      <w:r w:rsidR="00F5383D">
        <w:t xml:space="preserve">_list packet data. </w:t>
      </w:r>
    </w:p>
    <w:p w14:paraId="04934DB8" w14:textId="77777777" w:rsidR="00F5383D" w:rsidRPr="0019566E" w:rsidRDefault="00EB5479" w:rsidP="00EB5479">
      <w:pPr>
        <w:pStyle w:val="Heading1"/>
        <w:numPr>
          <w:ilvl w:val="0"/>
          <w:numId w:val="0"/>
        </w:numPr>
      </w:pPr>
      <w:r>
        <w:br w:type="page"/>
      </w:r>
    </w:p>
    <w:p w14:paraId="22193282" w14:textId="77777777" w:rsidR="00F5383D" w:rsidRDefault="00F5383D" w:rsidP="004E7492">
      <w:pPr>
        <w:pStyle w:val="Heading1"/>
      </w:pPr>
      <w:bookmarkStart w:id="30" w:name="_Toc158114026"/>
      <w:r>
        <w:lastRenderedPageBreak/>
        <w:t>Geometry and mesh visualisation</w:t>
      </w:r>
      <w:bookmarkEnd w:id="30"/>
    </w:p>
    <w:p w14:paraId="3BB37494" w14:textId="77777777" w:rsidR="00F5383D" w:rsidRPr="00A27539" w:rsidRDefault="00F5383D" w:rsidP="00A27539"/>
    <w:p w14:paraId="6E8C12F3" w14:textId="77777777" w:rsidR="007C2AA6" w:rsidRDefault="004E7492" w:rsidP="00891882">
      <w:r w:rsidRPr="004E7492">
        <w:t>The</w:t>
      </w:r>
      <w:r>
        <w:rPr>
          <w:b/>
        </w:rPr>
        <w:t xml:space="preserve"> </w:t>
      </w:r>
      <w:r w:rsidR="00F5383D" w:rsidRPr="004E7492">
        <w:rPr>
          <w:b/>
        </w:rPr>
        <w:t>GGI_TLM</w:t>
      </w:r>
      <w:r w:rsidR="00F5383D">
        <w:t xml:space="preserve"> </w:t>
      </w:r>
      <w:r>
        <w:t>model, cable and material check programs generate</w:t>
      </w:r>
      <w:r w:rsidR="00F5383D">
        <w:t xml:space="preserve"> files which allow the visualisation of the geometry and the mesh for a particular problem. </w:t>
      </w:r>
      <w:r>
        <w:t xml:space="preserve">The visualisation files are in vtk format which may be viewed using </w:t>
      </w:r>
      <w:r w:rsidR="00A2772A" w:rsidRPr="00A2772A">
        <w:rPr>
          <w:b/>
        </w:rPr>
        <w:t>p</w:t>
      </w:r>
      <w:r w:rsidR="00F5383D" w:rsidRPr="00A2772A">
        <w:rPr>
          <w:b/>
        </w:rPr>
        <w:t>araview</w:t>
      </w:r>
      <w:r w:rsidR="00A2772A">
        <w:t>.</w:t>
      </w:r>
      <w:r w:rsidR="007C2AA6" w:rsidRPr="007C2AA6">
        <w:t xml:space="preserve"> </w:t>
      </w:r>
      <w:r w:rsidR="007C2AA6">
        <w:t>Not that version 4.0 of paraview is recommended as some later versions do not support the file types used in GGI_TLM.</w:t>
      </w:r>
    </w:p>
    <w:p w14:paraId="0EBFF588" w14:textId="77777777" w:rsidR="00F5383D" w:rsidRDefault="00F5383D" w:rsidP="00891882">
      <w:r>
        <w:t xml:space="preserve">The files generated for </w:t>
      </w:r>
      <w:r w:rsidR="004E7492">
        <w:t>visualisation are</w:t>
      </w:r>
      <w:r>
        <w:t>:</w:t>
      </w:r>
    </w:p>
    <w:p w14:paraId="753B229E" w14:textId="77777777" w:rsidR="00F5383D" w:rsidRPr="002E295C" w:rsidRDefault="00F5383D" w:rsidP="002E295C">
      <w:pPr>
        <w:pStyle w:val="NoSpacing"/>
      </w:pPr>
      <w:r>
        <w:t>NAME.v_geom</w:t>
      </w:r>
      <w:r w:rsidR="004F6964">
        <w:t>.vtk.n</w:t>
      </w:r>
      <w:r>
        <w:t xml:space="preserve">: </w:t>
      </w:r>
      <w:r w:rsidR="004F6964">
        <w:t>Volume number n</w:t>
      </w:r>
      <w:r>
        <w:t xml:space="preserve"> defined in the input file</w:t>
      </w:r>
    </w:p>
    <w:p w14:paraId="78ABFAC9" w14:textId="77777777" w:rsidR="00F5383D" w:rsidRPr="002E295C" w:rsidRDefault="00F5383D" w:rsidP="002E295C">
      <w:pPr>
        <w:pStyle w:val="NoSpacing"/>
      </w:pPr>
      <w:r w:rsidRPr="002E295C">
        <w:t>NAME.s_geom</w:t>
      </w:r>
      <w:r w:rsidR="004F6964">
        <w:t>.vtk.n</w:t>
      </w:r>
      <w:r>
        <w:t xml:space="preserve">: </w:t>
      </w:r>
      <w:r w:rsidR="004F6964">
        <w:t>Surface number n</w:t>
      </w:r>
      <w:r>
        <w:t xml:space="preserve"> defined in the input file</w:t>
      </w:r>
    </w:p>
    <w:p w14:paraId="78C0E6BB" w14:textId="77777777" w:rsidR="00F5383D" w:rsidRDefault="00F5383D" w:rsidP="002E295C">
      <w:pPr>
        <w:pStyle w:val="NoSpacing"/>
      </w:pPr>
      <w:r>
        <w:t>NAME.l</w:t>
      </w:r>
      <w:r w:rsidRPr="002E295C">
        <w:t>_geom</w:t>
      </w:r>
      <w:r w:rsidR="004F6964">
        <w:t>.vtk.n</w:t>
      </w:r>
      <w:r>
        <w:t xml:space="preserve">: </w:t>
      </w:r>
      <w:r w:rsidR="004F6964">
        <w:t>Line number n</w:t>
      </w:r>
      <w:r>
        <w:t xml:space="preserve"> defined in the input file</w:t>
      </w:r>
    </w:p>
    <w:p w14:paraId="1B607B90" w14:textId="77777777" w:rsidR="004F6964" w:rsidRDefault="004F6964" w:rsidP="004F6964">
      <w:pPr>
        <w:pStyle w:val="NoSpacing"/>
      </w:pPr>
      <w:r>
        <w:t>NAME.p</w:t>
      </w:r>
      <w:r w:rsidRPr="002E295C">
        <w:t>_geom</w:t>
      </w:r>
      <w:r>
        <w:t>.vtk.n: Point number n defined in the input file</w:t>
      </w:r>
    </w:p>
    <w:p w14:paraId="5F70FEE1" w14:textId="77777777" w:rsidR="00F5383D" w:rsidRPr="002E295C" w:rsidRDefault="00F5383D" w:rsidP="002E295C">
      <w:pPr>
        <w:pStyle w:val="NoSpacing"/>
      </w:pPr>
    </w:p>
    <w:p w14:paraId="0CEEE717" w14:textId="77777777" w:rsidR="00F5383D" w:rsidRDefault="00F5383D" w:rsidP="002E295C">
      <w:pPr>
        <w:pStyle w:val="NoSpacing"/>
      </w:pPr>
      <w:r>
        <w:t>NAME.v_mesh</w:t>
      </w:r>
      <w:r w:rsidR="004F6964">
        <w:t>.vtk.n</w:t>
      </w:r>
      <w:r>
        <w:t xml:space="preserve">: </w:t>
      </w:r>
      <w:r w:rsidRPr="002E295C">
        <w:t>Volume</w:t>
      </w:r>
      <w:r>
        <w:t xml:space="preserve"> mesh</w:t>
      </w:r>
      <w:r w:rsidR="004F6964">
        <w:t>, volume number n</w:t>
      </w:r>
    </w:p>
    <w:p w14:paraId="44241FAB" w14:textId="77777777" w:rsidR="00F5383D" w:rsidRPr="002E295C" w:rsidRDefault="00F5383D" w:rsidP="002E295C">
      <w:pPr>
        <w:pStyle w:val="NoSpacing"/>
      </w:pPr>
      <w:r>
        <w:t>NAME.s_mesh</w:t>
      </w:r>
      <w:r w:rsidR="004F6964">
        <w:t>.vtk.n</w:t>
      </w:r>
      <w:r>
        <w:t>: Surface mesh</w:t>
      </w:r>
      <w:r w:rsidR="004F6964">
        <w:t>, surface number n</w:t>
      </w:r>
    </w:p>
    <w:p w14:paraId="38DFB372" w14:textId="77777777" w:rsidR="00F5383D" w:rsidRDefault="00F5383D" w:rsidP="002E295C">
      <w:pPr>
        <w:pStyle w:val="NoSpacing"/>
      </w:pPr>
      <w:r>
        <w:t>NAME.l_mesh</w:t>
      </w:r>
      <w:r w:rsidR="004F6964">
        <w:t>.vtk.n</w:t>
      </w:r>
      <w:r>
        <w:t>: line mesh</w:t>
      </w:r>
      <w:r w:rsidR="004F6964">
        <w:t>, line number n</w:t>
      </w:r>
    </w:p>
    <w:p w14:paraId="78F3EB76" w14:textId="77777777" w:rsidR="004F6964" w:rsidRDefault="004F6964" w:rsidP="004F6964">
      <w:pPr>
        <w:pStyle w:val="NoSpacing"/>
      </w:pPr>
      <w:r>
        <w:t>NAME.p_mesh.vtk.n: point mesh, point number n</w:t>
      </w:r>
    </w:p>
    <w:p w14:paraId="409CFFE9" w14:textId="77777777" w:rsidR="004F6964" w:rsidRDefault="004F6964" w:rsidP="004F6964">
      <w:pPr>
        <w:pStyle w:val="NoSpacing"/>
      </w:pPr>
    </w:p>
    <w:p w14:paraId="621252CD" w14:textId="77777777" w:rsidR="00B10EC5" w:rsidRDefault="00F5383D" w:rsidP="00B10EC5">
      <w:pPr>
        <w:pStyle w:val="NoSpacing"/>
      </w:pPr>
      <w:r w:rsidRPr="002E295C">
        <w:t>NAME.b_mesh</w:t>
      </w:r>
      <w:r w:rsidR="00A2772A">
        <w:t>.vtk</w:t>
      </w:r>
      <w:r>
        <w:t>: Outer Boundary mesh</w:t>
      </w:r>
    </w:p>
    <w:p w14:paraId="73FF7569" w14:textId="77777777" w:rsidR="00B10EC5" w:rsidRDefault="00B10EC5" w:rsidP="00B10EC5">
      <w:pPr>
        <w:pStyle w:val="NoSpacing"/>
      </w:pPr>
    </w:p>
    <w:p w14:paraId="2A482F69" w14:textId="77777777" w:rsidR="00B10EC5" w:rsidRDefault="00B10EC5" w:rsidP="00B10EC5">
      <w:pPr>
        <w:pStyle w:val="NoSpacing"/>
      </w:pPr>
      <w:r>
        <w:t>NAME.vmat</w:t>
      </w:r>
      <w:r w:rsidR="004F6964">
        <w:t xml:space="preserve">.vtk.n: </w:t>
      </w:r>
      <w:r w:rsidR="004F6964" w:rsidRPr="002E295C">
        <w:t>Volume</w:t>
      </w:r>
      <w:r w:rsidR="004F6964">
        <w:t xml:space="preserve"> material mesh, volume material number n</w:t>
      </w:r>
    </w:p>
    <w:p w14:paraId="2E4FA923" w14:textId="77777777" w:rsidR="00B10EC5" w:rsidRDefault="00B10EC5" w:rsidP="00B10EC5">
      <w:pPr>
        <w:pStyle w:val="NoSpacing"/>
      </w:pPr>
      <w:r>
        <w:t>NAME.smat</w:t>
      </w:r>
      <w:r w:rsidR="004F6964">
        <w:t>.vtk.n: Surface material mesh, surface material number n</w:t>
      </w:r>
    </w:p>
    <w:p w14:paraId="41185CF6" w14:textId="77777777" w:rsidR="00B10EC5" w:rsidRDefault="00B10EC5" w:rsidP="00B10EC5">
      <w:pPr>
        <w:pStyle w:val="NoSpacing"/>
      </w:pPr>
    </w:p>
    <w:p w14:paraId="5EB31A83" w14:textId="77777777" w:rsidR="00F5383D" w:rsidRDefault="00B10EC5" w:rsidP="004F6964">
      <w:pPr>
        <w:pStyle w:val="NoSpacing"/>
      </w:pPr>
      <w:r>
        <w:t>NAME.c_mesh</w:t>
      </w:r>
      <w:r w:rsidR="004F6964">
        <w:t>.vtk.n</w:t>
      </w:r>
      <w:r>
        <w:t>: cable mesh</w:t>
      </w:r>
      <w:r w:rsidR="004F6964">
        <w:t>, cable number n.</w:t>
      </w:r>
    </w:p>
    <w:p w14:paraId="180D08EE" w14:textId="77777777" w:rsidR="00A2772A" w:rsidRDefault="00A2772A" w:rsidP="004F6964">
      <w:pPr>
        <w:pStyle w:val="NoSpacing"/>
      </w:pPr>
    </w:p>
    <w:p w14:paraId="471C572C" w14:textId="77777777" w:rsidR="00A2772A" w:rsidRDefault="00113D2E" w:rsidP="004F6964">
      <w:pPr>
        <w:pStyle w:val="NoSpacing"/>
      </w:pPr>
      <w:r>
        <w:t>Any number of geometric entities may be viewed simultaneously. Animated results may also be visualised with the geometry</w:t>
      </w:r>
      <w:r w:rsidR="002C2DF6">
        <w:t>.</w:t>
      </w:r>
    </w:p>
    <w:p w14:paraId="2548FC1E" w14:textId="77777777" w:rsidR="001A1344" w:rsidRDefault="001A1344" w:rsidP="004F6964">
      <w:pPr>
        <w:pStyle w:val="NoSpacing"/>
      </w:pPr>
    </w:p>
    <w:p w14:paraId="7BFCC929" w14:textId="77777777" w:rsidR="001A1344" w:rsidRDefault="001A1344" w:rsidP="004F6964">
      <w:pPr>
        <w:pStyle w:val="NoSpacing"/>
      </w:pPr>
      <w:r>
        <w:t>It is not within the scope of this document to describe all the capabilities of paraview however a short overview in order to get started is provided.</w:t>
      </w:r>
    </w:p>
    <w:p w14:paraId="2BBE27ED" w14:textId="77777777" w:rsidR="002C2DF6" w:rsidRDefault="002C2DF6" w:rsidP="004F6964">
      <w:pPr>
        <w:pStyle w:val="NoSpacing"/>
      </w:pPr>
    </w:p>
    <w:p w14:paraId="390E76A8" w14:textId="77777777" w:rsidR="002C2DF6" w:rsidRDefault="002C2DF6" w:rsidP="004F6964">
      <w:pPr>
        <w:pStyle w:val="NoSpacing"/>
      </w:pPr>
      <w:r>
        <w:t>Paraview is started with the command</w:t>
      </w:r>
    </w:p>
    <w:p w14:paraId="7AEAD069" w14:textId="77777777" w:rsidR="002C2DF6" w:rsidRDefault="002C2DF6" w:rsidP="004F6964">
      <w:pPr>
        <w:pStyle w:val="NoSpacing"/>
      </w:pPr>
    </w:p>
    <w:p w14:paraId="1D4A53FE" w14:textId="77777777" w:rsidR="002C2DF6" w:rsidRDefault="002C2DF6" w:rsidP="004F6964">
      <w:pPr>
        <w:pStyle w:val="NoSpacing"/>
        <w:rPr>
          <w:b/>
        </w:rPr>
      </w:pPr>
      <w:r>
        <w:rPr>
          <w:b/>
        </w:rPr>
        <w:t>Paraview</w:t>
      </w:r>
    </w:p>
    <w:p w14:paraId="4784F6E3" w14:textId="77777777" w:rsidR="002C2DF6" w:rsidRDefault="002C2DF6" w:rsidP="004F6964">
      <w:pPr>
        <w:pStyle w:val="NoSpacing"/>
        <w:rPr>
          <w:b/>
        </w:rPr>
      </w:pPr>
    </w:p>
    <w:p w14:paraId="53004478" w14:textId="77777777" w:rsidR="002C2DF6" w:rsidRDefault="002C2DF6" w:rsidP="004F6964">
      <w:pPr>
        <w:pStyle w:val="NoSpacing"/>
      </w:pPr>
      <w:r>
        <w:t xml:space="preserve">This brings up the main paraview window as seen in the figure below. </w:t>
      </w:r>
    </w:p>
    <w:p w14:paraId="4C4F9FE9" w14:textId="77777777" w:rsidR="002C2DF6" w:rsidRDefault="00E71119" w:rsidP="004F6964">
      <w:pPr>
        <w:pStyle w:val="NoSpacing"/>
      </w:pPr>
      <w:r>
        <w:rPr>
          <w:noProof/>
          <w:lang w:eastAsia="en-GB"/>
        </w:rPr>
        <w:lastRenderedPageBreak/>
        <mc:AlternateContent>
          <mc:Choice Requires="wpc">
            <w:drawing>
              <wp:inline distT="0" distB="0" distL="0" distR="0" wp14:anchorId="4C6DC950" wp14:editId="28620E88">
                <wp:extent cx="5680710" cy="3336290"/>
                <wp:effectExtent l="0" t="0" r="0" b="0"/>
                <wp:docPr id="254" name="Canvas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44" name="Picture 188" descr="Paraview_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90411" y="89300"/>
                            <a:ext cx="5319865" cy="3067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Text Box 189"/>
                        <wps:cNvSpPr txBox="1">
                          <a:spLocks noChangeArrowheads="1"/>
                        </wps:cNvSpPr>
                        <wps:spPr bwMode="auto">
                          <a:xfrm>
                            <a:off x="4238130" y="270314"/>
                            <a:ext cx="1353769" cy="2711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049F99" w14:textId="77777777" w:rsidR="005A423E" w:rsidRDefault="005A423E" w:rsidP="001A1344">
                              <w:r>
                                <w:t>Animation controls</w:t>
                              </w:r>
                            </w:p>
                          </w:txbxContent>
                        </wps:txbx>
                        <wps:bodyPr rot="0" vert="horz" wrap="square" lIns="91440" tIns="45720" rIns="91440" bIns="45720" anchor="t" anchorCtr="0" upright="1">
                          <a:noAutofit/>
                        </wps:bodyPr>
                      </wps:wsp>
                      <wps:wsp>
                        <wps:cNvPr id="246" name="Rectangle 190"/>
                        <wps:cNvSpPr>
                          <a:spLocks noChangeArrowheads="1"/>
                        </wps:cNvSpPr>
                        <wps:spPr bwMode="auto">
                          <a:xfrm>
                            <a:off x="2073859" y="270314"/>
                            <a:ext cx="1893837" cy="27031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Rectangle 191"/>
                        <wps:cNvSpPr>
                          <a:spLocks noChangeArrowheads="1"/>
                        </wps:cNvSpPr>
                        <wps:spPr bwMode="auto">
                          <a:xfrm>
                            <a:off x="2434704" y="540629"/>
                            <a:ext cx="1442580" cy="1802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Text Box 193"/>
                        <wps:cNvSpPr txBox="1">
                          <a:spLocks noChangeArrowheads="1"/>
                        </wps:cNvSpPr>
                        <wps:spPr bwMode="auto">
                          <a:xfrm>
                            <a:off x="2344293" y="1082062"/>
                            <a:ext cx="992124" cy="6307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3DD292" w14:textId="77777777" w:rsidR="005A423E" w:rsidRDefault="005A423E" w:rsidP="001A1344">
                              <w:r>
                                <w:t>Visualisation window</w:t>
                              </w:r>
                            </w:p>
                          </w:txbxContent>
                        </wps:txbx>
                        <wps:bodyPr rot="0" vert="horz" wrap="square" lIns="91440" tIns="45720" rIns="91440" bIns="45720" anchor="t" anchorCtr="0" upright="1">
                          <a:noAutofit/>
                        </wps:bodyPr>
                      </wps:wsp>
                      <wps:wsp>
                        <wps:cNvPr id="250" name="Text Box 194"/>
                        <wps:cNvSpPr txBox="1">
                          <a:spLocks noChangeArrowheads="1"/>
                        </wps:cNvSpPr>
                        <wps:spPr bwMode="auto">
                          <a:xfrm>
                            <a:off x="360845" y="1082062"/>
                            <a:ext cx="991324" cy="3604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BF96E7" w14:textId="77777777" w:rsidR="005A423E" w:rsidRDefault="005A423E" w:rsidP="001A1344">
                              <w:r>
                                <w:t>File window</w:t>
                              </w:r>
                            </w:p>
                          </w:txbxContent>
                        </wps:txbx>
                        <wps:bodyPr rot="0" vert="horz" wrap="square" lIns="91440" tIns="45720" rIns="91440" bIns="45720" anchor="t" anchorCtr="0" upright="1">
                          <a:noAutofit/>
                        </wps:bodyPr>
                      </wps:wsp>
                      <wps:wsp>
                        <wps:cNvPr id="251" name="Text Box 195"/>
                        <wps:cNvSpPr txBox="1">
                          <a:spLocks noChangeArrowheads="1"/>
                        </wps:cNvSpPr>
                        <wps:spPr bwMode="auto">
                          <a:xfrm>
                            <a:off x="4147718" y="630733"/>
                            <a:ext cx="1353769" cy="2711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9888F4" w14:textId="77777777" w:rsidR="005A423E" w:rsidRDefault="005A423E" w:rsidP="001A1344">
                              <w:r>
                                <w:t>View controls</w:t>
                              </w:r>
                            </w:p>
                          </w:txbxContent>
                        </wps:txbx>
                        <wps:bodyPr rot="0" vert="horz" wrap="square" lIns="91440" tIns="45720" rIns="91440" bIns="45720" anchor="t" anchorCtr="0" upright="1">
                          <a:noAutofit/>
                        </wps:bodyPr>
                      </wps:wsp>
                      <wps:wsp>
                        <wps:cNvPr id="252" name="Line 196"/>
                        <wps:cNvCnPr>
                          <a:cxnSpLocks noChangeShapeType="1"/>
                        </wps:cNvCnPr>
                        <wps:spPr bwMode="auto">
                          <a:xfrm flipH="1">
                            <a:off x="3967696" y="360419"/>
                            <a:ext cx="270434" cy="8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 name="Line 197"/>
                        <wps:cNvCnPr>
                          <a:cxnSpLocks noChangeShapeType="1"/>
                        </wps:cNvCnPr>
                        <wps:spPr bwMode="auto">
                          <a:xfrm flipH="1" flipV="1">
                            <a:off x="3877285" y="632342"/>
                            <a:ext cx="270434" cy="884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C6DC950" id="Canvas 186" o:spid="_x0000_s1224" editas="canvas" style="width:447.3pt;height:262.7pt;mso-position-horizontal-relative:char;mso-position-vertical-relative:line" coordsize="56807,33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">
                <v:shape id="_x0000_s1225" type="#_x0000_t75" style="position:absolute;width:56807;height:33362;visibility:visible;mso-wrap-style:square">
                  <v:fill o:detectmouseclick="t"/>
                  <v:path o:connecttype="none"/>
                </v:shape>
                <v:shape id="Picture 188" o:spid="_x0000_s1226" type="#_x0000_t75" alt="Paraview_1" style="position:absolute;left:904;top:893;width:53198;height:3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">
                  <v:imagedata r:id="rId35" o:title="Paraview_1"/>
                </v:shape>
                <v:shape id="Text Box 189" o:spid="_x0000_s1227" type="#_x0000_t202" style="position:absolute;left:42381;top:2703;width:13537;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" stroked="f">
                  <v:textbox>
                    <w:txbxContent>
                      <w:p w14:paraId="4F049F99" w14:textId="77777777" w:rsidR="005A423E" w:rsidRDefault="005A423E" w:rsidP="001A1344">
                        <w:r>
                          <w:t>Animation controls</w:t>
                        </w:r>
                      </w:p>
                    </w:txbxContent>
                  </v:textbox>
                </v:shape>
                <v:rect id="Rectangle 190" o:spid="_x0000_s1228" style="position:absolute;left:20738;top:2703;width:18938;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" filled="f"/>
                <v:rect id="Rectangle 191" o:spid="_x0000_s1229" style="position:absolute;left:24347;top:5406;width:14425;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" filled="f"/>
                <v:shape id="Text Box 193" o:spid="_x0000_s1230" type="#_x0000_t202" style="position:absolute;left:23442;top:10820;width:9922;height:6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" stroked="f">
                  <v:textbox>
                    <w:txbxContent>
                      <w:p w14:paraId="563DD292" w14:textId="77777777" w:rsidR="005A423E" w:rsidRDefault="005A423E" w:rsidP="001A1344">
                        <w:r>
                          <w:t>Visualisation window</w:t>
                        </w:r>
                      </w:p>
                    </w:txbxContent>
                  </v:textbox>
                </v:shape>
                <v:shape id="Text Box 194" o:spid="_x0000_s1231" type="#_x0000_t202" style="position:absolute;left:3608;top:10820;width:9913;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" stroked="f">
                  <v:textbox>
                    <w:txbxContent>
                      <w:p w14:paraId="68BF96E7" w14:textId="77777777" w:rsidR="005A423E" w:rsidRDefault="005A423E" w:rsidP="001A1344">
                        <w:r>
                          <w:t>File window</w:t>
                        </w:r>
                      </w:p>
                    </w:txbxContent>
                  </v:textbox>
                </v:shape>
                <v:shape id="Text Box 195" o:spid="_x0000_s1232" type="#_x0000_t202" style="position:absolute;left:41477;top:6307;width:13537;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" stroked="f">
                  <v:textbox>
                    <w:txbxContent>
                      <w:p w14:paraId="089888F4" w14:textId="77777777" w:rsidR="005A423E" w:rsidRDefault="005A423E" w:rsidP="001A1344">
                        <w:r>
                          <w:t>View controls</w:t>
                        </w:r>
                      </w:p>
                    </w:txbxContent>
                  </v:textbox>
                </v:shape>
                <v:line id="Line 196" o:spid="_x0000_s1233" style="position:absolute;flip:x;visibility:visible;mso-wrap-style:square" from="39676,3604" to="42381,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v:line id="Line 197" o:spid="_x0000_s1234" style="position:absolute;flip:x y;visibility:visible;mso-wrap-style:square" from="38772,6323" to="41477,7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">
                  <v:stroke endarrow="block"/>
                </v:line>
                <w10:anchorlock/>
              </v:group>
            </w:pict>
          </mc:Fallback>
        </mc:AlternateContent>
      </w:r>
    </w:p>
    <w:p w14:paraId="5ECABC13" w14:textId="77777777" w:rsidR="002C2DF6" w:rsidRPr="001A1344" w:rsidRDefault="001A1344" w:rsidP="004F6964">
      <w:pPr>
        <w:pStyle w:val="NoSpacing"/>
        <w:rPr>
          <w:i/>
        </w:rPr>
      </w:pPr>
      <w:r>
        <w:rPr>
          <w:i/>
        </w:rPr>
        <w:t>Figure 11.1. Main paraview screen.</w:t>
      </w:r>
    </w:p>
    <w:p w14:paraId="229E1107" w14:textId="77777777" w:rsidR="002C2DF6" w:rsidRDefault="002C2DF6" w:rsidP="004F6964">
      <w:pPr>
        <w:pStyle w:val="NoSpacing"/>
      </w:pPr>
    </w:p>
    <w:p w14:paraId="24FFF124" w14:textId="77777777" w:rsidR="002C2DF6" w:rsidRDefault="007F00E4" w:rsidP="004F6964">
      <w:pPr>
        <w:pStyle w:val="NoSpacing"/>
      </w:pPr>
      <w:r>
        <w:t xml:space="preserve">Clicking on the ‘open file’ icon brings up a window showing the available files. This is seen in figure 11.2 </w:t>
      </w:r>
      <w:r w:rsidR="009D61AD">
        <w:t>f</w:t>
      </w:r>
      <w:r>
        <w:t xml:space="preserve">or the dipole example. </w:t>
      </w:r>
    </w:p>
    <w:p w14:paraId="09D2C361" w14:textId="77777777" w:rsidR="002C2DF6" w:rsidRDefault="00E71119" w:rsidP="004F6964">
      <w:pPr>
        <w:pStyle w:val="NoSpacing"/>
      </w:pPr>
      <w:r>
        <w:rPr>
          <w:noProof/>
          <w:lang w:eastAsia="en-GB"/>
        </w:rPr>
        <mc:AlternateContent>
          <mc:Choice Requires="wpc">
            <w:drawing>
              <wp:inline distT="0" distB="0" distL="0" distR="0" wp14:anchorId="28017091" wp14:editId="51403C9C">
                <wp:extent cx="5680710" cy="3336290"/>
                <wp:effectExtent l="0" t="0" r="0" b="0"/>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24" name="Picture 209" descr="paraview_file_menu"/>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55511"/>
                            <a:ext cx="5590299" cy="3130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Rectangle 248"/>
                        <wps:cNvSpPr>
                          <a:spLocks noChangeArrowheads="1"/>
                        </wps:cNvSpPr>
                        <wps:spPr bwMode="auto">
                          <a:xfrm>
                            <a:off x="4242130" y="633147"/>
                            <a:ext cx="1347368" cy="227273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6" name="Text Box 206"/>
                        <wps:cNvSpPr txBox="1">
                          <a:spLocks noChangeArrowheads="1"/>
                        </wps:cNvSpPr>
                        <wps:spPr bwMode="auto">
                          <a:xfrm>
                            <a:off x="4299737" y="679808"/>
                            <a:ext cx="1212152" cy="2180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501826" w14:textId="77777777" w:rsidR="005A423E" w:rsidRPr="007F00E4" w:rsidRDefault="005A423E" w:rsidP="007F00E4">
                              <w:pPr>
                                <w:rPr>
                                  <w:sz w:val="16"/>
                                  <w:szCs w:val="16"/>
                                </w:rPr>
                              </w:pPr>
                              <w:r>
                                <w:rPr>
                                  <w:sz w:val="16"/>
                                  <w:szCs w:val="16"/>
                                </w:rPr>
                                <w:t xml:space="preserve">Boundary mesh file </w:t>
                              </w:r>
                            </w:p>
                          </w:txbxContent>
                        </wps:txbx>
                        <wps:bodyPr rot="0" vert="horz" wrap="square" lIns="91440" tIns="45720" rIns="91440" bIns="45720" anchor="t" anchorCtr="0" upright="1">
                          <a:noAutofit/>
                        </wps:bodyPr>
                      </wps:wsp>
                      <wps:wsp>
                        <wps:cNvPr id="227" name="Line 207"/>
                        <wps:cNvCnPr>
                          <a:cxnSpLocks noChangeShapeType="1"/>
                        </wps:cNvCnPr>
                        <wps:spPr bwMode="auto">
                          <a:xfrm flipH="1">
                            <a:off x="2607526" y="777958"/>
                            <a:ext cx="1688211" cy="35639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32"/>
                        <wps:cNvCnPr>
                          <a:cxnSpLocks noChangeShapeType="1"/>
                        </wps:cNvCnPr>
                        <wps:spPr bwMode="auto">
                          <a:xfrm flipH="1">
                            <a:off x="2381098" y="1113438"/>
                            <a:ext cx="1905038" cy="820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Line 233"/>
                        <wps:cNvCnPr>
                          <a:cxnSpLocks noChangeShapeType="1"/>
                        </wps:cNvCnPr>
                        <wps:spPr bwMode="auto">
                          <a:xfrm flipH="1" flipV="1">
                            <a:off x="2528316" y="1261467"/>
                            <a:ext cx="1781823" cy="162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 name="Line 234"/>
                        <wps:cNvCnPr>
                          <a:cxnSpLocks noChangeShapeType="1"/>
                        </wps:cNvCnPr>
                        <wps:spPr bwMode="auto">
                          <a:xfrm flipH="1" flipV="1">
                            <a:off x="2534717" y="1333872"/>
                            <a:ext cx="1780223" cy="31295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1" name="Line 235"/>
                        <wps:cNvCnPr>
                          <a:cxnSpLocks noChangeShapeType="1"/>
                        </wps:cNvCnPr>
                        <wps:spPr bwMode="auto">
                          <a:xfrm flipH="1" flipV="1">
                            <a:off x="2535517" y="1403060"/>
                            <a:ext cx="1754619" cy="432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 name="Line 236"/>
                        <wps:cNvCnPr>
                          <a:cxnSpLocks noChangeShapeType="1"/>
                        </wps:cNvCnPr>
                        <wps:spPr bwMode="auto">
                          <a:xfrm flipH="1" flipV="1">
                            <a:off x="2541918" y="1463398"/>
                            <a:ext cx="1764221" cy="6114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 name="Line 237"/>
                        <wps:cNvCnPr>
                          <a:cxnSpLocks noChangeShapeType="1"/>
                        </wps:cNvCnPr>
                        <wps:spPr bwMode="auto">
                          <a:xfrm flipH="1" flipV="1">
                            <a:off x="2549119" y="1523736"/>
                            <a:ext cx="1763420" cy="78439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 name="Line 238"/>
                        <wps:cNvCnPr>
                          <a:cxnSpLocks noChangeShapeType="1"/>
                        </wps:cNvCnPr>
                        <wps:spPr bwMode="auto">
                          <a:xfrm flipH="1" flipV="1">
                            <a:off x="2531516" y="1600164"/>
                            <a:ext cx="1829829" cy="9412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 name="Line 239"/>
                        <wps:cNvCnPr>
                          <a:cxnSpLocks noChangeShapeType="1"/>
                        </wps:cNvCnPr>
                        <wps:spPr bwMode="auto">
                          <a:xfrm flipH="1" flipV="1">
                            <a:off x="2201875" y="1698314"/>
                            <a:ext cx="2137867" cy="1092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6" name="Text Box 240"/>
                        <wps:cNvSpPr txBox="1">
                          <a:spLocks noChangeArrowheads="1"/>
                        </wps:cNvSpPr>
                        <wps:spPr bwMode="auto">
                          <a:xfrm>
                            <a:off x="4273334" y="1546262"/>
                            <a:ext cx="1212152" cy="2180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3DA0DD" w14:textId="77777777" w:rsidR="005A423E" w:rsidRPr="007F00E4" w:rsidRDefault="005A423E" w:rsidP="007F00E4">
                              <w:pPr>
                                <w:rPr>
                                  <w:sz w:val="16"/>
                                  <w:szCs w:val="16"/>
                                </w:rPr>
                              </w:pPr>
                              <w:r>
                                <w:rPr>
                                  <w:sz w:val="16"/>
                                  <w:szCs w:val="16"/>
                                </w:rPr>
                                <w:t xml:space="preserve">line mesh file </w:t>
                              </w:r>
                            </w:p>
                          </w:txbxContent>
                        </wps:txbx>
                        <wps:bodyPr rot="0" vert="horz" wrap="square" lIns="91440" tIns="45720" rIns="91440" bIns="45720" anchor="t" anchorCtr="0" upright="1">
                          <a:noAutofit/>
                        </wps:bodyPr>
                      </wps:wsp>
                      <wps:wsp>
                        <wps:cNvPr id="237" name="Text Box 241"/>
                        <wps:cNvSpPr txBox="1">
                          <a:spLocks noChangeArrowheads="1"/>
                        </wps:cNvSpPr>
                        <wps:spPr bwMode="auto">
                          <a:xfrm>
                            <a:off x="4285336" y="925183"/>
                            <a:ext cx="1233754" cy="3314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F87095" w14:textId="77777777" w:rsidR="005A423E" w:rsidRPr="007F00E4" w:rsidRDefault="005A423E" w:rsidP="007F00E4">
                              <w:pPr>
                                <w:pStyle w:val="NoSpacing"/>
                                <w:rPr>
                                  <w:sz w:val="16"/>
                                  <w:szCs w:val="16"/>
                                </w:rPr>
                              </w:pPr>
                              <w:r w:rsidRPr="007F00E4">
                                <w:rPr>
                                  <w:sz w:val="16"/>
                                  <w:szCs w:val="16"/>
                                </w:rPr>
                                <w:t xml:space="preserve">GGI_TLM input file </w:t>
                              </w:r>
                            </w:p>
                            <w:p w14:paraId="6903E0D0" w14:textId="77777777" w:rsidR="005A423E" w:rsidRPr="007F00E4" w:rsidRDefault="005A423E" w:rsidP="007F00E4">
                              <w:pPr>
                                <w:pStyle w:val="NoSpacing"/>
                                <w:rPr>
                                  <w:sz w:val="16"/>
                                  <w:szCs w:val="16"/>
                                </w:rPr>
                              </w:pPr>
                              <w:r w:rsidRPr="007F00E4">
                                <w:rPr>
                                  <w:sz w:val="16"/>
                                  <w:szCs w:val="16"/>
                                </w:rPr>
                                <w:t xml:space="preserve">(not for visualisation) </w:t>
                              </w:r>
                            </w:p>
                          </w:txbxContent>
                        </wps:txbx>
                        <wps:bodyPr rot="0" vert="horz" wrap="square" lIns="91440" tIns="45720" rIns="91440" bIns="45720" anchor="t" anchorCtr="0" upright="1">
                          <a:noAutofit/>
                        </wps:bodyPr>
                      </wps:wsp>
                      <wps:wsp>
                        <wps:cNvPr id="238" name="Text Box 242"/>
                        <wps:cNvSpPr txBox="1">
                          <a:spLocks noChangeArrowheads="1"/>
                        </wps:cNvSpPr>
                        <wps:spPr bwMode="auto">
                          <a:xfrm>
                            <a:off x="4330141" y="1965410"/>
                            <a:ext cx="1210551" cy="2180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663925" w14:textId="77777777" w:rsidR="005A423E" w:rsidRPr="007F00E4" w:rsidRDefault="005A423E" w:rsidP="007F00E4">
                              <w:pPr>
                                <w:rPr>
                                  <w:sz w:val="16"/>
                                  <w:szCs w:val="16"/>
                                </w:rPr>
                              </w:pPr>
                              <w:r>
                                <w:rPr>
                                  <w:sz w:val="16"/>
                                  <w:szCs w:val="16"/>
                                </w:rPr>
                                <w:t xml:space="preserve">point mesh file </w:t>
                              </w:r>
                            </w:p>
                          </w:txbxContent>
                        </wps:txbx>
                        <wps:bodyPr rot="0" vert="horz" wrap="square" lIns="91440" tIns="45720" rIns="91440" bIns="45720" anchor="t" anchorCtr="0" upright="1">
                          <a:noAutofit/>
                        </wps:bodyPr>
                      </wps:wsp>
                      <wps:wsp>
                        <wps:cNvPr id="239" name="Text Box 243"/>
                        <wps:cNvSpPr txBox="1">
                          <a:spLocks noChangeArrowheads="1"/>
                        </wps:cNvSpPr>
                        <wps:spPr bwMode="auto">
                          <a:xfrm>
                            <a:off x="4330141" y="2198717"/>
                            <a:ext cx="1210551" cy="2188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096EFD" w14:textId="77777777" w:rsidR="005A423E" w:rsidRPr="007F00E4" w:rsidRDefault="005A423E" w:rsidP="007F00E4">
                              <w:pPr>
                                <w:rPr>
                                  <w:sz w:val="16"/>
                                  <w:szCs w:val="16"/>
                                </w:rPr>
                              </w:pPr>
                              <w:r>
                                <w:rPr>
                                  <w:sz w:val="16"/>
                                  <w:szCs w:val="16"/>
                                </w:rPr>
                                <w:t xml:space="preserve">Surface geometry file </w:t>
                              </w:r>
                            </w:p>
                          </w:txbxContent>
                        </wps:txbx>
                        <wps:bodyPr rot="0" vert="horz" wrap="square" lIns="91440" tIns="45720" rIns="91440" bIns="45720" anchor="t" anchorCtr="0" upright="1">
                          <a:noAutofit/>
                        </wps:bodyPr>
                      </wps:wsp>
                      <wps:wsp>
                        <wps:cNvPr id="240" name="Text Box 244"/>
                        <wps:cNvSpPr txBox="1">
                          <a:spLocks noChangeArrowheads="1"/>
                        </wps:cNvSpPr>
                        <wps:spPr bwMode="auto">
                          <a:xfrm>
                            <a:off x="4329341" y="2442483"/>
                            <a:ext cx="1210551" cy="2188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F52663" w14:textId="77777777" w:rsidR="005A423E" w:rsidRPr="007F00E4" w:rsidRDefault="005A423E" w:rsidP="007F00E4">
                              <w:pPr>
                                <w:rPr>
                                  <w:sz w:val="16"/>
                                  <w:szCs w:val="16"/>
                                </w:rPr>
                              </w:pPr>
                              <w:r>
                                <w:rPr>
                                  <w:sz w:val="16"/>
                                  <w:szCs w:val="16"/>
                                </w:rPr>
                                <w:t xml:space="preserve">surface mesh file </w:t>
                              </w:r>
                            </w:p>
                          </w:txbxContent>
                        </wps:txbx>
                        <wps:bodyPr rot="0" vert="horz" wrap="square" lIns="91440" tIns="45720" rIns="91440" bIns="45720" anchor="t" anchorCtr="0" upright="1">
                          <a:noAutofit/>
                        </wps:bodyPr>
                      </wps:wsp>
                      <wps:wsp>
                        <wps:cNvPr id="241" name="Text Box 245"/>
                        <wps:cNvSpPr txBox="1">
                          <a:spLocks noChangeArrowheads="1"/>
                        </wps:cNvSpPr>
                        <wps:spPr bwMode="auto">
                          <a:xfrm>
                            <a:off x="4324541" y="2680617"/>
                            <a:ext cx="1209751" cy="2180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792050" w14:textId="77777777" w:rsidR="005A423E" w:rsidRPr="007F00E4" w:rsidRDefault="005A423E" w:rsidP="007F00E4">
                              <w:pPr>
                                <w:rPr>
                                  <w:sz w:val="16"/>
                                  <w:szCs w:val="16"/>
                                </w:rPr>
                              </w:pPr>
                              <w:r>
                                <w:rPr>
                                  <w:sz w:val="16"/>
                                  <w:szCs w:val="16"/>
                                </w:rPr>
                                <w:t xml:space="preserve">Field animation file </w:t>
                              </w:r>
                            </w:p>
                          </w:txbxContent>
                        </wps:txbx>
                        <wps:bodyPr rot="0" vert="horz" wrap="square" lIns="91440" tIns="45720" rIns="91440" bIns="45720" anchor="t" anchorCtr="0" upright="1">
                          <a:noAutofit/>
                        </wps:bodyPr>
                      </wps:wsp>
                      <wps:wsp>
                        <wps:cNvPr id="242" name="Text Box 246"/>
                        <wps:cNvSpPr txBox="1">
                          <a:spLocks noChangeArrowheads="1"/>
                        </wps:cNvSpPr>
                        <wps:spPr bwMode="auto">
                          <a:xfrm>
                            <a:off x="4296537" y="1752216"/>
                            <a:ext cx="1211351" cy="2188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DF0712" w14:textId="77777777" w:rsidR="005A423E" w:rsidRPr="007F00E4" w:rsidRDefault="005A423E" w:rsidP="007F00E4">
                              <w:pPr>
                                <w:rPr>
                                  <w:sz w:val="16"/>
                                  <w:szCs w:val="16"/>
                                </w:rPr>
                              </w:pPr>
                              <w:r>
                                <w:rPr>
                                  <w:sz w:val="16"/>
                                  <w:szCs w:val="16"/>
                                </w:rPr>
                                <w:t xml:space="preserve">Point geometry file </w:t>
                              </w:r>
                            </w:p>
                          </w:txbxContent>
                        </wps:txbx>
                        <wps:bodyPr rot="0" vert="horz" wrap="square" lIns="91440" tIns="45720" rIns="91440" bIns="45720" anchor="t" anchorCtr="0" upright="1">
                          <a:noAutofit/>
                        </wps:bodyPr>
                      </wps:wsp>
                      <wps:wsp>
                        <wps:cNvPr id="243" name="Text Box 247"/>
                        <wps:cNvSpPr txBox="1">
                          <a:spLocks noChangeArrowheads="1"/>
                        </wps:cNvSpPr>
                        <wps:spPr bwMode="auto">
                          <a:xfrm>
                            <a:off x="4274934" y="1300083"/>
                            <a:ext cx="1210551" cy="2172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E6131D" w14:textId="77777777" w:rsidR="005A423E" w:rsidRPr="007F00E4" w:rsidRDefault="005A423E" w:rsidP="007F00E4">
                              <w:pPr>
                                <w:rPr>
                                  <w:sz w:val="16"/>
                                  <w:szCs w:val="16"/>
                                </w:rPr>
                              </w:pPr>
                              <w:r>
                                <w:rPr>
                                  <w:sz w:val="16"/>
                                  <w:szCs w:val="16"/>
                                </w:rPr>
                                <w:t xml:space="preserve">Line geometry file </w:t>
                              </w:r>
                            </w:p>
                          </w:txbxContent>
                        </wps:txbx>
                        <wps:bodyPr rot="0" vert="horz" wrap="square" lIns="91440" tIns="45720" rIns="91440" bIns="45720" anchor="t" anchorCtr="0" upright="1">
                          <a:noAutofit/>
                        </wps:bodyPr>
                      </wps:wsp>
                    </wpc:wpc>
                  </a:graphicData>
                </a:graphic>
              </wp:inline>
            </w:drawing>
          </mc:Choice>
          <mc:Fallback>
            <w:pict>
              <v:group w14:anchorId="28017091" id="Canvas 198" o:spid="_x0000_s1235" editas="canvas" style="width:447.3pt;height:262.7pt;mso-position-horizontal-relative:char;mso-position-vertical-relative:line" coordsize="56807,33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">
                <v:shape id="_x0000_s1236" type="#_x0000_t75" style="position:absolute;width:56807;height:33362;visibility:visible;mso-wrap-style:square">
                  <v:fill o:detectmouseclick="t"/>
                  <v:path o:connecttype="none"/>
                </v:shape>
                <v:shape id="Picture 209" o:spid="_x0000_s1237" type="#_x0000_t75" alt="paraview_file_menu" style="position:absolute;top:555;width:55902;height:3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">
                  <v:imagedata r:id="rId37" o:title="paraview_file_menu"/>
                </v:shape>
                <v:rect id="Rectangle 248" o:spid="_x0000_s1238" style="position:absolute;left:42421;top:6331;width:13473;height:22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"/>
                <v:shape id="Text Box 206" o:spid="_x0000_s1239" type="#_x0000_t202" style="position:absolute;left:42997;top:6798;width:12121;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" stroked="f">
                  <v:textbox>
                    <w:txbxContent>
                      <w:p w14:paraId="55501826" w14:textId="77777777" w:rsidR="005A423E" w:rsidRPr="007F00E4" w:rsidRDefault="005A423E" w:rsidP="007F00E4">
                        <w:pPr>
                          <w:rPr>
                            <w:sz w:val="16"/>
                            <w:szCs w:val="16"/>
                          </w:rPr>
                        </w:pPr>
                        <w:r>
                          <w:rPr>
                            <w:sz w:val="16"/>
                            <w:szCs w:val="16"/>
                          </w:rPr>
                          <w:t xml:space="preserve">Boundary mesh file </w:t>
                        </w:r>
                      </w:p>
                    </w:txbxContent>
                  </v:textbox>
                </v:shape>
                <v:line id="Line 207" o:spid="_x0000_s1240" style="position:absolute;flip:x;visibility:visible;mso-wrap-style:square" from="26075,7779" to="42957,1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32" o:spid="_x0000_s1241" style="position:absolute;flip:x;visibility:visible;mso-wrap-style:square" from="23810,11134" to="42861,11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line id="Line 233" o:spid="_x0000_s1242" style="position:absolute;flip:x y;visibility:visible;mso-wrap-style:square" from="25283,12614" to="43101,14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">
                  <v:stroke endarrow="block"/>
                </v:line>
                <v:line id="Line 234" o:spid="_x0000_s1243" style="position:absolute;flip:x y;visibility:visible;mso-wrap-style:square" from="25347,13338" to="43149,16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">
                  <v:stroke endarrow="block"/>
                </v:line>
                <v:line id="Line 235" o:spid="_x0000_s1244" style="position:absolute;flip:x y;visibility:visible;mso-wrap-style:square" from="25355,14030" to="42901,18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">
                  <v:stroke endarrow="block"/>
                </v:line>
                <v:line id="Line 236" o:spid="_x0000_s1245" style="position:absolute;flip:x y;visibility:visible;mso-wrap-style:square" from="25419,14633" to="43061,20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">
                  <v:stroke endarrow="block"/>
                </v:line>
                <v:line id="Line 237" o:spid="_x0000_s1246" style="position:absolute;flip:x y;visibility:visible;mso-wrap-style:square" from="25491,15237" to="43125,23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">
                  <v:stroke endarrow="block"/>
                </v:line>
                <v:line id="Line 238" o:spid="_x0000_s1247" style="position:absolute;flip:x y;visibility:visible;mso-wrap-style:square" from="25315,16001" to="43613,25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">
                  <v:stroke endarrow="block"/>
                </v:line>
                <v:line id="Line 239" o:spid="_x0000_s1248" style="position:absolute;flip:x y;visibility:visible;mso-wrap-style:square" from="22018,16983" to="43397,2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">
                  <v:stroke endarrow="block"/>
                </v:line>
                <v:shape id="Text Box 240" o:spid="_x0000_s1249" type="#_x0000_t202" style="position:absolute;left:42733;top:15462;width:12121;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" stroked="f">
                  <v:textbox>
                    <w:txbxContent>
                      <w:p w14:paraId="503DA0DD" w14:textId="77777777" w:rsidR="005A423E" w:rsidRPr="007F00E4" w:rsidRDefault="005A423E" w:rsidP="007F00E4">
                        <w:pPr>
                          <w:rPr>
                            <w:sz w:val="16"/>
                            <w:szCs w:val="16"/>
                          </w:rPr>
                        </w:pPr>
                        <w:r>
                          <w:rPr>
                            <w:sz w:val="16"/>
                            <w:szCs w:val="16"/>
                          </w:rPr>
                          <w:t xml:space="preserve">line mesh file </w:t>
                        </w:r>
                      </w:p>
                    </w:txbxContent>
                  </v:textbox>
                </v:shape>
                <v:shape id="Text Box 241" o:spid="_x0000_s1250" type="#_x0000_t202" style="position:absolute;left:42853;top:9251;width:12337;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" stroked="f">
                  <v:textbox>
                    <w:txbxContent>
                      <w:p w14:paraId="2FF87095" w14:textId="77777777" w:rsidR="005A423E" w:rsidRPr="007F00E4" w:rsidRDefault="005A423E" w:rsidP="007F00E4">
                        <w:pPr>
                          <w:pStyle w:val="NoSpacing"/>
                          <w:rPr>
                            <w:sz w:val="16"/>
                            <w:szCs w:val="16"/>
                          </w:rPr>
                        </w:pPr>
                        <w:r w:rsidRPr="007F00E4">
                          <w:rPr>
                            <w:sz w:val="16"/>
                            <w:szCs w:val="16"/>
                          </w:rPr>
                          <w:t xml:space="preserve">GGI_TLM input file </w:t>
                        </w:r>
                      </w:p>
                      <w:p w14:paraId="6903E0D0" w14:textId="77777777" w:rsidR="005A423E" w:rsidRPr="007F00E4" w:rsidRDefault="005A423E" w:rsidP="007F00E4">
                        <w:pPr>
                          <w:pStyle w:val="NoSpacing"/>
                          <w:rPr>
                            <w:sz w:val="16"/>
                            <w:szCs w:val="16"/>
                          </w:rPr>
                        </w:pPr>
                        <w:r w:rsidRPr="007F00E4">
                          <w:rPr>
                            <w:sz w:val="16"/>
                            <w:szCs w:val="16"/>
                          </w:rPr>
                          <w:t xml:space="preserve">(not for visualisation) </w:t>
                        </w:r>
                      </w:p>
                    </w:txbxContent>
                  </v:textbox>
                </v:shape>
                <v:shape id="Text Box 242" o:spid="_x0000_s1251" type="#_x0000_t202" style="position:absolute;left:43301;top:19654;width:12105;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" stroked="f">
                  <v:textbox>
                    <w:txbxContent>
                      <w:p w14:paraId="79663925" w14:textId="77777777" w:rsidR="005A423E" w:rsidRPr="007F00E4" w:rsidRDefault="005A423E" w:rsidP="007F00E4">
                        <w:pPr>
                          <w:rPr>
                            <w:sz w:val="16"/>
                            <w:szCs w:val="16"/>
                          </w:rPr>
                        </w:pPr>
                        <w:r>
                          <w:rPr>
                            <w:sz w:val="16"/>
                            <w:szCs w:val="16"/>
                          </w:rPr>
                          <w:t xml:space="preserve">point mesh file </w:t>
                        </w:r>
                      </w:p>
                    </w:txbxContent>
                  </v:textbox>
                </v:shape>
                <v:shape id="Text Box 243" o:spid="_x0000_s1252" type="#_x0000_t202" style="position:absolute;left:43301;top:21987;width:12105;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" stroked="f">
                  <v:textbox>
                    <w:txbxContent>
                      <w:p w14:paraId="25096EFD" w14:textId="77777777" w:rsidR="005A423E" w:rsidRPr="007F00E4" w:rsidRDefault="005A423E" w:rsidP="007F00E4">
                        <w:pPr>
                          <w:rPr>
                            <w:sz w:val="16"/>
                            <w:szCs w:val="16"/>
                          </w:rPr>
                        </w:pPr>
                        <w:r>
                          <w:rPr>
                            <w:sz w:val="16"/>
                            <w:szCs w:val="16"/>
                          </w:rPr>
                          <w:t xml:space="preserve">Surface geometry file </w:t>
                        </w:r>
                      </w:p>
                    </w:txbxContent>
                  </v:textbox>
                </v:shape>
                <v:shape id="Text Box 244" o:spid="_x0000_s1253" type="#_x0000_t202" style="position:absolute;left:43293;top:24424;width:12105;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" stroked="f">
                  <v:textbox>
                    <w:txbxContent>
                      <w:p w14:paraId="69F52663" w14:textId="77777777" w:rsidR="005A423E" w:rsidRPr="007F00E4" w:rsidRDefault="005A423E" w:rsidP="007F00E4">
                        <w:pPr>
                          <w:rPr>
                            <w:sz w:val="16"/>
                            <w:szCs w:val="16"/>
                          </w:rPr>
                        </w:pPr>
                        <w:r>
                          <w:rPr>
                            <w:sz w:val="16"/>
                            <w:szCs w:val="16"/>
                          </w:rPr>
                          <w:t xml:space="preserve">surface mesh file </w:t>
                        </w:r>
                      </w:p>
                    </w:txbxContent>
                  </v:textbox>
                </v:shape>
                <v:shape id="Text Box 245" o:spid="_x0000_s1254" type="#_x0000_t202" style="position:absolute;left:43245;top:26806;width:12097;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" stroked="f">
                  <v:textbox>
                    <w:txbxContent>
                      <w:p w14:paraId="4A792050" w14:textId="77777777" w:rsidR="005A423E" w:rsidRPr="007F00E4" w:rsidRDefault="005A423E" w:rsidP="007F00E4">
                        <w:pPr>
                          <w:rPr>
                            <w:sz w:val="16"/>
                            <w:szCs w:val="16"/>
                          </w:rPr>
                        </w:pPr>
                        <w:r>
                          <w:rPr>
                            <w:sz w:val="16"/>
                            <w:szCs w:val="16"/>
                          </w:rPr>
                          <w:t xml:space="preserve">Field animation file </w:t>
                        </w:r>
                      </w:p>
                    </w:txbxContent>
                  </v:textbox>
                </v:shape>
                <v:shape id="Text Box 246" o:spid="_x0000_s1255" type="#_x0000_t202" style="position:absolute;left:42965;top:17522;width:12113;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" stroked="f">
                  <v:textbox>
                    <w:txbxContent>
                      <w:p w14:paraId="0ADF0712" w14:textId="77777777" w:rsidR="005A423E" w:rsidRPr="007F00E4" w:rsidRDefault="005A423E" w:rsidP="007F00E4">
                        <w:pPr>
                          <w:rPr>
                            <w:sz w:val="16"/>
                            <w:szCs w:val="16"/>
                          </w:rPr>
                        </w:pPr>
                        <w:r>
                          <w:rPr>
                            <w:sz w:val="16"/>
                            <w:szCs w:val="16"/>
                          </w:rPr>
                          <w:t xml:space="preserve">Point geometry file </w:t>
                        </w:r>
                      </w:p>
                    </w:txbxContent>
                  </v:textbox>
                </v:shape>
                <v:shape id="Text Box 247" o:spid="_x0000_s1256" type="#_x0000_t202" style="position:absolute;left:42749;top:13000;width:12105;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" stroked="f">
                  <v:textbox>
                    <w:txbxContent>
                      <w:p w14:paraId="1FE6131D" w14:textId="77777777" w:rsidR="005A423E" w:rsidRPr="007F00E4" w:rsidRDefault="005A423E" w:rsidP="007F00E4">
                        <w:pPr>
                          <w:rPr>
                            <w:sz w:val="16"/>
                            <w:szCs w:val="16"/>
                          </w:rPr>
                        </w:pPr>
                        <w:r>
                          <w:rPr>
                            <w:sz w:val="16"/>
                            <w:szCs w:val="16"/>
                          </w:rPr>
                          <w:t xml:space="preserve">Line geometry file </w:t>
                        </w:r>
                      </w:p>
                    </w:txbxContent>
                  </v:textbox>
                </v:shape>
                <w10:anchorlock/>
              </v:group>
            </w:pict>
          </mc:Fallback>
        </mc:AlternateContent>
      </w:r>
    </w:p>
    <w:p w14:paraId="5877FBA0" w14:textId="77777777" w:rsidR="00F95B24" w:rsidRDefault="00F95B24" w:rsidP="00F95B24">
      <w:pPr>
        <w:pStyle w:val="NoSpacing"/>
        <w:rPr>
          <w:i/>
        </w:rPr>
      </w:pPr>
      <w:r>
        <w:rPr>
          <w:i/>
        </w:rPr>
        <w:t>Figure 11.2. Paraview ‘open file’ window.</w:t>
      </w:r>
    </w:p>
    <w:p w14:paraId="0DFD1CE5" w14:textId="77777777" w:rsidR="009D61AD" w:rsidRPr="001A1344" w:rsidRDefault="009D61AD" w:rsidP="00F95B24">
      <w:pPr>
        <w:pStyle w:val="NoSpacing"/>
        <w:rPr>
          <w:i/>
        </w:rPr>
      </w:pPr>
    </w:p>
    <w:p w14:paraId="424A22A8" w14:textId="77777777" w:rsidR="00F95B24" w:rsidRDefault="009D61AD" w:rsidP="004F6964">
      <w:pPr>
        <w:pStyle w:val="NoSpacing"/>
      </w:pPr>
      <w:r>
        <w:t>Once the files to view have been opened, the options for visualisation of each object can be specified as seen in figure 11.3</w:t>
      </w:r>
      <w:r w:rsidR="00D20C77">
        <w:t xml:space="preserve"> in which the boundary of the problem space is shown as a wireframe, the line meshes constituting the dipole arms are plotted as surfaces and a frame of the vector E field animation is shown. </w:t>
      </w:r>
    </w:p>
    <w:p w14:paraId="312059FA" w14:textId="77777777" w:rsidR="005518AB" w:rsidRDefault="005518AB" w:rsidP="004F6964">
      <w:pPr>
        <w:pStyle w:val="NoSpacing"/>
      </w:pPr>
      <w:r>
        <w:t xml:space="preserve">Note that surface and volume visualisation files must be opened individually (click on the cross on the left hand side of the geom.vtk or mesh.vtk filename to expand the list). Animation files must be </w:t>
      </w:r>
      <w:r>
        <w:lastRenderedPageBreak/>
        <w:t xml:space="preserve">loaded together i.e. don’t click on the cross to expand the list as this will produce a list of the individual frames in the animation, rather click on the </w:t>
      </w:r>
      <w:r w:rsidR="002132EE">
        <w:t>name of the list as in figure 11.2.</w:t>
      </w:r>
    </w:p>
    <w:p w14:paraId="4128A895" w14:textId="77777777" w:rsidR="00F95B24" w:rsidRDefault="00F95B24" w:rsidP="004F6964">
      <w:pPr>
        <w:pStyle w:val="NoSpacing"/>
      </w:pPr>
    </w:p>
    <w:p w14:paraId="4FD83106" w14:textId="77777777" w:rsidR="00F95B24" w:rsidRDefault="00E71119" w:rsidP="004F6964">
      <w:pPr>
        <w:pStyle w:val="NoSpacing"/>
      </w:pPr>
      <w:r>
        <w:rPr>
          <w:noProof/>
          <w:lang w:eastAsia="en-GB"/>
        </w:rPr>
        <mc:AlternateContent>
          <mc:Choice Requires="wpc">
            <w:drawing>
              <wp:inline distT="0" distB="0" distL="0" distR="0" wp14:anchorId="210372EE" wp14:editId="14F9E12D">
                <wp:extent cx="5680710" cy="3660775"/>
                <wp:effectExtent l="0" t="0" r="0" b="0"/>
                <wp:docPr id="249" name="Canvas 2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09" name="Picture 271" descr="paraview_view_opti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81610" y="117467"/>
                            <a:ext cx="5487086" cy="3084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Text Box 253"/>
                        <wps:cNvSpPr txBox="1">
                          <a:spLocks noChangeArrowheads="1"/>
                        </wps:cNvSpPr>
                        <wps:spPr bwMode="auto">
                          <a:xfrm>
                            <a:off x="4299737" y="679858"/>
                            <a:ext cx="1212152" cy="380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4B5C11" w14:textId="77777777" w:rsidR="005A423E" w:rsidRPr="007F00E4" w:rsidRDefault="005A423E" w:rsidP="00F95B24">
                              <w:pPr>
                                <w:rPr>
                                  <w:sz w:val="16"/>
                                  <w:szCs w:val="16"/>
                                </w:rPr>
                              </w:pPr>
                              <w:r>
                                <w:rPr>
                                  <w:sz w:val="16"/>
                                  <w:szCs w:val="16"/>
                                </w:rPr>
                                <w:t xml:space="preserve">Options for displaying the active object </w:t>
                              </w:r>
                            </w:p>
                          </w:txbxContent>
                        </wps:txbx>
                        <wps:bodyPr rot="0" vert="horz" wrap="square" lIns="91440" tIns="45720" rIns="91440" bIns="45720" anchor="t" anchorCtr="0" upright="1">
                          <a:noAutofit/>
                        </wps:bodyPr>
                      </wps:wsp>
                      <wps:wsp>
                        <wps:cNvPr id="411" name="Line 254"/>
                        <wps:cNvCnPr>
                          <a:cxnSpLocks noChangeShapeType="1"/>
                        </wps:cNvCnPr>
                        <wps:spPr bwMode="auto">
                          <a:xfrm flipH="1" flipV="1">
                            <a:off x="2077060" y="749855"/>
                            <a:ext cx="2218677" cy="281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2" name="Line 255"/>
                        <wps:cNvCnPr>
                          <a:cxnSpLocks noChangeShapeType="1"/>
                        </wps:cNvCnPr>
                        <wps:spPr bwMode="auto">
                          <a:xfrm flipH="1" flipV="1">
                            <a:off x="952119" y="1114324"/>
                            <a:ext cx="904913" cy="474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3" name="Line 262"/>
                        <wps:cNvCnPr>
                          <a:cxnSpLocks noChangeShapeType="1"/>
                        </wps:cNvCnPr>
                        <wps:spPr bwMode="auto">
                          <a:xfrm flipH="1" flipV="1">
                            <a:off x="1407376" y="2218188"/>
                            <a:ext cx="784098" cy="103225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4" name="Text Box 268"/>
                        <wps:cNvSpPr txBox="1">
                          <a:spLocks noChangeArrowheads="1"/>
                        </wps:cNvSpPr>
                        <wps:spPr bwMode="auto">
                          <a:xfrm>
                            <a:off x="2192274" y="3292284"/>
                            <a:ext cx="3136392" cy="3105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484346" w14:textId="77777777" w:rsidR="005A423E" w:rsidRPr="007F00E4" w:rsidRDefault="005A423E" w:rsidP="00F95B24">
                              <w:pPr>
                                <w:rPr>
                                  <w:sz w:val="16"/>
                                  <w:szCs w:val="16"/>
                                </w:rPr>
                              </w:pPr>
                              <w:r>
                                <w:rPr>
                                  <w:sz w:val="16"/>
                                  <w:szCs w:val="16"/>
                                </w:rPr>
                                <w:t>Object display information: allows setting of colours, transparency etc</w:t>
                              </w:r>
                            </w:p>
                          </w:txbxContent>
                        </wps:txbx>
                        <wps:bodyPr rot="0" vert="horz" wrap="square" lIns="91440" tIns="45720" rIns="91440" bIns="45720" anchor="t" anchorCtr="0" upright="1">
                          <a:noAutofit/>
                        </wps:bodyPr>
                      </wps:wsp>
                      <wps:wsp>
                        <wps:cNvPr id="415" name="Text Box 270"/>
                        <wps:cNvSpPr txBox="1">
                          <a:spLocks noChangeArrowheads="1"/>
                        </wps:cNvSpPr>
                        <wps:spPr bwMode="auto">
                          <a:xfrm>
                            <a:off x="1889036" y="1099842"/>
                            <a:ext cx="724891" cy="2172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B93777" w14:textId="77777777" w:rsidR="005A423E" w:rsidRPr="007F00E4" w:rsidRDefault="005A423E" w:rsidP="00F95B24">
                              <w:pPr>
                                <w:rPr>
                                  <w:sz w:val="16"/>
                                  <w:szCs w:val="16"/>
                                </w:rPr>
                              </w:pPr>
                              <w:r>
                                <w:rPr>
                                  <w:sz w:val="16"/>
                                  <w:szCs w:val="16"/>
                                </w:rPr>
                                <w:t xml:space="preserve">Active object </w:t>
                              </w:r>
                            </w:p>
                          </w:txbxContent>
                        </wps:txbx>
                        <wps:bodyPr rot="0" vert="horz" wrap="square" lIns="91440" tIns="45720" rIns="91440" bIns="45720" anchor="t" anchorCtr="0" upright="1">
                          <a:noAutofit/>
                        </wps:bodyPr>
                      </wps:wsp>
                    </wpc:wpc>
                  </a:graphicData>
                </a:graphic>
              </wp:inline>
            </w:drawing>
          </mc:Choice>
          <mc:Fallback>
            <w:pict>
              <v:group w14:anchorId="210372EE" id="Canvas 249" o:spid="_x0000_s1257" editas="canvas" style="width:447.3pt;height:288.25pt;mso-position-horizontal-relative:char;mso-position-vertical-relative:line" coordsize="56807,36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">
                <v:shape id="_x0000_s1258" type="#_x0000_t75" style="position:absolute;width:56807;height:36607;visibility:visible;mso-wrap-style:square">
                  <v:fill o:detectmouseclick="t"/>
                  <v:path o:connecttype="none"/>
                </v:shape>
                <v:shape id="Picture 271" o:spid="_x0000_s1259" type="#_x0000_t75" alt="paraview_view_options" style="position:absolute;left:816;top:1174;width:54870;height:30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">
                  <v:imagedata r:id="rId39" o:title="paraview_view_options"/>
                </v:shape>
                <v:shape id="Text Box 253" o:spid="_x0000_s1260" type="#_x0000_t202" style="position:absolute;left:42997;top:6798;width:12121;height:3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" stroked="f">
                  <v:textbox>
                    <w:txbxContent>
                      <w:p w14:paraId="114B5C11" w14:textId="77777777" w:rsidR="005A423E" w:rsidRPr="007F00E4" w:rsidRDefault="005A423E" w:rsidP="00F95B24">
                        <w:pPr>
                          <w:rPr>
                            <w:sz w:val="16"/>
                            <w:szCs w:val="16"/>
                          </w:rPr>
                        </w:pPr>
                        <w:r>
                          <w:rPr>
                            <w:sz w:val="16"/>
                            <w:szCs w:val="16"/>
                          </w:rPr>
                          <w:t xml:space="preserve">Options for displaying the active object </w:t>
                        </w:r>
                      </w:p>
                    </w:txbxContent>
                  </v:textbox>
                </v:shape>
                <v:line id="Line 254" o:spid="_x0000_s1261" style="position:absolute;flip:x y;visibility:visible;mso-wrap-style:square" from="20770,7498" to="42957,7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">
                  <v:stroke endarrow="block"/>
                </v:line>
                <v:line id="Line 255" o:spid="_x0000_s1262" style="position:absolute;flip:x y;visibility:visible;mso-wrap-style:square" from="9521,11143" to="18570,11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">
                  <v:stroke endarrow="block"/>
                </v:line>
                <v:line id="Line 262" o:spid="_x0000_s1263" style="position:absolute;flip:x y;visibility:visible;mso-wrap-style:square" from="14073,22181" to="21914,32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">
                  <v:stroke endarrow="block"/>
                </v:line>
                <v:shape id="Text Box 268" o:spid="_x0000_s1264" type="#_x0000_t202" style="position:absolute;left:21922;top:32922;width:31364;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" stroked="f">
                  <v:textbox>
                    <w:txbxContent>
                      <w:p w14:paraId="12484346" w14:textId="77777777" w:rsidR="005A423E" w:rsidRPr="007F00E4" w:rsidRDefault="005A423E" w:rsidP="00F95B24">
                        <w:pPr>
                          <w:rPr>
                            <w:sz w:val="16"/>
                            <w:szCs w:val="16"/>
                          </w:rPr>
                        </w:pPr>
                        <w:r>
                          <w:rPr>
                            <w:sz w:val="16"/>
                            <w:szCs w:val="16"/>
                          </w:rPr>
                          <w:t>Object display information: allows setting of colours, transparency etc</w:t>
                        </w:r>
                      </w:p>
                    </w:txbxContent>
                  </v:textbox>
                </v:shape>
                <v:shape id="Text Box 270" o:spid="_x0000_s1265" type="#_x0000_t202" style="position:absolute;left:18890;top:10998;width:7249;height:2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" stroked="f">
                  <v:textbox>
                    <w:txbxContent>
                      <w:p w14:paraId="4FB93777" w14:textId="77777777" w:rsidR="005A423E" w:rsidRPr="007F00E4" w:rsidRDefault="005A423E" w:rsidP="00F95B24">
                        <w:pPr>
                          <w:rPr>
                            <w:sz w:val="16"/>
                            <w:szCs w:val="16"/>
                          </w:rPr>
                        </w:pPr>
                        <w:r>
                          <w:rPr>
                            <w:sz w:val="16"/>
                            <w:szCs w:val="16"/>
                          </w:rPr>
                          <w:t xml:space="preserve">Active object </w:t>
                        </w:r>
                      </w:p>
                    </w:txbxContent>
                  </v:textbox>
                </v:shape>
                <w10:anchorlock/>
              </v:group>
            </w:pict>
          </mc:Fallback>
        </mc:AlternateContent>
      </w:r>
    </w:p>
    <w:p w14:paraId="0F91C306" w14:textId="77777777" w:rsidR="009D61AD" w:rsidRDefault="009D61AD" w:rsidP="009D61AD">
      <w:pPr>
        <w:pStyle w:val="NoSpacing"/>
        <w:rPr>
          <w:i/>
        </w:rPr>
      </w:pPr>
      <w:r>
        <w:rPr>
          <w:i/>
        </w:rPr>
        <w:t>Figure 11.3. Specifying options for displaying objects.</w:t>
      </w:r>
    </w:p>
    <w:p w14:paraId="65F37B25" w14:textId="77777777" w:rsidR="009D61AD" w:rsidRDefault="009D61AD" w:rsidP="004F6964">
      <w:pPr>
        <w:pStyle w:val="NoSpacing"/>
      </w:pPr>
    </w:p>
    <w:p w14:paraId="48C81C99" w14:textId="77777777" w:rsidR="002132EE" w:rsidRDefault="002132EE" w:rsidP="002132EE">
      <w:pPr>
        <w:pStyle w:val="NoSpacing"/>
      </w:pPr>
    </w:p>
    <w:p w14:paraId="3FFDF179" w14:textId="77777777" w:rsidR="002132EE" w:rsidRDefault="002132EE" w:rsidP="002132EE">
      <w:pPr>
        <w:pStyle w:val="NoSpacing"/>
      </w:pPr>
      <w:r>
        <w:t xml:space="preserve">In order to see objects within or behind other objects it may be useful to use the view controls to specify ‘wire frame’ or alternatively objects may be made semi-transparent (see the Opacity control in the display information). Changing an object’s colour may also help to distinguish between parts of a complex geometry. </w:t>
      </w:r>
    </w:p>
    <w:p w14:paraId="0C258B46" w14:textId="77777777" w:rsidR="00D20C77" w:rsidRPr="002C2DF6" w:rsidRDefault="00D20C77" w:rsidP="004F6964">
      <w:pPr>
        <w:pStyle w:val="NoSpacing"/>
      </w:pPr>
    </w:p>
    <w:p w14:paraId="175CA784" w14:textId="77777777" w:rsidR="00F5383D" w:rsidRDefault="0056615C" w:rsidP="004E7492">
      <w:pPr>
        <w:pStyle w:val="Heading1"/>
      </w:pPr>
      <w:r>
        <w:br w:type="page"/>
      </w:r>
      <w:bookmarkStart w:id="31" w:name="_Toc158114027"/>
      <w:r w:rsidR="00F5383D">
        <w:lastRenderedPageBreak/>
        <w:t>Parallel Implementation</w:t>
      </w:r>
      <w:bookmarkEnd w:id="31"/>
    </w:p>
    <w:p w14:paraId="58933770" w14:textId="77777777" w:rsidR="00F5383D" w:rsidRDefault="00B65631" w:rsidP="00891882">
      <w:r w:rsidRPr="00B65631">
        <w:rPr>
          <w:b/>
        </w:rPr>
        <w:t>GGI_TLM</w:t>
      </w:r>
      <w:r>
        <w:t xml:space="preserve"> </w:t>
      </w:r>
      <w:r w:rsidR="00F5383D">
        <w:t xml:space="preserve"> </w:t>
      </w:r>
      <w:r>
        <w:t xml:space="preserve">may be run in </w:t>
      </w:r>
      <w:r w:rsidR="00F5383D">
        <w:t>parallel. The parallel implementation uses mpi. The strategy is simply to decompose the mesh into np equal partitions</w:t>
      </w:r>
      <w:r>
        <w:t xml:space="preserve"> in the z direction only t</w:t>
      </w:r>
      <w:r w:rsidR="00F5383D">
        <w:t>hus the parallel implementation is not optimum by an</w:t>
      </w:r>
      <w:r>
        <w:t>y means but is effective in many</w:t>
      </w:r>
      <w:r w:rsidR="00F5383D">
        <w:t xml:space="preserve"> cases</w:t>
      </w:r>
      <w:r>
        <w:t xml:space="preserve"> for moderate size problems</w:t>
      </w:r>
      <w:r w:rsidR="00F5383D">
        <w:t>. Cable and material models are included in the parallel implementation, each processor own</w:t>
      </w:r>
      <w:r w:rsidR="00125389">
        <w:t>s</w:t>
      </w:r>
      <w:r w:rsidR="00F5383D">
        <w:t xml:space="preserve"> the cable and material cells which happen to be in its domain. No attempt is made to load balance to take into account the extra work involved in the cable and material updates</w:t>
      </w:r>
      <w:r>
        <w:t xml:space="preserve"> at the moment</w:t>
      </w:r>
      <w:r w:rsidR="00F95B24">
        <w:t>. If a</w:t>
      </w:r>
      <w:r w:rsidR="00125389">
        <w:t xml:space="preserve"> </w:t>
      </w:r>
      <w:r w:rsidR="00F5383D">
        <w:t>geometry is long and thin then it will always be advantageous to define the longest dimension to be in the z direction in the mesh.</w:t>
      </w:r>
    </w:p>
    <w:p w14:paraId="22C29E47" w14:textId="77777777" w:rsidR="00B61D8E" w:rsidRPr="00891882" w:rsidRDefault="00B61D8E" w:rsidP="00891882">
      <w:r>
        <w:t xml:space="preserve">A process manager such as mpd will have to be set up on the system </w:t>
      </w:r>
      <w:r w:rsidR="00A821BC">
        <w:t xml:space="preserve">(and started up using mpdboot for example) </w:t>
      </w:r>
      <w:r>
        <w:t>bef</w:t>
      </w:r>
      <w:r w:rsidR="00A821BC">
        <w:t xml:space="preserve">ore mpi jobs can be run. </w:t>
      </w:r>
    </w:p>
    <w:p w14:paraId="1F3ED46D" w14:textId="77777777" w:rsidR="00F5383D" w:rsidRDefault="0056615C" w:rsidP="004E7492">
      <w:pPr>
        <w:pStyle w:val="Heading1"/>
      </w:pPr>
      <w:r>
        <w:br w:type="page"/>
      </w:r>
      <w:bookmarkStart w:id="32" w:name="_Toc158114028"/>
      <w:r w:rsidR="00F5383D">
        <w:lastRenderedPageBreak/>
        <w:t>Input file format</w:t>
      </w:r>
      <w:bookmarkEnd w:id="32"/>
    </w:p>
    <w:p w14:paraId="486809C7" w14:textId="77777777" w:rsidR="00F5383D" w:rsidRDefault="00F5383D" w:rsidP="00D939B0"/>
    <w:p w14:paraId="5A4BE943" w14:textId="77777777" w:rsidR="00F5383D" w:rsidRDefault="00F5383D" w:rsidP="00D939B0">
      <w:r>
        <w:t xml:space="preserve">The input file is packet based. Lines in the input file that are not understood as packets will be ignored. Once a packet name has been read the packet data must follow in the correct format for that packet or an error will occur. </w:t>
      </w:r>
    </w:p>
    <w:p w14:paraId="2D40A49B" w14:textId="77777777" w:rsidR="0084230B" w:rsidRDefault="0084230B" w:rsidP="00D939B0">
      <w:r>
        <w:t>The input file may start with a description of the simulation. This description should start with the line:</w:t>
      </w:r>
    </w:p>
    <w:p w14:paraId="23F78C0D" w14:textId="77777777" w:rsidR="0084230B" w:rsidRDefault="0084230B" w:rsidP="00D939B0">
      <w:r>
        <w:t>#START OF DESCRIPTION</w:t>
      </w:r>
    </w:p>
    <w:p w14:paraId="6AC49BF9" w14:textId="77777777" w:rsidR="0084230B" w:rsidRDefault="0084230B" w:rsidP="00D939B0">
      <w:r>
        <w:t>and end with the line</w:t>
      </w:r>
    </w:p>
    <w:p w14:paraId="13A083B7" w14:textId="77777777" w:rsidR="0084230B" w:rsidRDefault="0084230B" w:rsidP="00D939B0">
      <w:r>
        <w:t>#END OF DESCRIPTION</w:t>
      </w:r>
    </w:p>
    <w:p w14:paraId="0FE9B84F" w14:textId="77777777" w:rsidR="0084230B" w:rsidRDefault="0084230B" w:rsidP="00D939B0">
      <w:r>
        <w:t>If the automatic documentation is used then this description will be copied into the simulation document .</w:t>
      </w:r>
    </w:p>
    <w:p w14:paraId="1450645A" w14:textId="77777777" w:rsidR="00F5383D" w:rsidRDefault="00F5383D" w:rsidP="00D939B0">
      <w:r>
        <w:t xml:space="preserve">There are </w:t>
      </w:r>
      <w:r w:rsidR="00B10EC5">
        <w:t>no</w:t>
      </w:r>
      <w:r>
        <w:t xml:space="preserve"> restrictions on the order in w</w:t>
      </w:r>
      <w:r w:rsidR="00B10EC5">
        <w:t>hich packets should be specified</w:t>
      </w:r>
      <w:r>
        <w:t>.</w:t>
      </w:r>
    </w:p>
    <w:p w14:paraId="6B268644" w14:textId="77777777" w:rsidR="00F5383D" w:rsidRDefault="00F5383D" w:rsidP="00D939B0">
      <w:r>
        <w:t xml:space="preserve">Below is a list of the available packets understood by </w:t>
      </w:r>
      <w:r>
        <w:rPr>
          <w:b/>
        </w:rPr>
        <w:t>GGI_TLM</w:t>
      </w:r>
      <w:r>
        <w:t>. Details of the information required for each packet follows in subsequent sections</w:t>
      </w:r>
      <w:r w:rsidR="00DC4F54">
        <w:t xml:space="preserve"> </w:t>
      </w:r>
      <w:r w:rsidR="00C3072F">
        <w:t>along with an example packet</w:t>
      </w:r>
      <w:r w:rsidR="00DC4F54">
        <w:t xml:space="preserve"> reference</w:t>
      </w:r>
      <w:r w:rsidR="00C3072F">
        <w:t>s</w:t>
      </w:r>
      <w:r w:rsidR="00DC4F54">
        <w:t xml:space="preserve"> to test cases in which the packet is used in practice</w:t>
      </w:r>
      <w:r>
        <w:t>.</w:t>
      </w:r>
      <w:r w:rsidR="00DC4F54">
        <w:t xml:space="preserve"> </w:t>
      </w:r>
    </w:p>
    <w:p w14:paraId="3FF9DA09" w14:textId="77777777" w:rsidR="000A5C26" w:rsidRDefault="000A5C26" w:rsidP="00D939B0">
      <w:r>
        <w:t>The input file also allows some of the solution default parameters to be specified by the user. These parameters should not normally need to be specified however in some circumstances the default parameters can lead to problems such as overflow in the per-unit-length inductance and capacitance matrix calculation for very small diameter cables (compared to the cell dimension).</w:t>
      </w:r>
    </w:p>
    <w:p w14:paraId="6F2E6482" w14:textId="77777777" w:rsidR="005565EC" w:rsidRPr="005565EC" w:rsidRDefault="00F5383D" w:rsidP="005565EC">
      <w:pPr>
        <w:pStyle w:val="Heading2"/>
      </w:pPr>
      <w:bookmarkStart w:id="33" w:name="_Toc158114029"/>
      <w:r>
        <w:t>GGI_TLM Packet list:</w:t>
      </w:r>
      <w:bookmarkEnd w:id="33"/>
    </w:p>
    <w:p w14:paraId="61D2B5E0" w14:textId="77777777" w:rsidR="00C3072F" w:rsidRDefault="00C3072F" w:rsidP="00055046">
      <w:pPr>
        <w:pStyle w:val="NoSpacing"/>
      </w:pPr>
    </w:p>
    <w:p w14:paraId="6B984CE1" w14:textId="77777777" w:rsidR="00F5383D" w:rsidRDefault="00F5383D" w:rsidP="00055046">
      <w:pPr>
        <w:pStyle w:val="NoSpacing"/>
      </w:pPr>
      <w:r>
        <w:t>Mesh_outer_boundary_dimension</w:t>
      </w:r>
    </w:p>
    <w:p w14:paraId="4CCA5344" w14:textId="77777777" w:rsidR="00F5383D" w:rsidRDefault="00F5383D" w:rsidP="00055046">
      <w:pPr>
        <w:pStyle w:val="NoSpacing"/>
      </w:pPr>
      <w:r>
        <w:t>Mesh_dimensions_in_cells</w:t>
      </w:r>
    </w:p>
    <w:p w14:paraId="08E9378A" w14:textId="77777777" w:rsidR="00F5383D" w:rsidRDefault="00F5383D" w:rsidP="00055046">
      <w:pPr>
        <w:pStyle w:val="NoSpacing"/>
      </w:pPr>
      <w:r>
        <w:t>Mesh_cell_dimension</w:t>
      </w:r>
    </w:p>
    <w:p w14:paraId="760468D2" w14:textId="77777777" w:rsidR="00F5383D" w:rsidRDefault="00F5383D" w:rsidP="00055046">
      <w:pPr>
        <w:pStyle w:val="NoSpacing"/>
      </w:pPr>
      <w:r>
        <w:t>Outer_boundary_reflection_coefficient</w:t>
      </w:r>
    </w:p>
    <w:p w14:paraId="22362944" w14:textId="77777777" w:rsidR="002B6371" w:rsidRDefault="002B6371" w:rsidP="00055046">
      <w:pPr>
        <w:pStyle w:val="NoSpacing"/>
      </w:pPr>
      <w:r>
        <w:t>PML</w:t>
      </w:r>
    </w:p>
    <w:p w14:paraId="12D9DB9D" w14:textId="77777777" w:rsidR="00F5383D" w:rsidRDefault="00F5383D" w:rsidP="00055046">
      <w:pPr>
        <w:pStyle w:val="NoSpacing"/>
      </w:pPr>
      <w:r>
        <w:t>Volume_list</w:t>
      </w:r>
    </w:p>
    <w:p w14:paraId="4ACADB91" w14:textId="77777777" w:rsidR="00F5383D" w:rsidRDefault="00F5383D" w:rsidP="00055046">
      <w:pPr>
        <w:pStyle w:val="NoSpacing"/>
      </w:pPr>
      <w:r>
        <w:t>Surface_list</w:t>
      </w:r>
    </w:p>
    <w:p w14:paraId="63563918" w14:textId="77777777" w:rsidR="00B10EC5" w:rsidRDefault="00F5383D" w:rsidP="00B10EC5">
      <w:pPr>
        <w:pStyle w:val="NoSpacing"/>
      </w:pPr>
      <w:r>
        <w:t>Line_list</w:t>
      </w:r>
      <w:r w:rsidR="00B10EC5" w:rsidRPr="00B10EC5">
        <w:t xml:space="preserve"> </w:t>
      </w:r>
    </w:p>
    <w:p w14:paraId="7DD92B60" w14:textId="77777777" w:rsidR="00F5383D" w:rsidRDefault="00B10EC5" w:rsidP="00055046">
      <w:pPr>
        <w:pStyle w:val="NoSpacing"/>
      </w:pPr>
      <w:r>
        <w:t>Point_list</w:t>
      </w:r>
    </w:p>
    <w:p w14:paraId="0F620407" w14:textId="77777777" w:rsidR="00F5383D" w:rsidRDefault="00F5383D" w:rsidP="00055046">
      <w:pPr>
        <w:pStyle w:val="NoSpacing"/>
      </w:pPr>
      <w:r>
        <w:t>Cable_geometry_list</w:t>
      </w:r>
    </w:p>
    <w:p w14:paraId="3E4147A6" w14:textId="77777777" w:rsidR="00F5383D" w:rsidRDefault="00F5383D" w:rsidP="00055046">
      <w:pPr>
        <w:pStyle w:val="NoSpacing"/>
      </w:pPr>
      <w:r>
        <w:t>Cable_list</w:t>
      </w:r>
    </w:p>
    <w:p w14:paraId="6966939A" w14:textId="77777777" w:rsidR="00F5383D" w:rsidRDefault="00F5383D" w:rsidP="00055046">
      <w:pPr>
        <w:pStyle w:val="NoSpacing"/>
      </w:pPr>
      <w:r>
        <w:t>Cable_junction_list</w:t>
      </w:r>
    </w:p>
    <w:p w14:paraId="1F397528" w14:textId="77777777" w:rsidR="00F5383D" w:rsidRDefault="00F5383D" w:rsidP="00055046">
      <w:pPr>
        <w:pStyle w:val="NoSpacing"/>
      </w:pPr>
      <w:r>
        <w:t>Cable_output_list</w:t>
      </w:r>
    </w:p>
    <w:p w14:paraId="7A503CD2" w14:textId="77777777" w:rsidR="00F5383D" w:rsidRDefault="00415E4F" w:rsidP="00055046">
      <w:pPr>
        <w:pStyle w:val="NoSpacing"/>
      </w:pPr>
      <w:r>
        <w:t>V</w:t>
      </w:r>
      <w:r w:rsidR="00F5383D">
        <w:t>olume_material_list</w:t>
      </w:r>
    </w:p>
    <w:p w14:paraId="733A3474" w14:textId="77777777" w:rsidR="00F5383D" w:rsidRDefault="00415E4F" w:rsidP="00055046">
      <w:pPr>
        <w:pStyle w:val="NoSpacing"/>
      </w:pPr>
      <w:r>
        <w:t>S</w:t>
      </w:r>
      <w:r w:rsidR="00F5383D">
        <w:t>urface_material_list</w:t>
      </w:r>
    </w:p>
    <w:p w14:paraId="1AFB4333" w14:textId="77777777" w:rsidR="00F5383D" w:rsidRDefault="00415E4F" w:rsidP="00055046">
      <w:pPr>
        <w:pStyle w:val="NoSpacing"/>
      </w:pPr>
      <w:r>
        <w:t>E</w:t>
      </w:r>
      <w:r w:rsidR="00F5383D">
        <w:t>xcitation_function_list</w:t>
      </w:r>
    </w:p>
    <w:p w14:paraId="344DB526" w14:textId="77777777" w:rsidR="007E383A" w:rsidRDefault="00415E4F" w:rsidP="007E383A">
      <w:pPr>
        <w:pStyle w:val="NoSpacing"/>
      </w:pPr>
      <w:r>
        <w:t>E</w:t>
      </w:r>
      <w:r w:rsidR="00F5383D">
        <w:t>xcitation_point_list</w:t>
      </w:r>
      <w:r w:rsidR="007E383A" w:rsidRPr="007E383A">
        <w:t xml:space="preserve"> </w:t>
      </w:r>
    </w:p>
    <w:p w14:paraId="242B406F" w14:textId="77777777" w:rsidR="00F5383D" w:rsidRDefault="007E383A" w:rsidP="00055046">
      <w:pPr>
        <w:pStyle w:val="NoSpacing"/>
      </w:pPr>
      <w:r>
        <w:t>Excitation_surface_list</w:t>
      </w:r>
    </w:p>
    <w:p w14:paraId="2A539CB2" w14:textId="77777777" w:rsidR="00F5383D" w:rsidRDefault="007E383A" w:rsidP="00F00E8B">
      <w:pPr>
        <w:pStyle w:val="NoSpacing"/>
      </w:pPr>
      <w:r>
        <w:lastRenderedPageBreak/>
        <w:t>E</w:t>
      </w:r>
      <w:r w:rsidR="00F5383D">
        <w:t>xcitation_mode_list</w:t>
      </w:r>
    </w:p>
    <w:p w14:paraId="64AF1F3F" w14:textId="77777777" w:rsidR="00F5383D" w:rsidRDefault="00F5383D" w:rsidP="00055046">
      <w:pPr>
        <w:pStyle w:val="NoSpacing"/>
      </w:pPr>
      <w:r>
        <w:t>Huygens_surface</w:t>
      </w:r>
    </w:p>
    <w:p w14:paraId="2D4E91C6" w14:textId="239693BB" w:rsidR="00B10EC5" w:rsidRDefault="007E383A" w:rsidP="00055046">
      <w:pPr>
        <w:pStyle w:val="NoSpacing"/>
      </w:pPr>
      <w:r>
        <w:t>F</w:t>
      </w:r>
      <w:r w:rsidR="00F5383D">
        <w:t>ar_field_surface</w:t>
      </w:r>
      <w:r w:rsidR="00915815">
        <w:t>_list</w:t>
      </w:r>
    </w:p>
    <w:p w14:paraId="3A3B2342" w14:textId="77777777" w:rsidR="00F5383D" w:rsidRDefault="007E383A" w:rsidP="00055046">
      <w:pPr>
        <w:pStyle w:val="NoSpacing"/>
      </w:pPr>
      <w:r>
        <w:t>RCS</w:t>
      </w:r>
      <w:r w:rsidR="00F5383D">
        <w:t>_surface</w:t>
      </w:r>
    </w:p>
    <w:p w14:paraId="09C47C03" w14:textId="77777777" w:rsidR="007E383A" w:rsidRDefault="00415E4F" w:rsidP="007E383A">
      <w:pPr>
        <w:pStyle w:val="NoSpacing"/>
      </w:pPr>
      <w:r>
        <w:t>O</w:t>
      </w:r>
      <w:r w:rsidR="00F5383D">
        <w:t>utput_point_list</w:t>
      </w:r>
      <w:r w:rsidR="007E383A" w:rsidRPr="007E383A">
        <w:t xml:space="preserve"> </w:t>
      </w:r>
    </w:p>
    <w:p w14:paraId="51D63B2E" w14:textId="77777777" w:rsidR="00F5383D" w:rsidRDefault="007E383A" w:rsidP="00055046">
      <w:pPr>
        <w:pStyle w:val="NoSpacing"/>
      </w:pPr>
      <w:r>
        <w:t>Frequency_domain_power_surface_list</w:t>
      </w:r>
    </w:p>
    <w:p w14:paraId="22A9477A" w14:textId="77777777" w:rsidR="007E383A" w:rsidRDefault="007E383A" w:rsidP="007E383A">
      <w:pPr>
        <w:pStyle w:val="NoSpacing"/>
      </w:pPr>
      <w:r>
        <w:t>Frequency_output_surface_list</w:t>
      </w:r>
    </w:p>
    <w:p w14:paraId="5327DF26" w14:textId="77777777" w:rsidR="00E138B3" w:rsidRDefault="00E138B3" w:rsidP="00E138B3">
      <w:pPr>
        <w:pStyle w:val="NoSpacing"/>
      </w:pPr>
      <w:r>
        <w:t>Frequency_output_volume_list</w:t>
      </w:r>
    </w:p>
    <w:p w14:paraId="3BA887C0" w14:textId="77777777" w:rsidR="0056615C" w:rsidRDefault="0056615C" w:rsidP="007E383A">
      <w:pPr>
        <w:pStyle w:val="NoSpacing"/>
      </w:pPr>
      <w:r>
        <w:t>New_mesh_generation</w:t>
      </w:r>
    </w:p>
    <w:p w14:paraId="4B6CAD83" w14:textId="77777777" w:rsidR="00F5383D" w:rsidRDefault="007E383A" w:rsidP="00055046">
      <w:pPr>
        <w:pStyle w:val="NoSpacing"/>
      </w:pPr>
      <w:r>
        <w:t>O</w:t>
      </w:r>
      <w:r w:rsidR="00F5383D">
        <w:t>utput_surface_list</w:t>
      </w:r>
    </w:p>
    <w:p w14:paraId="23494F7C" w14:textId="77777777" w:rsidR="00314387" w:rsidRDefault="00314387" w:rsidP="00055046">
      <w:pPr>
        <w:pStyle w:val="NoSpacing"/>
      </w:pPr>
      <w:r>
        <w:t>Output_volume_list</w:t>
      </w:r>
    </w:p>
    <w:p w14:paraId="4E7B1A2B" w14:textId="77777777" w:rsidR="007E6479" w:rsidRDefault="007E6479" w:rsidP="007E6479">
      <w:pPr>
        <w:pStyle w:val="NoSpacing"/>
      </w:pPr>
      <w:r>
        <w:t>Output_volume_average_list</w:t>
      </w:r>
    </w:p>
    <w:p w14:paraId="63A7C075" w14:textId="77777777" w:rsidR="000A5C26" w:rsidRDefault="007E383A" w:rsidP="00F00E8B">
      <w:pPr>
        <w:pStyle w:val="NoSpacing"/>
      </w:pPr>
      <w:r>
        <w:t>O</w:t>
      </w:r>
      <w:r w:rsidR="00F5383D">
        <w:t>utput_mode_list</w:t>
      </w:r>
    </w:p>
    <w:p w14:paraId="358F245E" w14:textId="77777777" w:rsidR="00314387" w:rsidRDefault="00314387" w:rsidP="00055046">
      <w:pPr>
        <w:pStyle w:val="NoSpacing"/>
      </w:pPr>
      <w:r>
        <w:t>SAR_volume_list</w:t>
      </w:r>
    </w:p>
    <w:p w14:paraId="4F72F826" w14:textId="77777777" w:rsidR="00F5383D" w:rsidRDefault="00415E4F" w:rsidP="00055046">
      <w:pPr>
        <w:pStyle w:val="NoSpacing"/>
      </w:pPr>
      <w:r>
        <w:t>S</w:t>
      </w:r>
      <w:r w:rsidR="00F5383D">
        <w:t>imulation_time</w:t>
      </w:r>
    </w:p>
    <w:p w14:paraId="08A6A705" w14:textId="77777777" w:rsidR="00314387" w:rsidRDefault="00314387" w:rsidP="00055046">
      <w:pPr>
        <w:pStyle w:val="NoSpacing"/>
      </w:pPr>
      <w:r>
        <w:t>Mode_stir_surface_list</w:t>
      </w:r>
    </w:p>
    <w:p w14:paraId="7C621CCA" w14:textId="77777777" w:rsidR="00E138B3" w:rsidRDefault="00E138B3" w:rsidP="00055046">
      <w:pPr>
        <w:pStyle w:val="NoSpacing"/>
      </w:pPr>
      <w:r>
        <w:t>Random_number_seed</w:t>
      </w:r>
    </w:p>
    <w:p w14:paraId="5AF77781" w14:textId="77777777" w:rsidR="00F5383D" w:rsidRDefault="00314387" w:rsidP="00314387">
      <w:pPr>
        <w:pStyle w:val="NoSpacing"/>
      </w:pPr>
      <w:r>
        <w:t>Frequency_scale_flag</w:t>
      </w:r>
    </w:p>
    <w:p w14:paraId="62B06F18" w14:textId="77777777" w:rsidR="00E138B3" w:rsidRDefault="00E138B3" w:rsidP="00314387">
      <w:pPr>
        <w:pStyle w:val="NoSpacing"/>
      </w:pPr>
      <w:r>
        <w:t>Bicubic_warp_flag</w:t>
      </w:r>
    </w:p>
    <w:p w14:paraId="25A2E6C1" w14:textId="77777777" w:rsidR="005565EC" w:rsidRDefault="005565EC" w:rsidP="00314387">
      <w:pPr>
        <w:pStyle w:val="NoSpacing"/>
      </w:pPr>
      <w:r>
        <w:t>Wrapping_boundary_conditions</w:t>
      </w:r>
    </w:p>
    <w:p w14:paraId="757B3754" w14:textId="77777777" w:rsidR="00E138B3" w:rsidRDefault="00E138B3" w:rsidP="00314387">
      <w:pPr>
        <w:pStyle w:val="NoSpacing"/>
      </w:pPr>
      <w:r>
        <w:t>Periodic_boundary</w:t>
      </w:r>
    </w:p>
    <w:p w14:paraId="13067AB8" w14:textId="77777777" w:rsidR="00E138B3" w:rsidRDefault="00E138B3" w:rsidP="00314387">
      <w:pPr>
        <w:pStyle w:val="NoSpacing"/>
      </w:pPr>
      <w:r>
        <w:t>Periodic_boundary_far_field_surface</w:t>
      </w:r>
    </w:p>
    <w:p w14:paraId="7A9E9937" w14:textId="77777777" w:rsidR="00C84BE5" w:rsidRDefault="00C84BE5" w:rsidP="00314387">
      <w:pPr>
        <w:pStyle w:val="NoSpacing"/>
      </w:pPr>
      <w:r>
        <w:t>LC_correction_type_subtract_cell_inductance</w:t>
      </w:r>
    </w:p>
    <w:p w14:paraId="3168D1E9" w14:textId="77777777" w:rsidR="00C84BE5" w:rsidRDefault="00C84BE5" w:rsidP="00C84BE5">
      <w:pPr>
        <w:pStyle w:val="NoSpacing"/>
      </w:pPr>
      <w:r>
        <w:t>LC_correction_type_geometry_scale</w:t>
      </w:r>
    </w:p>
    <w:p w14:paraId="1D49A619" w14:textId="77777777" w:rsidR="00E138B3" w:rsidRDefault="00E138B3" w:rsidP="00C84BE5">
      <w:pPr>
        <w:pStyle w:val="NoSpacing"/>
      </w:pPr>
      <w:r>
        <w:t>No_geometry_vtk_files</w:t>
      </w:r>
    </w:p>
    <w:p w14:paraId="2D75C761" w14:textId="77777777" w:rsidR="0041552C" w:rsidRDefault="0041552C" w:rsidP="00C84BE5">
      <w:pPr>
        <w:pStyle w:val="NoSpacing"/>
      </w:pPr>
      <w:r w:rsidRPr="0041552C">
        <w:t>compress_output_files</w:t>
      </w:r>
    </w:p>
    <w:p w14:paraId="1A6E93DB" w14:textId="77777777" w:rsidR="0041552C" w:rsidRDefault="0041552C" w:rsidP="00C84BE5">
      <w:pPr>
        <w:pStyle w:val="NoSpacing"/>
      </w:pPr>
      <w:r w:rsidRPr="0041552C">
        <w:t>reduced_c_factor</w:t>
      </w:r>
    </w:p>
    <w:p w14:paraId="1F2AF434" w14:textId="77777777" w:rsidR="00C84BE5" w:rsidRDefault="00C84BE5" w:rsidP="00314387">
      <w:pPr>
        <w:pStyle w:val="NoSpacing"/>
      </w:pPr>
    </w:p>
    <w:p w14:paraId="4DE738D8" w14:textId="77777777" w:rsidR="000A5C26" w:rsidRPr="005565EC" w:rsidRDefault="000A5C26" w:rsidP="000A5C26">
      <w:pPr>
        <w:pStyle w:val="Heading2"/>
      </w:pPr>
      <w:bookmarkStart w:id="34" w:name="_Toc158114030"/>
      <w:r>
        <w:t>GGI_TLM Parameter list:</w:t>
      </w:r>
      <w:bookmarkEnd w:id="34"/>
    </w:p>
    <w:p w14:paraId="3A7C9B06" w14:textId="77777777" w:rsidR="000A5C26" w:rsidRDefault="000A5C26" w:rsidP="000A5C26">
      <w:pPr>
        <w:pStyle w:val="NoSpacing"/>
      </w:pPr>
    </w:p>
    <w:p w14:paraId="595405E0" w14:textId="77777777" w:rsidR="000A5C26" w:rsidRPr="007F3C17" w:rsidRDefault="000A5C26" w:rsidP="000A5C26">
      <w:pPr>
        <w:pStyle w:val="NoSpacing"/>
      </w:pPr>
      <w:r w:rsidRPr="007F3C17">
        <w:t>Number_of_fourier_terms_in_pul_lc_calc</w:t>
      </w:r>
    </w:p>
    <w:p w14:paraId="07725445" w14:textId="77777777" w:rsidR="000A5C26" w:rsidRPr="007F3C17" w:rsidRDefault="000A5C26" w:rsidP="000A5C26">
      <w:pPr>
        <w:pStyle w:val="NoSpacing"/>
      </w:pPr>
      <w:r w:rsidRPr="007F3C17">
        <w:t>TLM_equivalent_radius_factor</w:t>
      </w:r>
    </w:p>
    <w:p w14:paraId="48179223" w14:textId="77777777" w:rsidR="000A5C26" w:rsidRPr="007F3C17" w:rsidRDefault="000A5C26" w:rsidP="000A5C26">
      <w:pPr>
        <w:pStyle w:val="NoSpacing"/>
      </w:pPr>
      <w:r w:rsidRPr="007F3C17">
        <w:t>Capacitance_ equivalent_radius_factor</w:t>
      </w:r>
    </w:p>
    <w:p w14:paraId="4B4E35F6" w14:textId="77777777" w:rsidR="000A5C26" w:rsidRPr="007F3C17" w:rsidRDefault="000A5C26" w:rsidP="000A5C26">
      <w:pPr>
        <w:pStyle w:val="NoSpacing"/>
      </w:pPr>
      <w:r w:rsidRPr="007F3C17">
        <w:t>Inductance_ equivalent_radius_factor</w:t>
      </w:r>
    </w:p>
    <w:p w14:paraId="1278F1C4" w14:textId="77777777" w:rsidR="000A5C26" w:rsidRPr="007F3C17" w:rsidRDefault="000A5C26" w:rsidP="000A5C26">
      <w:pPr>
        <w:pStyle w:val="NoSpacing"/>
      </w:pPr>
      <w:r w:rsidRPr="007F3C17">
        <w:t>Max_cable_bundle_diameter_factor</w:t>
      </w:r>
    </w:p>
    <w:p w14:paraId="44DFA60C" w14:textId="77777777" w:rsidR="000A5C26" w:rsidRDefault="000A5C26" w:rsidP="00314387">
      <w:pPr>
        <w:pStyle w:val="NoSpacing"/>
      </w:pPr>
    </w:p>
    <w:p w14:paraId="52F1FCE4" w14:textId="77777777" w:rsidR="00F5383D" w:rsidRDefault="00F5383D" w:rsidP="00F36BFD">
      <w:pPr>
        <w:pStyle w:val="Heading2"/>
      </w:pPr>
      <w:bookmarkStart w:id="35" w:name="_Toc158114031"/>
      <w:r>
        <w:t>Mesh_outer_boundary_dimension</w:t>
      </w:r>
      <w:bookmarkEnd w:id="35"/>
    </w:p>
    <w:p w14:paraId="287F8B33" w14:textId="77777777" w:rsidR="00F5383D" w:rsidRPr="00F36BFD" w:rsidRDefault="00F5383D" w:rsidP="00F36BFD">
      <w:r>
        <w:t>Defines the problem space dimensions. The packet requires the minimum and maximum coordinates in each of the coordinate directions i.e.</w:t>
      </w:r>
    </w:p>
    <w:p w14:paraId="400BEB3C" w14:textId="77777777" w:rsidR="00F5383D" w:rsidRDefault="00F5383D" w:rsidP="001B7B0F">
      <w:pPr>
        <w:pStyle w:val="NoSpacing"/>
      </w:pPr>
      <w:r>
        <w:t xml:space="preserve">xmin xmax </w:t>
      </w:r>
      <w:r w:rsidR="00415E4F">
        <w:t xml:space="preserve">  </w:t>
      </w:r>
      <w:r>
        <w:t xml:space="preserve">ymin ymax </w:t>
      </w:r>
      <w:r w:rsidR="00415E4F">
        <w:t xml:space="preserve">  </w:t>
      </w:r>
      <w:r>
        <w:t>zmin zmax</w:t>
      </w:r>
    </w:p>
    <w:p w14:paraId="244C301F" w14:textId="77777777" w:rsidR="00F5383D" w:rsidRDefault="00F5383D" w:rsidP="001B7B0F">
      <w:pPr>
        <w:pStyle w:val="NoSpacing"/>
      </w:pPr>
    </w:p>
    <w:p w14:paraId="19DEC824" w14:textId="77777777" w:rsidR="00F5383D" w:rsidRPr="00F36BFD" w:rsidRDefault="00F5383D" w:rsidP="001B7B0F">
      <w:pPr>
        <w:pStyle w:val="NoSpacing"/>
        <w:rPr>
          <w:b/>
          <w:u w:val="single"/>
        </w:rPr>
      </w:pPr>
      <w:r w:rsidRPr="00F36BFD">
        <w:rPr>
          <w:b/>
          <w:u w:val="single"/>
        </w:rPr>
        <w:t>example</w:t>
      </w:r>
    </w:p>
    <w:p w14:paraId="12B0CD5F" w14:textId="77777777" w:rsidR="00F5383D" w:rsidRDefault="00F5383D" w:rsidP="001B7B0F">
      <w:pPr>
        <w:pStyle w:val="NoSpacing"/>
      </w:pPr>
    </w:p>
    <w:p w14:paraId="23C36325" w14:textId="77777777" w:rsidR="00F5383D" w:rsidRDefault="00F5383D" w:rsidP="00F36BFD">
      <w:pPr>
        <w:pStyle w:val="NoSpacing"/>
      </w:pPr>
      <w:r>
        <w:t>Mesh_outer_boundary_dimension</w:t>
      </w:r>
    </w:p>
    <w:p w14:paraId="19BF4DAC" w14:textId="77777777" w:rsidR="00F5383D" w:rsidRDefault="00F5383D" w:rsidP="00F36BFD">
      <w:pPr>
        <w:pStyle w:val="NoSpacing"/>
      </w:pPr>
      <w:r>
        <w:t>-4.0 4.0 -4.0 4.0 -4.0 4.0</w:t>
      </w:r>
    </w:p>
    <w:p w14:paraId="5B13810C" w14:textId="77777777" w:rsidR="00CC3D9B" w:rsidRDefault="00CC3D9B" w:rsidP="00CC3D9B">
      <w:pPr>
        <w:pStyle w:val="NoSpacing"/>
      </w:pPr>
    </w:p>
    <w:p w14:paraId="164A80BB" w14:textId="77777777" w:rsidR="00CC3D9B" w:rsidRPr="00CC3D9B" w:rsidRDefault="00CC3D9B" w:rsidP="00CC3D9B">
      <w:pPr>
        <w:pStyle w:val="NoSpacing"/>
        <w:rPr>
          <w:b/>
          <w:u w:val="single"/>
        </w:rPr>
      </w:pPr>
      <w:r w:rsidRPr="00CC3D9B">
        <w:rPr>
          <w:b/>
          <w:u w:val="single"/>
        </w:rPr>
        <w:t>Example test cases:</w:t>
      </w:r>
    </w:p>
    <w:p w14:paraId="43393178" w14:textId="77777777" w:rsidR="00CC3D9B" w:rsidRDefault="001B652E" w:rsidP="00CC3D9B">
      <w:pPr>
        <w:pStyle w:val="NoSpacing"/>
      </w:pPr>
      <w:r>
        <w:t>All test cases.</w:t>
      </w:r>
    </w:p>
    <w:p w14:paraId="042B9087" w14:textId="77777777" w:rsidR="00F5383D" w:rsidRDefault="00F5383D" w:rsidP="001B7B0F">
      <w:pPr>
        <w:pStyle w:val="NoSpacing"/>
      </w:pPr>
    </w:p>
    <w:p w14:paraId="16544CE8" w14:textId="77777777" w:rsidR="00F5383D" w:rsidRDefault="00F5383D" w:rsidP="00415E4F">
      <w:pPr>
        <w:pStyle w:val="Heading2"/>
      </w:pPr>
      <w:bookmarkStart w:id="36" w:name="_Toc158114032"/>
      <w:r>
        <w:t>Mesh_dimensions_in_cells</w:t>
      </w:r>
      <w:bookmarkEnd w:id="36"/>
      <w:r w:rsidRPr="00F36BFD">
        <w:t xml:space="preserve"> </w:t>
      </w:r>
    </w:p>
    <w:p w14:paraId="3B172D29" w14:textId="77777777" w:rsidR="00415E4F" w:rsidRPr="00415E4F" w:rsidRDefault="00415E4F" w:rsidP="00415E4F"/>
    <w:p w14:paraId="032C3F50" w14:textId="77777777" w:rsidR="00F5383D" w:rsidRPr="00F36BFD" w:rsidRDefault="00F5383D" w:rsidP="00F36BFD">
      <w:r>
        <w:t xml:space="preserve">Defines the problem dimensions in terms of number of Cartesian cells in the x, y and z directions i.e.nx ny nz. This is an alternative to setting the mesh cell dimension. </w:t>
      </w:r>
    </w:p>
    <w:p w14:paraId="53858321" w14:textId="77777777" w:rsidR="00F5383D" w:rsidRPr="00F36BFD" w:rsidRDefault="00F5383D" w:rsidP="00F36BFD">
      <w:pPr>
        <w:pStyle w:val="NoSpacing"/>
        <w:rPr>
          <w:b/>
          <w:u w:val="single"/>
        </w:rPr>
      </w:pPr>
      <w:r w:rsidRPr="00F36BFD">
        <w:rPr>
          <w:b/>
          <w:u w:val="single"/>
        </w:rPr>
        <w:t>example</w:t>
      </w:r>
    </w:p>
    <w:p w14:paraId="44046321" w14:textId="77777777" w:rsidR="00F5383D" w:rsidRDefault="00F5383D" w:rsidP="00F36BFD">
      <w:pPr>
        <w:pStyle w:val="NoSpacing"/>
      </w:pPr>
    </w:p>
    <w:p w14:paraId="775BC72C" w14:textId="77777777" w:rsidR="00F5383D" w:rsidRDefault="00F5383D" w:rsidP="001B7B0F">
      <w:pPr>
        <w:pStyle w:val="NoSpacing"/>
      </w:pPr>
      <w:r>
        <w:t>Mesh_dimensions_in_cells</w:t>
      </w:r>
    </w:p>
    <w:p w14:paraId="16F4C930" w14:textId="77777777" w:rsidR="00F5383D" w:rsidRDefault="00F5383D" w:rsidP="001B7B0F">
      <w:pPr>
        <w:pStyle w:val="NoSpacing"/>
      </w:pPr>
      <w:r>
        <w:t>64 64 64  ( 3*integer)</w:t>
      </w:r>
    </w:p>
    <w:p w14:paraId="47D706FC" w14:textId="77777777" w:rsidR="00CC3D9B" w:rsidRDefault="00CC3D9B" w:rsidP="00CC3D9B">
      <w:pPr>
        <w:pStyle w:val="NoSpacing"/>
      </w:pPr>
    </w:p>
    <w:p w14:paraId="1F33D581" w14:textId="77777777" w:rsidR="00CC3D9B" w:rsidRPr="00CC3D9B" w:rsidRDefault="00CC3D9B" w:rsidP="00CC3D9B">
      <w:pPr>
        <w:pStyle w:val="NoSpacing"/>
        <w:rPr>
          <w:b/>
          <w:u w:val="single"/>
        </w:rPr>
      </w:pPr>
      <w:r w:rsidRPr="00CC3D9B">
        <w:rPr>
          <w:b/>
          <w:u w:val="single"/>
        </w:rPr>
        <w:t>Example test cases:</w:t>
      </w:r>
    </w:p>
    <w:p w14:paraId="2292752E" w14:textId="77777777" w:rsidR="001B652E" w:rsidRPr="001B652E" w:rsidRDefault="001B652E" w:rsidP="001B652E">
      <w:pPr>
        <w:autoSpaceDE w:val="0"/>
        <w:autoSpaceDN w:val="0"/>
        <w:adjustRightInd w:val="0"/>
        <w:spacing w:after="0" w:line="240" w:lineRule="auto"/>
        <w:rPr>
          <w:rFonts w:cs="Courier New"/>
        </w:rPr>
      </w:pPr>
      <w:r w:rsidRPr="001B652E">
        <w:rPr>
          <w:rFonts w:cs="Courier New"/>
        </w:rPr>
        <w:t xml:space="preserve">CAVITY_FREE_SPACE </w:t>
      </w:r>
    </w:p>
    <w:p w14:paraId="67A62BD7" w14:textId="77777777" w:rsidR="001B652E" w:rsidRPr="001B652E" w:rsidRDefault="001B652E" w:rsidP="001B652E">
      <w:pPr>
        <w:autoSpaceDE w:val="0"/>
        <w:autoSpaceDN w:val="0"/>
        <w:adjustRightInd w:val="0"/>
        <w:spacing w:after="0" w:line="240" w:lineRule="auto"/>
        <w:rPr>
          <w:rFonts w:cs="Courier New"/>
        </w:rPr>
      </w:pPr>
      <w:r w:rsidRPr="001B652E">
        <w:rPr>
          <w:rFonts w:cs="Courier New"/>
        </w:rPr>
        <w:t xml:space="preserve">COAX_COUPLING </w:t>
      </w:r>
    </w:p>
    <w:p w14:paraId="6CECD7E8" w14:textId="77777777" w:rsidR="00CC3D9B" w:rsidRDefault="00CC3D9B" w:rsidP="001B7B0F">
      <w:pPr>
        <w:pStyle w:val="NoSpacing"/>
      </w:pPr>
    </w:p>
    <w:p w14:paraId="5523C256" w14:textId="77777777" w:rsidR="003274BC" w:rsidRDefault="003274BC" w:rsidP="003274BC">
      <w:pPr>
        <w:pStyle w:val="Heading2"/>
      </w:pPr>
      <w:bookmarkStart w:id="37" w:name="_Toc158114033"/>
      <w:r>
        <w:t>Mesh_cell_dimension</w:t>
      </w:r>
      <w:bookmarkEnd w:id="37"/>
    </w:p>
    <w:p w14:paraId="57E33C2D" w14:textId="77777777" w:rsidR="003274BC" w:rsidRDefault="003274BC" w:rsidP="003274BC">
      <w:r>
        <w:t>Set the mesh cell dimension in metres. This is an alternative to setting the mesh dimension in cells.</w:t>
      </w:r>
    </w:p>
    <w:p w14:paraId="43886982" w14:textId="77777777" w:rsidR="003274BC" w:rsidRPr="001B652E" w:rsidRDefault="003274BC" w:rsidP="001B652E">
      <w:pPr>
        <w:pStyle w:val="NoSpacing"/>
      </w:pPr>
      <w:r w:rsidRPr="001B652E">
        <w:t>Example</w:t>
      </w:r>
    </w:p>
    <w:p w14:paraId="63446DED" w14:textId="77777777" w:rsidR="001B652E" w:rsidRPr="001C7FDD" w:rsidRDefault="003274BC" w:rsidP="001B652E">
      <w:pPr>
        <w:pStyle w:val="NoSpacing"/>
      </w:pPr>
      <w:r>
        <w:t>To set a 1cm grid:</w:t>
      </w:r>
    </w:p>
    <w:p w14:paraId="533A04CC" w14:textId="77777777" w:rsidR="003274BC" w:rsidRDefault="003274BC" w:rsidP="003274BC">
      <w:pPr>
        <w:pStyle w:val="NoSpacing"/>
      </w:pPr>
      <w:r>
        <w:t>Mesh_cell_dimension</w:t>
      </w:r>
    </w:p>
    <w:p w14:paraId="73D6EEEE" w14:textId="77777777" w:rsidR="00F5383D" w:rsidRDefault="003274BC" w:rsidP="003274BC">
      <w:pPr>
        <w:pStyle w:val="NoSpacing"/>
      </w:pPr>
      <w:r>
        <w:t>0.01</w:t>
      </w:r>
    </w:p>
    <w:p w14:paraId="17992516" w14:textId="77777777" w:rsidR="00CC3D9B" w:rsidRDefault="00CC3D9B" w:rsidP="00CC3D9B">
      <w:pPr>
        <w:pStyle w:val="NoSpacing"/>
      </w:pPr>
    </w:p>
    <w:p w14:paraId="693083F2" w14:textId="77777777" w:rsidR="00CC3D9B" w:rsidRPr="00CC3D9B" w:rsidRDefault="00CC3D9B" w:rsidP="00CC3D9B">
      <w:pPr>
        <w:pStyle w:val="NoSpacing"/>
        <w:rPr>
          <w:b/>
          <w:u w:val="single"/>
        </w:rPr>
      </w:pPr>
      <w:r w:rsidRPr="00CC3D9B">
        <w:rPr>
          <w:b/>
          <w:u w:val="single"/>
        </w:rPr>
        <w:t>Example test cases:</w:t>
      </w:r>
    </w:p>
    <w:p w14:paraId="0542DBA5" w14:textId="77777777" w:rsidR="00CC3D9B" w:rsidRPr="001B652E" w:rsidRDefault="001B652E" w:rsidP="003274BC">
      <w:pPr>
        <w:pStyle w:val="NoSpacing"/>
        <w:rPr>
          <w:rFonts w:cs="Courier New"/>
        </w:rPr>
      </w:pPr>
      <w:r w:rsidRPr="001B652E">
        <w:rPr>
          <w:rFonts w:cs="Courier New"/>
        </w:rPr>
        <w:t>AIRCRAFT_SURFACE_CURRENT</w:t>
      </w:r>
    </w:p>
    <w:p w14:paraId="70F0FEAA" w14:textId="77777777" w:rsidR="001B652E" w:rsidRPr="001B652E" w:rsidRDefault="001B652E" w:rsidP="001B652E">
      <w:pPr>
        <w:autoSpaceDE w:val="0"/>
        <w:autoSpaceDN w:val="0"/>
        <w:adjustRightInd w:val="0"/>
        <w:spacing w:after="0" w:line="240" w:lineRule="auto"/>
        <w:rPr>
          <w:rFonts w:cs="Courier New"/>
        </w:rPr>
      </w:pPr>
      <w:r w:rsidRPr="001B652E">
        <w:rPr>
          <w:rFonts w:cs="Courier New"/>
        </w:rPr>
        <w:t xml:space="preserve">DIELECTRIC_FILTER </w:t>
      </w:r>
    </w:p>
    <w:p w14:paraId="6866A2A9" w14:textId="77777777" w:rsidR="001B652E" w:rsidRDefault="001B652E" w:rsidP="003274BC">
      <w:pPr>
        <w:pStyle w:val="NoSpacing"/>
      </w:pPr>
    </w:p>
    <w:p w14:paraId="447B249B" w14:textId="77777777" w:rsidR="00F5383D" w:rsidRDefault="00F5383D" w:rsidP="00055046">
      <w:pPr>
        <w:pStyle w:val="Heading2"/>
      </w:pPr>
      <w:bookmarkStart w:id="38" w:name="_Toc158114034"/>
      <w:r>
        <w:t>Outer_boundary_reflection_coefficient</w:t>
      </w:r>
      <w:bookmarkEnd w:id="38"/>
      <w:r w:rsidRPr="00055046">
        <w:t xml:space="preserve"> </w:t>
      </w:r>
    </w:p>
    <w:p w14:paraId="433827C6" w14:textId="77777777" w:rsidR="00F5383D" w:rsidRDefault="00F5383D" w:rsidP="00055046">
      <w:r>
        <w:t>Specify the reflection coefficients to be applied on the xmin, xmax, ymin, ymax, zmin and zmax boundaries. Each reflection coefficient should be a real number between -1 and 1.</w:t>
      </w:r>
    </w:p>
    <w:p w14:paraId="5C5AAC1F" w14:textId="77777777" w:rsidR="00F5383D" w:rsidRDefault="00F5383D" w:rsidP="00055046">
      <w:pPr>
        <w:pStyle w:val="NoSpacing"/>
        <w:rPr>
          <w:b/>
          <w:u w:val="single"/>
        </w:rPr>
      </w:pPr>
      <w:r w:rsidRPr="00F36BFD">
        <w:rPr>
          <w:b/>
          <w:u w:val="single"/>
        </w:rPr>
        <w:t>Example</w:t>
      </w:r>
      <w:r>
        <w:rPr>
          <w:b/>
          <w:u w:val="single"/>
        </w:rPr>
        <w:t>s</w:t>
      </w:r>
    </w:p>
    <w:p w14:paraId="1D8A0F42" w14:textId="77777777" w:rsidR="00F5383D" w:rsidRPr="00055046" w:rsidRDefault="00F5383D" w:rsidP="00055046">
      <w:pPr>
        <w:pStyle w:val="NoSpacing"/>
        <w:rPr>
          <w:b/>
          <w:u w:val="single"/>
        </w:rPr>
      </w:pPr>
    </w:p>
    <w:p w14:paraId="54782354" w14:textId="77777777" w:rsidR="00F5383D" w:rsidRDefault="00F5383D" w:rsidP="001B7B0F">
      <w:pPr>
        <w:pStyle w:val="NoSpacing"/>
      </w:pPr>
      <w:r>
        <w:t>Outer_boundary_reflection_coefficient</w:t>
      </w:r>
    </w:p>
    <w:p w14:paraId="1FF02AE1" w14:textId="77777777" w:rsidR="00F5383D" w:rsidRDefault="00F5383D" w:rsidP="00055046">
      <w:pPr>
        <w:pStyle w:val="NoSpacing"/>
        <w:numPr>
          <w:ilvl w:val="0"/>
          <w:numId w:val="1"/>
        </w:numPr>
      </w:pPr>
      <w:r>
        <w:t>0.0 0.0 0.0 0.0 0.0  ! absorbing boundaries everywhere</w:t>
      </w:r>
    </w:p>
    <w:p w14:paraId="5BA9B9A7" w14:textId="77777777" w:rsidR="00F5383D" w:rsidRDefault="00F5383D" w:rsidP="00055046">
      <w:pPr>
        <w:pStyle w:val="NoSpacing"/>
        <w:ind w:left="360"/>
      </w:pPr>
    </w:p>
    <w:p w14:paraId="19441330" w14:textId="77777777" w:rsidR="00F5383D" w:rsidRDefault="00F5383D" w:rsidP="00055046">
      <w:pPr>
        <w:pStyle w:val="NoSpacing"/>
      </w:pPr>
      <w:r>
        <w:t>Outer_boundary_reflection_coefficient</w:t>
      </w:r>
    </w:p>
    <w:p w14:paraId="63A0D1E8" w14:textId="77777777" w:rsidR="00F5383D" w:rsidRDefault="00F5383D" w:rsidP="00055046">
      <w:pPr>
        <w:pStyle w:val="NoSpacing"/>
        <w:ind w:left="2880" w:hanging="2880"/>
      </w:pPr>
      <w:r>
        <w:t>-1.0 -1.0 +1.0 +1.0 0.0 0.0</w:t>
      </w:r>
      <w:r>
        <w:tab/>
        <w:t>! Electric walls on xmin and xmax, Magnetic walls on ymin and ymax, ! absorbing boundaries on zmin and zmax</w:t>
      </w:r>
    </w:p>
    <w:p w14:paraId="2BA19756" w14:textId="77777777" w:rsidR="00CC3D9B" w:rsidRDefault="00CC3D9B" w:rsidP="00CC3D9B">
      <w:pPr>
        <w:pStyle w:val="NoSpacing"/>
      </w:pPr>
    </w:p>
    <w:p w14:paraId="713780DA" w14:textId="77777777" w:rsidR="00CC3D9B" w:rsidRPr="00CC3D9B" w:rsidRDefault="00CC3D9B" w:rsidP="00CC3D9B">
      <w:pPr>
        <w:pStyle w:val="NoSpacing"/>
        <w:rPr>
          <w:b/>
          <w:u w:val="single"/>
        </w:rPr>
      </w:pPr>
      <w:r w:rsidRPr="00CC3D9B">
        <w:rPr>
          <w:b/>
          <w:u w:val="single"/>
        </w:rPr>
        <w:t>Example test cases:</w:t>
      </w:r>
    </w:p>
    <w:p w14:paraId="79571763" w14:textId="77777777" w:rsidR="00F5383D" w:rsidRDefault="001B652E" w:rsidP="001B7B0F">
      <w:pPr>
        <w:pStyle w:val="NoSpacing"/>
      </w:pPr>
      <w:r>
        <w:t>TEM_MATERIAL_TEST</w:t>
      </w:r>
    </w:p>
    <w:p w14:paraId="1D293C42" w14:textId="77777777" w:rsidR="001B652E" w:rsidRDefault="001B652E" w:rsidP="001B7B0F">
      <w:pPr>
        <w:pStyle w:val="NoSpacing"/>
      </w:pPr>
      <w:r>
        <w:t>RESONANT_ABSORBER</w:t>
      </w:r>
    </w:p>
    <w:p w14:paraId="51F97D3A" w14:textId="77777777" w:rsidR="002B6371" w:rsidRDefault="002B6371" w:rsidP="001B7B0F">
      <w:pPr>
        <w:pStyle w:val="NoSpacing"/>
      </w:pPr>
    </w:p>
    <w:p w14:paraId="6B45FE52" w14:textId="77777777" w:rsidR="002B6371" w:rsidRDefault="002B6371" w:rsidP="002B6371">
      <w:pPr>
        <w:pStyle w:val="Heading2"/>
      </w:pPr>
      <w:bookmarkStart w:id="39" w:name="_Toc158114035"/>
      <w:r>
        <w:t>PML</w:t>
      </w:r>
      <w:bookmarkEnd w:id="39"/>
    </w:p>
    <w:p w14:paraId="773A9156" w14:textId="77777777" w:rsidR="00724DCB" w:rsidRDefault="00724DCB" w:rsidP="002B6371">
      <w:r>
        <w:lastRenderedPageBreak/>
        <w:t>The perfectly matched layer is an absorbing boundary volume which is designed to absorb outgoing waves irrespective of angle of incidence and polarisation. It out-performs the usual TLM matched boundary. A PML consists of layers of TLM cells which run a variation of the normal scattering process which provides the wide angle matching and loss. Normally the PML is specified by the thickness of the layer, t, the order of the loss grading profile, o, and a parameter which controls the reflection coefficient of the PML, r.</w:t>
      </w:r>
    </w:p>
    <w:p w14:paraId="1CE692B2" w14:textId="77777777" w:rsidR="00724DCB" w:rsidRDefault="00724DCB" w:rsidP="002B6371">
      <w:r>
        <w:t>The order of the loss profile is an integer where 1 indicates a linear increase of loss into the layer, 2 indicates a quadratic loss profile etc. The reflection coefficient parameter provides an estimate of the reflection coefficient of the layer when backed with a perfect conductor.</w:t>
      </w:r>
    </w:p>
    <w:p w14:paraId="54967348" w14:textId="77777777" w:rsidR="00545A33" w:rsidRDefault="00724DCB" w:rsidP="002B6371">
      <w:r>
        <w:t xml:space="preserve">The choice of </w:t>
      </w:r>
      <w:r w:rsidR="00545A33">
        <w:t>t, o and r are a compromise between performance and simulation overhead (memory, runtime). Typically 5 or more layers would be used (t</w:t>
      </w:r>
      <w:r w:rsidR="00545A33">
        <w:rPr>
          <w:rFonts w:cs="Calibri"/>
        </w:rPr>
        <w:t>≥</w:t>
      </w:r>
      <w:r w:rsidR="00545A33">
        <w:t>5</w:t>
      </w:r>
      <w:r w:rsidR="00545A33">
        <w:rPr>
          <w:rFonts w:cs="Calibri"/>
        </w:rPr>
        <w:t>Δ</w:t>
      </w:r>
      <w:r w:rsidR="00545A33">
        <w:t>l), a second order conductivity profile is found to be effective (o=2), and the reflection coefficient r=0.0001 is also a good starting point for optimising a PML.</w:t>
      </w:r>
    </w:p>
    <w:p w14:paraId="2AD168F9" w14:textId="77777777" w:rsidR="00724DCB" w:rsidRDefault="00545A33" w:rsidP="00545A33">
      <w:pPr>
        <w:pStyle w:val="NoSpacing"/>
      </w:pPr>
      <w:r>
        <w:t>In GGI_TLM a PML layer is built within the defined outer boundary as defined by the Mesh_outer_boundary_dimension packet so increasing the thickness of the PML may require the outer boundary dimension to be increased. PML layers may be placed on any or all of the outer boundaries of the mesh (</w:t>
      </w:r>
      <w:r w:rsidRPr="00545A33">
        <w:t>xmin,xmax,ymin,ymax,zmin,zmax</w:t>
      </w:r>
      <w:r>
        <w:t>) and the parameters may be specified individually for each boundary as in example 1 below or for all boundary surfaces together as in example 2. Setting a thickness of zero on a surface indicates that no PML should be placed on that surface.</w:t>
      </w:r>
    </w:p>
    <w:p w14:paraId="3EB4EDCD" w14:textId="77777777" w:rsidR="00545A33" w:rsidRDefault="00545A33" w:rsidP="00545A33">
      <w:pPr>
        <w:pStyle w:val="NoSpacing"/>
      </w:pPr>
    </w:p>
    <w:p w14:paraId="3E13A70B" w14:textId="77777777" w:rsidR="002B6371" w:rsidRPr="00545A33" w:rsidRDefault="00545A33" w:rsidP="002B6371">
      <w:pPr>
        <w:rPr>
          <w:b/>
        </w:rPr>
      </w:pPr>
      <w:r w:rsidRPr="00545A33">
        <w:rPr>
          <w:b/>
        </w:rPr>
        <w:t>Examples</w:t>
      </w:r>
    </w:p>
    <w:p w14:paraId="12FC151C" w14:textId="77777777" w:rsidR="002B6371" w:rsidRPr="00545A33" w:rsidRDefault="002B6371" w:rsidP="00724DCB">
      <w:pPr>
        <w:pStyle w:val="NoSpacing"/>
        <w:rPr>
          <w:sz w:val="20"/>
          <w:szCs w:val="20"/>
        </w:rPr>
      </w:pPr>
      <w:r w:rsidRPr="00545A33">
        <w:rPr>
          <w:sz w:val="20"/>
          <w:szCs w:val="20"/>
        </w:rPr>
        <w:t>PML</w:t>
      </w:r>
    </w:p>
    <w:p w14:paraId="6BC28AEB" w14:textId="77777777" w:rsidR="002B6371" w:rsidRPr="00545A33" w:rsidRDefault="002B6371" w:rsidP="00724DCB">
      <w:pPr>
        <w:pStyle w:val="NoSpacing"/>
        <w:rPr>
          <w:sz w:val="20"/>
          <w:szCs w:val="20"/>
        </w:rPr>
      </w:pPr>
      <w:r w:rsidRPr="00545A33">
        <w:rPr>
          <w:sz w:val="20"/>
          <w:szCs w:val="20"/>
        </w:rPr>
        <w:t>4.0  4.0   4.0  4.0   4.0 4.0   ! PML thickness on each outer boundary surface</w:t>
      </w:r>
      <w:r w:rsidR="00545A33" w:rsidRPr="00545A33">
        <w:rPr>
          <w:sz w:val="20"/>
          <w:szCs w:val="20"/>
        </w:rPr>
        <w:t>s</w:t>
      </w:r>
      <w:r w:rsidRPr="00545A33">
        <w:rPr>
          <w:sz w:val="20"/>
          <w:szCs w:val="20"/>
        </w:rPr>
        <w:t>: xmin,xmax,ymin,ymax,zmin,zmax</w:t>
      </w:r>
    </w:p>
    <w:p w14:paraId="2158389B" w14:textId="77777777" w:rsidR="00545A33" w:rsidRDefault="002B6371" w:rsidP="00724DCB">
      <w:pPr>
        <w:pStyle w:val="NoSpacing"/>
        <w:rPr>
          <w:sz w:val="20"/>
          <w:szCs w:val="20"/>
        </w:rPr>
      </w:pPr>
      <w:r w:rsidRPr="00545A33">
        <w:rPr>
          <w:sz w:val="20"/>
          <w:szCs w:val="20"/>
        </w:rPr>
        <w:t xml:space="preserve">1e-4 1e-4  1e-4 1e-4  1e-4 1e-4 ! PML reflection_coefficient on each outer boundary surface: </w:t>
      </w:r>
    </w:p>
    <w:p w14:paraId="5080670D" w14:textId="77777777" w:rsidR="002B6371" w:rsidRPr="00545A33" w:rsidRDefault="002B6371" w:rsidP="00724DCB">
      <w:pPr>
        <w:pStyle w:val="NoSpacing"/>
        <w:rPr>
          <w:sz w:val="20"/>
          <w:szCs w:val="20"/>
        </w:rPr>
      </w:pPr>
      <w:r w:rsidRPr="00545A33">
        <w:rPr>
          <w:sz w:val="20"/>
          <w:szCs w:val="20"/>
        </w:rPr>
        <w:t xml:space="preserve">2                               </w:t>
      </w:r>
      <w:r w:rsidR="00545A33">
        <w:rPr>
          <w:sz w:val="20"/>
          <w:szCs w:val="20"/>
        </w:rPr>
        <w:t xml:space="preserve">                       </w:t>
      </w:r>
      <w:r w:rsidRPr="00545A33">
        <w:rPr>
          <w:sz w:val="20"/>
          <w:szCs w:val="20"/>
        </w:rPr>
        <w:t>! PML order</w:t>
      </w:r>
    </w:p>
    <w:p w14:paraId="68FE4845" w14:textId="77777777" w:rsidR="002B6371" w:rsidRPr="00545A33" w:rsidRDefault="002B6371" w:rsidP="00724DCB">
      <w:pPr>
        <w:pStyle w:val="NoSpacing"/>
        <w:rPr>
          <w:sz w:val="20"/>
          <w:szCs w:val="20"/>
        </w:rPr>
      </w:pPr>
    </w:p>
    <w:p w14:paraId="7E276424" w14:textId="77777777" w:rsidR="002B6371" w:rsidRPr="00545A33" w:rsidRDefault="002B6371" w:rsidP="00724DCB">
      <w:pPr>
        <w:pStyle w:val="NoSpacing"/>
        <w:rPr>
          <w:sz w:val="20"/>
          <w:szCs w:val="20"/>
        </w:rPr>
      </w:pPr>
    </w:p>
    <w:p w14:paraId="4839BA8E" w14:textId="77777777" w:rsidR="002B6371" w:rsidRPr="00545A33" w:rsidRDefault="002B6371" w:rsidP="00724DCB">
      <w:pPr>
        <w:pStyle w:val="NoSpacing"/>
        <w:rPr>
          <w:sz w:val="20"/>
          <w:szCs w:val="20"/>
        </w:rPr>
      </w:pPr>
      <w:r w:rsidRPr="00545A33">
        <w:rPr>
          <w:sz w:val="20"/>
          <w:szCs w:val="20"/>
        </w:rPr>
        <w:t>PML</w:t>
      </w:r>
    </w:p>
    <w:p w14:paraId="69B6AEA1" w14:textId="77777777" w:rsidR="002B6371" w:rsidRPr="00545A33" w:rsidRDefault="002B6371" w:rsidP="00724DCB">
      <w:pPr>
        <w:pStyle w:val="NoSpacing"/>
        <w:rPr>
          <w:sz w:val="20"/>
          <w:szCs w:val="20"/>
        </w:rPr>
      </w:pPr>
      <w:r w:rsidRPr="00545A33">
        <w:rPr>
          <w:sz w:val="20"/>
          <w:szCs w:val="20"/>
        </w:rPr>
        <w:t>4.0   ! PML thickness on all outer boundary surfaces</w:t>
      </w:r>
    </w:p>
    <w:p w14:paraId="2056368C" w14:textId="77777777" w:rsidR="002B6371" w:rsidRPr="00545A33" w:rsidRDefault="002B6371" w:rsidP="00724DCB">
      <w:pPr>
        <w:pStyle w:val="NoSpacing"/>
        <w:rPr>
          <w:sz w:val="20"/>
          <w:szCs w:val="20"/>
        </w:rPr>
      </w:pPr>
      <w:r w:rsidRPr="00545A33">
        <w:rPr>
          <w:sz w:val="20"/>
          <w:szCs w:val="20"/>
        </w:rPr>
        <w:t>1e-4  ! PML reflection_coefficient on all outer boundary surfaces</w:t>
      </w:r>
    </w:p>
    <w:p w14:paraId="26776D75" w14:textId="77777777" w:rsidR="002B6371" w:rsidRDefault="002B6371" w:rsidP="00724DCB">
      <w:pPr>
        <w:pStyle w:val="NoSpacing"/>
      </w:pPr>
      <w:r w:rsidRPr="00545A33">
        <w:rPr>
          <w:sz w:val="20"/>
          <w:szCs w:val="20"/>
        </w:rPr>
        <w:t xml:space="preserve">2    </w:t>
      </w:r>
      <w:r w:rsidR="00545A33">
        <w:rPr>
          <w:sz w:val="20"/>
          <w:szCs w:val="20"/>
        </w:rPr>
        <w:t xml:space="preserve">   </w:t>
      </w:r>
      <w:r w:rsidRPr="00545A33">
        <w:rPr>
          <w:sz w:val="20"/>
          <w:szCs w:val="20"/>
        </w:rPr>
        <w:t xml:space="preserve"> ! PML order</w:t>
      </w:r>
    </w:p>
    <w:p w14:paraId="4EAED7C0" w14:textId="77777777" w:rsidR="00724DCB" w:rsidRDefault="00724DCB" w:rsidP="00724DCB">
      <w:pPr>
        <w:pStyle w:val="NoSpacing"/>
      </w:pPr>
    </w:p>
    <w:p w14:paraId="2497CE13" w14:textId="77777777" w:rsidR="00724DCB" w:rsidRPr="00CC3D9B" w:rsidRDefault="00724DCB" w:rsidP="00724DCB">
      <w:pPr>
        <w:pStyle w:val="NoSpacing"/>
        <w:rPr>
          <w:b/>
          <w:u w:val="single"/>
        </w:rPr>
      </w:pPr>
      <w:r w:rsidRPr="00CC3D9B">
        <w:rPr>
          <w:b/>
          <w:u w:val="single"/>
        </w:rPr>
        <w:t>Example test cases:</w:t>
      </w:r>
    </w:p>
    <w:p w14:paraId="6EC962E6" w14:textId="77777777" w:rsidR="00724DCB" w:rsidRDefault="00724DCB" w:rsidP="00724DCB">
      <w:pPr>
        <w:pStyle w:val="NoSpacing"/>
      </w:pPr>
      <w:r>
        <w:t>WAVEGUIDE_PML</w:t>
      </w:r>
    </w:p>
    <w:p w14:paraId="3EE41401" w14:textId="77777777" w:rsidR="00724DCB" w:rsidRPr="002B6371" w:rsidRDefault="00724DCB" w:rsidP="00724DCB">
      <w:pPr>
        <w:pStyle w:val="NoSpacing"/>
      </w:pPr>
    </w:p>
    <w:p w14:paraId="4EE04D58" w14:textId="77777777" w:rsidR="00F5383D" w:rsidRDefault="00F5383D" w:rsidP="00055046">
      <w:pPr>
        <w:pStyle w:val="Heading2"/>
      </w:pPr>
      <w:bookmarkStart w:id="40" w:name="_Toc158114036"/>
      <w:r>
        <w:t>Volume_list</w:t>
      </w:r>
      <w:bookmarkEnd w:id="40"/>
    </w:p>
    <w:p w14:paraId="0E0400CA" w14:textId="77777777" w:rsidR="00F5383D" w:rsidRDefault="00F5383D" w:rsidP="00055046">
      <w:pPr>
        <w:pStyle w:val="NoSpacing"/>
      </w:pPr>
      <w:r>
        <w:t>Volumes within the problem space are specified in the volume_list packet. A number of simple geometric volumes such as rectangular blocks or spheres may be specified by appropriate parameters or alternatively a file with a volume tetrahedral mesh may be specified.</w:t>
      </w:r>
    </w:p>
    <w:p w14:paraId="4A9EF45D" w14:textId="77777777" w:rsidR="00F5383D" w:rsidRDefault="00F5383D" w:rsidP="00055046">
      <w:pPr>
        <w:pStyle w:val="NoSpacing"/>
      </w:pPr>
      <w:r>
        <w:t xml:space="preserve">Each volume has a transformation associated with it which allows rotation and translation of the specified volume as described in section 3. The translation is described by six parameters in two sets of three on separate lines of the file. </w:t>
      </w:r>
    </w:p>
    <w:p w14:paraId="4F11695A" w14:textId="77777777" w:rsidR="00F5383D" w:rsidRDefault="00F5383D" w:rsidP="00055046">
      <w:pPr>
        <w:pStyle w:val="NoSpacing"/>
      </w:pPr>
    </w:p>
    <w:p w14:paraId="6A038C2B" w14:textId="77777777" w:rsidR="00F5383D" w:rsidRDefault="00F5383D" w:rsidP="001C39C0">
      <w:pPr>
        <w:pStyle w:val="NoSpacing"/>
      </w:pPr>
      <w:r>
        <w:sym w:font="Symbol" w:char="F071"/>
      </w:r>
      <w:r w:rsidRPr="00E75987">
        <w:t>x</w:t>
      </w:r>
      <w:r>
        <w:t xml:space="preserve">, </w:t>
      </w:r>
      <w:r>
        <w:sym w:font="Symbol" w:char="F071"/>
      </w:r>
      <w:r w:rsidRPr="00E75987">
        <w:t>y</w:t>
      </w:r>
      <w:r>
        <w:t xml:space="preserve">, </w:t>
      </w:r>
      <w:r>
        <w:sym w:font="Symbol" w:char="F071"/>
      </w:r>
      <w:r w:rsidRPr="00E75987">
        <w:t>z</w:t>
      </w:r>
    </w:p>
    <w:p w14:paraId="25252BBC" w14:textId="77777777" w:rsidR="00F5383D" w:rsidRPr="00F36BFD" w:rsidRDefault="00F5383D" w:rsidP="001C39C0">
      <w:pPr>
        <w:pStyle w:val="NoSpacing"/>
      </w:pPr>
      <w:r>
        <w:t>ox, oy, oz</w:t>
      </w:r>
    </w:p>
    <w:p w14:paraId="1E0B842B" w14:textId="77777777" w:rsidR="00F5383D" w:rsidRDefault="00F5383D" w:rsidP="00055046">
      <w:pPr>
        <w:pStyle w:val="NoSpacing"/>
      </w:pPr>
    </w:p>
    <w:p w14:paraId="3ADA3A4A" w14:textId="77777777" w:rsidR="00F5383D" w:rsidRDefault="00F5383D" w:rsidP="00055046">
      <w:pPr>
        <w:pStyle w:val="NoSpacing"/>
      </w:pPr>
      <w:r>
        <w:t>The available volume types and their parameters are as follows:</w:t>
      </w:r>
    </w:p>
    <w:p w14:paraId="60FB0C76" w14:textId="77777777" w:rsidR="00F5383D" w:rsidRDefault="00F5383D" w:rsidP="00CA5201">
      <w:pPr>
        <w:pStyle w:val="NoSpacing"/>
      </w:pPr>
    </w:p>
    <w:p w14:paraId="1A19F412" w14:textId="77777777" w:rsidR="00F5383D" w:rsidRDefault="00F5383D" w:rsidP="00CA5201">
      <w:pPr>
        <w:pStyle w:val="NoSpacing"/>
      </w:pPr>
      <w:r>
        <w:t>Name:</w:t>
      </w:r>
    </w:p>
    <w:p w14:paraId="70B50AE9" w14:textId="77777777" w:rsidR="00F5383D" w:rsidRDefault="00F5383D" w:rsidP="001C39C0">
      <w:pPr>
        <w:pStyle w:val="NoSpacing"/>
        <w:ind w:firstLine="720"/>
      </w:pPr>
      <w:r>
        <w:t>Rectangular_block</w:t>
      </w:r>
    </w:p>
    <w:p w14:paraId="6C708B92" w14:textId="77777777" w:rsidR="00F5383D" w:rsidRDefault="00F5383D" w:rsidP="00CA5201">
      <w:pPr>
        <w:pStyle w:val="NoSpacing"/>
      </w:pPr>
      <w:r>
        <w:t>Description:</w:t>
      </w:r>
    </w:p>
    <w:p w14:paraId="34A754DA" w14:textId="77777777" w:rsidR="00F5383D" w:rsidRDefault="00F5383D" w:rsidP="00CA5201">
      <w:pPr>
        <w:pStyle w:val="NoSpacing"/>
      </w:pPr>
      <w:r>
        <w:tab/>
        <w:t>Rectangular block centred on the origin</w:t>
      </w:r>
    </w:p>
    <w:p w14:paraId="126F0FEE" w14:textId="77777777" w:rsidR="00F5383D" w:rsidRDefault="00F5383D" w:rsidP="00CA5201">
      <w:pPr>
        <w:pStyle w:val="NoSpacing"/>
      </w:pPr>
      <w:r>
        <w:t>Parameters:</w:t>
      </w:r>
    </w:p>
    <w:p w14:paraId="49C2E40B" w14:textId="77777777" w:rsidR="00F5383D" w:rsidRDefault="00F5383D" w:rsidP="001C39C0">
      <w:pPr>
        <w:pStyle w:val="NoSpacing"/>
        <w:ind w:firstLine="720"/>
      </w:pPr>
      <w:r>
        <w:t>Length in x, length in y, length in z</w:t>
      </w:r>
    </w:p>
    <w:p w14:paraId="54B357E1" w14:textId="77777777" w:rsidR="00F5383D" w:rsidRDefault="00F5383D" w:rsidP="001C39C0">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14:paraId="7F3F436D" w14:textId="77777777" w:rsidR="00F5383D" w:rsidRDefault="00F5383D" w:rsidP="001C39C0">
      <w:pPr>
        <w:pStyle w:val="NoSpacing"/>
        <w:ind w:firstLine="720"/>
      </w:pPr>
      <w:r>
        <w:t>ox, oy, oz</w:t>
      </w:r>
    </w:p>
    <w:p w14:paraId="390AB3FE" w14:textId="77777777" w:rsidR="00F5383D" w:rsidRPr="00F36BFD" w:rsidRDefault="00F5383D" w:rsidP="001C39C0">
      <w:pPr>
        <w:pStyle w:val="NoSpacing"/>
        <w:ind w:firstLine="720"/>
      </w:pPr>
    </w:p>
    <w:p w14:paraId="6AA7F9CD" w14:textId="77777777" w:rsidR="00F5383D" w:rsidRDefault="00F5383D" w:rsidP="008011C3">
      <w:pPr>
        <w:pStyle w:val="NoSpacing"/>
      </w:pPr>
      <w:r>
        <w:t>Name:</w:t>
      </w:r>
    </w:p>
    <w:p w14:paraId="49272834" w14:textId="77777777" w:rsidR="00F5383D" w:rsidRDefault="00F5383D" w:rsidP="008011C3">
      <w:pPr>
        <w:pStyle w:val="NoSpacing"/>
        <w:ind w:firstLine="720"/>
      </w:pPr>
      <w:r>
        <w:t>Rectangular_block2</w:t>
      </w:r>
    </w:p>
    <w:p w14:paraId="7E3E40F5" w14:textId="77777777" w:rsidR="00F5383D" w:rsidRDefault="00F5383D" w:rsidP="008011C3">
      <w:pPr>
        <w:pStyle w:val="NoSpacing"/>
      </w:pPr>
      <w:r>
        <w:t>Description:</w:t>
      </w:r>
    </w:p>
    <w:p w14:paraId="354EF0B0" w14:textId="77777777" w:rsidR="00F5383D" w:rsidRDefault="00F5383D" w:rsidP="008011C3">
      <w:pPr>
        <w:pStyle w:val="NoSpacing"/>
      </w:pPr>
      <w:r>
        <w:tab/>
        <w:t>Rectangular block specified by its xmin, ymin, zmin and xmax, ymax and zmax coordinates</w:t>
      </w:r>
    </w:p>
    <w:p w14:paraId="3074692E" w14:textId="77777777" w:rsidR="00F5383D" w:rsidRDefault="00F5383D" w:rsidP="008011C3">
      <w:pPr>
        <w:pStyle w:val="NoSpacing"/>
      </w:pPr>
      <w:r>
        <w:t>Parameters:</w:t>
      </w:r>
    </w:p>
    <w:p w14:paraId="7CF3C9FF" w14:textId="77777777" w:rsidR="00F5383D" w:rsidRDefault="00F5383D" w:rsidP="008011C3">
      <w:pPr>
        <w:pStyle w:val="NoSpacing"/>
        <w:ind w:firstLine="720"/>
      </w:pPr>
      <w:r>
        <w:t>Xmin ymin zmin xmax ymax zmax</w:t>
      </w:r>
    </w:p>
    <w:p w14:paraId="2F9935FF" w14:textId="77777777" w:rsidR="00F5383D" w:rsidRDefault="00F5383D" w:rsidP="008011C3">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14:paraId="23B942F1" w14:textId="77777777" w:rsidR="00F5383D" w:rsidRPr="00F36BFD" w:rsidRDefault="00F5383D" w:rsidP="008011C3">
      <w:pPr>
        <w:pStyle w:val="NoSpacing"/>
        <w:ind w:firstLine="720"/>
      </w:pPr>
      <w:r>
        <w:t>ox, oy, oz</w:t>
      </w:r>
    </w:p>
    <w:p w14:paraId="1549E016" w14:textId="77777777" w:rsidR="00F5383D" w:rsidRDefault="00F5383D" w:rsidP="001C39C0">
      <w:pPr>
        <w:pStyle w:val="NoSpacing"/>
        <w:ind w:firstLine="720"/>
      </w:pPr>
    </w:p>
    <w:p w14:paraId="4E2658E0" w14:textId="77777777" w:rsidR="00F5383D" w:rsidRDefault="00F5383D" w:rsidP="001C39C0">
      <w:pPr>
        <w:pStyle w:val="NoSpacing"/>
      </w:pPr>
      <w:r>
        <w:t>Name:</w:t>
      </w:r>
    </w:p>
    <w:p w14:paraId="302C5BA6" w14:textId="77777777" w:rsidR="00F5383D" w:rsidRDefault="00F5383D" w:rsidP="001C39C0">
      <w:pPr>
        <w:pStyle w:val="NoSpacing"/>
        <w:ind w:firstLine="720"/>
      </w:pPr>
      <w:r>
        <w:t>cylinder</w:t>
      </w:r>
    </w:p>
    <w:p w14:paraId="30C4B3B7" w14:textId="77777777" w:rsidR="00F5383D" w:rsidRDefault="00F5383D" w:rsidP="001C39C0">
      <w:pPr>
        <w:pStyle w:val="NoSpacing"/>
      </w:pPr>
      <w:r>
        <w:t>Description:</w:t>
      </w:r>
    </w:p>
    <w:p w14:paraId="052F471B" w14:textId="77777777" w:rsidR="00F5383D" w:rsidRDefault="00F5383D" w:rsidP="001C39C0">
      <w:pPr>
        <w:pStyle w:val="NoSpacing"/>
      </w:pPr>
      <w:r>
        <w:tab/>
        <w:t>Circular cylinder centred on the origin. The cylinder is circular in the xy plane and extruded in the ±z direction to the total length specified.</w:t>
      </w:r>
    </w:p>
    <w:p w14:paraId="01C77F33" w14:textId="77777777" w:rsidR="00F5383D" w:rsidRDefault="00F5383D" w:rsidP="001C39C0">
      <w:pPr>
        <w:pStyle w:val="NoSpacing"/>
      </w:pPr>
      <w:r>
        <w:t>Parameters:</w:t>
      </w:r>
    </w:p>
    <w:p w14:paraId="5D677755" w14:textId="77777777" w:rsidR="00F5383D" w:rsidRDefault="00F5383D" w:rsidP="001C39C0">
      <w:pPr>
        <w:pStyle w:val="NoSpacing"/>
        <w:ind w:firstLine="720"/>
      </w:pPr>
      <w:r>
        <w:t>Radius, length (in z direction)</w:t>
      </w:r>
    </w:p>
    <w:p w14:paraId="6559CD5F" w14:textId="77777777" w:rsidR="00F5383D" w:rsidRDefault="00F5383D" w:rsidP="001C39C0">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14:paraId="4128B005" w14:textId="77777777" w:rsidR="00F5383D" w:rsidRDefault="00F5383D" w:rsidP="001C39C0">
      <w:pPr>
        <w:pStyle w:val="NoSpacing"/>
        <w:ind w:firstLine="720"/>
      </w:pPr>
      <w:r>
        <w:t>ox, oy, oz</w:t>
      </w:r>
    </w:p>
    <w:p w14:paraId="50F588FB" w14:textId="77777777" w:rsidR="00F5383D" w:rsidRPr="00F36BFD" w:rsidRDefault="00F5383D" w:rsidP="001C39C0">
      <w:pPr>
        <w:pStyle w:val="NoSpacing"/>
        <w:ind w:firstLine="720"/>
      </w:pPr>
    </w:p>
    <w:p w14:paraId="7694E4DD" w14:textId="77777777" w:rsidR="00F5383D" w:rsidRDefault="00F5383D" w:rsidP="001C39C0">
      <w:pPr>
        <w:pStyle w:val="NoSpacing"/>
      </w:pPr>
      <w:r>
        <w:t>Name:</w:t>
      </w:r>
    </w:p>
    <w:p w14:paraId="491CF0C4" w14:textId="77777777" w:rsidR="00F5383D" w:rsidRDefault="00F5383D" w:rsidP="001C39C0">
      <w:pPr>
        <w:pStyle w:val="NoSpacing"/>
        <w:ind w:firstLine="720"/>
      </w:pPr>
      <w:r>
        <w:t>sphere</w:t>
      </w:r>
    </w:p>
    <w:p w14:paraId="764D5A0E" w14:textId="77777777" w:rsidR="00F5383D" w:rsidRDefault="00F5383D" w:rsidP="001C39C0">
      <w:pPr>
        <w:pStyle w:val="NoSpacing"/>
      </w:pPr>
      <w:r>
        <w:t>Description:</w:t>
      </w:r>
    </w:p>
    <w:p w14:paraId="1084B689" w14:textId="77777777" w:rsidR="00F5383D" w:rsidRDefault="00F5383D" w:rsidP="001C39C0">
      <w:pPr>
        <w:pStyle w:val="NoSpacing"/>
      </w:pPr>
      <w:r>
        <w:tab/>
        <w:t>Sphere centred on the origin</w:t>
      </w:r>
    </w:p>
    <w:p w14:paraId="4E5B6B87" w14:textId="77777777" w:rsidR="00F5383D" w:rsidRDefault="00F5383D" w:rsidP="001C39C0">
      <w:pPr>
        <w:pStyle w:val="NoSpacing"/>
      </w:pPr>
      <w:r>
        <w:t>Parameters:</w:t>
      </w:r>
    </w:p>
    <w:p w14:paraId="2438F801" w14:textId="77777777" w:rsidR="00F5383D" w:rsidRDefault="00F5383D" w:rsidP="001C39C0">
      <w:pPr>
        <w:pStyle w:val="NoSpacing"/>
        <w:ind w:firstLine="720"/>
      </w:pPr>
      <w:r>
        <w:t>Radius</w:t>
      </w:r>
    </w:p>
    <w:p w14:paraId="388F0FA9" w14:textId="77777777" w:rsidR="00F5383D" w:rsidRDefault="00F5383D" w:rsidP="001C39C0">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14:paraId="6358A34E" w14:textId="77777777" w:rsidR="00F5383D" w:rsidRDefault="00F5383D" w:rsidP="001C39C0">
      <w:pPr>
        <w:pStyle w:val="NoSpacing"/>
        <w:ind w:firstLine="720"/>
      </w:pPr>
      <w:r>
        <w:t>ox, oy, oz</w:t>
      </w:r>
    </w:p>
    <w:p w14:paraId="5A7DCA2A" w14:textId="77777777" w:rsidR="00BC3A1C" w:rsidRPr="00F36BFD" w:rsidRDefault="00BC3A1C" w:rsidP="001C39C0">
      <w:pPr>
        <w:pStyle w:val="NoSpacing"/>
        <w:ind w:firstLine="720"/>
      </w:pPr>
    </w:p>
    <w:p w14:paraId="26C19D81" w14:textId="77777777" w:rsidR="00415E4F" w:rsidRDefault="00415E4F" w:rsidP="00415E4F">
      <w:pPr>
        <w:pStyle w:val="NoSpacing"/>
      </w:pPr>
      <w:r>
        <w:t>Name:</w:t>
      </w:r>
    </w:p>
    <w:p w14:paraId="6CC41515" w14:textId="77777777" w:rsidR="00415E4F" w:rsidRDefault="00BC3A1C" w:rsidP="00415E4F">
      <w:pPr>
        <w:pStyle w:val="NoSpacing"/>
        <w:ind w:firstLine="720"/>
      </w:pPr>
      <w:r>
        <w:t>tet</w:t>
      </w:r>
    </w:p>
    <w:p w14:paraId="3969C1D0" w14:textId="77777777" w:rsidR="00415E4F" w:rsidRDefault="00415E4F" w:rsidP="00415E4F">
      <w:pPr>
        <w:pStyle w:val="NoSpacing"/>
      </w:pPr>
      <w:r>
        <w:t>Description:</w:t>
      </w:r>
    </w:p>
    <w:p w14:paraId="293D13B8" w14:textId="77777777" w:rsidR="00415E4F" w:rsidRDefault="00415E4F" w:rsidP="00415E4F">
      <w:pPr>
        <w:pStyle w:val="NoSpacing"/>
      </w:pPr>
      <w:r>
        <w:tab/>
      </w:r>
      <w:r w:rsidR="00BC3A1C">
        <w:t>Tetrahedron defined by 4 points in 3-D space</w:t>
      </w:r>
    </w:p>
    <w:p w14:paraId="272A3471" w14:textId="77777777" w:rsidR="00415E4F" w:rsidRDefault="00415E4F" w:rsidP="00415E4F">
      <w:pPr>
        <w:pStyle w:val="NoSpacing"/>
      </w:pPr>
      <w:r>
        <w:t>Parameters:</w:t>
      </w:r>
    </w:p>
    <w:p w14:paraId="192A882D" w14:textId="77777777" w:rsidR="00415E4F" w:rsidRDefault="00BC3A1C" w:rsidP="00415E4F">
      <w:pPr>
        <w:pStyle w:val="NoSpacing"/>
        <w:ind w:firstLine="720"/>
      </w:pPr>
      <w:r>
        <w:t>x1 y1 z1   x2 y1 z2   x3 y3 z3   x4 y4 z4</w:t>
      </w:r>
    </w:p>
    <w:p w14:paraId="0FB6F7DF" w14:textId="77777777" w:rsidR="00415E4F" w:rsidRDefault="00415E4F" w:rsidP="00415E4F">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14:paraId="794FF176" w14:textId="77777777" w:rsidR="00415E4F" w:rsidRPr="00F36BFD" w:rsidRDefault="00415E4F" w:rsidP="00415E4F">
      <w:pPr>
        <w:pStyle w:val="NoSpacing"/>
        <w:ind w:firstLine="720"/>
      </w:pPr>
      <w:r>
        <w:t>ox, oy, oz</w:t>
      </w:r>
    </w:p>
    <w:p w14:paraId="0AEF38B4" w14:textId="77777777" w:rsidR="006E727A" w:rsidRDefault="006E727A" w:rsidP="006E727A">
      <w:pPr>
        <w:pStyle w:val="NoSpacing"/>
      </w:pPr>
      <w:r>
        <w:t>Name:</w:t>
      </w:r>
    </w:p>
    <w:p w14:paraId="165EF62F" w14:textId="77777777" w:rsidR="006E727A" w:rsidRDefault="006E727A" w:rsidP="006E727A">
      <w:pPr>
        <w:pStyle w:val="NoSpacing"/>
        <w:ind w:firstLine="720"/>
      </w:pPr>
      <w:r>
        <w:t>Pyramid</w:t>
      </w:r>
    </w:p>
    <w:p w14:paraId="541723AB" w14:textId="77777777" w:rsidR="006E727A" w:rsidRDefault="006E727A" w:rsidP="006E727A">
      <w:pPr>
        <w:pStyle w:val="NoSpacing"/>
      </w:pPr>
      <w:r>
        <w:t>Description:</w:t>
      </w:r>
    </w:p>
    <w:p w14:paraId="16C0329D" w14:textId="77777777" w:rsidR="006E727A" w:rsidRDefault="006E727A" w:rsidP="006E727A">
      <w:pPr>
        <w:pStyle w:val="NoSpacing"/>
      </w:pPr>
      <w:r>
        <w:lastRenderedPageBreak/>
        <w:tab/>
        <w:t xml:space="preserve">Square pyramid </w:t>
      </w:r>
    </w:p>
    <w:p w14:paraId="66625C31" w14:textId="77777777" w:rsidR="006E727A" w:rsidRDefault="006E727A" w:rsidP="006E727A">
      <w:pPr>
        <w:pStyle w:val="NoSpacing"/>
      </w:pPr>
      <w:r>
        <w:t>Parameters:</w:t>
      </w:r>
    </w:p>
    <w:p w14:paraId="6677B59D" w14:textId="77777777" w:rsidR="006E727A" w:rsidRDefault="006E727A" w:rsidP="006E727A">
      <w:pPr>
        <w:pStyle w:val="NoSpacing"/>
        <w:ind w:firstLine="720"/>
      </w:pPr>
      <w:r>
        <w:t>half_side_length of base (m),</w:t>
      </w:r>
      <w:r w:rsidRPr="006E727A">
        <w:t xml:space="preserve"> </w:t>
      </w:r>
      <w:r>
        <w:t>Height (m)</w:t>
      </w:r>
    </w:p>
    <w:p w14:paraId="197F44DE" w14:textId="77777777" w:rsidR="006E727A" w:rsidRDefault="006E727A" w:rsidP="006E727A">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14:paraId="4281C3A7" w14:textId="77777777" w:rsidR="006E727A" w:rsidRPr="00F36BFD" w:rsidRDefault="006E727A" w:rsidP="006E727A">
      <w:pPr>
        <w:pStyle w:val="NoSpacing"/>
        <w:ind w:firstLine="720"/>
      </w:pPr>
      <w:r>
        <w:t>ox, oy, oz</w:t>
      </w:r>
    </w:p>
    <w:p w14:paraId="073BB0B1" w14:textId="77777777" w:rsidR="006E727A" w:rsidRPr="00F36BFD" w:rsidRDefault="006E727A" w:rsidP="006E727A">
      <w:pPr>
        <w:pStyle w:val="NoSpacing"/>
      </w:pPr>
    </w:p>
    <w:p w14:paraId="17F633AB" w14:textId="77777777" w:rsidR="00F5383D" w:rsidRDefault="00F5383D" w:rsidP="001C39C0">
      <w:pPr>
        <w:pStyle w:val="NoSpacing"/>
      </w:pPr>
    </w:p>
    <w:p w14:paraId="5B28F7E4" w14:textId="77777777" w:rsidR="008C790D" w:rsidRDefault="008C790D" w:rsidP="008C790D">
      <w:pPr>
        <w:pStyle w:val="NoSpacing"/>
      </w:pPr>
      <w:r>
        <w:t>Name:</w:t>
      </w:r>
    </w:p>
    <w:p w14:paraId="4DBADEB0" w14:textId="77777777" w:rsidR="008C790D" w:rsidRDefault="008C790D" w:rsidP="008C790D">
      <w:pPr>
        <w:pStyle w:val="NoSpacing"/>
        <w:ind w:firstLine="720"/>
      </w:pPr>
      <w:r>
        <w:t>Pyramid_ram</w:t>
      </w:r>
    </w:p>
    <w:p w14:paraId="14FDDF41" w14:textId="77777777" w:rsidR="008C790D" w:rsidRDefault="008C790D" w:rsidP="008C790D">
      <w:pPr>
        <w:pStyle w:val="NoSpacing"/>
      </w:pPr>
      <w:r>
        <w:t>Description:</w:t>
      </w:r>
    </w:p>
    <w:p w14:paraId="6A6A87DE" w14:textId="77777777" w:rsidR="008C790D" w:rsidRDefault="008C790D" w:rsidP="008C790D">
      <w:pPr>
        <w:pStyle w:val="NoSpacing"/>
      </w:pPr>
      <w:r>
        <w:tab/>
        <w:t>Square pyramid with square base as used in pyramid RAM material</w:t>
      </w:r>
    </w:p>
    <w:p w14:paraId="13EB45E3" w14:textId="77777777" w:rsidR="008C790D" w:rsidRDefault="008C790D" w:rsidP="008C790D">
      <w:pPr>
        <w:pStyle w:val="NoSpacing"/>
      </w:pPr>
      <w:r>
        <w:t>Parameters:</w:t>
      </w:r>
    </w:p>
    <w:p w14:paraId="43E4E111" w14:textId="77777777" w:rsidR="006E727A" w:rsidRDefault="006E727A" w:rsidP="006E727A">
      <w:pPr>
        <w:pStyle w:val="NoSpacing"/>
        <w:ind w:firstLine="720"/>
      </w:pPr>
      <w:r>
        <w:t>half_side_length of base (m),</w:t>
      </w:r>
      <w:r w:rsidRPr="006E727A">
        <w:t xml:space="preserve"> </w:t>
      </w:r>
      <w:r>
        <w:t>Height (m), base height (m)</w:t>
      </w:r>
    </w:p>
    <w:p w14:paraId="3E9B2D95" w14:textId="77777777" w:rsidR="008C790D" w:rsidRDefault="008C790D" w:rsidP="008C790D">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14:paraId="62306FE3" w14:textId="77777777" w:rsidR="008C790D" w:rsidRDefault="008C790D" w:rsidP="008C790D">
      <w:pPr>
        <w:pStyle w:val="NoSpacing"/>
        <w:ind w:firstLine="720"/>
      </w:pPr>
      <w:r>
        <w:t>ox, oy, oz</w:t>
      </w:r>
    </w:p>
    <w:p w14:paraId="77415198" w14:textId="77777777" w:rsidR="008C790D" w:rsidRPr="00F36BFD" w:rsidRDefault="008C790D" w:rsidP="008C790D">
      <w:pPr>
        <w:pStyle w:val="NoSpacing"/>
        <w:ind w:firstLine="720"/>
      </w:pPr>
    </w:p>
    <w:p w14:paraId="1FE43745" w14:textId="77777777" w:rsidR="008C790D" w:rsidRDefault="008C790D" w:rsidP="008C790D">
      <w:pPr>
        <w:pStyle w:val="NoSpacing"/>
      </w:pPr>
      <w:r>
        <w:t>Name:</w:t>
      </w:r>
    </w:p>
    <w:p w14:paraId="11292012" w14:textId="77777777" w:rsidR="008C790D" w:rsidRDefault="008C790D" w:rsidP="008C790D">
      <w:pPr>
        <w:pStyle w:val="NoSpacing"/>
        <w:ind w:firstLine="720"/>
      </w:pPr>
      <w:r>
        <w:t>Tet_volume_mesh</w:t>
      </w:r>
    </w:p>
    <w:p w14:paraId="71C00962" w14:textId="77777777" w:rsidR="008C790D" w:rsidRDefault="008C790D" w:rsidP="008C790D">
      <w:pPr>
        <w:pStyle w:val="NoSpacing"/>
      </w:pPr>
      <w:r>
        <w:t>Description:</w:t>
      </w:r>
    </w:p>
    <w:p w14:paraId="6F34F34E" w14:textId="77777777" w:rsidR="008C790D" w:rsidRDefault="008C790D" w:rsidP="008C790D">
      <w:pPr>
        <w:pStyle w:val="NoSpacing"/>
      </w:pPr>
      <w:r>
        <w:tab/>
        <w:t xml:space="preserve">Tetrahedral volume mesh </w:t>
      </w:r>
    </w:p>
    <w:p w14:paraId="5D66D72B" w14:textId="77777777" w:rsidR="008C790D" w:rsidRDefault="008C790D" w:rsidP="008C790D">
      <w:pPr>
        <w:pStyle w:val="NoSpacing"/>
      </w:pPr>
      <w:r>
        <w:t>Parameters:</w:t>
      </w:r>
    </w:p>
    <w:p w14:paraId="4D5972BF" w14:textId="77777777" w:rsidR="00B618CC" w:rsidRDefault="00B618CC" w:rsidP="00B618CC">
      <w:pPr>
        <w:pStyle w:val="NoSpacing"/>
        <w:ind w:firstLine="720"/>
      </w:pPr>
      <w:r>
        <w:t>Volume_filename</w:t>
      </w:r>
    </w:p>
    <w:p w14:paraId="7B93F954" w14:textId="77777777" w:rsidR="00B618CC" w:rsidRDefault="00B618CC" w:rsidP="00B618CC">
      <w:pPr>
        <w:pStyle w:val="NoSpacing"/>
        <w:ind w:firstLine="720"/>
      </w:pPr>
      <w:r>
        <w:t xml:space="preserve">Scale_factor  </w:t>
      </w:r>
    </w:p>
    <w:p w14:paraId="76D0F397" w14:textId="77777777" w:rsidR="008C790D" w:rsidRDefault="008C790D" w:rsidP="008C790D">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14:paraId="491DCD3C" w14:textId="77777777" w:rsidR="008C790D" w:rsidRPr="00F36BFD" w:rsidRDefault="008C790D" w:rsidP="008C790D">
      <w:pPr>
        <w:pStyle w:val="NoSpacing"/>
        <w:ind w:firstLine="720"/>
      </w:pPr>
      <w:r>
        <w:t>ox, oy, oz</w:t>
      </w:r>
    </w:p>
    <w:p w14:paraId="1757477F" w14:textId="77777777" w:rsidR="008C790D" w:rsidRPr="00F36BFD" w:rsidRDefault="008C790D" w:rsidP="008C790D">
      <w:pPr>
        <w:pStyle w:val="NoSpacing"/>
      </w:pPr>
    </w:p>
    <w:p w14:paraId="0A5E9EAB" w14:textId="77777777" w:rsidR="008C790D" w:rsidRDefault="008C790D" w:rsidP="008C790D">
      <w:pPr>
        <w:pStyle w:val="NoSpacing"/>
      </w:pPr>
      <w:r>
        <w:t>Name:</w:t>
      </w:r>
    </w:p>
    <w:p w14:paraId="6AF9BD31" w14:textId="77777777" w:rsidR="008C790D" w:rsidRDefault="008C790D" w:rsidP="008C790D">
      <w:pPr>
        <w:pStyle w:val="NoSpacing"/>
        <w:ind w:firstLine="720"/>
      </w:pPr>
      <w:r>
        <w:t>Fill_surface</w:t>
      </w:r>
    </w:p>
    <w:p w14:paraId="09DBEE0D" w14:textId="77777777" w:rsidR="008C790D" w:rsidRDefault="008C790D" w:rsidP="008C790D">
      <w:pPr>
        <w:pStyle w:val="NoSpacing"/>
      </w:pPr>
      <w:r>
        <w:t>Description:</w:t>
      </w:r>
    </w:p>
    <w:p w14:paraId="554815E7" w14:textId="77777777" w:rsidR="008C790D" w:rsidRDefault="008C790D" w:rsidP="008C790D">
      <w:pPr>
        <w:pStyle w:val="NoSpacing"/>
      </w:pPr>
      <w:r>
        <w:tab/>
        <w:t>Volume created by filling a surface</w:t>
      </w:r>
      <w:r w:rsidR="00B618CC">
        <w:t>. The surface should be defined in the surface_list packet.</w:t>
      </w:r>
    </w:p>
    <w:p w14:paraId="497D2D10" w14:textId="77777777" w:rsidR="008C790D" w:rsidRDefault="008C790D" w:rsidP="008C790D">
      <w:pPr>
        <w:pStyle w:val="NoSpacing"/>
      </w:pPr>
      <w:r>
        <w:t>Parameters:</w:t>
      </w:r>
    </w:p>
    <w:p w14:paraId="62369919" w14:textId="77777777" w:rsidR="006E727A" w:rsidRDefault="006E727A" w:rsidP="006E727A">
      <w:pPr>
        <w:pStyle w:val="NoSpacing"/>
        <w:ind w:firstLine="720"/>
      </w:pPr>
      <w:r>
        <w:t>Surface_</w:t>
      </w:r>
      <w:r w:rsidR="00B618CC">
        <w:t>number (integer)</w:t>
      </w:r>
    </w:p>
    <w:p w14:paraId="639C4F90" w14:textId="77777777" w:rsidR="008C790D" w:rsidRDefault="008C790D" w:rsidP="008C790D">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14:paraId="7EA52E56" w14:textId="77777777" w:rsidR="008C790D" w:rsidRPr="00F36BFD" w:rsidRDefault="008C790D" w:rsidP="008C790D">
      <w:pPr>
        <w:pStyle w:val="NoSpacing"/>
        <w:ind w:firstLine="720"/>
      </w:pPr>
      <w:r>
        <w:t>ox, oy, oz</w:t>
      </w:r>
    </w:p>
    <w:p w14:paraId="21EF9015" w14:textId="77777777" w:rsidR="008C790D" w:rsidRDefault="008C790D" w:rsidP="008C790D">
      <w:pPr>
        <w:pStyle w:val="NoSpacing"/>
      </w:pPr>
    </w:p>
    <w:p w14:paraId="7E772C66" w14:textId="77777777" w:rsidR="00F5383D" w:rsidRDefault="00F5383D" w:rsidP="00CA5201">
      <w:pPr>
        <w:pStyle w:val="NoSpacing"/>
      </w:pPr>
    </w:p>
    <w:p w14:paraId="3CEF3CCA" w14:textId="77777777" w:rsidR="00F5383D" w:rsidRPr="003274BC" w:rsidRDefault="00F5383D" w:rsidP="00CA5201">
      <w:pPr>
        <w:pStyle w:val="NoSpacing"/>
        <w:rPr>
          <w:b/>
          <w:u w:val="single"/>
        </w:rPr>
      </w:pPr>
      <w:r w:rsidRPr="00F36BFD">
        <w:rPr>
          <w:b/>
          <w:u w:val="single"/>
        </w:rPr>
        <w:t>example</w:t>
      </w:r>
    </w:p>
    <w:p w14:paraId="40FBF56A" w14:textId="77777777" w:rsidR="00F5383D" w:rsidRDefault="00F5383D" w:rsidP="00AC07C0">
      <w:pPr>
        <w:pStyle w:val="NoSpacing"/>
      </w:pPr>
    </w:p>
    <w:p w14:paraId="1D02A9CB" w14:textId="77777777" w:rsidR="00F5383D" w:rsidRDefault="00F5383D" w:rsidP="00AC07C0">
      <w:pPr>
        <w:pStyle w:val="NoSpacing"/>
      </w:pPr>
      <w:r>
        <w:t>volume_list</w:t>
      </w:r>
    </w:p>
    <w:p w14:paraId="0A3892C3" w14:textId="77777777" w:rsidR="00415E4F" w:rsidRDefault="00F5383D" w:rsidP="00AC07C0">
      <w:pPr>
        <w:pStyle w:val="NoSpacing"/>
      </w:pPr>
      <w:r>
        <w:t xml:space="preserve">1   Number of volumes </w:t>
      </w:r>
    </w:p>
    <w:p w14:paraId="3762F74A" w14:textId="77777777" w:rsidR="00F5383D" w:rsidRDefault="00415E4F" w:rsidP="00AC07C0">
      <w:pPr>
        <w:pStyle w:val="NoSpacing"/>
      </w:pPr>
      <w:r>
        <w:t xml:space="preserve">1       volume_number </w:t>
      </w:r>
    </w:p>
    <w:p w14:paraId="6AB5B16A" w14:textId="77777777" w:rsidR="00F5383D" w:rsidRDefault="00F5383D" w:rsidP="00AC07C0">
      <w:pPr>
        <w:pStyle w:val="NoSpacing"/>
      </w:pPr>
      <w:r>
        <w:t>rectangular_block</w:t>
      </w:r>
    </w:p>
    <w:p w14:paraId="5764200D" w14:textId="77777777" w:rsidR="00F5383D" w:rsidRDefault="00F5383D" w:rsidP="00AC07C0">
      <w:pPr>
        <w:pStyle w:val="NoSpacing"/>
      </w:pPr>
      <w:r>
        <w:t xml:space="preserve">0.3e-3 </w:t>
      </w:r>
      <w:r w:rsidR="00415E4F">
        <w:t xml:space="preserve">  </w:t>
      </w:r>
      <w:r>
        <w:t>10.0e-3</w:t>
      </w:r>
      <w:r w:rsidR="00415E4F">
        <w:t xml:space="preserve">  </w:t>
      </w:r>
      <w:r>
        <w:t xml:space="preserve"> 0.3e-3   !</w:t>
      </w:r>
      <w:r w:rsidR="00415E4F">
        <w:t xml:space="preserve"> </w:t>
      </w:r>
      <w:r>
        <w:t xml:space="preserve">volume parameters </w:t>
      </w:r>
    </w:p>
    <w:p w14:paraId="372E65D2" w14:textId="77777777" w:rsidR="00F5383D" w:rsidRDefault="00F5383D" w:rsidP="00AC07C0">
      <w:pPr>
        <w:pStyle w:val="NoSpacing"/>
      </w:pPr>
      <w:r>
        <w:t xml:space="preserve">0.0 0.0 0.0           </w:t>
      </w:r>
      <w:r>
        <w:tab/>
        <w:t>! Euler angles</w:t>
      </w:r>
    </w:p>
    <w:p w14:paraId="0A04EDA1" w14:textId="77777777" w:rsidR="00F5383D" w:rsidRDefault="00F5383D" w:rsidP="00AC07C0">
      <w:pPr>
        <w:pStyle w:val="NoSpacing"/>
      </w:pPr>
      <w:r>
        <w:t>0.0 0.0 10.15e-3</w:t>
      </w:r>
      <w:r>
        <w:tab/>
        <w:t>! offset translation</w:t>
      </w:r>
    </w:p>
    <w:p w14:paraId="7A1CDFC6" w14:textId="77777777" w:rsidR="00F5383D" w:rsidRDefault="00415E4F" w:rsidP="000E5739">
      <w:pPr>
        <w:pStyle w:val="NoSpacing"/>
      </w:pPr>
      <w:r>
        <w:t xml:space="preserve">2      volume_number </w:t>
      </w:r>
    </w:p>
    <w:p w14:paraId="40C1A82A" w14:textId="77777777" w:rsidR="00F5383D" w:rsidRDefault="00F5383D" w:rsidP="000E5739">
      <w:pPr>
        <w:pStyle w:val="NoSpacing"/>
      </w:pPr>
      <w:r>
        <w:t xml:space="preserve">sphere </w:t>
      </w:r>
    </w:p>
    <w:p w14:paraId="605D2933" w14:textId="77777777" w:rsidR="00F5383D" w:rsidRDefault="00F5383D" w:rsidP="000E5739">
      <w:pPr>
        <w:pStyle w:val="NoSpacing"/>
      </w:pPr>
      <w:r>
        <w:t xml:space="preserve">1.0   </w:t>
      </w:r>
      <w:r w:rsidR="00415E4F">
        <w:t xml:space="preserve">    volume parameter: </w:t>
      </w:r>
      <w:r>
        <w:t xml:space="preserve"> radius</w:t>
      </w:r>
    </w:p>
    <w:p w14:paraId="7102707A" w14:textId="77777777" w:rsidR="00F5383D" w:rsidRDefault="00F5383D" w:rsidP="000E5739">
      <w:pPr>
        <w:pStyle w:val="NoSpacing"/>
      </w:pPr>
      <w:r>
        <w:t>0.0 0.0 0.0</w:t>
      </w:r>
    </w:p>
    <w:p w14:paraId="05A1E831" w14:textId="77777777" w:rsidR="00F5383D" w:rsidRDefault="00F5383D" w:rsidP="000E5739">
      <w:pPr>
        <w:pStyle w:val="NoSpacing"/>
      </w:pPr>
      <w:r>
        <w:t>0.0 0.0 0.0</w:t>
      </w:r>
    </w:p>
    <w:p w14:paraId="2F555A9F" w14:textId="77777777" w:rsidR="00F5383D" w:rsidRDefault="00F5383D" w:rsidP="000E5739">
      <w:pPr>
        <w:pStyle w:val="NoSpacing"/>
      </w:pPr>
      <w:r>
        <w:t>3       Volume_number (integer)</w:t>
      </w:r>
    </w:p>
    <w:p w14:paraId="78824FCA" w14:textId="77777777" w:rsidR="00F5383D" w:rsidRDefault="00F5383D" w:rsidP="000E5739">
      <w:pPr>
        <w:pStyle w:val="NoSpacing"/>
      </w:pPr>
      <w:r>
        <w:lastRenderedPageBreak/>
        <w:t>cylinder</w:t>
      </w:r>
    </w:p>
    <w:p w14:paraId="3A3BE3E8" w14:textId="77777777" w:rsidR="00F5383D" w:rsidRDefault="00F5383D" w:rsidP="000E5739">
      <w:pPr>
        <w:pStyle w:val="NoSpacing"/>
      </w:pPr>
      <w:r>
        <w:t>1.0  2.</w:t>
      </w:r>
      <w:r w:rsidR="00415E4F">
        <w:t>0     Volume parameters</w:t>
      </w:r>
      <w:r>
        <w:t>, radius and height</w:t>
      </w:r>
    </w:p>
    <w:p w14:paraId="26A307EF" w14:textId="77777777" w:rsidR="00F5383D" w:rsidRDefault="00F5383D" w:rsidP="000E5739">
      <w:pPr>
        <w:pStyle w:val="NoSpacing"/>
      </w:pPr>
      <w:r>
        <w:t>0.0 0.0 0.0</w:t>
      </w:r>
    </w:p>
    <w:p w14:paraId="57742EB2" w14:textId="77777777" w:rsidR="00F5383D" w:rsidRDefault="00F5383D" w:rsidP="000E5739">
      <w:pPr>
        <w:pStyle w:val="NoSpacing"/>
      </w:pPr>
      <w:r>
        <w:t>-0.5 0.3 0.25</w:t>
      </w:r>
    </w:p>
    <w:p w14:paraId="1F303876" w14:textId="77777777" w:rsidR="00CC3D9B" w:rsidRDefault="00CC3D9B" w:rsidP="00CC3D9B">
      <w:pPr>
        <w:pStyle w:val="NoSpacing"/>
      </w:pPr>
    </w:p>
    <w:p w14:paraId="17F2B986" w14:textId="77777777" w:rsidR="00CC3D9B" w:rsidRPr="00CC3D9B" w:rsidRDefault="00CC3D9B" w:rsidP="00CC3D9B">
      <w:pPr>
        <w:pStyle w:val="NoSpacing"/>
        <w:rPr>
          <w:b/>
          <w:u w:val="single"/>
        </w:rPr>
      </w:pPr>
      <w:r w:rsidRPr="00CC3D9B">
        <w:rPr>
          <w:b/>
          <w:u w:val="single"/>
        </w:rPr>
        <w:t>Example test cases:</w:t>
      </w:r>
    </w:p>
    <w:p w14:paraId="55C3F510" w14:textId="77777777" w:rsidR="00CC3D9B" w:rsidRDefault="001B652E" w:rsidP="000E5739">
      <w:pPr>
        <w:pStyle w:val="NoSpacing"/>
      </w:pPr>
      <w:r>
        <w:t>DIELECTRIC_FILTER</w:t>
      </w:r>
    </w:p>
    <w:p w14:paraId="599D472B" w14:textId="77777777" w:rsidR="001B652E" w:rsidRDefault="001B652E" w:rsidP="000E5739">
      <w:pPr>
        <w:pStyle w:val="NoSpacing"/>
      </w:pPr>
      <w:r>
        <w:t>SAR_TEM_CELL</w:t>
      </w:r>
    </w:p>
    <w:p w14:paraId="01C02D18" w14:textId="77777777" w:rsidR="00F5383D" w:rsidRDefault="00F5383D" w:rsidP="00055046">
      <w:pPr>
        <w:pStyle w:val="Heading2"/>
      </w:pPr>
      <w:bookmarkStart w:id="41" w:name="_Toc158114037"/>
      <w:r>
        <w:t>Surface_list</w:t>
      </w:r>
      <w:bookmarkEnd w:id="41"/>
    </w:p>
    <w:p w14:paraId="448E977C" w14:textId="77777777" w:rsidR="00F5383D" w:rsidRDefault="00F5383D" w:rsidP="001C39C0">
      <w:pPr>
        <w:pStyle w:val="NoSpacing"/>
      </w:pPr>
      <w:r>
        <w:t>Surfaces within the problem space are specified in the surface_list packet. A number of simple geometric surfaces such as rectangular blocks or spheres may be specified by appropriate parameters or alternatively a file with a surface triangulated mesh may be specified.</w:t>
      </w:r>
    </w:p>
    <w:p w14:paraId="2D563882" w14:textId="77777777" w:rsidR="00F5383D" w:rsidRDefault="00F5383D" w:rsidP="001C39C0">
      <w:pPr>
        <w:pStyle w:val="NoSpacing"/>
      </w:pPr>
      <w:r>
        <w:t xml:space="preserve">Each surface has a transformation associated with it which allows rotation and translation of the specified surface as described in section 3. The translation is described by six parameters in two sets of three on separate lines of the file. </w:t>
      </w:r>
    </w:p>
    <w:p w14:paraId="5FC29024" w14:textId="77777777" w:rsidR="00F5383D" w:rsidRDefault="00F5383D" w:rsidP="001C39C0">
      <w:pPr>
        <w:pStyle w:val="NoSpacing"/>
      </w:pPr>
    </w:p>
    <w:p w14:paraId="4620A8C4" w14:textId="77777777" w:rsidR="00F5383D" w:rsidRDefault="00F5383D" w:rsidP="001C39C0">
      <w:pPr>
        <w:pStyle w:val="NoSpacing"/>
      </w:pPr>
      <w:r>
        <w:sym w:font="Symbol" w:char="F071"/>
      </w:r>
      <w:r w:rsidRPr="00E75987">
        <w:t>x</w:t>
      </w:r>
      <w:r>
        <w:t xml:space="preserve">, </w:t>
      </w:r>
      <w:r>
        <w:sym w:font="Symbol" w:char="F071"/>
      </w:r>
      <w:r w:rsidRPr="00E75987">
        <w:t>y</w:t>
      </w:r>
      <w:r>
        <w:t xml:space="preserve">, </w:t>
      </w:r>
      <w:r>
        <w:sym w:font="Symbol" w:char="F071"/>
      </w:r>
      <w:r w:rsidRPr="00E75987">
        <w:t>z</w:t>
      </w:r>
    </w:p>
    <w:p w14:paraId="6DF7526C" w14:textId="77777777" w:rsidR="00F5383D" w:rsidRDefault="00F5383D" w:rsidP="001C39C0">
      <w:pPr>
        <w:pStyle w:val="NoSpacing"/>
      </w:pPr>
      <w:r>
        <w:t>ox, oy, oz</w:t>
      </w:r>
    </w:p>
    <w:p w14:paraId="4421F6AA" w14:textId="77777777" w:rsidR="00C12E2C" w:rsidRDefault="00C12E2C" w:rsidP="001C39C0">
      <w:pPr>
        <w:pStyle w:val="NoSpacing"/>
      </w:pPr>
    </w:p>
    <w:p w14:paraId="6600B44B" w14:textId="77777777" w:rsidR="00C12E2C" w:rsidRDefault="00C12E2C" w:rsidP="001C39C0">
      <w:pPr>
        <w:pStyle w:val="NoSpacing"/>
      </w:pPr>
      <w:r>
        <w:t>Spherical surfaces and rectangular surfaces may have a surface roughness applied. This is achieved by moving points of the surface triangulation a random distance in the surface normal direction.</w:t>
      </w:r>
    </w:p>
    <w:p w14:paraId="44118799" w14:textId="77777777" w:rsidR="00C12E2C" w:rsidRDefault="00C12E2C" w:rsidP="001C39C0">
      <w:pPr>
        <w:pStyle w:val="NoSpacing"/>
      </w:pPr>
      <w:r>
        <w:t>To include a surface roughness the following lines should be places between the surface parameters and the transformation parameters:</w:t>
      </w:r>
    </w:p>
    <w:p w14:paraId="6F8BD710" w14:textId="77777777" w:rsidR="00C12E2C" w:rsidRDefault="00C12E2C" w:rsidP="001C39C0">
      <w:pPr>
        <w:pStyle w:val="NoSpacing"/>
      </w:pPr>
    </w:p>
    <w:p w14:paraId="62C682E3" w14:textId="77777777" w:rsidR="00C12E2C" w:rsidRDefault="00C12E2C" w:rsidP="001C39C0">
      <w:pPr>
        <w:pStyle w:val="NoSpacing"/>
      </w:pPr>
      <w:r>
        <w:t>Surface_roughness</w:t>
      </w:r>
    </w:p>
    <w:p w14:paraId="749824E4" w14:textId="77777777" w:rsidR="00C12E2C" w:rsidRPr="00F36BFD" w:rsidRDefault="00C12E2C" w:rsidP="001C39C0">
      <w:pPr>
        <w:pStyle w:val="NoSpacing"/>
      </w:pPr>
      <w:r>
        <w:t>P1 P2</w:t>
      </w:r>
    </w:p>
    <w:p w14:paraId="0BCC2449" w14:textId="77777777" w:rsidR="00F5383D" w:rsidRDefault="00F5383D" w:rsidP="001C39C0">
      <w:pPr>
        <w:pStyle w:val="NoSpacing"/>
      </w:pPr>
    </w:p>
    <w:p w14:paraId="3198B5E6" w14:textId="77777777" w:rsidR="00C12E2C" w:rsidRDefault="00C12E2C" w:rsidP="001C39C0">
      <w:pPr>
        <w:pStyle w:val="NoSpacing"/>
      </w:pPr>
      <w:r>
        <w:t xml:space="preserve">Where P1 and P2 are the parameters of the surface roughness. P1 is a required parameter and specifies the amplitude of the surface roughness applied. For a rectangular surfaces a second parameter, P2 may be specified. This parameter specifies the surface triangulation edge length and is related to the surface roughness correlation length. Examples will be given for the sphere and rectangle surface specifications at the end of this section. </w:t>
      </w:r>
    </w:p>
    <w:p w14:paraId="4A8706EE" w14:textId="77777777" w:rsidR="00C12E2C" w:rsidRDefault="00C12E2C" w:rsidP="001C39C0">
      <w:pPr>
        <w:pStyle w:val="NoSpacing"/>
      </w:pPr>
    </w:p>
    <w:p w14:paraId="3921B227" w14:textId="77777777" w:rsidR="00C12E2C" w:rsidRDefault="00C12E2C" w:rsidP="001C39C0">
      <w:pPr>
        <w:pStyle w:val="NoSpacing"/>
      </w:pPr>
    </w:p>
    <w:p w14:paraId="5CBC45E7" w14:textId="77777777" w:rsidR="00F5383D" w:rsidRDefault="00F5383D" w:rsidP="001C39C0">
      <w:pPr>
        <w:pStyle w:val="NoSpacing"/>
      </w:pPr>
      <w:r>
        <w:t>The available surface types and their parameters are as follows:</w:t>
      </w:r>
    </w:p>
    <w:p w14:paraId="3DD2908D" w14:textId="77777777" w:rsidR="00F5383D" w:rsidRDefault="00F5383D" w:rsidP="001C39C0">
      <w:pPr>
        <w:pStyle w:val="NoSpacing"/>
      </w:pPr>
    </w:p>
    <w:p w14:paraId="52003EB3" w14:textId="77777777" w:rsidR="00F5383D" w:rsidRDefault="00F5383D" w:rsidP="001C39C0">
      <w:pPr>
        <w:pStyle w:val="NoSpacing"/>
      </w:pPr>
      <w:r>
        <w:t>Name:</w:t>
      </w:r>
    </w:p>
    <w:p w14:paraId="6E722BD2" w14:textId="77777777" w:rsidR="00F5383D" w:rsidRDefault="00F5383D" w:rsidP="001C39C0">
      <w:pPr>
        <w:pStyle w:val="NoSpacing"/>
        <w:ind w:firstLine="720"/>
      </w:pPr>
      <w:r>
        <w:t>Rectangle</w:t>
      </w:r>
    </w:p>
    <w:p w14:paraId="2D080C7A" w14:textId="77777777" w:rsidR="00F5383D" w:rsidRDefault="00F5383D" w:rsidP="001C39C0">
      <w:pPr>
        <w:pStyle w:val="NoSpacing"/>
      </w:pPr>
      <w:r>
        <w:t>Description:</w:t>
      </w:r>
    </w:p>
    <w:p w14:paraId="28D38175" w14:textId="77777777" w:rsidR="00F5383D" w:rsidRDefault="00F5383D" w:rsidP="001C39C0">
      <w:pPr>
        <w:pStyle w:val="NoSpacing"/>
      </w:pPr>
      <w:r>
        <w:tab/>
        <w:t>Rectangle in the xy plane centred on the origin</w:t>
      </w:r>
      <w:r w:rsidR="003274BC">
        <w:t xml:space="preserve">. Surface normal direction is +z. </w:t>
      </w:r>
    </w:p>
    <w:p w14:paraId="551A36E0" w14:textId="77777777" w:rsidR="00F5383D" w:rsidRDefault="00F5383D" w:rsidP="001C39C0">
      <w:pPr>
        <w:pStyle w:val="NoSpacing"/>
      </w:pPr>
      <w:r>
        <w:t>Parameters:</w:t>
      </w:r>
    </w:p>
    <w:p w14:paraId="69B81341" w14:textId="77777777" w:rsidR="00F5383D" w:rsidRDefault="00F5383D" w:rsidP="001C39C0">
      <w:pPr>
        <w:pStyle w:val="NoSpacing"/>
        <w:ind w:firstLine="720"/>
      </w:pPr>
      <w:r>
        <w:t>Length in x, length in y</w:t>
      </w:r>
    </w:p>
    <w:p w14:paraId="55C78352" w14:textId="77777777" w:rsidR="00F5383D" w:rsidRDefault="00F5383D" w:rsidP="001C39C0">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14:paraId="6205D168" w14:textId="77777777" w:rsidR="00F5383D" w:rsidRDefault="00F5383D" w:rsidP="001C39C0">
      <w:pPr>
        <w:pStyle w:val="NoSpacing"/>
        <w:ind w:firstLine="720"/>
      </w:pPr>
      <w:r>
        <w:t>ox, oy, oz</w:t>
      </w:r>
    </w:p>
    <w:p w14:paraId="143F5CD9" w14:textId="77777777" w:rsidR="00F5383D" w:rsidRPr="00F36BFD" w:rsidRDefault="00F5383D" w:rsidP="001C39C0">
      <w:pPr>
        <w:pStyle w:val="NoSpacing"/>
        <w:ind w:firstLine="720"/>
      </w:pPr>
    </w:p>
    <w:p w14:paraId="5DD9B10B" w14:textId="77777777" w:rsidR="00F5383D" w:rsidRDefault="00F5383D" w:rsidP="001C39C0">
      <w:pPr>
        <w:pStyle w:val="NoSpacing"/>
      </w:pPr>
      <w:r>
        <w:t>Name:</w:t>
      </w:r>
    </w:p>
    <w:p w14:paraId="0369E664" w14:textId="77777777" w:rsidR="00F5383D" w:rsidRDefault="00F5383D" w:rsidP="001C39C0">
      <w:pPr>
        <w:pStyle w:val="NoSpacing"/>
        <w:ind w:firstLine="720"/>
      </w:pPr>
      <w:r>
        <w:t>circle</w:t>
      </w:r>
    </w:p>
    <w:p w14:paraId="10B83351" w14:textId="77777777" w:rsidR="00F5383D" w:rsidRDefault="00F5383D" w:rsidP="001C39C0">
      <w:pPr>
        <w:pStyle w:val="NoSpacing"/>
      </w:pPr>
      <w:r>
        <w:t>Description:</w:t>
      </w:r>
    </w:p>
    <w:p w14:paraId="05956B9E" w14:textId="77777777" w:rsidR="00F5383D" w:rsidRDefault="00F5383D" w:rsidP="001C39C0">
      <w:pPr>
        <w:pStyle w:val="NoSpacing"/>
      </w:pPr>
      <w:r>
        <w:tab/>
        <w:t>Circle in the xy plane centred on the origin</w:t>
      </w:r>
      <w:r w:rsidR="003274BC">
        <w:t>.</w:t>
      </w:r>
      <w:r w:rsidR="003274BC" w:rsidRPr="003274BC">
        <w:t xml:space="preserve"> </w:t>
      </w:r>
      <w:r w:rsidR="003274BC">
        <w:t>Surface normal direction is +z.</w:t>
      </w:r>
    </w:p>
    <w:p w14:paraId="504E40EC" w14:textId="77777777" w:rsidR="00F5383D" w:rsidRDefault="00F5383D" w:rsidP="001C39C0">
      <w:pPr>
        <w:pStyle w:val="NoSpacing"/>
      </w:pPr>
      <w:r>
        <w:t>Parameters:</w:t>
      </w:r>
    </w:p>
    <w:p w14:paraId="651D843C" w14:textId="77777777" w:rsidR="00F5383D" w:rsidRDefault="00F5383D" w:rsidP="001C39C0">
      <w:pPr>
        <w:pStyle w:val="NoSpacing"/>
        <w:ind w:firstLine="720"/>
      </w:pPr>
      <w:r>
        <w:lastRenderedPageBreak/>
        <w:t>radius</w:t>
      </w:r>
    </w:p>
    <w:p w14:paraId="3866DE38" w14:textId="77777777" w:rsidR="00F5383D" w:rsidRDefault="00F5383D" w:rsidP="001C39C0">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14:paraId="5D67DDD0" w14:textId="77777777" w:rsidR="00F5383D" w:rsidRDefault="00F5383D" w:rsidP="001C39C0">
      <w:pPr>
        <w:pStyle w:val="NoSpacing"/>
        <w:ind w:firstLine="720"/>
      </w:pPr>
      <w:r>
        <w:t>ox, oy, oz</w:t>
      </w:r>
    </w:p>
    <w:p w14:paraId="74B55BBC" w14:textId="77777777" w:rsidR="00F5383D" w:rsidRPr="00F36BFD" w:rsidRDefault="00F5383D" w:rsidP="001C39C0">
      <w:pPr>
        <w:pStyle w:val="NoSpacing"/>
        <w:ind w:firstLine="720"/>
      </w:pPr>
    </w:p>
    <w:p w14:paraId="6C8D4011" w14:textId="77777777" w:rsidR="00F5383D" w:rsidRDefault="00F5383D" w:rsidP="001C39C0">
      <w:pPr>
        <w:pStyle w:val="NoSpacing"/>
      </w:pPr>
      <w:r>
        <w:t>Name:</w:t>
      </w:r>
    </w:p>
    <w:p w14:paraId="01DFC749" w14:textId="77777777" w:rsidR="00F5383D" w:rsidRDefault="00F5383D" w:rsidP="001C39C0">
      <w:pPr>
        <w:pStyle w:val="NoSpacing"/>
        <w:ind w:firstLine="720"/>
      </w:pPr>
      <w:r>
        <w:t>Rectangular_block</w:t>
      </w:r>
    </w:p>
    <w:p w14:paraId="00ECFFC9" w14:textId="77777777" w:rsidR="00F5383D" w:rsidRDefault="00F5383D" w:rsidP="001C39C0">
      <w:pPr>
        <w:pStyle w:val="NoSpacing"/>
      </w:pPr>
      <w:r>
        <w:t>Description:</w:t>
      </w:r>
    </w:p>
    <w:p w14:paraId="1F1D6158" w14:textId="77777777" w:rsidR="003274BC" w:rsidRDefault="00F5383D" w:rsidP="003274BC">
      <w:pPr>
        <w:pStyle w:val="NoSpacing"/>
      </w:pPr>
      <w:r>
        <w:tab/>
        <w:t>Surface of a rectangular block centred on the origin</w:t>
      </w:r>
      <w:r w:rsidR="003274BC">
        <w:t>.</w:t>
      </w:r>
      <w:r w:rsidR="003274BC" w:rsidRPr="003274BC">
        <w:t xml:space="preserve"> </w:t>
      </w:r>
      <w:r w:rsidR="003274BC">
        <w:t>Surface normal direction is outwards.</w:t>
      </w:r>
    </w:p>
    <w:p w14:paraId="452C3498" w14:textId="77777777" w:rsidR="00F5383D" w:rsidRDefault="00F5383D" w:rsidP="001C39C0">
      <w:pPr>
        <w:pStyle w:val="NoSpacing"/>
      </w:pPr>
    </w:p>
    <w:p w14:paraId="4BEA8ACA" w14:textId="77777777" w:rsidR="00F5383D" w:rsidRDefault="00F5383D" w:rsidP="001C39C0">
      <w:pPr>
        <w:pStyle w:val="NoSpacing"/>
      </w:pPr>
      <w:r>
        <w:t>Parameters:</w:t>
      </w:r>
    </w:p>
    <w:p w14:paraId="7FDB4830" w14:textId="77777777" w:rsidR="00F5383D" w:rsidRDefault="00F5383D" w:rsidP="001C39C0">
      <w:pPr>
        <w:pStyle w:val="NoSpacing"/>
        <w:ind w:firstLine="720"/>
      </w:pPr>
      <w:r>
        <w:t>Length in x, length in y, length in z</w:t>
      </w:r>
    </w:p>
    <w:p w14:paraId="1A6D4D5B" w14:textId="77777777" w:rsidR="00F5383D" w:rsidRDefault="00F5383D" w:rsidP="001C39C0">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14:paraId="6E3D4F88" w14:textId="77777777" w:rsidR="00F5383D" w:rsidRDefault="00F5383D" w:rsidP="001C39C0">
      <w:pPr>
        <w:pStyle w:val="NoSpacing"/>
        <w:ind w:firstLine="720"/>
      </w:pPr>
      <w:r>
        <w:t>ox, oy, oz</w:t>
      </w:r>
    </w:p>
    <w:p w14:paraId="41210C71" w14:textId="77777777" w:rsidR="00F5383D" w:rsidRPr="00F36BFD" w:rsidRDefault="00F5383D" w:rsidP="001C39C0">
      <w:pPr>
        <w:pStyle w:val="NoSpacing"/>
        <w:ind w:firstLine="720"/>
      </w:pPr>
    </w:p>
    <w:p w14:paraId="2BE72497" w14:textId="77777777" w:rsidR="00F5383D" w:rsidRDefault="00F5383D" w:rsidP="008011C3">
      <w:pPr>
        <w:pStyle w:val="NoSpacing"/>
      </w:pPr>
      <w:r>
        <w:t>Name:</w:t>
      </w:r>
    </w:p>
    <w:p w14:paraId="5D739104" w14:textId="77777777" w:rsidR="00F5383D" w:rsidRDefault="00F5383D" w:rsidP="008011C3">
      <w:pPr>
        <w:pStyle w:val="NoSpacing"/>
        <w:ind w:firstLine="720"/>
      </w:pPr>
      <w:r>
        <w:t>Rectangular_block2</w:t>
      </w:r>
    </w:p>
    <w:p w14:paraId="358F3054" w14:textId="77777777" w:rsidR="00F5383D" w:rsidRDefault="00F5383D" w:rsidP="008011C3">
      <w:pPr>
        <w:pStyle w:val="NoSpacing"/>
      </w:pPr>
      <w:r>
        <w:t>Description:</w:t>
      </w:r>
    </w:p>
    <w:p w14:paraId="513DD33E" w14:textId="77777777" w:rsidR="003274BC" w:rsidRDefault="00F5383D" w:rsidP="003274BC">
      <w:pPr>
        <w:pStyle w:val="NoSpacing"/>
        <w:ind w:left="720"/>
      </w:pPr>
      <w:r>
        <w:t>Surface of a rectangular block specified by its xmin, ymi</w:t>
      </w:r>
      <w:r w:rsidR="003274BC">
        <w:t>n, zmin and xmax, ymax and zmax.</w:t>
      </w:r>
      <w:r w:rsidR="003274BC" w:rsidRPr="003274BC">
        <w:t xml:space="preserve"> </w:t>
      </w:r>
      <w:r w:rsidR="003274BC">
        <w:t xml:space="preserve">       Surface normal direction is outwards.</w:t>
      </w:r>
    </w:p>
    <w:p w14:paraId="4BDDCB5D" w14:textId="77777777" w:rsidR="00F5383D" w:rsidRDefault="00F5383D" w:rsidP="008011C3">
      <w:pPr>
        <w:pStyle w:val="NoSpacing"/>
      </w:pPr>
      <w:r>
        <w:t>coordinates</w:t>
      </w:r>
    </w:p>
    <w:p w14:paraId="16CF8076" w14:textId="77777777" w:rsidR="00F5383D" w:rsidRDefault="00F5383D" w:rsidP="008011C3">
      <w:pPr>
        <w:pStyle w:val="NoSpacing"/>
      </w:pPr>
      <w:r>
        <w:t>Parameters:</w:t>
      </w:r>
    </w:p>
    <w:p w14:paraId="317FE1E5" w14:textId="77777777" w:rsidR="00F5383D" w:rsidRDefault="00F5383D" w:rsidP="008011C3">
      <w:pPr>
        <w:pStyle w:val="NoSpacing"/>
        <w:ind w:firstLine="720"/>
      </w:pPr>
      <w:r>
        <w:t>Xmin ymin zmin xmax ymax zmax</w:t>
      </w:r>
    </w:p>
    <w:p w14:paraId="1209DC6B" w14:textId="77777777" w:rsidR="00F5383D" w:rsidRDefault="00F5383D" w:rsidP="008011C3">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14:paraId="1F59C0A0" w14:textId="77777777" w:rsidR="00F5383D" w:rsidRPr="00F36BFD" w:rsidRDefault="00F5383D" w:rsidP="008011C3">
      <w:pPr>
        <w:pStyle w:val="NoSpacing"/>
        <w:ind w:firstLine="720"/>
      </w:pPr>
      <w:r>
        <w:t>ox, oy, oz</w:t>
      </w:r>
    </w:p>
    <w:p w14:paraId="513F861A" w14:textId="77777777" w:rsidR="00F5383D" w:rsidRDefault="00F5383D" w:rsidP="001C39C0">
      <w:pPr>
        <w:pStyle w:val="NoSpacing"/>
        <w:ind w:firstLine="720"/>
      </w:pPr>
    </w:p>
    <w:p w14:paraId="0D087455" w14:textId="77777777" w:rsidR="00F5383D" w:rsidRDefault="00F5383D" w:rsidP="001C39C0">
      <w:pPr>
        <w:pStyle w:val="NoSpacing"/>
      </w:pPr>
      <w:r>
        <w:t>Name:</w:t>
      </w:r>
    </w:p>
    <w:p w14:paraId="18638F0A" w14:textId="77777777" w:rsidR="00F5383D" w:rsidRDefault="00F5383D" w:rsidP="001C39C0">
      <w:pPr>
        <w:pStyle w:val="NoSpacing"/>
        <w:ind w:firstLine="720"/>
      </w:pPr>
      <w:r>
        <w:t>cylinder</w:t>
      </w:r>
    </w:p>
    <w:p w14:paraId="3E7321EA" w14:textId="77777777" w:rsidR="00F5383D" w:rsidRDefault="00F5383D" w:rsidP="001C39C0">
      <w:pPr>
        <w:pStyle w:val="NoSpacing"/>
      </w:pPr>
      <w:r>
        <w:t>Description:</w:t>
      </w:r>
    </w:p>
    <w:p w14:paraId="61E8D916" w14:textId="77777777" w:rsidR="003274BC" w:rsidRDefault="00F5383D" w:rsidP="003274BC">
      <w:pPr>
        <w:pStyle w:val="NoSpacing"/>
      </w:pPr>
      <w:r>
        <w:t>Surface of a circular cylinder centred on the origin. The cylinder is circular in the xy plane and extruded in the ±z direction to the total length specified.</w:t>
      </w:r>
      <w:r w:rsidR="003274BC">
        <w:t>.</w:t>
      </w:r>
      <w:r w:rsidR="003274BC" w:rsidRPr="003274BC">
        <w:t xml:space="preserve"> </w:t>
      </w:r>
      <w:r w:rsidR="003274BC">
        <w:t>Surface normal direction is outwards.</w:t>
      </w:r>
    </w:p>
    <w:p w14:paraId="3CDCFAFB" w14:textId="77777777" w:rsidR="00F5383D" w:rsidRDefault="00F5383D" w:rsidP="003274BC">
      <w:pPr>
        <w:pStyle w:val="NoSpacing"/>
        <w:ind w:left="720"/>
      </w:pPr>
    </w:p>
    <w:p w14:paraId="04954ECC" w14:textId="77777777" w:rsidR="00F5383D" w:rsidRDefault="00F5383D" w:rsidP="001C39C0">
      <w:pPr>
        <w:pStyle w:val="NoSpacing"/>
      </w:pPr>
      <w:r>
        <w:t>Parameters:</w:t>
      </w:r>
    </w:p>
    <w:p w14:paraId="6EFC92E4" w14:textId="77777777" w:rsidR="00F5383D" w:rsidRDefault="00F5383D" w:rsidP="001C39C0">
      <w:pPr>
        <w:pStyle w:val="NoSpacing"/>
        <w:ind w:firstLine="720"/>
      </w:pPr>
      <w:r>
        <w:t>Radius, length (in z direction)</w:t>
      </w:r>
    </w:p>
    <w:p w14:paraId="6A9C2A2A" w14:textId="77777777" w:rsidR="00F5383D" w:rsidRDefault="00F5383D" w:rsidP="001C39C0">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14:paraId="040A787C" w14:textId="77777777" w:rsidR="00F5383D" w:rsidRDefault="00F5383D" w:rsidP="001C39C0">
      <w:pPr>
        <w:pStyle w:val="NoSpacing"/>
        <w:ind w:firstLine="720"/>
      </w:pPr>
      <w:r>
        <w:t>ox, oy, oz</w:t>
      </w:r>
    </w:p>
    <w:p w14:paraId="20BCDDC1" w14:textId="77777777" w:rsidR="00F5383D" w:rsidRPr="00F36BFD" w:rsidRDefault="00F5383D" w:rsidP="001C39C0">
      <w:pPr>
        <w:pStyle w:val="NoSpacing"/>
        <w:ind w:firstLine="720"/>
      </w:pPr>
    </w:p>
    <w:p w14:paraId="0893EB24" w14:textId="77777777" w:rsidR="00F5383D" w:rsidRDefault="00F5383D" w:rsidP="001C39C0">
      <w:pPr>
        <w:pStyle w:val="NoSpacing"/>
      </w:pPr>
      <w:r>
        <w:t>Name:</w:t>
      </w:r>
    </w:p>
    <w:p w14:paraId="2DB07622" w14:textId="77777777" w:rsidR="00F5383D" w:rsidRDefault="00F5383D" w:rsidP="001C39C0">
      <w:pPr>
        <w:pStyle w:val="NoSpacing"/>
        <w:ind w:firstLine="720"/>
      </w:pPr>
      <w:r>
        <w:t>sphere</w:t>
      </w:r>
    </w:p>
    <w:p w14:paraId="65B0B6B7" w14:textId="77777777" w:rsidR="00F5383D" w:rsidRDefault="00F5383D" w:rsidP="001C39C0">
      <w:pPr>
        <w:pStyle w:val="NoSpacing"/>
      </w:pPr>
      <w:r>
        <w:t>Description:</w:t>
      </w:r>
    </w:p>
    <w:p w14:paraId="475E6571" w14:textId="77777777" w:rsidR="003274BC" w:rsidRDefault="00F5383D" w:rsidP="003274BC">
      <w:pPr>
        <w:pStyle w:val="NoSpacing"/>
      </w:pPr>
      <w:r>
        <w:tab/>
        <w:t>Spherical surface centred on the origin</w:t>
      </w:r>
      <w:r w:rsidR="003274BC">
        <w:t>.</w:t>
      </w:r>
      <w:r w:rsidR="003274BC" w:rsidRPr="003274BC">
        <w:t xml:space="preserve"> </w:t>
      </w:r>
      <w:r w:rsidR="003274BC">
        <w:t>Surface normal direction is outwards.</w:t>
      </w:r>
    </w:p>
    <w:p w14:paraId="0B668D86" w14:textId="77777777" w:rsidR="00F5383D" w:rsidRDefault="00F5383D" w:rsidP="001C39C0">
      <w:pPr>
        <w:pStyle w:val="NoSpacing"/>
      </w:pPr>
    </w:p>
    <w:p w14:paraId="78500F9D" w14:textId="77777777" w:rsidR="00F5383D" w:rsidRDefault="00F5383D" w:rsidP="001C39C0">
      <w:pPr>
        <w:pStyle w:val="NoSpacing"/>
      </w:pPr>
      <w:r>
        <w:t>Parameters:</w:t>
      </w:r>
    </w:p>
    <w:p w14:paraId="3273F43F" w14:textId="77777777" w:rsidR="00F5383D" w:rsidRDefault="00F5383D" w:rsidP="001C39C0">
      <w:pPr>
        <w:pStyle w:val="NoSpacing"/>
        <w:ind w:firstLine="720"/>
      </w:pPr>
      <w:r>
        <w:t>Radius</w:t>
      </w:r>
    </w:p>
    <w:p w14:paraId="256DD241" w14:textId="77777777" w:rsidR="00F5383D" w:rsidRDefault="00F5383D" w:rsidP="001C39C0">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14:paraId="0127D864" w14:textId="77777777" w:rsidR="00F5383D" w:rsidRPr="00F36BFD" w:rsidRDefault="00F5383D" w:rsidP="001C39C0">
      <w:pPr>
        <w:pStyle w:val="NoSpacing"/>
        <w:ind w:firstLine="720"/>
      </w:pPr>
      <w:r>
        <w:t>ox, oy, oz</w:t>
      </w:r>
    </w:p>
    <w:p w14:paraId="70A52075" w14:textId="77777777" w:rsidR="00606811" w:rsidRPr="00F36BFD" w:rsidRDefault="00606811" w:rsidP="00606811">
      <w:pPr>
        <w:pStyle w:val="NoSpacing"/>
        <w:ind w:firstLine="720"/>
      </w:pPr>
    </w:p>
    <w:p w14:paraId="09DB2830" w14:textId="77777777" w:rsidR="00606811" w:rsidRDefault="00606811" w:rsidP="00606811">
      <w:pPr>
        <w:pStyle w:val="NoSpacing"/>
      </w:pPr>
      <w:r>
        <w:t>Name:</w:t>
      </w:r>
    </w:p>
    <w:p w14:paraId="37A165DF" w14:textId="77777777" w:rsidR="00606811" w:rsidRDefault="00606811" w:rsidP="00606811">
      <w:pPr>
        <w:pStyle w:val="NoSpacing"/>
        <w:ind w:firstLine="720"/>
      </w:pPr>
      <w:r>
        <w:t>hemisphere</w:t>
      </w:r>
    </w:p>
    <w:p w14:paraId="45CDEAD6" w14:textId="77777777" w:rsidR="00606811" w:rsidRDefault="00606811" w:rsidP="00606811">
      <w:pPr>
        <w:pStyle w:val="NoSpacing"/>
      </w:pPr>
      <w:r>
        <w:t>Description:</w:t>
      </w:r>
    </w:p>
    <w:p w14:paraId="07B6F0E2" w14:textId="77777777" w:rsidR="00606811" w:rsidRDefault="00606811" w:rsidP="00606811">
      <w:pPr>
        <w:pStyle w:val="NoSpacing"/>
      </w:pPr>
      <w:r>
        <w:tab/>
        <w:t>Hemispherical surface centred on the origin.</w:t>
      </w:r>
      <w:r w:rsidRPr="003274BC">
        <w:t xml:space="preserve"> </w:t>
      </w:r>
      <w:r>
        <w:t>Surface normal direction is outwards.</w:t>
      </w:r>
    </w:p>
    <w:p w14:paraId="1043B91D" w14:textId="77777777" w:rsidR="00606811" w:rsidRDefault="00606811" w:rsidP="00606811">
      <w:pPr>
        <w:pStyle w:val="NoSpacing"/>
      </w:pPr>
    </w:p>
    <w:p w14:paraId="11214B0E" w14:textId="77777777" w:rsidR="00606811" w:rsidRDefault="00606811" w:rsidP="00606811">
      <w:pPr>
        <w:pStyle w:val="NoSpacing"/>
      </w:pPr>
      <w:r>
        <w:lastRenderedPageBreak/>
        <w:t>Parameters:</w:t>
      </w:r>
    </w:p>
    <w:p w14:paraId="4549106F" w14:textId="77777777" w:rsidR="00606811" w:rsidRDefault="00606811" w:rsidP="00606811">
      <w:pPr>
        <w:pStyle w:val="NoSpacing"/>
        <w:ind w:firstLine="720"/>
      </w:pPr>
      <w:r>
        <w:t>Radius</w:t>
      </w:r>
    </w:p>
    <w:p w14:paraId="1F083C95" w14:textId="77777777" w:rsidR="00606811" w:rsidRDefault="00606811" w:rsidP="00606811">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14:paraId="1A08D3D5" w14:textId="77777777" w:rsidR="00606811" w:rsidRPr="00F36BFD" w:rsidRDefault="00606811" w:rsidP="00606811">
      <w:pPr>
        <w:pStyle w:val="NoSpacing"/>
        <w:ind w:firstLine="720"/>
      </w:pPr>
      <w:r>
        <w:t>ox, oy, oz</w:t>
      </w:r>
    </w:p>
    <w:p w14:paraId="5FB35297" w14:textId="77777777" w:rsidR="00606811" w:rsidRPr="00F36BFD" w:rsidRDefault="00606811" w:rsidP="00606811">
      <w:pPr>
        <w:pStyle w:val="NoSpacing"/>
        <w:ind w:firstLine="720"/>
      </w:pPr>
    </w:p>
    <w:p w14:paraId="7D745E3E" w14:textId="77777777" w:rsidR="00606811" w:rsidRDefault="00606811" w:rsidP="00606811">
      <w:pPr>
        <w:pStyle w:val="NoSpacing"/>
      </w:pPr>
      <w:r>
        <w:t>Name:</w:t>
      </w:r>
    </w:p>
    <w:p w14:paraId="7450663C" w14:textId="77777777" w:rsidR="00606811" w:rsidRDefault="00606811" w:rsidP="00606811">
      <w:pPr>
        <w:pStyle w:val="NoSpacing"/>
        <w:ind w:firstLine="720"/>
      </w:pPr>
      <w:r>
        <w:t>annulus</w:t>
      </w:r>
    </w:p>
    <w:p w14:paraId="4B6EF36C" w14:textId="77777777" w:rsidR="00606811" w:rsidRDefault="00606811" w:rsidP="00606811">
      <w:pPr>
        <w:pStyle w:val="NoSpacing"/>
      </w:pPr>
      <w:r>
        <w:t>Description:</w:t>
      </w:r>
    </w:p>
    <w:p w14:paraId="7A7D582A" w14:textId="77777777" w:rsidR="00606811" w:rsidRDefault="00606811" w:rsidP="00606811">
      <w:pPr>
        <w:pStyle w:val="NoSpacing"/>
      </w:pPr>
      <w:r>
        <w:tab/>
        <w:t>Annulus normal to z</w:t>
      </w:r>
    </w:p>
    <w:p w14:paraId="35AC2C9C" w14:textId="77777777" w:rsidR="00606811" w:rsidRDefault="00606811" w:rsidP="00606811">
      <w:pPr>
        <w:pStyle w:val="NoSpacing"/>
      </w:pPr>
    </w:p>
    <w:p w14:paraId="29381F23" w14:textId="77777777" w:rsidR="00606811" w:rsidRDefault="00606811" w:rsidP="00606811">
      <w:pPr>
        <w:pStyle w:val="NoSpacing"/>
      </w:pPr>
      <w:r>
        <w:t>Parameters:</w:t>
      </w:r>
    </w:p>
    <w:p w14:paraId="690F399C" w14:textId="77777777" w:rsidR="00606811" w:rsidRDefault="00606811" w:rsidP="00606811">
      <w:pPr>
        <w:pStyle w:val="NoSpacing"/>
        <w:ind w:firstLine="720"/>
      </w:pPr>
      <w:r>
        <w:t>Inner_radius (m), outer_radius (m)</w:t>
      </w:r>
    </w:p>
    <w:p w14:paraId="082202D9" w14:textId="77777777" w:rsidR="00606811" w:rsidRDefault="00606811" w:rsidP="00606811">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14:paraId="1BD3E4E6" w14:textId="77777777" w:rsidR="00606811" w:rsidRPr="00F36BFD" w:rsidRDefault="00606811" w:rsidP="00606811">
      <w:pPr>
        <w:pStyle w:val="NoSpacing"/>
        <w:ind w:firstLine="720"/>
      </w:pPr>
      <w:r>
        <w:t>ox, oy, oz</w:t>
      </w:r>
    </w:p>
    <w:p w14:paraId="2B010986" w14:textId="77777777" w:rsidR="006D50D1" w:rsidRPr="00F36BFD" w:rsidRDefault="006D50D1" w:rsidP="006D50D1">
      <w:pPr>
        <w:pStyle w:val="NoSpacing"/>
        <w:ind w:firstLine="720"/>
      </w:pPr>
    </w:p>
    <w:p w14:paraId="61D71579" w14:textId="77777777" w:rsidR="006D50D1" w:rsidRDefault="006D50D1" w:rsidP="006D50D1">
      <w:pPr>
        <w:pStyle w:val="NoSpacing"/>
      </w:pPr>
    </w:p>
    <w:p w14:paraId="135F9ADA" w14:textId="77777777" w:rsidR="006D50D1" w:rsidRDefault="006D50D1" w:rsidP="006D50D1">
      <w:pPr>
        <w:pStyle w:val="NoSpacing"/>
      </w:pPr>
      <w:r>
        <w:t>Name:</w:t>
      </w:r>
    </w:p>
    <w:p w14:paraId="55C45325" w14:textId="77777777" w:rsidR="006D50D1" w:rsidRDefault="006D50D1" w:rsidP="006D50D1">
      <w:pPr>
        <w:pStyle w:val="NoSpacing"/>
        <w:ind w:firstLine="720"/>
      </w:pPr>
      <w:r>
        <w:t>Split_ring</w:t>
      </w:r>
    </w:p>
    <w:p w14:paraId="67B683E3" w14:textId="77777777" w:rsidR="006D50D1" w:rsidRDefault="006D50D1" w:rsidP="006D50D1">
      <w:pPr>
        <w:pStyle w:val="NoSpacing"/>
      </w:pPr>
      <w:r>
        <w:t>Description:</w:t>
      </w:r>
    </w:p>
    <w:p w14:paraId="5FEE8650" w14:textId="77777777" w:rsidR="006D50D1" w:rsidRDefault="006D50D1" w:rsidP="006D50D1">
      <w:pPr>
        <w:pStyle w:val="NoSpacing"/>
      </w:pPr>
      <w:r>
        <w:tab/>
        <w:t>Annulus with a gap as used in split ring resonators</w:t>
      </w:r>
    </w:p>
    <w:p w14:paraId="5CA385A6" w14:textId="77777777" w:rsidR="006D50D1" w:rsidRDefault="006D50D1" w:rsidP="006D50D1">
      <w:pPr>
        <w:pStyle w:val="NoSpacing"/>
      </w:pPr>
    </w:p>
    <w:p w14:paraId="084B224D" w14:textId="77777777" w:rsidR="006D50D1" w:rsidRDefault="006D50D1" w:rsidP="006D50D1">
      <w:pPr>
        <w:pStyle w:val="NoSpacing"/>
      </w:pPr>
      <w:r>
        <w:t>Parameters:</w:t>
      </w:r>
    </w:p>
    <w:p w14:paraId="456F9427" w14:textId="77777777" w:rsidR="006D50D1" w:rsidRDefault="006D50D1" w:rsidP="006D50D1">
      <w:pPr>
        <w:pStyle w:val="NoSpacing"/>
        <w:ind w:firstLine="720"/>
      </w:pPr>
      <w:r>
        <w:t>Inner_radius (m), outer_radius (m), gap_angle (degrees)</w:t>
      </w:r>
    </w:p>
    <w:p w14:paraId="64936E23" w14:textId="77777777" w:rsidR="006D50D1" w:rsidRDefault="006D50D1" w:rsidP="006D50D1">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14:paraId="06F529FB" w14:textId="77777777" w:rsidR="006D50D1" w:rsidRDefault="006D50D1" w:rsidP="006D50D1">
      <w:pPr>
        <w:pStyle w:val="NoSpacing"/>
        <w:ind w:firstLine="720"/>
      </w:pPr>
      <w:r>
        <w:t>ox, oy, oz</w:t>
      </w:r>
    </w:p>
    <w:p w14:paraId="06583FEE" w14:textId="77777777" w:rsidR="006D50D1" w:rsidRPr="00F36BFD" w:rsidRDefault="006D50D1" w:rsidP="006D50D1">
      <w:pPr>
        <w:pStyle w:val="NoSpacing"/>
        <w:ind w:firstLine="720"/>
      </w:pPr>
    </w:p>
    <w:p w14:paraId="0299345A" w14:textId="77777777" w:rsidR="006D50D1" w:rsidRDefault="006D50D1" w:rsidP="006D50D1">
      <w:pPr>
        <w:pStyle w:val="NoSpacing"/>
      </w:pPr>
      <w:r>
        <w:t>Name:</w:t>
      </w:r>
    </w:p>
    <w:p w14:paraId="4A7A1E96" w14:textId="77777777" w:rsidR="006D50D1" w:rsidRDefault="006D50D1" w:rsidP="006D50D1">
      <w:pPr>
        <w:pStyle w:val="NoSpacing"/>
        <w:ind w:firstLine="720"/>
      </w:pPr>
      <w:r>
        <w:t>Helix</w:t>
      </w:r>
    </w:p>
    <w:p w14:paraId="49F43BAF" w14:textId="77777777" w:rsidR="006D50D1" w:rsidRDefault="006D50D1" w:rsidP="006D50D1">
      <w:pPr>
        <w:pStyle w:val="NoSpacing"/>
      </w:pPr>
      <w:r>
        <w:t>Description:</w:t>
      </w:r>
    </w:p>
    <w:p w14:paraId="39A2753A" w14:textId="77777777" w:rsidR="006D50D1" w:rsidRDefault="006D50D1" w:rsidP="006D50D1">
      <w:pPr>
        <w:pStyle w:val="NoSpacing"/>
      </w:pPr>
      <w:r>
        <w:tab/>
        <w:t>Helical surface formed by wrapping a strip around a cylinder from a starting angle to a finishing angle. For multiple turns the finishing angle may be a larger than 360 degrees.</w:t>
      </w:r>
    </w:p>
    <w:p w14:paraId="287804F1" w14:textId="77777777" w:rsidR="006D50D1" w:rsidRDefault="006D50D1" w:rsidP="006D50D1">
      <w:pPr>
        <w:pStyle w:val="NoSpacing"/>
      </w:pPr>
    </w:p>
    <w:p w14:paraId="1F626759" w14:textId="77777777" w:rsidR="006D50D1" w:rsidRDefault="006D50D1" w:rsidP="006D50D1">
      <w:pPr>
        <w:pStyle w:val="NoSpacing"/>
      </w:pPr>
      <w:r>
        <w:t>Parameters:</w:t>
      </w:r>
    </w:p>
    <w:p w14:paraId="1D2373FC" w14:textId="77777777" w:rsidR="006D50D1" w:rsidRDefault="006D50D1" w:rsidP="004262A2">
      <w:pPr>
        <w:pStyle w:val="NoSpacing"/>
        <w:ind w:firstLine="720"/>
      </w:pPr>
      <w:r>
        <w:t>radius (m), height(m), angle1 (degrees), angle2 (degrees), pitch (m), direction (+1 or -1)</w:t>
      </w:r>
    </w:p>
    <w:p w14:paraId="74255C4A" w14:textId="77777777" w:rsidR="006D50D1" w:rsidRDefault="006D50D1" w:rsidP="006D50D1">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14:paraId="5852899A" w14:textId="77777777" w:rsidR="006D50D1" w:rsidRPr="00F36BFD" w:rsidRDefault="006D50D1" w:rsidP="006D50D1">
      <w:pPr>
        <w:pStyle w:val="NoSpacing"/>
        <w:ind w:firstLine="720"/>
      </w:pPr>
      <w:r>
        <w:t>ox, oy, oz</w:t>
      </w:r>
    </w:p>
    <w:p w14:paraId="7175C98F" w14:textId="77777777" w:rsidR="006D50D1" w:rsidRDefault="006D50D1" w:rsidP="006D50D1">
      <w:pPr>
        <w:pStyle w:val="NoSpacing"/>
      </w:pPr>
    </w:p>
    <w:p w14:paraId="4EC27360" w14:textId="77777777" w:rsidR="00F5383D" w:rsidRDefault="00F5383D" w:rsidP="001C39C0">
      <w:pPr>
        <w:pStyle w:val="NoSpacing"/>
      </w:pPr>
    </w:p>
    <w:p w14:paraId="14D1109B" w14:textId="77777777" w:rsidR="00BC3A1C" w:rsidRDefault="00BC3A1C" w:rsidP="00BC3A1C">
      <w:pPr>
        <w:pStyle w:val="NoSpacing"/>
      </w:pPr>
      <w:r>
        <w:t>Name:</w:t>
      </w:r>
    </w:p>
    <w:p w14:paraId="3376BEE9" w14:textId="77777777" w:rsidR="00BC3A1C" w:rsidRDefault="00BC3A1C" w:rsidP="00BC3A1C">
      <w:pPr>
        <w:pStyle w:val="NoSpacing"/>
        <w:ind w:firstLine="720"/>
      </w:pPr>
      <w:r>
        <w:t>quad</w:t>
      </w:r>
    </w:p>
    <w:p w14:paraId="6D86B7C0" w14:textId="77777777" w:rsidR="00BC3A1C" w:rsidRDefault="00BC3A1C" w:rsidP="00BC3A1C">
      <w:pPr>
        <w:pStyle w:val="NoSpacing"/>
      </w:pPr>
      <w:r>
        <w:t>Description:</w:t>
      </w:r>
    </w:p>
    <w:p w14:paraId="6444290C" w14:textId="77777777" w:rsidR="003274BC" w:rsidRDefault="00BC3A1C" w:rsidP="003274BC">
      <w:pPr>
        <w:pStyle w:val="NoSpacing"/>
        <w:ind w:left="720"/>
      </w:pPr>
      <w:r>
        <w:t>Quadrilateral defined by 4 points in 3-D space</w:t>
      </w:r>
      <w:r w:rsidR="003274BC">
        <w:t>.</w:t>
      </w:r>
      <w:r w:rsidR="003274BC" w:rsidRPr="003274BC">
        <w:t xml:space="preserve"> </w:t>
      </w:r>
    </w:p>
    <w:p w14:paraId="25E7AB92" w14:textId="77777777" w:rsidR="00BC3A1C" w:rsidRDefault="00BC3A1C" w:rsidP="00BC3A1C">
      <w:pPr>
        <w:pStyle w:val="NoSpacing"/>
      </w:pPr>
    </w:p>
    <w:p w14:paraId="43ADBD55" w14:textId="77777777" w:rsidR="00BC3A1C" w:rsidRDefault="00BC3A1C" w:rsidP="00BC3A1C">
      <w:pPr>
        <w:pStyle w:val="NoSpacing"/>
      </w:pPr>
      <w:r>
        <w:t>Parameters:</w:t>
      </w:r>
    </w:p>
    <w:p w14:paraId="7B452FAE" w14:textId="77777777" w:rsidR="00BC3A1C" w:rsidRDefault="00BC3A1C" w:rsidP="00BC3A1C">
      <w:pPr>
        <w:pStyle w:val="NoSpacing"/>
        <w:ind w:firstLine="720"/>
      </w:pPr>
      <w:r>
        <w:t>x1 y1 z1   x2 y1 z2   x3 y3 z3   x4 y4 z4</w:t>
      </w:r>
    </w:p>
    <w:p w14:paraId="28432331" w14:textId="77777777" w:rsidR="00BC3A1C" w:rsidRDefault="00BC3A1C" w:rsidP="00BC3A1C">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14:paraId="32A9E7BE" w14:textId="77777777" w:rsidR="00BC3A1C" w:rsidRPr="00F36BFD" w:rsidRDefault="00BC3A1C" w:rsidP="00BC3A1C">
      <w:pPr>
        <w:pStyle w:val="NoSpacing"/>
        <w:ind w:firstLine="720"/>
      </w:pPr>
      <w:r>
        <w:t>ox, oy, oz</w:t>
      </w:r>
    </w:p>
    <w:p w14:paraId="3B2C2ECD" w14:textId="77777777" w:rsidR="00BC3A1C" w:rsidRDefault="00BC3A1C" w:rsidP="00BC3A1C">
      <w:pPr>
        <w:pStyle w:val="NoSpacing"/>
      </w:pPr>
    </w:p>
    <w:p w14:paraId="290C52F4" w14:textId="77777777" w:rsidR="00BC3A1C" w:rsidRDefault="00BC3A1C" w:rsidP="00BC3A1C">
      <w:pPr>
        <w:pStyle w:val="NoSpacing"/>
      </w:pPr>
      <w:r>
        <w:t>Name:</w:t>
      </w:r>
    </w:p>
    <w:p w14:paraId="58D7245E" w14:textId="77777777" w:rsidR="00BC3A1C" w:rsidRDefault="00BC3A1C" w:rsidP="00BC3A1C">
      <w:pPr>
        <w:pStyle w:val="NoSpacing"/>
        <w:ind w:firstLine="720"/>
      </w:pPr>
      <w:r>
        <w:t>xplane</w:t>
      </w:r>
    </w:p>
    <w:p w14:paraId="509B2029" w14:textId="77777777" w:rsidR="00BC3A1C" w:rsidRDefault="00BC3A1C" w:rsidP="00BC3A1C">
      <w:pPr>
        <w:pStyle w:val="NoSpacing"/>
      </w:pPr>
      <w:r>
        <w:t>Description:</w:t>
      </w:r>
    </w:p>
    <w:p w14:paraId="6A2DA1F4" w14:textId="77777777" w:rsidR="00BC3A1C" w:rsidRDefault="00BC3A1C" w:rsidP="00BC3A1C">
      <w:pPr>
        <w:pStyle w:val="NoSpacing"/>
      </w:pPr>
      <w:r>
        <w:lastRenderedPageBreak/>
        <w:tab/>
        <w:t>Rectangular plane normal to x defined by 2 opposite diagonal points in 3-D space</w:t>
      </w:r>
    </w:p>
    <w:p w14:paraId="73AAFE68" w14:textId="77777777" w:rsidR="00BC3A1C" w:rsidRDefault="00BC3A1C" w:rsidP="00BC3A1C">
      <w:pPr>
        <w:pStyle w:val="NoSpacing"/>
      </w:pPr>
      <w:r>
        <w:t>Parameters:</w:t>
      </w:r>
    </w:p>
    <w:p w14:paraId="01EEC3C9" w14:textId="77777777" w:rsidR="00BC3A1C" w:rsidRDefault="00BC3A1C" w:rsidP="00BC3A1C">
      <w:pPr>
        <w:pStyle w:val="NoSpacing"/>
        <w:ind w:firstLine="720"/>
      </w:pPr>
      <w:r>
        <w:t xml:space="preserve">x1 y1 z1   x2 y1 z2   </w:t>
      </w:r>
    </w:p>
    <w:p w14:paraId="3FD9ADFE" w14:textId="77777777" w:rsidR="00BC3A1C" w:rsidRDefault="00BC3A1C" w:rsidP="00BC3A1C">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14:paraId="1CF4B70E" w14:textId="77777777" w:rsidR="00BC3A1C" w:rsidRPr="00F36BFD" w:rsidRDefault="00BC3A1C" w:rsidP="00BC3A1C">
      <w:pPr>
        <w:pStyle w:val="NoSpacing"/>
        <w:ind w:firstLine="720"/>
      </w:pPr>
      <w:r>
        <w:t>ox, oy, oz</w:t>
      </w:r>
    </w:p>
    <w:p w14:paraId="731F4D07" w14:textId="77777777" w:rsidR="00BC3A1C" w:rsidRDefault="00BC3A1C" w:rsidP="00BC3A1C">
      <w:pPr>
        <w:pStyle w:val="NoSpacing"/>
      </w:pPr>
    </w:p>
    <w:p w14:paraId="12DB078C" w14:textId="77777777" w:rsidR="00BC3A1C" w:rsidRDefault="00BC3A1C" w:rsidP="00BC3A1C">
      <w:pPr>
        <w:pStyle w:val="NoSpacing"/>
      </w:pPr>
      <w:r>
        <w:t>Name:</w:t>
      </w:r>
    </w:p>
    <w:p w14:paraId="77BD3F07" w14:textId="77777777" w:rsidR="00BC3A1C" w:rsidRDefault="00BC3A1C" w:rsidP="00BC3A1C">
      <w:pPr>
        <w:pStyle w:val="NoSpacing"/>
        <w:ind w:firstLine="720"/>
      </w:pPr>
      <w:r>
        <w:t>yplane</w:t>
      </w:r>
    </w:p>
    <w:p w14:paraId="3227E016" w14:textId="77777777" w:rsidR="00BC3A1C" w:rsidRDefault="00BC3A1C" w:rsidP="00BC3A1C">
      <w:pPr>
        <w:pStyle w:val="NoSpacing"/>
      </w:pPr>
      <w:r>
        <w:t>Description:</w:t>
      </w:r>
    </w:p>
    <w:p w14:paraId="3ECC7F3D" w14:textId="77777777" w:rsidR="00BC3A1C" w:rsidRDefault="00BC3A1C" w:rsidP="00BC3A1C">
      <w:pPr>
        <w:pStyle w:val="NoSpacing"/>
      </w:pPr>
      <w:r>
        <w:tab/>
        <w:t>Rectangular plane normal to y defined by 2 opposite diagonal points in 3-D space</w:t>
      </w:r>
    </w:p>
    <w:p w14:paraId="463A196E" w14:textId="77777777" w:rsidR="00BC3A1C" w:rsidRDefault="00BC3A1C" w:rsidP="00BC3A1C">
      <w:pPr>
        <w:pStyle w:val="NoSpacing"/>
      </w:pPr>
      <w:r>
        <w:t>Parameters:</w:t>
      </w:r>
    </w:p>
    <w:p w14:paraId="3DEE7BBC" w14:textId="77777777" w:rsidR="00BC3A1C" w:rsidRDefault="00BC3A1C" w:rsidP="00BC3A1C">
      <w:pPr>
        <w:pStyle w:val="NoSpacing"/>
        <w:ind w:firstLine="720"/>
      </w:pPr>
      <w:r>
        <w:t xml:space="preserve">x1 y1 z1   x2 y1 z2   </w:t>
      </w:r>
    </w:p>
    <w:p w14:paraId="010DAEEC" w14:textId="77777777" w:rsidR="00BC3A1C" w:rsidRDefault="00BC3A1C" w:rsidP="00BC3A1C">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14:paraId="04FC3C20" w14:textId="77777777" w:rsidR="00BC3A1C" w:rsidRPr="00F36BFD" w:rsidRDefault="00BC3A1C" w:rsidP="00BC3A1C">
      <w:pPr>
        <w:pStyle w:val="NoSpacing"/>
        <w:ind w:firstLine="720"/>
      </w:pPr>
      <w:r>
        <w:t>ox, oy, oz</w:t>
      </w:r>
    </w:p>
    <w:p w14:paraId="5B9B476E" w14:textId="77777777" w:rsidR="00BC3A1C" w:rsidRDefault="00BC3A1C" w:rsidP="00BC3A1C">
      <w:pPr>
        <w:pStyle w:val="NoSpacing"/>
      </w:pPr>
    </w:p>
    <w:p w14:paraId="6F1027F3" w14:textId="77777777" w:rsidR="00BC3A1C" w:rsidRDefault="00BC3A1C" w:rsidP="00BC3A1C">
      <w:pPr>
        <w:pStyle w:val="NoSpacing"/>
      </w:pPr>
      <w:r>
        <w:t>Name:</w:t>
      </w:r>
    </w:p>
    <w:p w14:paraId="59D97FD3" w14:textId="77777777" w:rsidR="00BC3A1C" w:rsidRDefault="00BC3A1C" w:rsidP="00BC3A1C">
      <w:pPr>
        <w:pStyle w:val="NoSpacing"/>
        <w:ind w:firstLine="720"/>
      </w:pPr>
      <w:r>
        <w:t>zplane</w:t>
      </w:r>
    </w:p>
    <w:p w14:paraId="0809A6E2" w14:textId="77777777" w:rsidR="00BC3A1C" w:rsidRDefault="00BC3A1C" w:rsidP="00BC3A1C">
      <w:pPr>
        <w:pStyle w:val="NoSpacing"/>
      </w:pPr>
      <w:r>
        <w:t>Description:</w:t>
      </w:r>
    </w:p>
    <w:p w14:paraId="7553EEC9" w14:textId="77777777" w:rsidR="00BC3A1C" w:rsidRDefault="00BC3A1C" w:rsidP="00BC3A1C">
      <w:pPr>
        <w:pStyle w:val="NoSpacing"/>
      </w:pPr>
      <w:r>
        <w:tab/>
        <w:t>Rectangular plane normal to z defined by 2 opposite diagonal points in 3-D space</w:t>
      </w:r>
    </w:p>
    <w:p w14:paraId="2FFC8830" w14:textId="77777777" w:rsidR="00BC3A1C" w:rsidRDefault="00BC3A1C" w:rsidP="00BC3A1C">
      <w:pPr>
        <w:pStyle w:val="NoSpacing"/>
      </w:pPr>
      <w:r>
        <w:t>Parameters:</w:t>
      </w:r>
    </w:p>
    <w:p w14:paraId="060153F6" w14:textId="77777777" w:rsidR="00BC3A1C" w:rsidRDefault="00BC3A1C" w:rsidP="00BC3A1C">
      <w:pPr>
        <w:pStyle w:val="NoSpacing"/>
        <w:ind w:firstLine="720"/>
      </w:pPr>
      <w:r>
        <w:t xml:space="preserve">x1 y1 z1   x2 y1 z2   </w:t>
      </w:r>
    </w:p>
    <w:p w14:paraId="7BFEB285" w14:textId="77777777" w:rsidR="00BC3A1C" w:rsidRDefault="00BC3A1C" w:rsidP="00BC3A1C">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14:paraId="75139452" w14:textId="77777777" w:rsidR="00BC3A1C" w:rsidRPr="00F36BFD" w:rsidRDefault="00BC3A1C" w:rsidP="00BC3A1C">
      <w:pPr>
        <w:pStyle w:val="NoSpacing"/>
        <w:ind w:firstLine="720"/>
      </w:pPr>
      <w:r>
        <w:t>ox, oy, oz</w:t>
      </w:r>
    </w:p>
    <w:p w14:paraId="0B2DFF4F" w14:textId="77777777" w:rsidR="00BC3A1C" w:rsidRDefault="00BC3A1C" w:rsidP="001C39C0">
      <w:pPr>
        <w:pStyle w:val="NoSpacing"/>
      </w:pPr>
    </w:p>
    <w:p w14:paraId="7EA8345D" w14:textId="77777777" w:rsidR="00BC3A1C" w:rsidRPr="00F36BFD" w:rsidRDefault="00BC3A1C" w:rsidP="00BC3A1C">
      <w:pPr>
        <w:pStyle w:val="NoSpacing"/>
        <w:ind w:firstLine="720"/>
      </w:pPr>
    </w:p>
    <w:p w14:paraId="15EDDC9B" w14:textId="77777777" w:rsidR="00BC3A1C" w:rsidRDefault="00BC3A1C" w:rsidP="00BC3A1C">
      <w:pPr>
        <w:pStyle w:val="NoSpacing"/>
      </w:pPr>
      <w:r>
        <w:t>Name:</w:t>
      </w:r>
    </w:p>
    <w:p w14:paraId="6134F3DC" w14:textId="77777777" w:rsidR="00BC3A1C" w:rsidRDefault="00BC3A1C" w:rsidP="00BC3A1C">
      <w:pPr>
        <w:pStyle w:val="NoSpacing"/>
        <w:ind w:firstLine="720"/>
      </w:pPr>
      <w:r>
        <w:t>triangle</w:t>
      </w:r>
    </w:p>
    <w:p w14:paraId="477C18B0" w14:textId="77777777" w:rsidR="00BC3A1C" w:rsidRDefault="00BC3A1C" w:rsidP="00BC3A1C">
      <w:pPr>
        <w:pStyle w:val="NoSpacing"/>
      </w:pPr>
      <w:r>
        <w:t>Description:</w:t>
      </w:r>
    </w:p>
    <w:p w14:paraId="7ECBE2A3" w14:textId="77777777" w:rsidR="007E383A" w:rsidRDefault="00BC3A1C" w:rsidP="007E383A">
      <w:pPr>
        <w:pStyle w:val="NoSpacing"/>
        <w:ind w:left="720"/>
      </w:pPr>
      <w:r>
        <w:t>Triangle defined by 3 points in 3-D space</w:t>
      </w:r>
      <w:r w:rsidR="007E383A">
        <w:t>.</w:t>
      </w:r>
      <w:r w:rsidR="007E383A" w:rsidRPr="003274BC">
        <w:t xml:space="preserve"> </w:t>
      </w:r>
      <w:r w:rsidR="007E383A">
        <w:t>Surface normal direction is defined by the ordering of the points 1-2-3.</w:t>
      </w:r>
    </w:p>
    <w:p w14:paraId="6EC28B16" w14:textId="77777777" w:rsidR="00BC3A1C" w:rsidRDefault="00BC3A1C" w:rsidP="00BC3A1C">
      <w:pPr>
        <w:pStyle w:val="NoSpacing"/>
      </w:pPr>
    </w:p>
    <w:p w14:paraId="385EBF35" w14:textId="77777777" w:rsidR="00BC3A1C" w:rsidRDefault="00BC3A1C" w:rsidP="00BC3A1C">
      <w:pPr>
        <w:pStyle w:val="NoSpacing"/>
      </w:pPr>
      <w:r>
        <w:t>Parameters:</w:t>
      </w:r>
    </w:p>
    <w:p w14:paraId="25DA239B" w14:textId="77777777" w:rsidR="00BC3A1C" w:rsidRDefault="00A232CA" w:rsidP="00BC3A1C">
      <w:pPr>
        <w:pStyle w:val="NoSpacing"/>
        <w:ind w:firstLine="720"/>
      </w:pPr>
      <w:r>
        <w:t>x1 y1 z1   x2 y2</w:t>
      </w:r>
      <w:r w:rsidR="00BC3A1C">
        <w:t xml:space="preserve"> z2   x3 y3 z3   </w:t>
      </w:r>
    </w:p>
    <w:p w14:paraId="3C94B27F" w14:textId="77777777" w:rsidR="00BC3A1C" w:rsidRDefault="00BC3A1C" w:rsidP="00BC3A1C">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14:paraId="2F908D07" w14:textId="77777777" w:rsidR="00BC3A1C" w:rsidRPr="00F36BFD" w:rsidRDefault="00BC3A1C" w:rsidP="00BC3A1C">
      <w:pPr>
        <w:pStyle w:val="NoSpacing"/>
        <w:ind w:firstLine="720"/>
      </w:pPr>
      <w:r>
        <w:t>ox, oy, oz</w:t>
      </w:r>
    </w:p>
    <w:p w14:paraId="577F05AE" w14:textId="77777777" w:rsidR="00BC3A1C" w:rsidRDefault="00BC3A1C" w:rsidP="001C39C0">
      <w:pPr>
        <w:pStyle w:val="NoSpacing"/>
      </w:pPr>
    </w:p>
    <w:p w14:paraId="3F09D0A2" w14:textId="77777777" w:rsidR="00BC3A1C" w:rsidRDefault="00BC3A1C" w:rsidP="00BC3A1C">
      <w:pPr>
        <w:pStyle w:val="NoSpacing"/>
      </w:pPr>
      <w:r>
        <w:t>Name:</w:t>
      </w:r>
    </w:p>
    <w:p w14:paraId="7695AA52" w14:textId="77777777" w:rsidR="00BC3A1C" w:rsidRDefault="00BC3A1C" w:rsidP="00BC3A1C">
      <w:pPr>
        <w:pStyle w:val="NoSpacing"/>
        <w:ind w:firstLine="720"/>
      </w:pPr>
      <w:r>
        <w:t>Triangulated_surface</w:t>
      </w:r>
    </w:p>
    <w:p w14:paraId="66B3F2F7" w14:textId="77777777" w:rsidR="00BC3A1C" w:rsidRDefault="00BC3A1C" w:rsidP="00BC3A1C">
      <w:pPr>
        <w:pStyle w:val="NoSpacing"/>
      </w:pPr>
      <w:r>
        <w:t>Description:</w:t>
      </w:r>
    </w:p>
    <w:p w14:paraId="207CCC38" w14:textId="77777777" w:rsidR="00BC3A1C" w:rsidRDefault="00BC3A1C" w:rsidP="00BC3A1C">
      <w:pPr>
        <w:pStyle w:val="NoSpacing"/>
      </w:pPr>
      <w:r>
        <w:tab/>
        <w:t>Triangulated surface defined in a separate file</w:t>
      </w:r>
    </w:p>
    <w:p w14:paraId="6EB335B1" w14:textId="77777777" w:rsidR="00BC3A1C" w:rsidRDefault="00BC3A1C" w:rsidP="00E50DFA">
      <w:pPr>
        <w:pStyle w:val="NoSpacing"/>
        <w:ind w:left="720"/>
      </w:pPr>
      <w:r>
        <w:t>The surface can be scaled by a scale_factor once it is read in and a parameter (value +1 or -1) allows the surface normal to be reversed if required (reverse_surface_normal =-1)</w:t>
      </w:r>
    </w:p>
    <w:p w14:paraId="6C1FADBA" w14:textId="77777777" w:rsidR="007E383A" w:rsidRDefault="007E383A" w:rsidP="007E383A">
      <w:pPr>
        <w:pStyle w:val="NoSpacing"/>
        <w:ind w:left="720"/>
      </w:pPr>
      <w:r>
        <w:t>The surface normal direction is defined by the ordering of the points 1-2-3 on each triangle.</w:t>
      </w:r>
    </w:p>
    <w:p w14:paraId="16589E1A" w14:textId="77777777" w:rsidR="007E383A" w:rsidRDefault="007E383A" w:rsidP="00E50DFA">
      <w:pPr>
        <w:pStyle w:val="NoSpacing"/>
        <w:ind w:left="720"/>
      </w:pPr>
    </w:p>
    <w:p w14:paraId="60B603B7" w14:textId="77777777" w:rsidR="00BC3A1C" w:rsidRDefault="00BC3A1C" w:rsidP="00BC3A1C">
      <w:pPr>
        <w:pStyle w:val="NoSpacing"/>
      </w:pPr>
      <w:r>
        <w:t>Parameters:</w:t>
      </w:r>
    </w:p>
    <w:p w14:paraId="41B96D21" w14:textId="77777777" w:rsidR="00BC3A1C" w:rsidRDefault="00BC3A1C" w:rsidP="00BC3A1C">
      <w:pPr>
        <w:pStyle w:val="NoSpacing"/>
        <w:ind w:firstLine="720"/>
      </w:pPr>
      <w:r>
        <w:t>Surface_filename</w:t>
      </w:r>
    </w:p>
    <w:p w14:paraId="019C692D" w14:textId="77777777" w:rsidR="00BC3A1C" w:rsidRDefault="00BC3A1C" w:rsidP="00BC3A1C">
      <w:pPr>
        <w:pStyle w:val="NoSpacing"/>
        <w:ind w:firstLine="720"/>
      </w:pPr>
      <w:r>
        <w:t>Scale_factor   reverse_surface_normal</w:t>
      </w:r>
    </w:p>
    <w:p w14:paraId="687BA32F" w14:textId="77777777" w:rsidR="00BC3A1C" w:rsidRDefault="00BC3A1C" w:rsidP="00BC3A1C">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14:paraId="6A3038FC" w14:textId="77777777" w:rsidR="00BC3A1C" w:rsidRPr="00F36BFD" w:rsidRDefault="00BC3A1C" w:rsidP="00BC3A1C">
      <w:pPr>
        <w:pStyle w:val="NoSpacing"/>
        <w:ind w:firstLine="720"/>
      </w:pPr>
      <w:r>
        <w:t>ox, oy, oz</w:t>
      </w:r>
    </w:p>
    <w:p w14:paraId="57070AF7" w14:textId="77777777" w:rsidR="004262A2" w:rsidRDefault="004262A2" w:rsidP="004262A2">
      <w:pPr>
        <w:pStyle w:val="NoSpacing"/>
      </w:pPr>
    </w:p>
    <w:p w14:paraId="443C8364" w14:textId="77777777" w:rsidR="004262A2" w:rsidRDefault="004262A2" w:rsidP="004262A2">
      <w:pPr>
        <w:pStyle w:val="NoSpacing"/>
      </w:pPr>
      <w:r>
        <w:t>Name:</w:t>
      </w:r>
    </w:p>
    <w:p w14:paraId="60896F1D" w14:textId="77777777" w:rsidR="004262A2" w:rsidRDefault="004262A2" w:rsidP="004262A2">
      <w:pPr>
        <w:pStyle w:val="NoSpacing"/>
        <w:ind w:firstLine="720"/>
      </w:pPr>
      <w:r>
        <w:lastRenderedPageBreak/>
        <w:t>Vtk_triangulated_surface</w:t>
      </w:r>
    </w:p>
    <w:p w14:paraId="137898EF" w14:textId="77777777" w:rsidR="004262A2" w:rsidRDefault="004262A2" w:rsidP="004262A2">
      <w:pPr>
        <w:pStyle w:val="NoSpacing"/>
      </w:pPr>
      <w:r>
        <w:t>Description:</w:t>
      </w:r>
    </w:p>
    <w:p w14:paraId="148FC3CC" w14:textId="77777777" w:rsidR="004262A2" w:rsidRDefault="004262A2" w:rsidP="004262A2">
      <w:pPr>
        <w:pStyle w:val="NoSpacing"/>
      </w:pPr>
      <w:r>
        <w:tab/>
        <w:t>Triangulated surface in vtk format defined in a separate file</w:t>
      </w:r>
    </w:p>
    <w:p w14:paraId="6A571AB6" w14:textId="77777777" w:rsidR="004262A2" w:rsidRDefault="004262A2" w:rsidP="004262A2">
      <w:pPr>
        <w:pStyle w:val="NoSpacing"/>
        <w:ind w:left="720"/>
      </w:pPr>
      <w:r>
        <w:t>The surface can be scaled by a scale_factor once it is read in and a parameter (value +1 or -1) allows the surface normal to be reversed if required (reverse_surface_normal =-1)</w:t>
      </w:r>
    </w:p>
    <w:p w14:paraId="2AA89B66" w14:textId="77777777" w:rsidR="004262A2" w:rsidRDefault="004262A2" w:rsidP="004262A2">
      <w:pPr>
        <w:pStyle w:val="NoSpacing"/>
        <w:ind w:left="720"/>
      </w:pPr>
      <w:r>
        <w:t>The surface normal direction is defined by the ordering of the points 1-2-3 on each triangle.</w:t>
      </w:r>
    </w:p>
    <w:p w14:paraId="215E6562" w14:textId="77777777" w:rsidR="004262A2" w:rsidRDefault="004262A2" w:rsidP="004262A2">
      <w:pPr>
        <w:pStyle w:val="NoSpacing"/>
        <w:ind w:left="720"/>
      </w:pPr>
    </w:p>
    <w:p w14:paraId="3D642576" w14:textId="77777777" w:rsidR="004262A2" w:rsidRDefault="004262A2" w:rsidP="004262A2">
      <w:pPr>
        <w:pStyle w:val="NoSpacing"/>
      </w:pPr>
      <w:r>
        <w:t>Parameters:</w:t>
      </w:r>
    </w:p>
    <w:p w14:paraId="45FDF6EF" w14:textId="77777777" w:rsidR="004262A2" w:rsidRDefault="004262A2" w:rsidP="004262A2">
      <w:pPr>
        <w:pStyle w:val="NoSpacing"/>
        <w:ind w:firstLine="720"/>
      </w:pPr>
      <w:r>
        <w:t>Surface_filename</w:t>
      </w:r>
    </w:p>
    <w:p w14:paraId="3AF70B36" w14:textId="77777777" w:rsidR="004262A2" w:rsidRDefault="004262A2" w:rsidP="004262A2">
      <w:pPr>
        <w:pStyle w:val="NoSpacing"/>
        <w:ind w:firstLine="720"/>
      </w:pPr>
      <w:r>
        <w:t>Scale_factor   reverse_surface_normal</w:t>
      </w:r>
    </w:p>
    <w:p w14:paraId="3275EF09" w14:textId="77777777" w:rsidR="004262A2" w:rsidRDefault="004262A2" w:rsidP="004262A2">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14:paraId="715FECA1" w14:textId="77777777" w:rsidR="004262A2" w:rsidRPr="00F36BFD" w:rsidRDefault="004262A2" w:rsidP="004262A2">
      <w:pPr>
        <w:pStyle w:val="NoSpacing"/>
        <w:ind w:firstLine="720"/>
      </w:pPr>
      <w:r>
        <w:t>ox, oy, oz</w:t>
      </w:r>
    </w:p>
    <w:p w14:paraId="0805DDD1" w14:textId="77777777" w:rsidR="004262A2" w:rsidRDefault="004262A2" w:rsidP="004262A2">
      <w:pPr>
        <w:pStyle w:val="NoSpacing"/>
      </w:pPr>
    </w:p>
    <w:p w14:paraId="641B622E" w14:textId="77777777" w:rsidR="004262A2" w:rsidRDefault="004262A2" w:rsidP="004262A2">
      <w:pPr>
        <w:pStyle w:val="NoSpacing"/>
      </w:pPr>
      <w:r>
        <w:t>Name:</w:t>
      </w:r>
    </w:p>
    <w:p w14:paraId="099274F4" w14:textId="77777777" w:rsidR="004262A2" w:rsidRDefault="004262A2" w:rsidP="004262A2">
      <w:pPr>
        <w:pStyle w:val="NoSpacing"/>
        <w:ind w:firstLine="720"/>
      </w:pPr>
      <w:r>
        <w:t>Stl_triangulated_surface</w:t>
      </w:r>
    </w:p>
    <w:p w14:paraId="529D59E1" w14:textId="77777777" w:rsidR="004262A2" w:rsidRDefault="004262A2" w:rsidP="004262A2">
      <w:pPr>
        <w:pStyle w:val="NoSpacing"/>
      </w:pPr>
      <w:r>
        <w:t>Description:</w:t>
      </w:r>
    </w:p>
    <w:p w14:paraId="798DF124" w14:textId="77777777" w:rsidR="004262A2" w:rsidRDefault="004262A2" w:rsidP="004262A2">
      <w:pPr>
        <w:pStyle w:val="NoSpacing"/>
      </w:pPr>
      <w:r>
        <w:tab/>
        <w:t>Triangulated surface in stl format defined in a separate file</w:t>
      </w:r>
    </w:p>
    <w:p w14:paraId="5568DB34" w14:textId="77777777" w:rsidR="004262A2" w:rsidRDefault="004262A2" w:rsidP="004262A2">
      <w:pPr>
        <w:pStyle w:val="NoSpacing"/>
        <w:ind w:left="720"/>
      </w:pPr>
      <w:r>
        <w:t>The surface can be scaled by a scale_factor once it is read in and a parameter (value +1 or -1) allows the surface normal to be reversed if required (reverse_surface_normal =-1)</w:t>
      </w:r>
    </w:p>
    <w:p w14:paraId="32AE2DBD" w14:textId="77777777" w:rsidR="004262A2" w:rsidRDefault="004262A2" w:rsidP="004262A2">
      <w:pPr>
        <w:pStyle w:val="NoSpacing"/>
        <w:ind w:left="720"/>
      </w:pPr>
      <w:r>
        <w:t>The surface normal direction is defined by the ordering of the points 1-2-3 on each triangle.</w:t>
      </w:r>
    </w:p>
    <w:p w14:paraId="5F1D68F3" w14:textId="77777777" w:rsidR="004262A2" w:rsidRDefault="004262A2" w:rsidP="004262A2">
      <w:pPr>
        <w:pStyle w:val="NoSpacing"/>
        <w:ind w:left="720"/>
      </w:pPr>
    </w:p>
    <w:p w14:paraId="06502273" w14:textId="77777777" w:rsidR="004262A2" w:rsidRDefault="004262A2" w:rsidP="004262A2">
      <w:pPr>
        <w:pStyle w:val="NoSpacing"/>
      </w:pPr>
      <w:r>
        <w:t>Parameters:</w:t>
      </w:r>
    </w:p>
    <w:p w14:paraId="4B464608" w14:textId="77777777" w:rsidR="004262A2" w:rsidRDefault="004262A2" w:rsidP="004262A2">
      <w:pPr>
        <w:pStyle w:val="NoSpacing"/>
        <w:ind w:firstLine="720"/>
      </w:pPr>
      <w:r>
        <w:t>Surface_filename</w:t>
      </w:r>
    </w:p>
    <w:p w14:paraId="61F979D8" w14:textId="77777777" w:rsidR="004262A2" w:rsidRDefault="004262A2" w:rsidP="004262A2">
      <w:pPr>
        <w:pStyle w:val="NoSpacing"/>
        <w:ind w:firstLine="720"/>
      </w:pPr>
      <w:r>
        <w:t>Scale_factor   reverse_surface_normal</w:t>
      </w:r>
    </w:p>
    <w:p w14:paraId="3AC4449C" w14:textId="77777777" w:rsidR="004262A2" w:rsidRDefault="004262A2" w:rsidP="004262A2">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14:paraId="1688F927" w14:textId="77777777" w:rsidR="004262A2" w:rsidRPr="00F36BFD" w:rsidRDefault="004262A2" w:rsidP="004262A2">
      <w:pPr>
        <w:pStyle w:val="NoSpacing"/>
        <w:ind w:firstLine="720"/>
      </w:pPr>
      <w:r>
        <w:t>ox, oy, oz</w:t>
      </w:r>
    </w:p>
    <w:p w14:paraId="1FCB16E6" w14:textId="77777777" w:rsidR="00F5383D" w:rsidRDefault="00F5383D" w:rsidP="00CA5201">
      <w:pPr>
        <w:pStyle w:val="NoSpacing"/>
      </w:pPr>
    </w:p>
    <w:p w14:paraId="4D3A4534" w14:textId="77777777" w:rsidR="00F5383D" w:rsidRPr="00F36BFD" w:rsidRDefault="00F5383D" w:rsidP="00CA5201">
      <w:pPr>
        <w:pStyle w:val="NoSpacing"/>
        <w:rPr>
          <w:b/>
          <w:u w:val="single"/>
        </w:rPr>
      </w:pPr>
      <w:r w:rsidRPr="00F36BFD">
        <w:rPr>
          <w:b/>
          <w:u w:val="single"/>
        </w:rPr>
        <w:t>example</w:t>
      </w:r>
    </w:p>
    <w:p w14:paraId="4F7DB8F3" w14:textId="77777777" w:rsidR="00F5383D" w:rsidRDefault="00F5383D" w:rsidP="00CA5201">
      <w:pPr>
        <w:pStyle w:val="NoSpacing"/>
      </w:pPr>
    </w:p>
    <w:p w14:paraId="252D330C" w14:textId="77777777" w:rsidR="00F5383D" w:rsidRDefault="00F5383D" w:rsidP="00AC07C0">
      <w:pPr>
        <w:pStyle w:val="NoSpacing"/>
      </w:pPr>
      <w:r>
        <w:t>Surface_list</w:t>
      </w:r>
    </w:p>
    <w:p w14:paraId="520C14FF" w14:textId="77777777" w:rsidR="00F5383D" w:rsidRDefault="00C12E2C" w:rsidP="00AC07C0">
      <w:pPr>
        <w:pStyle w:val="NoSpacing"/>
      </w:pPr>
      <w:r>
        <w:t>7</w:t>
      </w:r>
      <w:r w:rsidR="00F5383D">
        <w:t xml:space="preserve">   Number of surfaces (integer)</w:t>
      </w:r>
    </w:p>
    <w:p w14:paraId="348E58F9" w14:textId="77777777" w:rsidR="00F5383D" w:rsidRDefault="00F5383D" w:rsidP="00AC07C0">
      <w:pPr>
        <w:pStyle w:val="NoSpacing"/>
      </w:pPr>
      <w:r>
        <w:t>1       surface_number (integer)</w:t>
      </w:r>
    </w:p>
    <w:p w14:paraId="53F8163B" w14:textId="77777777" w:rsidR="00F5383D" w:rsidRDefault="00F5383D" w:rsidP="00AC07C0">
      <w:pPr>
        <w:pStyle w:val="NoSpacing"/>
      </w:pPr>
      <w:r>
        <w:t xml:space="preserve">sphere </w:t>
      </w:r>
    </w:p>
    <w:p w14:paraId="6F79C41A" w14:textId="77777777" w:rsidR="00F5383D" w:rsidRDefault="00F5383D" w:rsidP="00AC07C0">
      <w:pPr>
        <w:pStyle w:val="NoSpacing"/>
      </w:pPr>
      <w:r>
        <w:t>1.0       surface parameters (n*real)</w:t>
      </w:r>
    </w:p>
    <w:p w14:paraId="2D64FE27" w14:textId="77777777" w:rsidR="00F5383D" w:rsidRDefault="00F5383D" w:rsidP="00AC07C0">
      <w:pPr>
        <w:pStyle w:val="NoSpacing"/>
      </w:pPr>
      <w:r>
        <w:t>0.0 0.0 0.0</w:t>
      </w:r>
    </w:p>
    <w:p w14:paraId="1676D671" w14:textId="77777777" w:rsidR="00F5383D" w:rsidRDefault="00F5383D" w:rsidP="00AC07C0">
      <w:pPr>
        <w:pStyle w:val="NoSpacing"/>
      </w:pPr>
      <w:r>
        <w:t>0.0 0.0 0.0</w:t>
      </w:r>
    </w:p>
    <w:p w14:paraId="680D7056" w14:textId="77777777" w:rsidR="00F5383D" w:rsidRDefault="00F5383D" w:rsidP="000E5739">
      <w:pPr>
        <w:pStyle w:val="NoSpacing"/>
      </w:pPr>
      <w:r>
        <w:t>2      surface_number (integer)</w:t>
      </w:r>
    </w:p>
    <w:p w14:paraId="669B716D" w14:textId="77777777" w:rsidR="00F5383D" w:rsidRDefault="00F5383D" w:rsidP="000E5739">
      <w:pPr>
        <w:pStyle w:val="NoSpacing"/>
      </w:pPr>
      <w:r>
        <w:t>cylinder</w:t>
      </w:r>
    </w:p>
    <w:p w14:paraId="745B48CC" w14:textId="77777777" w:rsidR="00F5383D" w:rsidRDefault="00F5383D" w:rsidP="000E5739">
      <w:pPr>
        <w:pStyle w:val="NoSpacing"/>
      </w:pPr>
      <w:r>
        <w:t>1.0  0.5     surface parameters (n*real)</w:t>
      </w:r>
    </w:p>
    <w:p w14:paraId="6D04B105" w14:textId="77777777" w:rsidR="00F5383D" w:rsidRDefault="00F5383D" w:rsidP="000E5739">
      <w:pPr>
        <w:pStyle w:val="NoSpacing"/>
      </w:pPr>
      <w:r>
        <w:t>0.0 0.0 0.0</w:t>
      </w:r>
    </w:p>
    <w:p w14:paraId="6807F0D8" w14:textId="77777777" w:rsidR="00F5383D" w:rsidRDefault="00F5383D" w:rsidP="000E5739">
      <w:pPr>
        <w:pStyle w:val="NoSpacing"/>
      </w:pPr>
      <w:r>
        <w:t>0.0 0.0 0.0</w:t>
      </w:r>
    </w:p>
    <w:p w14:paraId="13AF7B31" w14:textId="77777777" w:rsidR="00F5383D" w:rsidRDefault="00F5383D" w:rsidP="000E5739">
      <w:pPr>
        <w:pStyle w:val="NoSpacing"/>
      </w:pPr>
      <w:r>
        <w:t>3      surface_number (integer)</w:t>
      </w:r>
    </w:p>
    <w:p w14:paraId="4E15CFC8" w14:textId="77777777" w:rsidR="00F5383D" w:rsidRDefault="00F5383D" w:rsidP="000E5739">
      <w:pPr>
        <w:pStyle w:val="NoSpacing"/>
      </w:pPr>
      <w:r>
        <w:t>circle</w:t>
      </w:r>
    </w:p>
    <w:p w14:paraId="35D10259" w14:textId="77777777" w:rsidR="00F5383D" w:rsidRDefault="00F5383D" w:rsidP="000E5739">
      <w:pPr>
        <w:pStyle w:val="NoSpacing"/>
      </w:pPr>
      <w:r>
        <w:t>1.0       surface parameters (n*real)</w:t>
      </w:r>
    </w:p>
    <w:p w14:paraId="2E53F03E" w14:textId="77777777" w:rsidR="00F5383D" w:rsidRDefault="00F5383D" w:rsidP="000E5739">
      <w:pPr>
        <w:pStyle w:val="NoSpacing"/>
      </w:pPr>
      <w:r>
        <w:t>0.0 0.0 0.0</w:t>
      </w:r>
    </w:p>
    <w:p w14:paraId="6534412E" w14:textId="77777777" w:rsidR="00F5383D" w:rsidRDefault="00F5383D" w:rsidP="000E5739">
      <w:pPr>
        <w:pStyle w:val="NoSpacing"/>
      </w:pPr>
      <w:r>
        <w:t>0.0 0.0 0.0</w:t>
      </w:r>
    </w:p>
    <w:p w14:paraId="20B56691" w14:textId="77777777" w:rsidR="00F5383D" w:rsidRDefault="00F5383D" w:rsidP="000E5739">
      <w:pPr>
        <w:pStyle w:val="NoSpacing"/>
      </w:pPr>
      <w:r>
        <w:t>4      surface_number (integer)</w:t>
      </w:r>
    </w:p>
    <w:p w14:paraId="6A2C8EE2" w14:textId="77777777" w:rsidR="00F5383D" w:rsidRDefault="00F5383D" w:rsidP="000E5739">
      <w:pPr>
        <w:pStyle w:val="NoSpacing"/>
      </w:pPr>
      <w:r>
        <w:t>rectangle</w:t>
      </w:r>
    </w:p>
    <w:p w14:paraId="4A725582" w14:textId="77777777" w:rsidR="00F5383D" w:rsidRDefault="00F5383D" w:rsidP="000E5739">
      <w:pPr>
        <w:pStyle w:val="NoSpacing"/>
      </w:pPr>
      <w:r>
        <w:t>1.0     2.0  surface parameters (n*real)</w:t>
      </w:r>
    </w:p>
    <w:p w14:paraId="1F473B2A" w14:textId="77777777" w:rsidR="00F5383D" w:rsidRDefault="00F5383D" w:rsidP="000E5739">
      <w:pPr>
        <w:pStyle w:val="NoSpacing"/>
      </w:pPr>
      <w:r>
        <w:t>0.0 0.0 0.0</w:t>
      </w:r>
    </w:p>
    <w:p w14:paraId="0AB5730F" w14:textId="77777777" w:rsidR="00F5383D" w:rsidRDefault="00F5383D" w:rsidP="000E5739">
      <w:pPr>
        <w:pStyle w:val="NoSpacing"/>
      </w:pPr>
      <w:r>
        <w:t>0.0 0.0 0.0</w:t>
      </w:r>
    </w:p>
    <w:p w14:paraId="6E0BADC9" w14:textId="77777777" w:rsidR="00F5383D" w:rsidRDefault="00F5383D" w:rsidP="000E5739">
      <w:pPr>
        <w:pStyle w:val="NoSpacing"/>
      </w:pPr>
      <w:r>
        <w:lastRenderedPageBreak/>
        <w:t>5      surface_number (integer)</w:t>
      </w:r>
    </w:p>
    <w:p w14:paraId="5116DFB8" w14:textId="77777777" w:rsidR="00F5383D" w:rsidRDefault="00F5383D" w:rsidP="000E5739">
      <w:pPr>
        <w:pStyle w:val="NoSpacing"/>
      </w:pPr>
      <w:r>
        <w:t>Rectangular_block</w:t>
      </w:r>
    </w:p>
    <w:p w14:paraId="75917EAA" w14:textId="77777777" w:rsidR="00F5383D" w:rsidRDefault="00F5383D" w:rsidP="000E5739">
      <w:pPr>
        <w:pStyle w:val="NoSpacing"/>
      </w:pPr>
      <w:r>
        <w:t>1.0     2.0  3.0 surface parameters (n*real)</w:t>
      </w:r>
    </w:p>
    <w:p w14:paraId="69B54461" w14:textId="77777777" w:rsidR="00F5383D" w:rsidRDefault="00F5383D" w:rsidP="000E5739">
      <w:pPr>
        <w:pStyle w:val="NoSpacing"/>
      </w:pPr>
      <w:r>
        <w:t>0.0 0.0 0.0</w:t>
      </w:r>
    </w:p>
    <w:p w14:paraId="6A0D2A8E" w14:textId="77777777" w:rsidR="00F5383D" w:rsidRDefault="00F5383D" w:rsidP="00E50DFA">
      <w:pPr>
        <w:pStyle w:val="NoSpacing"/>
      </w:pPr>
      <w:r>
        <w:t>0.0 0.0 0.0</w:t>
      </w:r>
    </w:p>
    <w:p w14:paraId="16268A51" w14:textId="77777777" w:rsidR="00C12E2C" w:rsidRDefault="00C12E2C" w:rsidP="00C12E2C">
      <w:pPr>
        <w:pStyle w:val="NoSpacing"/>
      </w:pPr>
      <w:r>
        <w:t>6      surface_number (integer)</w:t>
      </w:r>
    </w:p>
    <w:p w14:paraId="5F94FB26" w14:textId="77777777" w:rsidR="00C12E2C" w:rsidRDefault="00C12E2C" w:rsidP="00C12E2C">
      <w:pPr>
        <w:pStyle w:val="NoSpacing"/>
      </w:pPr>
      <w:r>
        <w:t>rectangle</w:t>
      </w:r>
    </w:p>
    <w:p w14:paraId="7173C3B5" w14:textId="77777777" w:rsidR="00C12E2C" w:rsidRDefault="00C12E2C" w:rsidP="00C12E2C">
      <w:pPr>
        <w:pStyle w:val="NoSpacing"/>
      </w:pPr>
      <w:r>
        <w:t>0.25 0.25    surface parameters (n*real)</w:t>
      </w:r>
    </w:p>
    <w:p w14:paraId="0127EDF8" w14:textId="77777777" w:rsidR="00C12E2C" w:rsidRDefault="00C12E2C" w:rsidP="00C12E2C">
      <w:pPr>
        <w:pStyle w:val="NoSpacing"/>
      </w:pPr>
      <w:r>
        <w:t xml:space="preserve">surface_roughness </w:t>
      </w:r>
    </w:p>
    <w:p w14:paraId="73E0F644" w14:textId="77777777" w:rsidR="00C12E2C" w:rsidRDefault="00C12E2C" w:rsidP="00C12E2C">
      <w:pPr>
        <w:pStyle w:val="NoSpacing"/>
      </w:pPr>
      <w:r>
        <w:t>0.02 0.025</w:t>
      </w:r>
    </w:p>
    <w:p w14:paraId="1854913B" w14:textId="77777777" w:rsidR="00C12E2C" w:rsidRDefault="00C12E2C" w:rsidP="00C12E2C">
      <w:pPr>
        <w:pStyle w:val="NoSpacing"/>
      </w:pPr>
      <w:r>
        <w:t>0.0 0.0 0.0</w:t>
      </w:r>
    </w:p>
    <w:p w14:paraId="7F54537B" w14:textId="77777777" w:rsidR="00C12E2C" w:rsidRDefault="00C12E2C" w:rsidP="00C12E2C">
      <w:pPr>
        <w:pStyle w:val="NoSpacing"/>
      </w:pPr>
      <w:r>
        <w:t>0.0 0.0 0.0</w:t>
      </w:r>
    </w:p>
    <w:p w14:paraId="611387B9" w14:textId="77777777" w:rsidR="00C12E2C" w:rsidRDefault="00C12E2C" w:rsidP="00C12E2C">
      <w:pPr>
        <w:pStyle w:val="NoSpacing"/>
      </w:pPr>
      <w:r>
        <w:t>7       surface_number (integer)</w:t>
      </w:r>
    </w:p>
    <w:p w14:paraId="454AAFBB" w14:textId="77777777" w:rsidR="00C12E2C" w:rsidRDefault="00C12E2C" w:rsidP="00C12E2C">
      <w:pPr>
        <w:pStyle w:val="NoSpacing"/>
      </w:pPr>
      <w:r>
        <w:t xml:space="preserve">sphere </w:t>
      </w:r>
    </w:p>
    <w:p w14:paraId="5D446582" w14:textId="77777777" w:rsidR="00C12E2C" w:rsidRDefault="00C12E2C" w:rsidP="00C12E2C">
      <w:pPr>
        <w:pStyle w:val="NoSpacing"/>
      </w:pPr>
      <w:r>
        <w:t>1.0       surface parameters (n*real)</w:t>
      </w:r>
    </w:p>
    <w:p w14:paraId="23F71E7F" w14:textId="77777777" w:rsidR="00C12E2C" w:rsidRDefault="00C12E2C" w:rsidP="00C12E2C">
      <w:pPr>
        <w:pStyle w:val="NoSpacing"/>
      </w:pPr>
      <w:r>
        <w:t xml:space="preserve">surface_roughness </w:t>
      </w:r>
    </w:p>
    <w:p w14:paraId="5A59A1B0" w14:textId="77777777" w:rsidR="00C12E2C" w:rsidRDefault="00C12E2C" w:rsidP="00C12E2C">
      <w:pPr>
        <w:pStyle w:val="NoSpacing"/>
      </w:pPr>
      <w:r>
        <w:t>0.05</w:t>
      </w:r>
    </w:p>
    <w:p w14:paraId="3B9CB594" w14:textId="77777777" w:rsidR="00C12E2C" w:rsidRDefault="00C12E2C" w:rsidP="00C12E2C">
      <w:pPr>
        <w:pStyle w:val="NoSpacing"/>
      </w:pPr>
      <w:r>
        <w:t>0.0 0.0 0.0</w:t>
      </w:r>
    </w:p>
    <w:p w14:paraId="05EEC40A" w14:textId="77777777" w:rsidR="00C12E2C" w:rsidRDefault="00C12E2C" w:rsidP="00C12E2C">
      <w:pPr>
        <w:pStyle w:val="NoSpacing"/>
      </w:pPr>
      <w:r>
        <w:t>0.0 0.0 0.0</w:t>
      </w:r>
    </w:p>
    <w:p w14:paraId="33E35BDF" w14:textId="77777777" w:rsidR="00CC3D9B" w:rsidRDefault="00CC3D9B" w:rsidP="00CC3D9B">
      <w:pPr>
        <w:pStyle w:val="NoSpacing"/>
      </w:pPr>
    </w:p>
    <w:p w14:paraId="3448423E" w14:textId="77777777" w:rsidR="00CC3D9B" w:rsidRPr="00CC3D9B" w:rsidRDefault="00CC3D9B" w:rsidP="00CC3D9B">
      <w:pPr>
        <w:pStyle w:val="NoSpacing"/>
        <w:rPr>
          <w:b/>
          <w:u w:val="single"/>
        </w:rPr>
      </w:pPr>
      <w:r w:rsidRPr="00CC3D9B">
        <w:rPr>
          <w:b/>
          <w:u w:val="single"/>
        </w:rPr>
        <w:t>Example test cases:</w:t>
      </w:r>
    </w:p>
    <w:p w14:paraId="53222242" w14:textId="77777777" w:rsidR="00CC3D9B" w:rsidRDefault="001B652E" w:rsidP="00E50DFA">
      <w:pPr>
        <w:pStyle w:val="NoSpacing"/>
      </w:pPr>
      <w:r>
        <w:t>SAR_TEM_CELL</w:t>
      </w:r>
    </w:p>
    <w:p w14:paraId="5F8920BB" w14:textId="77777777" w:rsidR="00B036FA" w:rsidRDefault="00B036FA" w:rsidP="00E50DFA">
      <w:pPr>
        <w:pStyle w:val="NoSpacing"/>
      </w:pPr>
      <w:r>
        <w:t>SHIELDING_EFFECTIVENESS_BOX_SLOT</w:t>
      </w:r>
    </w:p>
    <w:p w14:paraId="2AB98F36" w14:textId="77777777" w:rsidR="00F5383D" w:rsidRDefault="00F5383D" w:rsidP="00055046">
      <w:pPr>
        <w:pStyle w:val="Heading2"/>
      </w:pPr>
      <w:bookmarkStart w:id="42" w:name="_Toc158114038"/>
      <w:r>
        <w:t>Line_list</w:t>
      </w:r>
      <w:bookmarkEnd w:id="42"/>
    </w:p>
    <w:p w14:paraId="2BB7C5F6" w14:textId="77777777" w:rsidR="00E50DFA" w:rsidRDefault="00F5383D" w:rsidP="008011C3">
      <w:pPr>
        <w:pStyle w:val="NoSpacing"/>
      </w:pPr>
      <w:r>
        <w:t xml:space="preserve">Lines within the problem space are specified in the line_list packet. A number of simple geometric lines such as straight lines or arcs may be specified by appropriate parameters </w:t>
      </w:r>
      <w:r w:rsidR="00E50DFA">
        <w:t xml:space="preserve">. </w:t>
      </w:r>
      <w:r>
        <w:t xml:space="preserve">Lines are used to specify cable routes and multiple lines may be used to generate a cable route. </w:t>
      </w:r>
    </w:p>
    <w:p w14:paraId="443242D0" w14:textId="77777777" w:rsidR="00F5383D" w:rsidRDefault="00E50DFA" w:rsidP="008011C3">
      <w:pPr>
        <w:pStyle w:val="NoSpacing"/>
      </w:pPr>
      <w:r>
        <w:t xml:space="preserve">Each line </w:t>
      </w:r>
      <w:r w:rsidR="00F5383D">
        <w:t xml:space="preserve">has a transformation associated with it which allows rotation and translation of the specified line as described in section 3. The translation is described by six parameters in two sets of three on separate lines of the file. </w:t>
      </w:r>
    </w:p>
    <w:p w14:paraId="5739F43C" w14:textId="77777777" w:rsidR="00F5383D" w:rsidRDefault="00F5383D" w:rsidP="008011C3">
      <w:pPr>
        <w:pStyle w:val="NoSpacing"/>
      </w:pPr>
    </w:p>
    <w:p w14:paraId="655B975B" w14:textId="77777777" w:rsidR="00F5383D" w:rsidRDefault="00F5383D" w:rsidP="008011C3">
      <w:pPr>
        <w:pStyle w:val="NoSpacing"/>
      </w:pPr>
      <w:r>
        <w:sym w:font="Symbol" w:char="F071"/>
      </w:r>
      <w:r w:rsidRPr="00E75987">
        <w:t>x</w:t>
      </w:r>
      <w:r>
        <w:t xml:space="preserve">, </w:t>
      </w:r>
      <w:r>
        <w:sym w:font="Symbol" w:char="F071"/>
      </w:r>
      <w:r w:rsidRPr="00E75987">
        <w:t>y</w:t>
      </w:r>
      <w:r>
        <w:t xml:space="preserve">, </w:t>
      </w:r>
      <w:r>
        <w:sym w:font="Symbol" w:char="F071"/>
      </w:r>
      <w:r w:rsidRPr="00E75987">
        <w:t>z</w:t>
      </w:r>
    </w:p>
    <w:p w14:paraId="05CA7E0A" w14:textId="77777777" w:rsidR="00F5383D" w:rsidRPr="00F36BFD" w:rsidRDefault="00F5383D" w:rsidP="008011C3">
      <w:pPr>
        <w:pStyle w:val="NoSpacing"/>
      </w:pPr>
      <w:r>
        <w:t>ox, oy, oz</w:t>
      </w:r>
    </w:p>
    <w:p w14:paraId="44520266" w14:textId="77777777" w:rsidR="00F5383D" w:rsidRDefault="00F5383D" w:rsidP="008011C3">
      <w:pPr>
        <w:pStyle w:val="NoSpacing"/>
      </w:pPr>
    </w:p>
    <w:p w14:paraId="1932E8CF" w14:textId="77777777" w:rsidR="00F5383D" w:rsidRDefault="00F5383D" w:rsidP="008011C3">
      <w:pPr>
        <w:pStyle w:val="NoSpacing"/>
      </w:pPr>
      <w:r>
        <w:t>The available line types and their parameters are as follows:</w:t>
      </w:r>
    </w:p>
    <w:p w14:paraId="511A1A4D" w14:textId="77777777" w:rsidR="00F5383D" w:rsidRDefault="00F5383D" w:rsidP="00055046">
      <w:pPr>
        <w:pStyle w:val="NoSpacing"/>
      </w:pPr>
    </w:p>
    <w:p w14:paraId="716FD24A" w14:textId="77777777" w:rsidR="00F5383D" w:rsidRDefault="00F5383D" w:rsidP="008011C3">
      <w:pPr>
        <w:pStyle w:val="NoSpacing"/>
      </w:pPr>
      <w:r>
        <w:t>Name:</w:t>
      </w:r>
    </w:p>
    <w:p w14:paraId="69E3444F" w14:textId="77777777" w:rsidR="00F5383D" w:rsidRDefault="00F5383D" w:rsidP="008011C3">
      <w:pPr>
        <w:pStyle w:val="NoSpacing"/>
        <w:ind w:firstLine="720"/>
      </w:pPr>
      <w:r>
        <w:t>Straight_line</w:t>
      </w:r>
    </w:p>
    <w:p w14:paraId="4EC08C66" w14:textId="77777777" w:rsidR="00F5383D" w:rsidRDefault="00F5383D" w:rsidP="008011C3">
      <w:pPr>
        <w:pStyle w:val="NoSpacing"/>
      </w:pPr>
      <w:r>
        <w:t>Description:</w:t>
      </w:r>
    </w:p>
    <w:p w14:paraId="4BD70F01" w14:textId="77777777" w:rsidR="00F5383D" w:rsidRDefault="00F5383D" w:rsidP="008011C3">
      <w:pPr>
        <w:pStyle w:val="NoSpacing"/>
      </w:pPr>
      <w:r>
        <w:tab/>
        <w:t>Straight line in the x direction, centred at the origin.</w:t>
      </w:r>
    </w:p>
    <w:p w14:paraId="14676D10" w14:textId="77777777" w:rsidR="00F5383D" w:rsidRDefault="00F5383D" w:rsidP="008011C3">
      <w:pPr>
        <w:pStyle w:val="NoSpacing"/>
      </w:pPr>
      <w:r>
        <w:t>Parameters:</w:t>
      </w:r>
    </w:p>
    <w:p w14:paraId="5ECFAE2A" w14:textId="77777777" w:rsidR="00F5383D" w:rsidRDefault="00F5383D" w:rsidP="008011C3">
      <w:pPr>
        <w:pStyle w:val="NoSpacing"/>
        <w:ind w:firstLine="720"/>
      </w:pPr>
      <w:r>
        <w:t>Length (in the x direction)</w:t>
      </w:r>
    </w:p>
    <w:p w14:paraId="605979AA" w14:textId="77777777" w:rsidR="00F5383D" w:rsidRDefault="00F5383D" w:rsidP="008011C3">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14:paraId="639D6AFD" w14:textId="77777777" w:rsidR="00F5383D" w:rsidRPr="00F36BFD" w:rsidRDefault="00F5383D" w:rsidP="008011C3">
      <w:pPr>
        <w:pStyle w:val="NoSpacing"/>
        <w:ind w:firstLine="720"/>
      </w:pPr>
      <w:r>
        <w:t>ox, oy, oz</w:t>
      </w:r>
    </w:p>
    <w:p w14:paraId="291E4BE5" w14:textId="77777777" w:rsidR="00F5383D" w:rsidRDefault="00F5383D" w:rsidP="008011C3">
      <w:pPr>
        <w:pStyle w:val="NoSpacing"/>
      </w:pPr>
    </w:p>
    <w:p w14:paraId="0A525DD2" w14:textId="77777777" w:rsidR="00F5383D" w:rsidRDefault="00F5383D" w:rsidP="008011C3">
      <w:pPr>
        <w:pStyle w:val="NoSpacing"/>
      </w:pPr>
      <w:r>
        <w:t>Name:</w:t>
      </w:r>
    </w:p>
    <w:p w14:paraId="14E5FBA9" w14:textId="77777777" w:rsidR="00F5383D" w:rsidRDefault="00F5383D" w:rsidP="008011C3">
      <w:pPr>
        <w:pStyle w:val="NoSpacing"/>
        <w:ind w:firstLine="720"/>
      </w:pPr>
      <w:r>
        <w:t>Straight_line2</w:t>
      </w:r>
    </w:p>
    <w:p w14:paraId="55F448FA" w14:textId="77777777" w:rsidR="00F5383D" w:rsidRDefault="00F5383D" w:rsidP="008011C3">
      <w:pPr>
        <w:pStyle w:val="NoSpacing"/>
      </w:pPr>
      <w:r>
        <w:t>Description:</w:t>
      </w:r>
    </w:p>
    <w:p w14:paraId="17A07CB5" w14:textId="77777777" w:rsidR="00F5383D" w:rsidRDefault="00F5383D" w:rsidP="008011C3">
      <w:pPr>
        <w:pStyle w:val="NoSpacing"/>
      </w:pPr>
      <w:r>
        <w:tab/>
        <w:t>Straight line specified by its end points</w:t>
      </w:r>
    </w:p>
    <w:p w14:paraId="02DCF616" w14:textId="77777777" w:rsidR="00F5383D" w:rsidRDefault="00F5383D" w:rsidP="008011C3">
      <w:pPr>
        <w:pStyle w:val="NoSpacing"/>
      </w:pPr>
      <w:r>
        <w:t>Parameters:</w:t>
      </w:r>
    </w:p>
    <w:p w14:paraId="71D964A9" w14:textId="77777777" w:rsidR="00F5383D" w:rsidRDefault="00F5383D" w:rsidP="008011C3">
      <w:pPr>
        <w:pStyle w:val="NoSpacing"/>
        <w:ind w:firstLine="720"/>
      </w:pPr>
      <w:r>
        <w:lastRenderedPageBreak/>
        <w:t>Xmin ymin zmin xmax ymax zmax</w:t>
      </w:r>
    </w:p>
    <w:p w14:paraId="3BF789DA" w14:textId="77777777" w:rsidR="00F5383D" w:rsidRDefault="00F5383D" w:rsidP="008011C3">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14:paraId="227054AD" w14:textId="77777777" w:rsidR="00F5383D" w:rsidRPr="00F36BFD" w:rsidRDefault="00F5383D" w:rsidP="008011C3">
      <w:pPr>
        <w:pStyle w:val="NoSpacing"/>
        <w:ind w:firstLine="720"/>
      </w:pPr>
      <w:r>
        <w:t>ox, oy, oz</w:t>
      </w:r>
    </w:p>
    <w:p w14:paraId="4A6D3A94" w14:textId="77777777" w:rsidR="00F5383D" w:rsidRDefault="00F5383D" w:rsidP="008011C3">
      <w:pPr>
        <w:pStyle w:val="NoSpacing"/>
      </w:pPr>
    </w:p>
    <w:p w14:paraId="5B6D0F6A" w14:textId="77777777" w:rsidR="00F5383D" w:rsidRDefault="00F5383D" w:rsidP="008011C3">
      <w:pPr>
        <w:pStyle w:val="NoSpacing"/>
      </w:pPr>
      <w:r>
        <w:t>Name:</w:t>
      </w:r>
    </w:p>
    <w:p w14:paraId="01F53293" w14:textId="77777777" w:rsidR="00F5383D" w:rsidRDefault="00F5383D" w:rsidP="008011C3">
      <w:pPr>
        <w:pStyle w:val="NoSpacing"/>
        <w:ind w:firstLine="720"/>
      </w:pPr>
      <w:r>
        <w:t>circle</w:t>
      </w:r>
    </w:p>
    <w:p w14:paraId="36A1D572" w14:textId="77777777" w:rsidR="00F5383D" w:rsidRDefault="00F5383D" w:rsidP="008011C3">
      <w:pPr>
        <w:pStyle w:val="NoSpacing"/>
      </w:pPr>
      <w:r>
        <w:t>Description:</w:t>
      </w:r>
    </w:p>
    <w:p w14:paraId="7986380D" w14:textId="77777777" w:rsidR="00F5383D" w:rsidRDefault="00F5383D" w:rsidP="008011C3">
      <w:pPr>
        <w:pStyle w:val="NoSpacing"/>
      </w:pPr>
      <w:r>
        <w:tab/>
        <w:t>Circle in the xy plane centred at the origin</w:t>
      </w:r>
    </w:p>
    <w:p w14:paraId="2D214010" w14:textId="77777777" w:rsidR="00F5383D" w:rsidRDefault="00F5383D" w:rsidP="008011C3">
      <w:pPr>
        <w:pStyle w:val="NoSpacing"/>
      </w:pPr>
      <w:r>
        <w:t>Parameters:</w:t>
      </w:r>
    </w:p>
    <w:p w14:paraId="6FA36AAB" w14:textId="77777777" w:rsidR="00F5383D" w:rsidRDefault="00F5383D" w:rsidP="008011C3">
      <w:pPr>
        <w:pStyle w:val="NoSpacing"/>
        <w:ind w:firstLine="720"/>
      </w:pPr>
      <w:r>
        <w:t>radius</w:t>
      </w:r>
    </w:p>
    <w:p w14:paraId="6B401F8C" w14:textId="77777777" w:rsidR="00F5383D" w:rsidRDefault="00F5383D" w:rsidP="008011C3">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14:paraId="160740C3" w14:textId="77777777" w:rsidR="00F5383D" w:rsidRDefault="00F5383D" w:rsidP="008011C3">
      <w:pPr>
        <w:pStyle w:val="NoSpacing"/>
        <w:ind w:firstLine="720"/>
      </w:pPr>
      <w:r>
        <w:t>ox, oy, oz</w:t>
      </w:r>
    </w:p>
    <w:p w14:paraId="2F4C38E8" w14:textId="77777777" w:rsidR="00F5383D" w:rsidRPr="00F36BFD" w:rsidRDefault="00F5383D" w:rsidP="008011C3">
      <w:pPr>
        <w:pStyle w:val="NoSpacing"/>
        <w:ind w:firstLine="720"/>
      </w:pPr>
    </w:p>
    <w:p w14:paraId="1A2FDB60" w14:textId="77777777" w:rsidR="00F5383D" w:rsidRDefault="00F5383D" w:rsidP="008011C3">
      <w:pPr>
        <w:pStyle w:val="NoSpacing"/>
      </w:pPr>
      <w:r>
        <w:t>Name:</w:t>
      </w:r>
    </w:p>
    <w:p w14:paraId="38FFA31B" w14:textId="77777777" w:rsidR="00F5383D" w:rsidRDefault="00F5383D" w:rsidP="008011C3">
      <w:pPr>
        <w:pStyle w:val="NoSpacing"/>
        <w:ind w:firstLine="720"/>
      </w:pPr>
      <w:r>
        <w:t>arc</w:t>
      </w:r>
    </w:p>
    <w:p w14:paraId="4221033F" w14:textId="77777777" w:rsidR="00F5383D" w:rsidRDefault="00F5383D" w:rsidP="008011C3">
      <w:pPr>
        <w:pStyle w:val="NoSpacing"/>
      </w:pPr>
      <w:r>
        <w:t>Description:</w:t>
      </w:r>
    </w:p>
    <w:p w14:paraId="078669D2" w14:textId="77777777" w:rsidR="00F5383D" w:rsidRDefault="00F5383D" w:rsidP="008011C3">
      <w:pPr>
        <w:pStyle w:val="NoSpacing"/>
      </w:pPr>
      <w:r>
        <w:tab/>
        <w:t xml:space="preserve">Arc of a circle in the xy plane centred at the origin. The arc extends from </w:t>
      </w:r>
      <w:r>
        <w:sym w:font="Symbol" w:char="F071"/>
      </w:r>
      <w:r>
        <w:t xml:space="preserve">1 to </w:t>
      </w:r>
      <w:r>
        <w:sym w:font="Symbol" w:char="F071"/>
      </w:r>
      <w:r>
        <w:t xml:space="preserve">2 where </w:t>
      </w:r>
      <w:r>
        <w:sym w:font="Symbol" w:char="F071"/>
      </w:r>
      <w:r>
        <w:t xml:space="preserve"> is measured in the anticlockwise direction from the x axis</w:t>
      </w:r>
    </w:p>
    <w:p w14:paraId="4A966046" w14:textId="77777777" w:rsidR="00F5383D" w:rsidRDefault="00F5383D" w:rsidP="008011C3">
      <w:pPr>
        <w:pStyle w:val="NoSpacing"/>
      </w:pPr>
      <w:r>
        <w:t>Parameters:</w:t>
      </w:r>
    </w:p>
    <w:p w14:paraId="05F8461C" w14:textId="77777777" w:rsidR="00F5383D" w:rsidRDefault="00F5383D" w:rsidP="008011C3">
      <w:pPr>
        <w:pStyle w:val="NoSpacing"/>
        <w:ind w:firstLine="720"/>
      </w:pPr>
      <w:r>
        <w:t xml:space="preserve">Radius, </w:t>
      </w:r>
      <w:r>
        <w:sym w:font="Symbol" w:char="F071"/>
      </w:r>
      <w:r>
        <w:t xml:space="preserve">1, </w:t>
      </w:r>
      <w:r>
        <w:sym w:font="Symbol" w:char="F071"/>
      </w:r>
      <w:r>
        <w:t>2</w:t>
      </w:r>
    </w:p>
    <w:p w14:paraId="20A64A22" w14:textId="77777777" w:rsidR="00F5383D" w:rsidRDefault="00F5383D" w:rsidP="008011C3">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14:paraId="2676C967" w14:textId="77777777" w:rsidR="00F5383D" w:rsidRDefault="00F5383D" w:rsidP="008011C3">
      <w:pPr>
        <w:pStyle w:val="NoSpacing"/>
        <w:ind w:firstLine="720"/>
      </w:pPr>
      <w:r>
        <w:t>ox, oy, oz</w:t>
      </w:r>
    </w:p>
    <w:p w14:paraId="36194019" w14:textId="77777777" w:rsidR="00F5383D" w:rsidRPr="00F36BFD" w:rsidRDefault="00F5383D" w:rsidP="008011C3">
      <w:pPr>
        <w:pStyle w:val="NoSpacing"/>
        <w:ind w:firstLine="720"/>
      </w:pPr>
    </w:p>
    <w:p w14:paraId="01BCC418" w14:textId="77777777" w:rsidR="00F5383D" w:rsidRDefault="00F5383D" w:rsidP="008011C3">
      <w:pPr>
        <w:pStyle w:val="NoSpacing"/>
      </w:pPr>
      <w:r>
        <w:t>Name:</w:t>
      </w:r>
    </w:p>
    <w:p w14:paraId="41BB8B5C" w14:textId="77777777" w:rsidR="00F5383D" w:rsidRDefault="00F5383D" w:rsidP="008011C3">
      <w:pPr>
        <w:pStyle w:val="NoSpacing"/>
        <w:ind w:firstLine="720"/>
      </w:pPr>
      <w:r>
        <w:t>rectangle</w:t>
      </w:r>
    </w:p>
    <w:p w14:paraId="52DE1C91" w14:textId="77777777" w:rsidR="00F5383D" w:rsidRDefault="00F5383D" w:rsidP="008011C3">
      <w:pPr>
        <w:pStyle w:val="NoSpacing"/>
      </w:pPr>
      <w:r>
        <w:t>Description:</w:t>
      </w:r>
    </w:p>
    <w:p w14:paraId="2DFAD6D8" w14:textId="77777777" w:rsidR="00F5383D" w:rsidRDefault="00F5383D" w:rsidP="008011C3">
      <w:pPr>
        <w:pStyle w:val="NoSpacing"/>
      </w:pPr>
      <w:r>
        <w:tab/>
        <w:t>Rectangle in the xy plane centred at the origin. The rectangle is specified by its length in the x and y directions respectively</w:t>
      </w:r>
    </w:p>
    <w:p w14:paraId="0B10F317" w14:textId="77777777" w:rsidR="00F5383D" w:rsidRDefault="00F5383D" w:rsidP="008011C3">
      <w:pPr>
        <w:pStyle w:val="NoSpacing"/>
      </w:pPr>
      <w:r>
        <w:t>Parameters:</w:t>
      </w:r>
    </w:p>
    <w:p w14:paraId="244A6BEF" w14:textId="77777777" w:rsidR="00F5383D" w:rsidRDefault="00F5383D" w:rsidP="008011C3">
      <w:pPr>
        <w:pStyle w:val="NoSpacing"/>
        <w:ind w:firstLine="720"/>
      </w:pPr>
      <w:r>
        <w:t>Length in x, length in y.</w:t>
      </w:r>
    </w:p>
    <w:p w14:paraId="561B7A9A" w14:textId="77777777" w:rsidR="00F5383D" w:rsidRDefault="00F5383D" w:rsidP="008011C3">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14:paraId="773B4A6C" w14:textId="77777777" w:rsidR="00F5383D" w:rsidRPr="00F36BFD" w:rsidRDefault="00F5383D" w:rsidP="008011C3">
      <w:pPr>
        <w:pStyle w:val="NoSpacing"/>
        <w:ind w:firstLine="720"/>
      </w:pPr>
      <w:r>
        <w:t>ox, oy, oz</w:t>
      </w:r>
    </w:p>
    <w:p w14:paraId="38A30154" w14:textId="77777777" w:rsidR="00F5383D" w:rsidRDefault="00F5383D" w:rsidP="008011C3">
      <w:pPr>
        <w:pStyle w:val="NoSpacing"/>
      </w:pPr>
    </w:p>
    <w:p w14:paraId="6076C32A" w14:textId="77777777" w:rsidR="00F5383D" w:rsidRPr="00F36BFD" w:rsidRDefault="00F5383D" w:rsidP="00CA5201">
      <w:pPr>
        <w:pStyle w:val="NoSpacing"/>
        <w:rPr>
          <w:b/>
          <w:u w:val="single"/>
        </w:rPr>
      </w:pPr>
      <w:r w:rsidRPr="00F36BFD">
        <w:rPr>
          <w:b/>
          <w:u w:val="single"/>
        </w:rPr>
        <w:t>example</w:t>
      </w:r>
    </w:p>
    <w:p w14:paraId="4729FF52" w14:textId="77777777" w:rsidR="00F5383D" w:rsidRDefault="00F5383D" w:rsidP="00CA5201">
      <w:pPr>
        <w:pStyle w:val="NoSpacing"/>
      </w:pPr>
    </w:p>
    <w:p w14:paraId="3134B732" w14:textId="77777777" w:rsidR="00F5383D" w:rsidRDefault="00F5383D" w:rsidP="00AC07C0">
      <w:pPr>
        <w:pStyle w:val="NoSpacing"/>
      </w:pPr>
      <w:r>
        <w:t>Line_list</w:t>
      </w:r>
    </w:p>
    <w:p w14:paraId="4E64BACD" w14:textId="77777777" w:rsidR="00F5383D" w:rsidRDefault="00E50DFA" w:rsidP="00AC07C0">
      <w:pPr>
        <w:pStyle w:val="NoSpacing"/>
      </w:pPr>
      <w:r>
        <w:t>4</w:t>
      </w:r>
      <w:r w:rsidR="00F5383D">
        <w:t xml:space="preserve">   Number of lines (integer)</w:t>
      </w:r>
    </w:p>
    <w:p w14:paraId="095F28D0" w14:textId="77777777" w:rsidR="00F5383D" w:rsidRDefault="00F5383D" w:rsidP="00AC07C0">
      <w:pPr>
        <w:pStyle w:val="NoSpacing"/>
      </w:pPr>
      <w:r>
        <w:t xml:space="preserve">1       line_number (integer)  </w:t>
      </w:r>
    </w:p>
    <w:p w14:paraId="22AD5AFA" w14:textId="77777777" w:rsidR="00F5383D" w:rsidRDefault="00F5383D" w:rsidP="00AC07C0">
      <w:pPr>
        <w:pStyle w:val="NoSpacing"/>
      </w:pPr>
      <w:r>
        <w:t>straight_line</w:t>
      </w:r>
    </w:p>
    <w:p w14:paraId="6F87F120" w14:textId="77777777" w:rsidR="00F5383D" w:rsidRDefault="00F5383D" w:rsidP="00AC07C0">
      <w:pPr>
        <w:pStyle w:val="NoSpacing"/>
      </w:pPr>
      <w:r>
        <w:t>0.042     line parameters (n*real)</w:t>
      </w:r>
    </w:p>
    <w:p w14:paraId="4D3A3D54" w14:textId="77777777" w:rsidR="00F5383D" w:rsidRDefault="00F5383D" w:rsidP="00AC07C0">
      <w:pPr>
        <w:pStyle w:val="NoSpacing"/>
      </w:pPr>
      <w:r>
        <w:t>90.0 0.0 -90.0</w:t>
      </w:r>
    </w:p>
    <w:p w14:paraId="4E4F9E26" w14:textId="77777777" w:rsidR="00F5383D" w:rsidRDefault="00F5383D" w:rsidP="00AC07C0">
      <w:pPr>
        <w:pStyle w:val="NoSpacing"/>
      </w:pPr>
      <w:r>
        <w:t>0.375 0.185 0.2789</w:t>
      </w:r>
    </w:p>
    <w:p w14:paraId="5F730174" w14:textId="77777777" w:rsidR="00F5383D" w:rsidRDefault="00F5383D" w:rsidP="00AC07C0">
      <w:pPr>
        <w:pStyle w:val="NoSpacing"/>
      </w:pPr>
      <w:r>
        <w:t>2       line_number (integer)</w:t>
      </w:r>
    </w:p>
    <w:p w14:paraId="5A0B9D53" w14:textId="77777777" w:rsidR="00F5383D" w:rsidRDefault="00F5383D" w:rsidP="00AC07C0">
      <w:pPr>
        <w:pStyle w:val="NoSpacing"/>
      </w:pPr>
      <w:r>
        <w:t>arc</w:t>
      </w:r>
    </w:p>
    <w:p w14:paraId="0A9F5F5C" w14:textId="77777777" w:rsidR="00F5383D" w:rsidRDefault="00F5383D" w:rsidP="00AC07C0">
      <w:pPr>
        <w:pStyle w:val="NoSpacing"/>
      </w:pPr>
      <w:r>
        <w:t>0.056 1.0 175.0    line parameters (3*real: radius, theta1, theta2)</w:t>
      </w:r>
    </w:p>
    <w:p w14:paraId="1F19F69C" w14:textId="77777777" w:rsidR="00F5383D" w:rsidRDefault="00F5383D" w:rsidP="00AC07C0">
      <w:pPr>
        <w:pStyle w:val="NoSpacing"/>
      </w:pPr>
      <w:r>
        <w:t>90.0 180.0 0.0</w:t>
      </w:r>
    </w:p>
    <w:p w14:paraId="42167C43" w14:textId="77777777" w:rsidR="00F5383D" w:rsidRDefault="00F5383D" w:rsidP="00AC07C0">
      <w:pPr>
        <w:pStyle w:val="NoSpacing"/>
      </w:pPr>
      <w:r>
        <w:t>0.222 0.2505 0.240</w:t>
      </w:r>
    </w:p>
    <w:p w14:paraId="73A9FC04" w14:textId="77777777" w:rsidR="00F5383D" w:rsidRDefault="00F5383D" w:rsidP="00AC07C0">
      <w:pPr>
        <w:pStyle w:val="NoSpacing"/>
      </w:pPr>
      <w:r>
        <w:t>3       line_number (integer)</w:t>
      </w:r>
    </w:p>
    <w:p w14:paraId="5B3611F3" w14:textId="77777777" w:rsidR="00F5383D" w:rsidRDefault="00F5383D" w:rsidP="00AC07C0">
      <w:pPr>
        <w:pStyle w:val="NoSpacing"/>
      </w:pPr>
      <w:r>
        <w:t>circle</w:t>
      </w:r>
    </w:p>
    <w:p w14:paraId="445B71B7" w14:textId="77777777" w:rsidR="00F5383D" w:rsidRDefault="00F5383D" w:rsidP="00AC07C0">
      <w:pPr>
        <w:pStyle w:val="NoSpacing"/>
      </w:pPr>
      <w:r>
        <w:t>0.056 line parameters (real: radius)</w:t>
      </w:r>
    </w:p>
    <w:p w14:paraId="03265C8A" w14:textId="77777777" w:rsidR="00F5383D" w:rsidRDefault="00F5383D" w:rsidP="00AC07C0">
      <w:pPr>
        <w:pStyle w:val="NoSpacing"/>
      </w:pPr>
      <w:r>
        <w:t>0.0 0.0 0.0</w:t>
      </w:r>
    </w:p>
    <w:p w14:paraId="71B8D28D" w14:textId="77777777" w:rsidR="00F5383D" w:rsidRDefault="00F5383D" w:rsidP="00AC07C0">
      <w:pPr>
        <w:pStyle w:val="NoSpacing"/>
      </w:pPr>
      <w:r>
        <w:lastRenderedPageBreak/>
        <w:t>0.5 0.1 0.2</w:t>
      </w:r>
    </w:p>
    <w:p w14:paraId="5A7262CF" w14:textId="77777777" w:rsidR="00F5383D" w:rsidRDefault="00F5383D" w:rsidP="00AC07C0">
      <w:pPr>
        <w:pStyle w:val="NoSpacing"/>
      </w:pPr>
      <w:r>
        <w:t xml:space="preserve"> 4       line_number (integer)</w:t>
      </w:r>
    </w:p>
    <w:p w14:paraId="71458C38" w14:textId="77777777" w:rsidR="00F5383D" w:rsidRDefault="00F5383D" w:rsidP="00AC07C0">
      <w:pPr>
        <w:pStyle w:val="NoSpacing"/>
      </w:pPr>
      <w:r>
        <w:t>Straight_line2</w:t>
      </w:r>
    </w:p>
    <w:p w14:paraId="14212533" w14:textId="77777777" w:rsidR="00F5383D" w:rsidRDefault="00F5383D" w:rsidP="00AC07C0">
      <w:pPr>
        <w:pStyle w:val="NoSpacing"/>
      </w:pPr>
      <w:r>
        <w:t>0.056 0.0 179.0   0.056 0.4 179.0     line parameters (6*real: xmin, ymin, zmin, xmax, ymax, zmax)</w:t>
      </w:r>
    </w:p>
    <w:p w14:paraId="569CDBE2" w14:textId="77777777" w:rsidR="00F5383D" w:rsidRDefault="00F5383D" w:rsidP="00AC07C0">
      <w:pPr>
        <w:pStyle w:val="NoSpacing"/>
      </w:pPr>
      <w:r>
        <w:t>90.0 180.0 0.0</w:t>
      </w:r>
    </w:p>
    <w:p w14:paraId="5AAC5C72" w14:textId="77777777" w:rsidR="00F5383D" w:rsidRDefault="00F5383D" w:rsidP="00AC07C0">
      <w:pPr>
        <w:pStyle w:val="NoSpacing"/>
      </w:pPr>
      <w:r>
        <w:t>0.0 0.0 0.0</w:t>
      </w:r>
    </w:p>
    <w:p w14:paraId="2163581C" w14:textId="77777777" w:rsidR="00CC3D9B" w:rsidRDefault="00CC3D9B" w:rsidP="00CC3D9B">
      <w:pPr>
        <w:pStyle w:val="NoSpacing"/>
      </w:pPr>
    </w:p>
    <w:p w14:paraId="7B37E3B7" w14:textId="77777777" w:rsidR="00CC3D9B" w:rsidRPr="00CC3D9B" w:rsidRDefault="00CC3D9B" w:rsidP="00CC3D9B">
      <w:pPr>
        <w:pStyle w:val="NoSpacing"/>
        <w:rPr>
          <w:b/>
          <w:u w:val="single"/>
        </w:rPr>
      </w:pPr>
      <w:r w:rsidRPr="00CC3D9B">
        <w:rPr>
          <w:b/>
          <w:u w:val="single"/>
        </w:rPr>
        <w:t>Example test cases:</w:t>
      </w:r>
    </w:p>
    <w:p w14:paraId="2A27D081" w14:textId="77777777" w:rsidR="00CC3D9B" w:rsidRDefault="00B036FA" w:rsidP="00CC3D9B">
      <w:pPr>
        <w:pStyle w:val="NoSpacing"/>
      </w:pPr>
      <w:r>
        <w:t>YORK_BOX_STRAIGHT_WIRE</w:t>
      </w:r>
    </w:p>
    <w:p w14:paraId="5476A36D" w14:textId="77777777" w:rsidR="00B036FA" w:rsidRDefault="00B036FA" w:rsidP="00CC3D9B">
      <w:pPr>
        <w:pStyle w:val="NoSpacing"/>
      </w:pPr>
      <w:r>
        <w:t>WIRE_OVER_LOSSY_GROUND</w:t>
      </w:r>
    </w:p>
    <w:p w14:paraId="66688023" w14:textId="77777777" w:rsidR="00CC3D9B" w:rsidRDefault="00CC3D9B" w:rsidP="00AC07C0">
      <w:pPr>
        <w:pStyle w:val="NoSpacing"/>
      </w:pPr>
    </w:p>
    <w:p w14:paraId="52089C00" w14:textId="77777777" w:rsidR="007E383A" w:rsidRDefault="007E383A" w:rsidP="007E383A">
      <w:pPr>
        <w:pStyle w:val="Heading2"/>
      </w:pPr>
      <w:bookmarkStart w:id="43" w:name="_Toc158114039"/>
      <w:r>
        <w:t>Point_list</w:t>
      </w:r>
      <w:bookmarkEnd w:id="43"/>
    </w:p>
    <w:p w14:paraId="2F558B4F" w14:textId="77777777" w:rsidR="007E383A" w:rsidRDefault="007E383A" w:rsidP="007E383A"/>
    <w:p w14:paraId="7FCE3155" w14:textId="77777777" w:rsidR="007E383A" w:rsidRPr="007E383A" w:rsidRDefault="007E383A" w:rsidP="007E383A">
      <w:r>
        <w:t>A point is defined simply by its coordinates in 3D space, plus the usual geometric transformation.</w:t>
      </w:r>
    </w:p>
    <w:p w14:paraId="24478FB4" w14:textId="77777777" w:rsidR="007E383A" w:rsidRPr="00F36BFD" w:rsidRDefault="007E383A" w:rsidP="007E383A">
      <w:pPr>
        <w:pStyle w:val="NoSpacing"/>
        <w:rPr>
          <w:b/>
          <w:u w:val="single"/>
        </w:rPr>
      </w:pPr>
      <w:r w:rsidRPr="00F36BFD">
        <w:rPr>
          <w:b/>
          <w:u w:val="single"/>
        </w:rPr>
        <w:t>example</w:t>
      </w:r>
    </w:p>
    <w:p w14:paraId="6860AFC0" w14:textId="77777777" w:rsidR="007E383A" w:rsidRPr="007E383A" w:rsidRDefault="007E383A" w:rsidP="007E383A"/>
    <w:p w14:paraId="60433DE7" w14:textId="77777777"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 xml:space="preserve">Point_list </w:t>
      </w:r>
    </w:p>
    <w:p w14:paraId="0EAAA901" w14:textId="77777777"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4   Number of points (integer)</w:t>
      </w:r>
    </w:p>
    <w:p w14:paraId="442235EC" w14:textId="77777777"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1       POINT_NUMBER (integer)</w:t>
      </w:r>
    </w:p>
    <w:p w14:paraId="6F7B7F2A" w14:textId="77777777"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0.0 -5.0    point coordinates (n*real)</w:t>
      </w:r>
    </w:p>
    <w:p w14:paraId="6FCA65B1" w14:textId="77777777"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0.0 0.0 0.0</w:t>
      </w:r>
    </w:p>
    <w:p w14:paraId="42AC25D2" w14:textId="77777777"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0.0 0.0 0.0</w:t>
      </w:r>
    </w:p>
    <w:p w14:paraId="6133C021" w14:textId="77777777"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2       POINT_NUMBER (integer)</w:t>
      </w:r>
    </w:p>
    <w:p w14:paraId="195E9FD6" w14:textId="77777777"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0.0    point coordinates (n*real)</w:t>
      </w:r>
    </w:p>
    <w:p w14:paraId="5E269328" w14:textId="77777777"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0.0 0.0 0.0</w:t>
      </w:r>
    </w:p>
    <w:p w14:paraId="08E84B23" w14:textId="77777777"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0.0 0.0 0.0</w:t>
      </w:r>
    </w:p>
    <w:p w14:paraId="52973CE1" w14:textId="77777777"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3       POINT_NUMBER (integer)</w:t>
      </w:r>
    </w:p>
    <w:p w14:paraId="0F07624D" w14:textId="77777777"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5.0    point coordinates (n*real)</w:t>
      </w:r>
    </w:p>
    <w:p w14:paraId="2952E04B" w14:textId="77777777"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0.0 0.0 0.0</w:t>
      </w:r>
    </w:p>
    <w:p w14:paraId="6B735930" w14:textId="77777777"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0.0 0.0 0.0</w:t>
      </w:r>
    </w:p>
    <w:p w14:paraId="43316C44" w14:textId="77777777"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4       POINT_NUMBER (integer)</w:t>
      </w:r>
    </w:p>
    <w:p w14:paraId="5A1340D9" w14:textId="77777777"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1.0 1.0    point coordinates (n*real)</w:t>
      </w:r>
    </w:p>
    <w:p w14:paraId="2FAB9DFF" w14:textId="77777777"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0.0 0.0 0.0</w:t>
      </w:r>
    </w:p>
    <w:p w14:paraId="65D91F51" w14:textId="77777777"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0.0 0.0 0.0</w:t>
      </w:r>
    </w:p>
    <w:p w14:paraId="559364E7" w14:textId="77777777" w:rsidR="00CC3D9B" w:rsidRDefault="00CC3D9B" w:rsidP="00CC3D9B">
      <w:pPr>
        <w:pStyle w:val="NoSpacing"/>
      </w:pPr>
    </w:p>
    <w:p w14:paraId="1292E323" w14:textId="77777777" w:rsidR="00CC3D9B" w:rsidRPr="00CC3D9B" w:rsidRDefault="00CC3D9B" w:rsidP="00CC3D9B">
      <w:pPr>
        <w:pStyle w:val="NoSpacing"/>
        <w:rPr>
          <w:b/>
          <w:u w:val="single"/>
        </w:rPr>
      </w:pPr>
      <w:r w:rsidRPr="00CC3D9B">
        <w:rPr>
          <w:b/>
          <w:u w:val="single"/>
        </w:rPr>
        <w:t>Example test cases:</w:t>
      </w:r>
    </w:p>
    <w:p w14:paraId="28207ACD" w14:textId="77777777" w:rsidR="00B036FA" w:rsidRDefault="00B036FA" w:rsidP="00B036FA">
      <w:pPr>
        <w:pStyle w:val="NoSpacing"/>
      </w:pPr>
      <w:r>
        <w:t>YORK_BOX_STRAIGHT_WIRE</w:t>
      </w:r>
    </w:p>
    <w:p w14:paraId="0113D016" w14:textId="77777777" w:rsidR="00B036FA" w:rsidRPr="007E383A" w:rsidRDefault="00B036FA" w:rsidP="00B036FA">
      <w:pPr>
        <w:pStyle w:val="NoSpacing"/>
      </w:pPr>
      <w:r>
        <w:t>DIPOLE</w:t>
      </w:r>
    </w:p>
    <w:p w14:paraId="702285A6" w14:textId="77777777" w:rsidR="00F5383D" w:rsidRDefault="00F5383D" w:rsidP="00055046">
      <w:pPr>
        <w:pStyle w:val="Heading2"/>
      </w:pPr>
      <w:bookmarkStart w:id="44" w:name="_Toc158114040"/>
      <w:r>
        <w:t>Cable_geometry_list</w:t>
      </w:r>
      <w:bookmarkEnd w:id="44"/>
    </w:p>
    <w:p w14:paraId="776E3135" w14:textId="77777777" w:rsidR="00F5383D" w:rsidRPr="00E50DFA" w:rsidRDefault="00F5383D" w:rsidP="00E04307">
      <w:r>
        <w:t>The cable_geometry_list packet creates a numbered list of the cable geometries required in the problem. The number of cable geometries is spec</w:t>
      </w:r>
      <w:r w:rsidR="00E50DFA">
        <w:t>ified followed by a list of the</w:t>
      </w:r>
      <w:r>
        <w:t xml:space="preserve"> files specifying the cable geometries.</w:t>
      </w:r>
      <w:r w:rsidR="00E50DFA">
        <w:t xml:space="preserve"> The file specifying the cable geometry should have the extension </w:t>
      </w:r>
      <w:r w:rsidR="00E50DFA" w:rsidRPr="00E50DFA">
        <w:rPr>
          <w:b/>
        </w:rPr>
        <w:t>.cable</w:t>
      </w:r>
      <w:r w:rsidR="00E50DFA">
        <w:rPr>
          <w:b/>
        </w:rPr>
        <w:t xml:space="preserve"> </w:t>
      </w:r>
      <w:r w:rsidR="00E50DFA">
        <w:t>but this extension should be left off the filename.</w:t>
      </w:r>
    </w:p>
    <w:p w14:paraId="5962A607" w14:textId="77777777" w:rsidR="00F5383D" w:rsidRDefault="00F5383D" w:rsidP="00CA5201">
      <w:pPr>
        <w:pStyle w:val="NoSpacing"/>
      </w:pPr>
    </w:p>
    <w:p w14:paraId="38884A69" w14:textId="77777777" w:rsidR="00F5383D" w:rsidRPr="00F36BFD" w:rsidRDefault="00F5383D" w:rsidP="00CA5201">
      <w:pPr>
        <w:pStyle w:val="NoSpacing"/>
        <w:rPr>
          <w:b/>
          <w:u w:val="single"/>
        </w:rPr>
      </w:pPr>
      <w:r w:rsidRPr="00F36BFD">
        <w:rPr>
          <w:b/>
          <w:u w:val="single"/>
        </w:rPr>
        <w:t>example</w:t>
      </w:r>
    </w:p>
    <w:p w14:paraId="5F9B7F40" w14:textId="77777777" w:rsidR="00F5383D" w:rsidRDefault="00F5383D" w:rsidP="00AC07C0">
      <w:pPr>
        <w:pStyle w:val="NoSpacing"/>
      </w:pPr>
    </w:p>
    <w:p w14:paraId="6B6DA3AC" w14:textId="77777777" w:rsidR="00F5383D" w:rsidRDefault="00F5383D" w:rsidP="00AC07C0">
      <w:pPr>
        <w:pStyle w:val="NoSpacing"/>
      </w:pPr>
      <w:r>
        <w:t>Cable_geometry_list_packet_data</w:t>
      </w:r>
    </w:p>
    <w:p w14:paraId="682CED20" w14:textId="77777777" w:rsidR="00F5383D" w:rsidRDefault="00F5383D" w:rsidP="00AC07C0">
      <w:pPr>
        <w:pStyle w:val="NoSpacing"/>
      </w:pPr>
      <w:r>
        <w:lastRenderedPageBreak/>
        <w:t>2  number of cable geometries</w:t>
      </w:r>
    </w:p>
    <w:p w14:paraId="1E91D758" w14:textId="77777777" w:rsidR="00F5383D" w:rsidRDefault="00F5383D" w:rsidP="00AC07C0">
      <w:pPr>
        <w:pStyle w:val="NoSpacing"/>
      </w:pPr>
      <w:r>
        <w:t>1  cable geometry number, Cable geometry type (file name) follows:</w:t>
      </w:r>
    </w:p>
    <w:p w14:paraId="5BFF01F7" w14:textId="77777777" w:rsidR="00F5383D" w:rsidRDefault="00F5383D" w:rsidP="00AC07C0">
      <w:pPr>
        <w:pStyle w:val="NoSpacing"/>
      </w:pPr>
      <w:r w:rsidRPr="00AC07C0">
        <w:t>1.5mm_single_wire</w:t>
      </w:r>
    </w:p>
    <w:p w14:paraId="60FB4702" w14:textId="77777777" w:rsidR="00F5383D" w:rsidRDefault="00F5383D" w:rsidP="000E5739">
      <w:pPr>
        <w:pStyle w:val="NoSpacing"/>
      </w:pPr>
      <w:r>
        <w:t>2  cable geometry number, Cable geometry type (file name) follows:</w:t>
      </w:r>
    </w:p>
    <w:p w14:paraId="22DFEF3F" w14:textId="77777777" w:rsidR="00F5383D" w:rsidRDefault="00E50DFA" w:rsidP="000E5739">
      <w:pPr>
        <w:pStyle w:val="NoSpacing"/>
      </w:pPr>
      <w:r>
        <w:t>RG58</w:t>
      </w:r>
    </w:p>
    <w:p w14:paraId="03E9FD5C" w14:textId="77777777" w:rsidR="00CC3D9B" w:rsidRDefault="00CC3D9B" w:rsidP="00CC3D9B">
      <w:pPr>
        <w:pStyle w:val="NoSpacing"/>
      </w:pPr>
    </w:p>
    <w:p w14:paraId="42A9721C" w14:textId="77777777" w:rsidR="00CC3D9B" w:rsidRPr="00CC3D9B" w:rsidRDefault="00CC3D9B" w:rsidP="00CC3D9B">
      <w:pPr>
        <w:pStyle w:val="NoSpacing"/>
        <w:rPr>
          <w:b/>
          <w:u w:val="single"/>
        </w:rPr>
      </w:pPr>
      <w:r w:rsidRPr="00CC3D9B">
        <w:rPr>
          <w:b/>
          <w:u w:val="single"/>
        </w:rPr>
        <w:t>Example test cases:</w:t>
      </w:r>
    </w:p>
    <w:p w14:paraId="798B8525" w14:textId="77777777" w:rsidR="00CC3D9B" w:rsidRDefault="00B036FA" w:rsidP="00CC3D9B">
      <w:pPr>
        <w:pStyle w:val="NoSpacing"/>
      </w:pPr>
      <w:r>
        <w:t>DIPOLE</w:t>
      </w:r>
    </w:p>
    <w:p w14:paraId="787FC8A2" w14:textId="77777777" w:rsidR="00CC3D9B" w:rsidRDefault="00B036FA" w:rsidP="00CC3D9B">
      <w:pPr>
        <w:pStyle w:val="NoSpacing"/>
      </w:pPr>
      <w:r>
        <w:t>COAX_MONOPOLE</w:t>
      </w:r>
    </w:p>
    <w:p w14:paraId="5940FA24" w14:textId="77777777" w:rsidR="00F5383D" w:rsidRDefault="00F5383D" w:rsidP="00AC07C0">
      <w:pPr>
        <w:pStyle w:val="NoSpacing"/>
      </w:pPr>
    </w:p>
    <w:p w14:paraId="2CC92AB2" w14:textId="77777777" w:rsidR="00F5383D" w:rsidRDefault="00F5383D" w:rsidP="00055046">
      <w:pPr>
        <w:pStyle w:val="Heading2"/>
      </w:pPr>
      <w:bookmarkStart w:id="45" w:name="_Toc158114041"/>
      <w:r>
        <w:t>Cable_list</w:t>
      </w:r>
      <w:bookmarkEnd w:id="45"/>
    </w:p>
    <w:p w14:paraId="3C77AC8E" w14:textId="77777777" w:rsidR="00F5383D" w:rsidRDefault="00F5383D" w:rsidP="00E50DFA">
      <w:pPr>
        <w:pStyle w:val="NoSpacing"/>
      </w:pPr>
      <w:r>
        <w:t xml:space="preserve">The cable list creates cable routes from lists of line segments defined in the line_list packet. The cable end </w:t>
      </w:r>
      <w:r w:rsidR="00E50DFA">
        <w:t>junction</w:t>
      </w:r>
      <w:r>
        <w:t xml:space="preserve">s are specified i.e. a cable must end on a specified junction. </w:t>
      </w:r>
    </w:p>
    <w:p w14:paraId="56239EC6" w14:textId="77777777" w:rsidR="00F5383D" w:rsidRDefault="00F5383D" w:rsidP="00CA5201">
      <w:pPr>
        <w:pStyle w:val="NoSpacing"/>
      </w:pPr>
    </w:p>
    <w:p w14:paraId="2F8EEDF1" w14:textId="77777777" w:rsidR="00F5383D" w:rsidRPr="00F36BFD" w:rsidRDefault="00F5383D" w:rsidP="00CA5201">
      <w:pPr>
        <w:pStyle w:val="NoSpacing"/>
        <w:rPr>
          <w:b/>
          <w:u w:val="single"/>
        </w:rPr>
      </w:pPr>
      <w:r w:rsidRPr="00F36BFD">
        <w:rPr>
          <w:b/>
          <w:u w:val="single"/>
        </w:rPr>
        <w:t>example</w:t>
      </w:r>
    </w:p>
    <w:p w14:paraId="194B127E" w14:textId="77777777" w:rsidR="00F5383D" w:rsidRDefault="00F5383D" w:rsidP="00CA5201">
      <w:pPr>
        <w:pStyle w:val="NoSpacing"/>
      </w:pPr>
    </w:p>
    <w:p w14:paraId="70111A60" w14:textId="77777777" w:rsidR="00F5383D" w:rsidRDefault="00F5383D" w:rsidP="00AC07C0">
      <w:pPr>
        <w:pStyle w:val="NoSpacing"/>
      </w:pPr>
      <w:r>
        <w:t>cable_list</w:t>
      </w:r>
    </w:p>
    <w:p w14:paraId="5B2DD454" w14:textId="77777777" w:rsidR="00F5383D" w:rsidRDefault="00F5383D" w:rsidP="00AC07C0">
      <w:pPr>
        <w:pStyle w:val="NoSpacing"/>
      </w:pPr>
      <w:r>
        <w:t>2  number of cables</w:t>
      </w:r>
    </w:p>
    <w:p w14:paraId="0837734F" w14:textId="77777777" w:rsidR="00F5383D" w:rsidRDefault="00F5383D" w:rsidP="00AC07C0">
      <w:pPr>
        <w:pStyle w:val="NoSpacing"/>
      </w:pPr>
      <w:r>
        <w:t xml:space="preserve">1  CABLE_NUMBER, </w:t>
      </w:r>
    </w:p>
    <w:p w14:paraId="524F5A8A" w14:textId="77777777" w:rsidR="00F5383D" w:rsidRDefault="00F5383D" w:rsidP="00AC07C0">
      <w:pPr>
        <w:pStyle w:val="NoSpacing"/>
      </w:pPr>
      <w:r>
        <w:t>1 cable geometry number</w:t>
      </w:r>
    </w:p>
    <w:p w14:paraId="49514CDB" w14:textId="77777777" w:rsidR="00F5383D" w:rsidRDefault="00F5383D" w:rsidP="00AC07C0">
      <w:pPr>
        <w:pStyle w:val="NoSpacing"/>
      </w:pPr>
      <w:r>
        <w:t>1 number of lines on cable route</w:t>
      </w:r>
    </w:p>
    <w:p w14:paraId="4EFE368A" w14:textId="77777777" w:rsidR="00F5383D" w:rsidRDefault="00F5383D" w:rsidP="00AC07C0">
      <w:pPr>
        <w:pStyle w:val="NoSpacing"/>
      </w:pPr>
      <w:r>
        <w:t>1 cable line list</w:t>
      </w:r>
    </w:p>
    <w:p w14:paraId="097F22D4" w14:textId="77777777" w:rsidR="00F5383D" w:rsidRDefault="00E50DFA" w:rsidP="00AC07C0">
      <w:pPr>
        <w:pStyle w:val="NoSpacing"/>
      </w:pPr>
      <w:r>
        <w:t>2</w:t>
      </w:r>
      <w:r w:rsidR="00F5383D">
        <w:t xml:space="preserve">  end 1 junction number</w:t>
      </w:r>
    </w:p>
    <w:p w14:paraId="6D67D88F" w14:textId="77777777" w:rsidR="00F5383D" w:rsidRDefault="00F5383D" w:rsidP="00AC07C0">
      <w:pPr>
        <w:pStyle w:val="NoSpacing"/>
      </w:pPr>
      <w:r>
        <w:t>1   end 2 junction number</w:t>
      </w:r>
    </w:p>
    <w:p w14:paraId="43EBD2F8" w14:textId="77777777" w:rsidR="00F5383D" w:rsidRDefault="00F5383D" w:rsidP="00AC07C0">
      <w:pPr>
        <w:pStyle w:val="NoSpacing"/>
      </w:pPr>
      <w:r>
        <w:t xml:space="preserve">2  CABLE_NUMBER, </w:t>
      </w:r>
    </w:p>
    <w:p w14:paraId="49095906" w14:textId="77777777" w:rsidR="00F5383D" w:rsidRDefault="00E50DFA" w:rsidP="00AC07C0">
      <w:pPr>
        <w:pStyle w:val="NoSpacing"/>
      </w:pPr>
      <w:r>
        <w:t>2</w:t>
      </w:r>
      <w:r w:rsidR="00F5383D">
        <w:t xml:space="preserve"> cable geometry number</w:t>
      </w:r>
    </w:p>
    <w:p w14:paraId="06A9085C" w14:textId="77777777" w:rsidR="00F5383D" w:rsidRDefault="00F5383D" w:rsidP="00AC07C0">
      <w:pPr>
        <w:pStyle w:val="NoSpacing"/>
      </w:pPr>
      <w:r>
        <w:t xml:space="preserve">5 number of lines on cable route </w:t>
      </w:r>
    </w:p>
    <w:p w14:paraId="1DB26859" w14:textId="77777777" w:rsidR="00F5383D" w:rsidRDefault="00F5383D" w:rsidP="00AC07C0">
      <w:pPr>
        <w:pStyle w:val="NoSpacing"/>
      </w:pPr>
      <w:r>
        <w:t>2 3 4 5 6 cable line list</w:t>
      </w:r>
    </w:p>
    <w:p w14:paraId="6059D747" w14:textId="77777777" w:rsidR="00F5383D" w:rsidRDefault="00E50DFA" w:rsidP="00AC07C0">
      <w:pPr>
        <w:pStyle w:val="NoSpacing"/>
      </w:pPr>
      <w:r>
        <w:t xml:space="preserve">3 </w:t>
      </w:r>
      <w:r w:rsidR="00F5383D">
        <w:t>end 1 junction number</w:t>
      </w:r>
    </w:p>
    <w:p w14:paraId="71A49A6D" w14:textId="77777777" w:rsidR="00F5383D" w:rsidRDefault="00E50DFA" w:rsidP="00AC07C0">
      <w:pPr>
        <w:pStyle w:val="NoSpacing"/>
      </w:pPr>
      <w:r>
        <w:t>4  end 2 junction</w:t>
      </w:r>
      <w:r w:rsidR="00F5383D">
        <w:t xml:space="preserve"> number</w:t>
      </w:r>
    </w:p>
    <w:p w14:paraId="52C54D6B" w14:textId="77777777" w:rsidR="00CC3D9B" w:rsidRDefault="00CC3D9B" w:rsidP="00CC3D9B">
      <w:pPr>
        <w:pStyle w:val="NoSpacing"/>
      </w:pPr>
    </w:p>
    <w:p w14:paraId="7637EB98" w14:textId="77777777" w:rsidR="00CC3D9B" w:rsidRPr="00CC3D9B" w:rsidRDefault="00CC3D9B" w:rsidP="00CC3D9B">
      <w:pPr>
        <w:pStyle w:val="NoSpacing"/>
        <w:rPr>
          <w:b/>
          <w:u w:val="single"/>
        </w:rPr>
      </w:pPr>
      <w:r w:rsidRPr="00CC3D9B">
        <w:rPr>
          <w:b/>
          <w:u w:val="single"/>
        </w:rPr>
        <w:t>Example test cases:</w:t>
      </w:r>
    </w:p>
    <w:p w14:paraId="5A560B5F" w14:textId="77777777" w:rsidR="00CC3D9B" w:rsidRDefault="00B036FA" w:rsidP="00CC3D9B">
      <w:pPr>
        <w:pStyle w:val="NoSpacing"/>
      </w:pPr>
      <w:r>
        <w:t>YORK_BOX_STRAIGHT_WIRE</w:t>
      </w:r>
    </w:p>
    <w:p w14:paraId="31FF1DBE" w14:textId="77777777" w:rsidR="00B036FA" w:rsidRDefault="00B036FA" w:rsidP="00CC3D9B">
      <w:pPr>
        <w:pStyle w:val="NoSpacing"/>
      </w:pPr>
      <w:r>
        <w:t>MTL_CROSSTALK</w:t>
      </w:r>
    </w:p>
    <w:p w14:paraId="2324E0E2" w14:textId="77777777" w:rsidR="00CC3D9B" w:rsidRDefault="00CC3D9B" w:rsidP="00AC07C0">
      <w:pPr>
        <w:pStyle w:val="NoSpacing"/>
      </w:pPr>
    </w:p>
    <w:p w14:paraId="58D4164A" w14:textId="77777777" w:rsidR="00F5383D" w:rsidRDefault="00F5383D" w:rsidP="00055046">
      <w:pPr>
        <w:pStyle w:val="Heading2"/>
      </w:pPr>
      <w:bookmarkStart w:id="46" w:name="_Toc158114042"/>
      <w:r>
        <w:t>Cable_</w:t>
      </w:r>
      <w:r w:rsidR="0084564E">
        <w:t>junction</w:t>
      </w:r>
      <w:r>
        <w:t>_list</w:t>
      </w:r>
      <w:bookmarkEnd w:id="46"/>
    </w:p>
    <w:p w14:paraId="5B680D11" w14:textId="77777777" w:rsidR="00F5383D" w:rsidRDefault="00F5383D" w:rsidP="00055046">
      <w:pPr>
        <w:pStyle w:val="NoSpacing"/>
      </w:pPr>
    </w:p>
    <w:p w14:paraId="41CA2C81" w14:textId="77777777" w:rsidR="0084564E" w:rsidRDefault="00F5383D" w:rsidP="00055046">
      <w:pPr>
        <w:pStyle w:val="NoSpacing"/>
      </w:pPr>
      <w:r>
        <w:t xml:space="preserve">Cable </w:t>
      </w:r>
      <w:r w:rsidR="0084564E">
        <w:t>junction</w:t>
      </w:r>
      <w:r>
        <w:t xml:space="preserve">s i.e. where cables </w:t>
      </w:r>
      <w:r w:rsidR="0084564E">
        <w:t xml:space="preserve">connect together or </w:t>
      </w:r>
      <w:r>
        <w:t xml:space="preserve">terminate to cell faces are specified here. </w:t>
      </w:r>
    </w:p>
    <w:p w14:paraId="041A16DA" w14:textId="77777777" w:rsidR="00F5383D" w:rsidRDefault="0084564E" w:rsidP="00055046">
      <w:pPr>
        <w:pStyle w:val="NoSpacing"/>
      </w:pPr>
      <w:r>
        <w:t>The junction specification starts with</w:t>
      </w:r>
      <w:r w:rsidR="00F5383D">
        <w:t xml:space="preserve"> the </w:t>
      </w:r>
      <w:r>
        <w:t>point in space where the junction is situated is specified from the point list</w:t>
      </w:r>
      <w:r w:rsidR="00F5383D">
        <w:t>.</w:t>
      </w:r>
      <w:r>
        <w:t xml:space="preserve"> The number of internal connection nodes is then specified, followed by t</w:t>
      </w:r>
      <w:r w:rsidR="00F5383D">
        <w:t>he list of cable</w:t>
      </w:r>
      <w:r>
        <w:t>s connecting to the junction</w:t>
      </w:r>
      <w:r w:rsidR="00F5383D">
        <w:t xml:space="preserve"> and correspon</w:t>
      </w:r>
      <w:r>
        <w:t>ding cable end numbers.</w:t>
      </w:r>
    </w:p>
    <w:p w14:paraId="77EB4F55" w14:textId="77777777" w:rsidR="0084564E" w:rsidRDefault="0084564E" w:rsidP="00055046">
      <w:pPr>
        <w:pStyle w:val="NoSpacing"/>
      </w:pPr>
    </w:p>
    <w:p w14:paraId="194F5B2E" w14:textId="77777777" w:rsidR="00F5383D" w:rsidRDefault="0084564E" w:rsidP="00055046">
      <w:pPr>
        <w:pStyle w:val="NoSpacing"/>
      </w:pPr>
      <w:r>
        <w:t>For each cable connecting to the junction, t</w:t>
      </w:r>
      <w:r w:rsidR="00F5383D">
        <w:t>he topology of the individual cable c</w:t>
      </w:r>
      <w:r>
        <w:t xml:space="preserve">onnectivity is defined by </w:t>
      </w:r>
      <w:r w:rsidR="00F5383D">
        <w:t xml:space="preserve">a P matrix </w:t>
      </w:r>
      <w:r>
        <w:t>for each cable. This</w:t>
      </w:r>
      <w:r w:rsidR="00F5383D">
        <w:t xml:space="preserve"> specifies how the conductors of the cable connect to the internal connection nodes. The number of rows in the P matrix for each cable is N_internal_connection_nodes  and the number of columns is N_cable_conductors.</w:t>
      </w:r>
    </w:p>
    <w:p w14:paraId="1469AB63" w14:textId="77777777" w:rsidR="0084564E" w:rsidRDefault="0084564E" w:rsidP="00055046">
      <w:pPr>
        <w:pStyle w:val="NoSpacing"/>
      </w:pPr>
      <w:r>
        <w:t>Following the connection P matrix, voltage source functions</w:t>
      </w:r>
      <w:r w:rsidR="00B0420C">
        <w:t xml:space="preserve"> (one for each conductor, zero for no source)</w:t>
      </w:r>
      <w:r>
        <w:t xml:space="preserve"> are specified followed by any resistances</w:t>
      </w:r>
      <w:r w:rsidR="00B0420C">
        <w:t xml:space="preserve"> (again, one value for each conductor in the cable</w:t>
      </w:r>
      <w:r>
        <w:t>.</w:t>
      </w:r>
      <w:r w:rsidR="00B0420C">
        <w:t>)</w:t>
      </w:r>
      <w:r>
        <w:t xml:space="preserve"> </w:t>
      </w:r>
    </w:p>
    <w:p w14:paraId="34E0A6DE" w14:textId="77777777" w:rsidR="00B0420C" w:rsidRDefault="00B0420C" w:rsidP="00055046">
      <w:pPr>
        <w:pStyle w:val="NoSpacing"/>
      </w:pPr>
    </w:p>
    <w:p w14:paraId="296E6B71" w14:textId="77777777" w:rsidR="00B0420C" w:rsidRDefault="00B0420C" w:rsidP="00055046">
      <w:pPr>
        <w:pStyle w:val="NoSpacing"/>
      </w:pPr>
      <w:r>
        <w:lastRenderedPageBreak/>
        <w:t>Following the individual cable data we can specify any internal impedances to be connected between the internal connection nodes at the junction. This allows the creation of simple termination networks. Internal impedances are specified by the internal connection nodes between which they are connected followed by the impedance defined in the usual frequency dependent rational function form.</w:t>
      </w:r>
    </w:p>
    <w:p w14:paraId="0C1C8AE5" w14:textId="77777777" w:rsidR="00B0420C" w:rsidRDefault="00B0420C" w:rsidP="00055046">
      <w:pPr>
        <w:pStyle w:val="NoSpacing"/>
      </w:pPr>
    </w:p>
    <w:p w14:paraId="3E09398D" w14:textId="77777777" w:rsidR="00B0420C" w:rsidRDefault="00B0420C" w:rsidP="00055046">
      <w:pPr>
        <w:pStyle w:val="NoSpacing"/>
      </w:pPr>
      <w:r>
        <w:t>Finally there is an option to force a junction onto a TLM cell face (FACE) and furthermore to allow a V=0 boundary condition to be applied to one of the internal connection nodes. This models a connection to a surface in the mesh and allows</w:t>
      </w:r>
      <w:r w:rsidRPr="00B0420C">
        <w:t xml:space="preserve"> </w:t>
      </w:r>
      <w:r>
        <w:t>current to flow from the cables and onto the surface.</w:t>
      </w:r>
    </w:p>
    <w:p w14:paraId="02F19F35" w14:textId="77777777" w:rsidR="00F5383D" w:rsidRDefault="00F5383D" w:rsidP="00055046">
      <w:pPr>
        <w:pStyle w:val="NoSpacing"/>
      </w:pPr>
      <w:r>
        <w:t xml:space="preserve">There is a boundary condition on each internal connection node, setting this to -1 connects the corresponding internal connection node to the surface. Note: for this to work there must be a conducting surface at the position of the termination face in the mesh. Also if boundary conditions are being applied then it is only strictly necessary to have a single internal connection node with boundary condition -1 as multiple internal connection nodes with boundary condition -1 will effectively be joined together anyway. </w:t>
      </w:r>
    </w:p>
    <w:p w14:paraId="0A756496" w14:textId="77777777" w:rsidR="00F5383D" w:rsidRDefault="00F5383D" w:rsidP="00055046">
      <w:pPr>
        <w:pStyle w:val="NoSpacing"/>
      </w:pPr>
    </w:p>
    <w:p w14:paraId="54A0880A" w14:textId="77777777" w:rsidR="00F5383D" w:rsidRDefault="00F5383D" w:rsidP="00055046">
      <w:pPr>
        <w:pStyle w:val="NoSpacing"/>
      </w:pPr>
    </w:p>
    <w:p w14:paraId="2D8FC549" w14:textId="77777777" w:rsidR="00F5383D" w:rsidRDefault="00B0420C" w:rsidP="00055046">
      <w:pPr>
        <w:pStyle w:val="NoSpacing"/>
      </w:pPr>
      <w:r>
        <w:t xml:space="preserve">Note that a junction on a surface </w:t>
      </w:r>
      <w:r w:rsidR="00F5383D">
        <w:t xml:space="preserve">may have cables incident upon it from </w:t>
      </w:r>
      <w:r>
        <w:t xml:space="preserve">two </w:t>
      </w:r>
      <w:r w:rsidR="00F5383D">
        <w:t xml:space="preserve">opposite directions. The connectivity and boundary conditions may be set such that signals on cables can be transmitted through surfaces e.g. a coax feed through a ground plane. </w:t>
      </w:r>
    </w:p>
    <w:p w14:paraId="7F904E05" w14:textId="77777777" w:rsidR="00F5383D" w:rsidRDefault="00F5383D" w:rsidP="00CA5201">
      <w:pPr>
        <w:pStyle w:val="NoSpacing"/>
      </w:pPr>
    </w:p>
    <w:p w14:paraId="5E0E011D" w14:textId="77777777" w:rsidR="00F5383D" w:rsidRPr="00F36BFD" w:rsidRDefault="00F5383D" w:rsidP="00CA5201">
      <w:pPr>
        <w:pStyle w:val="NoSpacing"/>
        <w:rPr>
          <w:b/>
          <w:u w:val="single"/>
        </w:rPr>
      </w:pPr>
      <w:r w:rsidRPr="00F36BFD">
        <w:rPr>
          <w:b/>
          <w:u w:val="single"/>
        </w:rPr>
        <w:t>example</w:t>
      </w:r>
    </w:p>
    <w:p w14:paraId="5A4D9392" w14:textId="77777777" w:rsidR="00B0420C" w:rsidRDefault="00B0420C" w:rsidP="0063355F">
      <w:pPr>
        <w:pStyle w:val="NoSpacing"/>
      </w:pPr>
    </w:p>
    <w:p w14:paraId="6D23204D"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2    number of junctions</w:t>
      </w:r>
    </w:p>
    <w:p w14:paraId="779B291F"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1    JUNCTION NUMBER</w:t>
      </w:r>
    </w:p>
    <w:p w14:paraId="168593E8"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2    junction point number</w:t>
      </w:r>
    </w:p>
    <w:p w14:paraId="1D87F8AF"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1   number of internal connection nodes (n_int)</w:t>
      </w:r>
    </w:p>
    <w:p w14:paraId="045C1D68"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2   number of cables</w:t>
      </w:r>
    </w:p>
    <w:p w14:paraId="5CE0CB5D"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1 2   cable list</w:t>
      </w:r>
    </w:p>
    <w:p w14:paraId="36E68B8C"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2 1   corresponding cable end number list</w:t>
      </w:r>
    </w:p>
    <w:p w14:paraId="45844EC1"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1 number of external conductors (n_ext)</w:t>
      </w:r>
    </w:p>
    <w:p w14:paraId="7FCE143B"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1 P matrix: matrix (n_int rows* n_ext columns)</w:t>
      </w:r>
    </w:p>
    <w:p w14:paraId="1FEB1EA3"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1 voltage source function list</w:t>
      </w:r>
    </w:p>
    <w:p w14:paraId="1A0308CB"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25.0 </w:t>
      </w:r>
      <w:r>
        <w:rPr>
          <w:rFonts w:ascii="Courier New" w:hAnsi="Courier New" w:cs="Courier New"/>
        </w:rPr>
        <w:tab/>
        <w:t>Cable 1 impedance list</w:t>
      </w:r>
    </w:p>
    <w:p w14:paraId="0175025B"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2 number of external conductors (n_ext)</w:t>
      </w:r>
    </w:p>
    <w:p w14:paraId="00E80FCA"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2 P matrix: matrix (n_int rows* n_ext columns)</w:t>
      </w:r>
    </w:p>
    <w:p w14:paraId="61B26ABC"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2 voltage source function list</w:t>
      </w:r>
    </w:p>
    <w:p w14:paraId="14B59609"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25.0 </w:t>
      </w:r>
      <w:r>
        <w:rPr>
          <w:rFonts w:ascii="Courier New" w:hAnsi="Courier New" w:cs="Courier New"/>
        </w:rPr>
        <w:tab/>
        <w:t>Cable 2 impedance list</w:t>
      </w:r>
    </w:p>
    <w:p w14:paraId="1549996F"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0</w:t>
      </w:r>
      <w:r>
        <w:rPr>
          <w:rFonts w:ascii="Courier New" w:hAnsi="Courier New" w:cs="Courier New"/>
        </w:rPr>
        <w:tab/>
        <w:t>number of internal impedances</w:t>
      </w:r>
    </w:p>
    <w:p w14:paraId="438FF9B6"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2    JUNCTION NUMBER</w:t>
      </w:r>
    </w:p>
    <w:p w14:paraId="056B926A"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3    junction point number</w:t>
      </w:r>
    </w:p>
    <w:p w14:paraId="0ADC9114"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2   number of internal connection nodes (n_int)</w:t>
      </w:r>
    </w:p>
    <w:p w14:paraId="4AB651F4"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2   number of cables</w:t>
      </w:r>
    </w:p>
    <w:p w14:paraId="4F72E57E"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1 3   cable list</w:t>
      </w:r>
    </w:p>
    <w:p w14:paraId="05DAE32D"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2 1   corresponding cable end number list</w:t>
      </w:r>
    </w:p>
    <w:p w14:paraId="3949E501"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1 number of external conductors (n_ext)</w:t>
      </w:r>
    </w:p>
    <w:p w14:paraId="62E31EEB"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1 P matrix: matrix (n_int rows* n_ext columns)</w:t>
      </w:r>
    </w:p>
    <w:p w14:paraId="3E26091E"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p>
    <w:p w14:paraId="5438A561"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1 voltage source function list</w:t>
      </w:r>
    </w:p>
    <w:p w14:paraId="1C2D6025"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5.0 </w:t>
      </w:r>
      <w:r>
        <w:rPr>
          <w:rFonts w:ascii="Courier New" w:hAnsi="Courier New" w:cs="Courier New"/>
        </w:rPr>
        <w:tab/>
        <w:t>Cable 1 impedance list</w:t>
      </w:r>
    </w:p>
    <w:p w14:paraId="13CE201E"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2 number of external conductors (n_ext)</w:t>
      </w:r>
    </w:p>
    <w:p w14:paraId="65B2ECF9"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t>Cable 2 P matrix: matrix (n_int rows* n_ext columns)</w:t>
      </w:r>
    </w:p>
    <w:p w14:paraId="1C39F0A3"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p>
    <w:p w14:paraId="75D1716E"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2 voltage source function list</w:t>
      </w:r>
    </w:p>
    <w:p w14:paraId="7EF98F74"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lastRenderedPageBreak/>
        <w:t xml:space="preserve">0.0 </w:t>
      </w:r>
      <w:r>
        <w:rPr>
          <w:rFonts w:ascii="Courier New" w:hAnsi="Courier New" w:cs="Courier New"/>
        </w:rPr>
        <w:tab/>
        <w:t>Cable 2 impedance list</w:t>
      </w:r>
    </w:p>
    <w:p w14:paraId="47015724"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1   number of internal impedances</w:t>
      </w:r>
    </w:p>
    <w:p w14:paraId="1978DF9D"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1   Internal impedance number</w:t>
      </w:r>
    </w:p>
    <w:p w14:paraId="4D275437"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1 2 ! between internal conection nodes</w:t>
      </w:r>
    </w:p>
    <w:p w14:paraId="78D69513"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Impedance filter function</w:t>
      </w:r>
    </w:p>
    <w:p w14:paraId="5B21E499"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1.0e0 </w:t>
      </w:r>
      <w:r>
        <w:rPr>
          <w:rFonts w:ascii="Courier New" w:hAnsi="Courier New" w:cs="Courier New"/>
        </w:rPr>
        <w:tab/>
      </w:r>
      <w:r>
        <w:rPr>
          <w:rFonts w:ascii="Courier New" w:hAnsi="Courier New" w:cs="Courier New"/>
        </w:rPr>
        <w:tab/>
        <w:t># w normalisation constant</w:t>
      </w:r>
    </w:p>
    <w:p w14:paraId="3E4BB499"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r>
      <w:r>
        <w:rPr>
          <w:rFonts w:ascii="Courier New" w:hAnsi="Courier New" w:cs="Courier New"/>
        </w:rPr>
        <w:tab/>
        <w:t># a order</w:t>
      </w:r>
    </w:p>
    <w:p w14:paraId="795C2473"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0.0987 6.59e-10</w:t>
      </w:r>
      <w:r>
        <w:rPr>
          <w:rFonts w:ascii="Courier New" w:hAnsi="Courier New" w:cs="Courier New"/>
        </w:rPr>
        <w:tab/>
        <w:t># a coefficients</w:t>
      </w:r>
    </w:p>
    <w:p w14:paraId="5EEF4BEF"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b order</w:t>
      </w:r>
    </w:p>
    <w:p w14:paraId="1D40E8EB"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b coefficients</w:t>
      </w:r>
    </w:p>
    <w:p w14:paraId="5E3431B9"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FACE</w:t>
      </w:r>
    </w:p>
    <w:p w14:paraId="13646272" w14:textId="77777777"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boundary condition (-1 indicates V=0 i.e. </w:t>
      </w:r>
      <w:r w:rsidR="0090660F">
        <w:rPr>
          <w:rFonts w:ascii="Courier New" w:hAnsi="Courier New" w:cs="Courier New"/>
        </w:rPr>
        <w:t xml:space="preserve">surface </w:t>
      </w:r>
      <w:r>
        <w:rPr>
          <w:rFonts w:ascii="Courier New" w:hAnsi="Courier New" w:cs="Courier New"/>
        </w:rPr>
        <w:t>connection</w:t>
      </w:r>
      <w:r w:rsidR="0090660F">
        <w:rPr>
          <w:rFonts w:ascii="Courier New" w:hAnsi="Courier New" w:cs="Courier New"/>
        </w:rPr>
        <w:t>)</w:t>
      </w:r>
      <w:r>
        <w:rPr>
          <w:rFonts w:ascii="Courier New" w:hAnsi="Courier New" w:cs="Courier New"/>
        </w:rPr>
        <w:t xml:space="preserve"> </w:t>
      </w:r>
    </w:p>
    <w:p w14:paraId="0D2179E5" w14:textId="77777777" w:rsidR="00B0420C" w:rsidRDefault="00B0420C" w:rsidP="0063355F">
      <w:pPr>
        <w:pStyle w:val="NoSpacing"/>
      </w:pPr>
    </w:p>
    <w:p w14:paraId="584E0ECC" w14:textId="77777777" w:rsidR="00F5383D" w:rsidRDefault="00F5383D" w:rsidP="0063355F">
      <w:pPr>
        <w:pStyle w:val="NoSpacing"/>
      </w:pPr>
      <w:r>
        <w:t>Coax feeding a monopole through a ground plane. Cable 1 is the coaxial cable with two conductions, the screen being conductor 1, cable 2 is the single conductor monopole. The termination below specifies a c</w:t>
      </w:r>
      <w:r w:rsidR="0090660F">
        <w:t>o</w:t>
      </w:r>
      <w:r>
        <w:t xml:space="preserve">ax to monopole feed through a ground plane where the screen is connected to the ground plane and the inner conductor feeds the monopole.   </w:t>
      </w:r>
    </w:p>
    <w:p w14:paraId="459A8253" w14:textId="77777777" w:rsidR="0090660F" w:rsidRDefault="0090660F" w:rsidP="0063355F">
      <w:pPr>
        <w:pStyle w:val="NoSpacing"/>
      </w:pPr>
    </w:p>
    <w:p w14:paraId="5386784D"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number of junctions</w:t>
      </w:r>
    </w:p>
    <w:p w14:paraId="68C20D1E"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JUNCTION NUMBER</w:t>
      </w:r>
    </w:p>
    <w:p w14:paraId="777E2E5B"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junction point</w:t>
      </w:r>
    </w:p>
    <w:p w14:paraId="3EC55FEE"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number of internal connection nodes (n_int)</w:t>
      </w:r>
    </w:p>
    <w:p w14:paraId="34FE0581"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number of cables</w:t>
      </w:r>
    </w:p>
    <w:p w14:paraId="1025E9C0"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2   cable list</w:t>
      </w:r>
    </w:p>
    <w:p w14:paraId="198533F5"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1   corresponding cable end number list</w:t>
      </w:r>
    </w:p>
    <w:p w14:paraId="2627033D"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 xml:space="preserve">2   </w:t>
      </w:r>
      <w:r>
        <w:rPr>
          <w:rFonts w:ascii="Courier New" w:hAnsi="Courier New" w:cs="Courier New"/>
        </w:rPr>
        <w:tab/>
        <w:t>Cable 1 number of external conductors (n_ext)</w:t>
      </w:r>
    </w:p>
    <w:p w14:paraId="41B40EB5"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 xml:space="preserve"> 1 0  </w:t>
      </w:r>
      <w:r>
        <w:rPr>
          <w:rFonts w:ascii="Courier New" w:hAnsi="Courier New" w:cs="Courier New"/>
        </w:rPr>
        <w:tab/>
        <w:t>Cable 1 P matrix: matrix (n_int rows* n_ext columns)</w:t>
      </w:r>
    </w:p>
    <w:p w14:paraId="33A4FD89"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-1 1</w:t>
      </w:r>
    </w:p>
    <w:p w14:paraId="5B9F4B0F"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0    0</w:t>
      </w:r>
      <w:r>
        <w:rPr>
          <w:rFonts w:ascii="Courier New" w:hAnsi="Courier New" w:cs="Courier New"/>
        </w:rPr>
        <w:tab/>
        <w:t>Cable 1 voltage source function list</w:t>
      </w:r>
    </w:p>
    <w:p w14:paraId="090F5392"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0.0 0.0</w:t>
      </w:r>
      <w:r>
        <w:rPr>
          <w:rFonts w:ascii="Courier New" w:hAnsi="Courier New" w:cs="Courier New"/>
        </w:rPr>
        <w:tab/>
        <w:t>Cable 1 impedance list</w:t>
      </w:r>
    </w:p>
    <w:p w14:paraId="2C05C8B4"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2 number of external conductors (n_ext)</w:t>
      </w:r>
    </w:p>
    <w:p w14:paraId="74F171DC"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2 P matrix: matrix (n_int rows* n_ext columns)</w:t>
      </w:r>
    </w:p>
    <w:p w14:paraId="6DAA0845"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p>
    <w:p w14:paraId="2F0C28F1"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t>Cable 2 voltage source function list</w:t>
      </w:r>
    </w:p>
    <w:p w14:paraId="008B725B"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0.0</w:t>
      </w:r>
      <w:r>
        <w:rPr>
          <w:rFonts w:ascii="Courier New" w:hAnsi="Courier New" w:cs="Courier New"/>
        </w:rPr>
        <w:tab/>
        <w:t>Cable 2 impedance list</w:t>
      </w:r>
    </w:p>
    <w:p w14:paraId="00AEC782"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0</w:t>
      </w:r>
      <w:r>
        <w:rPr>
          <w:rFonts w:ascii="Courier New" w:hAnsi="Courier New" w:cs="Courier New"/>
        </w:rPr>
        <w:tab/>
        <w:t>Number of internal impedances</w:t>
      </w:r>
    </w:p>
    <w:p w14:paraId="4C286D6A"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FACE</w:t>
      </w:r>
    </w:p>
    <w:p w14:paraId="45FA60C5"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 xml:space="preserve">0 -1  boundary condition (-1 indicates V=0 i.e. surface connection) </w:t>
      </w:r>
    </w:p>
    <w:p w14:paraId="315F4E51" w14:textId="77777777" w:rsidR="00CC3D9B" w:rsidRDefault="00CC3D9B" w:rsidP="00CC3D9B">
      <w:pPr>
        <w:pStyle w:val="NoSpacing"/>
      </w:pPr>
    </w:p>
    <w:p w14:paraId="304C50B8" w14:textId="77777777" w:rsidR="00CC3D9B" w:rsidRDefault="00CC3D9B" w:rsidP="00CC3D9B">
      <w:pPr>
        <w:pStyle w:val="NoSpacing"/>
        <w:rPr>
          <w:b/>
          <w:u w:val="single"/>
        </w:rPr>
      </w:pPr>
      <w:r w:rsidRPr="00CC3D9B">
        <w:rPr>
          <w:b/>
          <w:u w:val="single"/>
        </w:rPr>
        <w:t>Example test cases:</w:t>
      </w:r>
    </w:p>
    <w:p w14:paraId="7AC16DC5" w14:textId="77777777" w:rsidR="00B036FA" w:rsidRPr="00CC3D9B" w:rsidRDefault="00B036FA" w:rsidP="00CC3D9B">
      <w:pPr>
        <w:pStyle w:val="NoSpacing"/>
        <w:rPr>
          <w:b/>
          <w:u w:val="single"/>
        </w:rPr>
      </w:pPr>
    </w:p>
    <w:p w14:paraId="699D10FB" w14:textId="77777777" w:rsidR="00B036FA" w:rsidRDefault="00B036FA" w:rsidP="00CC3D9B">
      <w:pPr>
        <w:pStyle w:val="NoSpacing"/>
      </w:pPr>
      <w:r>
        <w:t>CABLE_TEST</w:t>
      </w:r>
    </w:p>
    <w:p w14:paraId="49A1551C" w14:textId="77777777" w:rsidR="00CC3D9B" w:rsidRDefault="00B036FA" w:rsidP="00CC3D9B">
      <w:pPr>
        <w:pStyle w:val="NoSpacing"/>
      </w:pPr>
      <w:r>
        <w:t>YORK_BOX_STRAIGHT_WIRE</w:t>
      </w:r>
    </w:p>
    <w:p w14:paraId="4D4AEA8A" w14:textId="77777777" w:rsidR="00F5383D" w:rsidRDefault="00B036FA" w:rsidP="0063355F">
      <w:pPr>
        <w:pStyle w:val="NoSpacing"/>
      </w:pPr>
      <w:r>
        <w:t>COAX_MONOPOLE</w:t>
      </w:r>
    </w:p>
    <w:p w14:paraId="4E148207" w14:textId="77777777" w:rsidR="00B036FA" w:rsidRPr="00B036FA" w:rsidRDefault="00B036FA" w:rsidP="00B036FA">
      <w:pPr>
        <w:autoSpaceDE w:val="0"/>
        <w:autoSpaceDN w:val="0"/>
        <w:adjustRightInd w:val="0"/>
        <w:spacing w:after="0" w:line="240" w:lineRule="auto"/>
        <w:rPr>
          <w:rFonts w:cs="Courier New"/>
        </w:rPr>
      </w:pPr>
      <w:r w:rsidRPr="00B036FA">
        <w:rPr>
          <w:rFonts w:cs="Courier New"/>
        </w:rPr>
        <w:t>AIRCRAFT_DIRECT_CURRENT_INJECTION</w:t>
      </w:r>
    </w:p>
    <w:p w14:paraId="03CD34D7" w14:textId="77777777" w:rsidR="00B036FA" w:rsidRDefault="00B036FA" w:rsidP="0063355F">
      <w:pPr>
        <w:pStyle w:val="NoSpacing"/>
      </w:pPr>
    </w:p>
    <w:p w14:paraId="7270DDF7" w14:textId="77777777" w:rsidR="00F5383D" w:rsidRDefault="00F5383D" w:rsidP="00055046">
      <w:pPr>
        <w:pStyle w:val="Heading2"/>
      </w:pPr>
      <w:bookmarkStart w:id="47" w:name="_Toc158114043"/>
      <w:r>
        <w:t>Cable_output_list</w:t>
      </w:r>
      <w:bookmarkEnd w:id="47"/>
    </w:p>
    <w:p w14:paraId="6F003FF8" w14:textId="77777777" w:rsidR="00F5383D" w:rsidRDefault="00F5383D" w:rsidP="00055046">
      <w:pPr>
        <w:pStyle w:val="NoSpacing"/>
      </w:pPr>
    </w:p>
    <w:p w14:paraId="77A2F504" w14:textId="77777777" w:rsidR="00F5383D" w:rsidRPr="0063355F" w:rsidRDefault="00F5383D" w:rsidP="00612D06">
      <w:pPr>
        <w:pStyle w:val="NoSpacing"/>
      </w:pPr>
      <w:r>
        <w:t>Cable outputs are defined in the cable_list packet</w:t>
      </w:r>
      <w:r w:rsidRPr="00612D06">
        <w:t xml:space="preserve"> </w:t>
      </w:r>
      <w:r w:rsidR="0090660F">
        <w:t>using the cable number and also specifying a point number from the point_list packet. The cable current at the cable node closest to the specified point will be written to a file with extension</w:t>
      </w:r>
      <w:r>
        <w:t xml:space="preserve"> </w:t>
      </w:r>
      <w:r w:rsidRPr="00612D06">
        <w:rPr>
          <w:b/>
        </w:rPr>
        <w:t>.cable_current.tout</w:t>
      </w:r>
      <w:r w:rsidR="0090660F">
        <w:t>.</w:t>
      </w:r>
    </w:p>
    <w:p w14:paraId="419E9842" w14:textId="77777777" w:rsidR="00F5383D" w:rsidRDefault="00F5383D" w:rsidP="00CA5201">
      <w:pPr>
        <w:pStyle w:val="NoSpacing"/>
      </w:pPr>
    </w:p>
    <w:p w14:paraId="7C43F4EA" w14:textId="77777777" w:rsidR="00F5383D" w:rsidRPr="00F36BFD" w:rsidRDefault="00F5383D" w:rsidP="00CA5201">
      <w:pPr>
        <w:pStyle w:val="NoSpacing"/>
        <w:rPr>
          <w:b/>
          <w:u w:val="single"/>
        </w:rPr>
      </w:pPr>
      <w:r w:rsidRPr="00F36BFD">
        <w:rPr>
          <w:b/>
          <w:u w:val="single"/>
        </w:rPr>
        <w:t>example</w:t>
      </w:r>
    </w:p>
    <w:p w14:paraId="5617A626" w14:textId="77777777" w:rsidR="00F5383D" w:rsidRDefault="00F5383D" w:rsidP="00CA5201">
      <w:pPr>
        <w:pStyle w:val="NoSpacing"/>
      </w:pPr>
    </w:p>
    <w:p w14:paraId="644DE46E" w14:textId="77777777" w:rsidR="00F5383D" w:rsidRPr="00CC3D9B" w:rsidRDefault="00F5383D" w:rsidP="00CC3D9B">
      <w:pPr>
        <w:pStyle w:val="NoSpacing"/>
        <w:rPr>
          <w:rFonts w:ascii="Courier New" w:hAnsi="Courier New" w:cs="Courier New"/>
        </w:rPr>
      </w:pPr>
      <w:r w:rsidRPr="00CC3D9B">
        <w:rPr>
          <w:rFonts w:ascii="Courier New" w:hAnsi="Courier New" w:cs="Courier New"/>
        </w:rPr>
        <w:t>cable_output_list</w:t>
      </w:r>
    </w:p>
    <w:p w14:paraId="1B414DFE" w14:textId="77777777" w:rsidR="00F5383D" w:rsidRPr="00CC3D9B" w:rsidRDefault="00F5383D" w:rsidP="00CC3D9B">
      <w:pPr>
        <w:pStyle w:val="NoSpacing"/>
        <w:rPr>
          <w:rFonts w:ascii="Courier New" w:hAnsi="Courier New" w:cs="Courier New"/>
        </w:rPr>
      </w:pPr>
      <w:r w:rsidRPr="00CC3D9B">
        <w:rPr>
          <w:rFonts w:ascii="Courier New" w:hAnsi="Courier New" w:cs="Courier New"/>
        </w:rPr>
        <w:t>3  number of cable_outputs</w:t>
      </w:r>
    </w:p>
    <w:p w14:paraId="3359D0AE" w14:textId="77777777" w:rsidR="00F5383D" w:rsidRPr="00CC3D9B" w:rsidRDefault="00F5383D" w:rsidP="00CC3D9B">
      <w:pPr>
        <w:pStyle w:val="NoSpacing"/>
        <w:rPr>
          <w:rFonts w:ascii="Courier New" w:hAnsi="Courier New" w:cs="Courier New"/>
        </w:rPr>
      </w:pPr>
      <w:r w:rsidRPr="00CC3D9B">
        <w:rPr>
          <w:rFonts w:ascii="Courier New" w:hAnsi="Courier New" w:cs="Courier New"/>
        </w:rPr>
        <w:t>1  cable output number</w:t>
      </w:r>
    </w:p>
    <w:p w14:paraId="17A78106" w14:textId="77777777" w:rsidR="00F5383D" w:rsidRPr="00CC3D9B" w:rsidRDefault="00F5383D" w:rsidP="00CC3D9B">
      <w:pPr>
        <w:pStyle w:val="NoSpacing"/>
        <w:rPr>
          <w:rFonts w:ascii="Courier New" w:hAnsi="Courier New" w:cs="Courier New"/>
        </w:rPr>
      </w:pPr>
      <w:r w:rsidRPr="00CC3D9B">
        <w:rPr>
          <w:rFonts w:ascii="Courier New" w:hAnsi="Courier New" w:cs="Courier New"/>
        </w:rPr>
        <w:t xml:space="preserve">1 </w:t>
      </w:r>
      <w:r w:rsidR="0090660F" w:rsidRPr="00CC3D9B">
        <w:rPr>
          <w:rFonts w:ascii="Courier New" w:hAnsi="Courier New" w:cs="Courier New"/>
        </w:rPr>
        <w:t>closest point number</w:t>
      </w:r>
    </w:p>
    <w:p w14:paraId="100D868B" w14:textId="77777777" w:rsidR="00F5383D" w:rsidRPr="00CC3D9B" w:rsidRDefault="00F5383D" w:rsidP="00CC3D9B">
      <w:pPr>
        <w:pStyle w:val="NoSpacing"/>
        <w:rPr>
          <w:rFonts w:ascii="Courier New" w:hAnsi="Courier New" w:cs="Courier New"/>
        </w:rPr>
      </w:pPr>
      <w:r w:rsidRPr="00CC3D9B">
        <w:rPr>
          <w:rFonts w:ascii="Courier New" w:hAnsi="Courier New" w:cs="Courier New"/>
        </w:rPr>
        <w:t>1 cable end number</w:t>
      </w:r>
    </w:p>
    <w:p w14:paraId="71EF4149" w14:textId="77777777" w:rsidR="00F5383D" w:rsidRPr="00CC3D9B" w:rsidRDefault="00F5383D" w:rsidP="00CC3D9B">
      <w:pPr>
        <w:pStyle w:val="NoSpacing"/>
        <w:rPr>
          <w:rFonts w:ascii="Courier New" w:hAnsi="Courier New" w:cs="Courier New"/>
        </w:rPr>
      </w:pPr>
      <w:r w:rsidRPr="00CC3D9B">
        <w:rPr>
          <w:rFonts w:ascii="Courier New" w:hAnsi="Courier New" w:cs="Courier New"/>
        </w:rPr>
        <w:t>2 cable output number</w:t>
      </w:r>
    </w:p>
    <w:p w14:paraId="02A86F9B" w14:textId="77777777" w:rsidR="00F5383D" w:rsidRPr="00CC3D9B" w:rsidRDefault="00F5383D" w:rsidP="00CC3D9B">
      <w:pPr>
        <w:pStyle w:val="NoSpacing"/>
        <w:rPr>
          <w:rFonts w:ascii="Courier New" w:hAnsi="Courier New" w:cs="Courier New"/>
        </w:rPr>
      </w:pPr>
      <w:r w:rsidRPr="00CC3D9B">
        <w:rPr>
          <w:rFonts w:ascii="Courier New" w:hAnsi="Courier New" w:cs="Courier New"/>
        </w:rPr>
        <w:t>2 cable number</w:t>
      </w:r>
    </w:p>
    <w:p w14:paraId="12CE37F2" w14:textId="77777777" w:rsidR="0090660F" w:rsidRPr="00CC3D9B" w:rsidRDefault="0090660F" w:rsidP="00CC3D9B">
      <w:pPr>
        <w:pStyle w:val="NoSpacing"/>
        <w:rPr>
          <w:rFonts w:ascii="Courier New" w:hAnsi="Courier New" w:cs="Courier New"/>
        </w:rPr>
      </w:pPr>
      <w:r w:rsidRPr="00CC3D9B">
        <w:rPr>
          <w:rFonts w:ascii="Courier New" w:hAnsi="Courier New" w:cs="Courier New"/>
        </w:rPr>
        <w:t>5 closest point number</w:t>
      </w:r>
    </w:p>
    <w:p w14:paraId="0C44FFF5" w14:textId="77777777" w:rsidR="00F5383D" w:rsidRPr="00CC3D9B" w:rsidRDefault="00F5383D" w:rsidP="00CC3D9B">
      <w:pPr>
        <w:pStyle w:val="NoSpacing"/>
        <w:rPr>
          <w:rFonts w:ascii="Courier New" w:hAnsi="Courier New" w:cs="Courier New"/>
        </w:rPr>
      </w:pPr>
      <w:r w:rsidRPr="00CC3D9B">
        <w:rPr>
          <w:rFonts w:ascii="Courier New" w:hAnsi="Courier New" w:cs="Courier New"/>
        </w:rPr>
        <w:t>3 cable output number</w:t>
      </w:r>
    </w:p>
    <w:p w14:paraId="4E1C1798" w14:textId="77777777" w:rsidR="00F5383D" w:rsidRPr="00CC3D9B" w:rsidRDefault="00F5383D" w:rsidP="00CC3D9B">
      <w:pPr>
        <w:pStyle w:val="NoSpacing"/>
        <w:rPr>
          <w:rFonts w:ascii="Courier New" w:hAnsi="Courier New" w:cs="Courier New"/>
        </w:rPr>
      </w:pPr>
      <w:r w:rsidRPr="00CC3D9B">
        <w:rPr>
          <w:rFonts w:ascii="Courier New" w:hAnsi="Courier New" w:cs="Courier New"/>
        </w:rPr>
        <w:t>2 cable number</w:t>
      </w:r>
    </w:p>
    <w:p w14:paraId="26C207E6" w14:textId="77777777" w:rsidR="0090660F" w:rsidRPr="00CC3D9B" w:rsidRDefault="0090660F" w:rsidP="00CC3D9B">
      <w:pPr>
        <w:pStyle w:val="NoSpacing"/>
        <w:rPr>
          <w:rFonts w:ascii="Courier New" w:hAnsi="Courier New" w:cs="Courier New"/>
        </w:rPr>
      </w:pPr>
      <w:r w:rsidRPr="00CC3D9B">
        <w:rPr>
          <w:rFonts w:ascii="Courier New" w:hAnsi="Courier New" w:cs="Courier New"/>
        </w:rPr>
        <w:t>4 closest point number</w:t>
      </w:r>
    </w:p>
    <w:p w14:paraId="7CB5C8AF" w14:textId="77777777" w:rsidR="00CC3D9B" w:rsidRDefault="00CC3D9B" w:rsidP="00CC3D9B">
      <w:pPr>
        <w:pStyle w:val="NoSpacing"/>
      </w:pPr>
    </w:p>
    <w:p w14:paraId="64E0E260" w14:textId="77777777" w:rsidR="00CC3D9B" w:rsidRPr="00CC3D9B" w:rsidRDefault="00CC3D9B" w:rsidP="00CC3D9B">
      <w:pPr>
        <w:pStyle w:val="NoSpacing"/>
        <w:rPr>
          <w:b/>
          <w:u w:val="single"/>
        </w:rPr>
      </w:pPr>
      <w:r w:rsidRPr="00CC3D9B">
        <w:rPr>
          <w:b/>
          <w:u w:val="single"/>
        </w:rPr>
        <w:t>Example test cases:</w:t>
      </w:r>
    </w:p>
    <w:p w14:paraId="22596002" w14:textId="77777777" w:rsidR="00B036FA" w:rsidRDefault="00B036FA" w:rsidP="00B036FA">
      <w:pPr>
        <w:pStyle w:val="NoSpacing"/>
      </w:pPr>
      <w:r>
        <w:t>YORK_BOX_STRAIGHT_WIRE</w:t>
      </w:r>
    </w:p>
    <w:p w14:paraId="59C4EC1D" w14:textId="77777777" w:rsidR="00CC3D9B" w:rsidRDefault="00B036FA" w:rsidP="0090660F">
      <w:pPr>
        <w:pStyle w:val="NoSpacing"/>
      </w:pPr>
      <w:r>
        <w:t>COAX_MONOPOLE</w:t>
      </w:r>
    </w:p>
    <w:p w14:paraId="72A307FF" w14:textId="77777777" w:rsidR="00F5383D" w:rsidRDefault="00F5383D" w:rsidP="00AC07C0">
      <w:pPr>
        <w:pStyle w:val="Heading2"/>
      </w:pPr>
      <w:bookmarkStart w:id="48" w:name="_Toc158114044"/>
      <w:r>
        <w:t>Volume_material_list</w:t>
      </w:r>
      <w:bookmarkEnd w:id="48"/>
    </w:p>
    <w:p w14:paraId="7376BE51" w14:textId="77777777" w:rsidR="0090660F" w:rsidRDefault="00F5383D" w:rsidP="00CA5201">
      <w:pPr>
        <w:pStyle w:val="NoSpacing"/>
      </w:pPr>
      <w:r>
        <w:t xml:space="preserve">The volume_material_list associates numbered volumes defined in the volume_list packet with material properties. The volume material properties are </w:t>
      </w:r>
      <w:r w:rsidR="0090660F">
        <w:t xml:space="preserve">either defined as PEC, PMC or are DISPERSIVE materials with properties </w:t>
      </w:r>
      <w:r>
        <w:t>defined in a file which specifies the frequency dependent relative permittivity and permeability parameters of the volume. The</w:t>
      </w:r>
      <w:r w:rsidR="0090660F">
        <w:t xml:space="preserve"> dispersive material</w:t>
      </w:r>
      <w:r>
        <w:t xml:space="preserve"> file name specified does not include the </w:t>
      </w:r>
      <w:r w:rsidRPr="00A3160F">
        <w:rPr>
          <w:b/>
        </w:rPr>
        <w:t>.</w:t>
      </w:r>
      <w:r w:rsidR="0090660F">
        <w:rPr>
          <w:b/>
        </w:rPr>
        <w:t>v</w:t>
      </w:r>
      <w:r w:rsidRPr="00A3160F">
        <w:rPr>
          <w:b/>
        </w:rPr>
        <w:t>mat</w:t>
      </w:r>
      <w:r>
        <w:t xml:space="preserve"> extension used for </w:t>
      </w:r>
      <w:r w:rsidR="0090660F">
        <w:t xml:space="preserve">volume </w:t>
      </w:r>
      <w:r>
        <w:t xml:space="preserve">material properties. More than one </w:t>
      </w:r>
      <w:r w:rsidR="0090660F">
        <w:t xml:space="preserve">geometric </w:t>
      </w:r>
      <w:r>
        <w:t>v</w:t>
      </w:r>
      <w:r w:rsidR="0090660F">
        <w:t>o</w:t>
      </w:r>
      <w:r>
        <w:t xml:space="preserve">lume may be given the same property in each entry of the list therefore it is only required to have a single entry for each material type in the problem </w:t>
      </w:r>
    </w:p>
    <w:p w14:paraId="2D700CDB" w14:textId="77777777" w:rsidR="0090660F" w:rsidRDefault="0090660F" w:rsidP="00CA5201">
      <w:pPr>
        <w:pStyle w:val="NoSpacing"/>
      </w:pPr>
    </w:p>
    <w:p w14:paraId="3EAA08E6" w14:textId="77777777" w:rsidR="00F5383D" w:rsidRDefault="0090660F" w:rsidP="00CA5201">
      <w:pPr>
        <w:pStyle w:val="NoSpacing"/>
        <w:rPr>
          <w:b/>
          <w:u w:val="single"/>
        </w:rPr>
      </w:pPr>
      <w:r w:rsidRPr="00F36BFD">
        <w:rPr>
          <w:b/>
          <w:u w:val="single"/>
        </w:rPr>
        <w:t>E</w:t>
      </w:r>
      <w:r w:rsidR="00F5383D" w:rsidRPr="00F36BFD">
        <w:rPr>
          <w:b/>
          <w:u w:val="single"/>
        </w:rPr>
        <w:t>xample</w:t>
      </w:r>
    </w:p>
    <w:p w14:paraId="1C242324" w14:textId="77777777" w:rsidR="0090660F" w:rsidRPr="00F36BFD" w:rsidRDefault="0090660F" w:rsidP="00CA5201">
      <w:pPr>
        <w:pStyle w:val="NoSpacing"/>
        <w:rPr>
          <w:b/>
          <w:u w:val="single"/>
        </w:rPr>
      </w:pPr>
    </w:p>
    <w:p w14:paraId="3164EFC6"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volume_material_list</w:t>
      </w:r>
    </w:p>
    <w:p w14:paraId="084F54A7"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4   Number of volume materials (integer)</w:t>
      </w:r>
    </w:p>
    <w:p w14:paraId="666F3659"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volume MATERIAL NUMBER</w:t>
      </w:r>
    </w:p>
    <w:p w14:paraId="5384F090"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Dispersive</w:t>
      </w:r>
    </w:p>
    <w:p w14:paraId="2E0DA44C"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MATERIAL_DIRECTORY/epsr=1.5</w:t>
      </w:r>
    </w:p>
    <w:p w14:paraId="5C64C53C"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number of volumes</w:t>
      </w:r>
    </w:p>
    <w:p w14:paraId="20EF6F88"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3       volume list</w:t>
      </w:r>
    </w:p>
    <w:p w14:paraId="1C967AFE"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volume MATERIAL NUMBER</w:t>
      </w:r>
    </w:p>
    <w:p w14:paraId="53F919CB"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Dispersive</w:t>
      </w:r>
    </w:p>
    <w:p w14:paraId="165F7171"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MATERIAL_DIRECTORY/debye_1</w:t>
      </w:r>
    </w:p>
    <w:p w14:paraId="668FB6B8"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number of volumes</w:t>
      </w:r>
    </w:p>
    <w:p w14:paraId="3261934D"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4       volume list</w:t>
      </w:r>
    </w:p>
    <w:p w14:paraId="645CBE5F"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3   volume MATERIAL NUMBER</w:t>
      </w:r>
    </w:p>
    <w:p w14:paraId="550034B4"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PEC</w:t>
      </w:r>
    </w:p>
    <w:p w14:paraId="03F2B057"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number of volumes</w:t>
      </w:r>
    </w:p>
    <w:p w14:paraId="1063B002"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5 6       volume list</w:t>
      </w:r>
    </w:p>
    <w:p w14:paraId="5B63EB41"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4   volume MATERIAL NUMBER</w:t>
      </w:r>
    </w:p>
    <w:p w14:paraId="2345151A"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PMC</w:t>
      </w:r>
    </w:p>
    <w:p w14:paraId="2C473CEB"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number of volumes</w:t>
      </w:r>
    </w:p>
    <w:p w14:paraId="43F8DF3C"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7       volume list</w:t>
      </w:r>
    </w:p>
    <w:p w14:paraId="3D98CECC" w14:textId="77777777" w:rsidR="00F5383D" w:rsidRDefault="00F5383D" w:rsidP="00AC07C0">
      <w:pPr>
        <w:pStyle w:val="NoSpacing"/>
      </w:pPr>
    </w:p>
    <w:p w14:paraId="2A424552" w14:textId="77777777" w:rsidR="00CC3D9B" w:rsidRDefault="00CC3D9B" w:rsidP="00CC3D9B">
      <w:pPr>
        <w:pStyle w:val="NoSpacing"/>
      </w:pPr>
    </w:p>
    <w:p w14:paraId="4B6A3321" w14:textId="77777777" w:rsidR="00CC3D9B" w:rsidRPr="00CC3D9B" w:rsidRDefault="00CC3D9B" w:rsidP="00CC3D9B">
      <w:pPr>
        <w:pStyle w:val="NoSpacing"/>
        <w:rPr>
          <w:b/>
          <w:u w:val="single"/>
        </w:rPr>
      </w:pPr>
      <w:r w:rsidRPr="00CC3D9B">
        <w:rPr>
          <w:b/>
          <w:u w:val="single"/>
        </w:rPr>
        <w:t>Example test cases:</w:t>
      </w:r>
    </w:p>
    <w:p w14:paraId="443858BF" w14:textId="77777777" w:rsidR="00B036FA" w:rsidRPr="00B036FA" w:rsidRDefault="00B036FA" w:rsidP="00B036FA">
      <w:pPr>
        <w:autoSpaceDE w:val="0"/>
        <w:autoSpaceDN w:val="0"/>
        <w:adjustRightInd w:val="0"/>
        <w:spacing w:after="0" w:line="240" w:lineRule="auto"/>
        <w:rPr>
          <w:rFonts w:cs="Courier New"/>
        </w:rPr>
      </w:pPr>
      <w:r w:rsidRPr="00B036FA">
        <w:rPr>
          <w:rFonts w:cs="Courier New"/>
        </w:rPr>
        <w:t>RCS_DIELECTRIC_IBC_SPHERE</w:t>
      </w:r>
    </w:p>
    <w:p w14:paraId="40B17679" w14:textId="77777777" w:rsidR="00B036FA" w:rsidRPr="00B036FA" w:rsidRDefault="00B036FA" w:rsidP="00B036FA">
      <w:pPr>
        <w:autoSpaceDE w:val="0"/>
        <w:autoSpaceDN w:val="0"/>
        <w:adjustRightInd w:val="0"/>
        <w:spacing w:after="0" w:line="240" w:lineRule="auto"/>
        <w:rPr>
          <w:rFonts w:cs="Courier New"/>
        </w:rPr>
      </w:pPr>
      <w:r w:rsidRPr="00B036FA">
        <w:rPr>
          <w:rFonts w:cs="Courier New"/>
        </w:rPr>
        <w:t xml:space="preserve">DIELECTRIC_FILTER </w:t>
      </w:r>
    </w:p>
    <w:p w14:paraId="731AC6B0" w14:textId="77777777" w:rsidR="00B036FA" w:rsidRDefault="00B036FA" w:rsidP="00B036FA">
      <w:pPr>
        <w:autoSpaceDE w:val="0"/>
        <w:autoSpaceDN w:val="0"/>
        <w:adjustRightInd w:val="0"/>
        <w:spacing w:after="0" w:line="240" w:lineRule="auto"/>
        <w:rPr>
          <w:rFonts w:ascii="Courier New" w:hAnsi="Courier New" w:cs="Courier New"/>
          <w:sz w:val="20"/>
          <w:szCs w:val="20"/>
        </w:rPr>
      </w:pPr>
      <w:r w:rsidRPr="00B036FA">
        <w:rPr>
          <w:rFonts w:cs="Courier New"/>
        </w:rPr>
        <w:t>SAR_TEM_CELL</w:t>
      </w:r>
      <w:r>
        <w:rPr>
          <w:rFonts w:ascii="Courier New" w:hAnsi="Courier New" w:cs="Courier New"/>
          <w:sz w:val="20"/>
          <w:szCs w:val="20"/>
        </w:rPr>
        <w:t xml:space="preserve"> </w:t>
      </w:r>
    </w:p>
    <w:p w14:paraId="654539C2" w14:textId="77777777" w:rsidR="00B036FA" w:rsidRDefault="00B036FA" w:rsidP="00B036FA">
      <w:pPr>
        <w:autoSpaceDE w:val="0"/>
        <w:autoSpaceDN w:val="0"/>
        <w:adjustRightInd w:val="0"/>
        <w:spacing w:after="0" w:line="240" w:lineRule="auto"/>
        <w:rPr>
          <w:rFonts w:ascii="Courier New" w:hAnsi="Courier New" w:cs="Courier New"/>
          <w:sz w:val="20"/>
          <w:szCs w:val="20"/>
        </w:rPr>
      </w:pPr>
    </w:p>
    <w:p w14:paraId="2BC5B001" w14:textId="77777777" w:rsidR="00F5383D" w:rsidRDefault="00F5383D" w:rsidP="00055046">
      <w:pPr>
        <w:pStyle w:val="NoSpacing"/>
      </w:pPr>
    </w:p>
    <w:p w14:paraId="59FDD8C0" w14:textId="77777777" w:rsidR="00F5383D" w:rsidRDefault="00F5383D" w:rsidP="00055046">
      <w:pPr>
        <w:pStyle w:val="Heading2"/>
      </w:pPr>
      <w:bookmarkStart w:id="49" w:name="_Toc158114045"/>
      <w:r>
        <w:t>Surface_material_list</w:t>
      </w:r>
      <w:bookmarkEnd w:id="49"/>
    </w:p>
    <w:p w14:paraId="7A71150A" w14:textId="77777777" w:rsidR="00F5383D" w:rsidRDefault="00F5383D" w:rsidP="00055046">
      <w:pPr>
        <w:pStyle w:val="NoSpacing"/>
      </w:pPr>
    </w:p>
    <w:p w14:paraId="5F4111EC" w14:textId="77777777" w:rsidR="00437C58" w:rsidRDefault="00F5383D" w:rsidP="00055046">
      <w:pPr>
        <w:pStyle w:val="NoSpacing"/>
      </w:pPr>
      <w:r>
        <w:t xml:space="preserve">The surface_material_list associates numbered surfaces defined in the surface_list packet with material properties. The surface material properties are </w:t>
      </w:r>
      <w:r w:rsidR="00437C58">
        <w:t xml:space="preserve">either PEC, PMC, FREE_SPACE, DISPERSIVE, ANISOTROPIC DISPERSIVE or DIODE types. </w:t>
      </w:r>
    </w:p>
    <w:p w14:paraId="5E597D26" w14:textId="77777777" w:rsidR="00437C58" w:rsidRDefault="00437C58" w:rsidP="00055046">
      <w:pPr>
        <w:pStyle w:val="NoSpacing"/>
      </w:pPr>
    </w:p>
    <w:p w14:paraId="2A2302A8" w14:textId="77777777" w:rsidR="00437C58" w:rsidRDefault="00437C58" w:rsidP="00055046">
      <w:pPr>
        <w:pStyle w:val="NoSpacing"/>
      </w:pPr>
      <w:r>
        <w:t>DISPERSIVE and ANIOTROPIC_DISPERSIVE types have properties which are</w:t>
      </w:r>
      <w:r w:rsidR="0090660F">
        <w:t xml:space="preserve"> </w:t>
      </w:r>
      <w:r>
        <w:t>defined in a file specifying</w:t>
      </w:r>
      <w:r w:rsidR="00F5383D">
        <w:t xml:space="preserve"> the frequency dependent impedance (Z) parameters of the surface. The file name specified does not include the </w:t>
      </w:r>
      <w:r w:rsidR="0090660F">
        <w:rPr>
          <w:b/>
        </w:rPr>
        <w:t>.s</w:t>
      </w:r>
      <w:r w:rsidR="00F5383D" w:rsidRPr="00A3160F">
        <w:rPr>
          <w:b/>
        </w:rPr>
        <w:t>mat</w:t>
      </w:r>
      <w:r w:rsidR="00F5383D">
        <w:t xml:space="preserve"> extension used for impedance boundary properties. </w:t>
      </w:r>
    </w:p>
    <w:p w14:paraId="1C29B76F" w14:textId="77777777" w:rsidR="00437C58" w:rsidRDefault="00437C58" w:rsidP="00055046">
      <w:pPr>
        <w:pStyle w:val="NoSpacing"/>
      </w:pPr>
    </w:p>
    <w:p w14:paraId="076ECCFB" w14:textId="77777777" w:rsidR="00437C58" w:rsidRDefault="00437C58" w:rsidP="00055046">
      <w:pPr>
        <w:pStyle w:val="NoSpacing"/>
      </w:pPr>
      <w:r>
        <w:t xml:space="preserve">The DIODE type is specified by the diode model parameters, Is, nVt, Rs and Cj plus the diode forward (conducting) direction.  </w:t>
      </w:r>
    </w:p>
    <w:p w14:paraId="40BA80BE" w14:textId="77777777" w:rsidR="00437C58" w:rsidRDefault="00437C58" w:rsidP="00055046">
      <w:pPr>
        <w:pStyle w:val="NoSpacing"/>
      </w:pPr>
    </w:p>
    <w:p w14:paraId="4DE9BE68" w14:textId="77777777" w:rsidR="00F5383D" w:rsidRDefault="00F5383D" w:rsidP="00055046">
      <w:pPr>
        <w:pStyle w:val="NoSpacing"/>
      </w:pPr>
      <w:r>
        <w:t>More than one surface may be given the same property in each entry of the list therefore it is only required to have a single entry for each surfa</w:t>
      </w:r>
      <w:r w:rsidR="0090660F">
        <w:t>ce material type in the problem.</w:t>
      </w:r>
    </w:p>
    <w:p w14:paraId="1B3A7D44" w14:textId="77777777" w:rsidR="0090660F" w:rsidRDefault="0090660F" w:rsidP="00055046">
      <w:pPr>
        <w:pStyle w:val="NoSpacing"/>
      </w:pPr>
      <w:r>
        <w:t>Thin material sheet properties may not be symmetrical so the surface orientation must be specified for each surface. A</w:t>
      </w:r>
      <w:r w:rsidR="00040A0B">
        <w:t xml:space="preserve"> surface orientation</w:t>
      </w:r>
      <w:r>
        <w:t xml:space="preserve"> value </w:t>
      </w:r>
      <w:r w:rsidR="00040A0B">
        <w:t>of 1</w:t>
      </w:r>
      <w:r>
        <w:t xml:space="preserve"> puts side 1 of the material on the</w:t>
      </w:r>
      <w:r w:rsidR="00040A0B">
        <w:t xml:space="preserve"> outward normal whereas a value of -1 sets side 1 of the material on the opposite side to the outward normal. </w:t>
      </w:r>
    </w:p>
    <w:p w14:paraId="2DE4593E" w14:textId="77777777" w:rsidR="00F5383D" w:rsidRDefault="00F5383D" w:rsidP="00CA5201">
      <w:pPr>
        <w:pStyle w:val="NoSpacing"/>
      </w:pPr>
    </w:p>
    <w:p w14:paraId="2C407A90" w14:textId="77777777" w:rsidR="00F5383D" w:rsidRPr="00F36BFD" w:rsidRDefault="00F5383D" w:rsidP="00CA5201">
      <w:pPr>
        <w:pStyle w:val="NoSpacing"/>
        <w:rPr>
          <w:b/>
          <w:u w:val="single"/>
        </w:rPr>
      </w:pPr>
      <w:r w:rsidRPr="00F36BFD">
        <w:rPr>
          <w:b/>
          <w:u w:val="single"/>
        </w:rPr>
        <w:t>example</w:t>
      </w:r>
    </w:p>
    <w:p w14:paraId="40AAB463" w14:textId="77777777" w:rsidR="00F5383D" w:rsidRDefault="00F5383D" w:rsidP="00CA5201">
      <w:pPr>
        <w:pStyle w:val="NoSpacing"/>
      </w:pPr>
    </w:p>
    <w:p w14:paraId="6FD71E24"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Surface_material_list</w:t>
      </w:r>
    </w:p>
    <w:p w14:paraId="2AAC45AA"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Number of surface materials (integer)</w:t>
      </w:r>
    </w:p>
    <w:p w14:paraId="2DF94487"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SURFACE MATERIAL NUMBER</w:t>
      </w:r>
    </w:p>
    <w:p w14:paraId="4EC6CA9B"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PEC</w:t>
      </w:r>
    </w:p>
    <w:p w14:paraId="3B5774CD"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number of surfaces</w:t>
      </w:r>
    </w:p>
    <w:p w14:paraId="2528A3CE"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3       surface list</w:t>
      </w:r>
    </w:p>
    <w:p w14:paraId="2320ECAE"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surface orientation list</w:t>
      </w:r>
    </w:p>
    <w:p w14:paraId="412496B1"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SURFACE MATERIAL NUMBER</w:t>
      </w:r>
    </w:p>
    <w:p w14:paraId="33B5E915"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Dispersive</w:t>
      </w:r>
    </w:p>
    <w:p w14:paraId="64BB89DE"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MATERIAL_DIRECTORY/Dispersive_sheet</w:t>
      </w:r>
    </w:p>
    <w:p w14:paraId="09A4EF2E"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3       number of surfaces</w:t>
      </w:r>
    </w:p>
    <w:p w14:paraId="17786FE9"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2 4       surface list</w:t>
      </w:r>
    </w:p>
    <w:p w14:paraId="0269F9F7" w14:textId="77777777"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1 1      surface orientation list</w:t>
      </w:r>
    </w:p>
    <w:p w14:paraId="36A734AD" w14:textId="77777777"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2   SURFACE MATERIAL NUMBER</w:t>
      </w:r>
    </w:p>
    <w:p w14:paraId="479C9050" w14:textId="77777777"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Anisotropic_Dispersive</w:t>
      </w:r>
    </w:p>
    <w:p w14:paraId="5C593822" w14:textId="77777777"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MATERIAL_DIRECTORY/Aniostropic_dispersive_sheet</w:t>
      </w:r>
    </w:p>
    <w:p w14:paraId="65CB5FD8" w14:textId="77777777"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1       number of surfaces</w:t>
      </w:r>
    </w:p>
    <w:p w14:paraId="4628C619" w14:textId="77777777"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5       surface list</w:t>
      </w:r>
    </w:p>
    <w:p w14:paraId="254484C0" w14:textId="77777777"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1      surface orientation list</w:t>
      </w:r>
    </w:p>
    <w:p w14:paraId="50A58128" w14:textId="77777777"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2   SURFACE MATERIAL NUMBER</w:t>
      </w:r>
    </w:p>
    <w:p w14:paraId="7858B957" w14:textId="77777777"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DIODE</w:t>
      </w:r>
    </w:p>
    <w:p w14:paraId="7ECB2853" w14:textId="77777777"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1e-12 0.026 6.0 0.2e-12 ! parameters Is nVt Rs and Cj</w:t>
      </w:r>
    </w:p>
    <w:p w14:paraId="52D703BE" w14:textId="77777777"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-z      diode forward (conducting) direction</w:t>
      </w:r>
    </w:p>
    <w:p w14:paraId="1DB77926" w14:textId="77777777"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1       number of surfaces</w:t>
      </w:r>
    </w:p>
    <w:p w14:paraId="22AF7A94" w14:textId="77777777"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6       surface list</w:t>
      </w:r>
    </w:p>
    <w:p w14:paraId="40FE3617" w14:textId="77777777"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1       surface orientation list</w:t>
      </w:r>
    </w:p>
    <w:p w14:paraId="736DDE47" w14:textId="77777777" w:rsidR="0090660F" w:rsidRDefault="0090660F" w:rsidP="0090660F">
      <w:pPr>
        <w:autoSpaceDE w:val="0"/>
        <w:autoSpaceDN w:val="0"/>
        <w:adjustRightInd w:val="0"/>
        <w:spacing w:after="0" w:line="240" w:lineRule="auto"/>
        <w:rPr>
          <w:rFonts w:ascii="Courier New" w:hAnsi="Courier New" w:cs="Courier New"/>
        </w:rPr>
      </w:pPr>
    </w:p>
    <w:p w14:paraId="58F54666" w14:textId="77777777" w:rsidR="00CC3D9B" w:rsidRDefault="00CC3D9B" w:rsidP="00CC3D9B">
      <w:pPr>
        <w:pStyle w:val="NoSpacing"/>
      </w:pPr>
    </w:p>
    <w:p w14:paraId="549A9397" w14:textId="77777777" w:rsidR="00CC3D9B" w:rsidRPr="00CC3D9B" w:rsidRDefault="00CC3D9B" w:rsidP="00CC3D9B">
      <w:pPr>
        <w:pStyle w:val="NoSpacing"/>
        <w:rPr>
          <w:b/>
          <w:u w:val="single"/>
        </w:rPr>
      </w:pPr>
      <w:r w:rsidRPr="00CC3D9B">
        <w:rPr>
          <w:b/>
          <w:u w:val="single"/>
        </w:rPr>
        <w:t>Example test cases:</w:t>
      </w:r>
    </w:p>
    <w:p w14:paraId="491CEE35" w14:textId="77777777" w:rsidR="00B036FA" w:rsidRPr="00BC3233" w:rsidRDefault="00B036FA" w:rsidP="00B036FA">
      <w:pPr>
        <w:autoSpaceDE w:val="0"/>
        <w:autoSpaceDN w:val="0"/>
        <w:adjustRightInd w:val="0"/>
        <w:spacing w:after="0" w:line="240" w:lineRule="auto"/>
        <w:rPr>
          <w:rFonts w:cs="Courier New"/>
        </w:rPr>
      </w:pPr>
      <w:r w:rsidRPr="00BC3233">
        <w:rPr>
          <w:rFonts w:cs="Courier New"/>
        </w:rPr>
        <w:t>RCS_COATED_IBC_SPHERE</w:t>
      </w:r>
    </w:p>
    <w:p w14:paraId="75EB45BC" w14:textId="77777777" w:rsidR="00BC3233" w:rsidRPr="00BC3233" w:rsidRDefault="00BC3233" w:rsidP="00BC3233">
      <w:pPr>
        <w:autoSpaceDE w:val="0"/>
        <w:autoSpaceDN w:val="0"/>
        <w:adjustRightInd w:val="0"/>
        <w:spacing w:after="0" w:line="240" w:lineRule="auto"/>
        <w:rPr>
          <w:rFonts w:cs="Courier New"/>
        </w:rPr>
      </w:pPr>
      <w:r w:rsidRPr="00BC3233">
        <w:rPr>
          <w:rFonts w:cs="Courier New"/>
        </w:rPr>
        <w:lastRenderedPageBreak/>
        <w:t xml:space="preserve">YORK_BOX_STRAIGHT_WIRE </w:t>
      </w:r>
    </w:p>
    <w:p w14:paraId="5DDF3F5F" w14:textId="77777777" w:rsidR="00F5383D" w:rsidRDefault="00BC3233" w:rsidP="00AC07C0">
      <w:pPr>
        <w:pStyle w:val="NoSpacing"/>
      </w:pPr>
      <w:r>
        <w:t>SHIELDING_EFFECTIVENESS_BOX_SLOT</w:t>
      </w:r>
    </w:p>
    <w:p w14:paraId="588F05F0" w14:textId="77777777" w:rsidR="00437C58" w:rsidRDefault="00437C58" w:rsidP="00AC07C0">
      <w:pPr>
        <w:pStyle w:val="NoSpacing"/>
      </w:pPr>
      <w:r>
        <w:t>TEMX_ANISOTROPIC_THIN_LAYER_Y_POL_TEST</w:t>
      </w:r>
    </w:p>
    <w:p w14:paraId="01E3ADA5" w14:textId="77777777" w:rsidR="00437C58" w:rsidRDefault="00437C58" w:rsidP="00AC07C0">
      <w:pPr>
        <w:pStyle w:val="NoSpacing"/>
      </w:pPr>
      <w:r>
        <w:t>DIODE</w:t>
      </w:r>
    </w:p>
    <w:p w14:paraId="1689442C" w14:textId="77777777" w:rsidR="00F5383D" w:rsidRDefault="00F5383D" w:rsidP="00055046">
      <w:pPr>
        <w:pStyle w:val="Heading2"/>
      </w:pPr>
      <w:bookmarkStart w:id="50" w:name="_Toc158114046"/>
      <w:r>
        <w:t>Excitation_function_list</w:t>
      </w:r>
      <w:bookmarkEnd w:id="50"/>
    </w:p>
    <w:p w14:paraId="2B090C6D" w14:textId="77777777" w:rsidR="00F5383D" w:rsidRDefault="00F5383D" w:rsidP="00055046">
      <w:pPr>
        <w:pStyle w:val="NoSpacing"/>
      </w:pPr>
    </w:p>
    <w:p w14:paraId="152E842C" w14:textId="77777777" w:rsidR="00F5383D" w:rsidRDefault="00F5383D" w:rsidP="00CA5201">
      <w:pPr>
        <w:pStyle w:val="NoSpacing"/>
      </w:pPr>
      <w:r>
        <w:t xml:space="preserve">The excitation functions to be used in the simulation are defined as a numbered list in this packet. </w:t>
      </w:r>
      <w:r w:rsidR="0070663A">
        <w:t xml:space="preserve">An excitation function may be chosen from a set of analytic functions or be defined in a file. </w:t>
      </w:r>
      <w:r>
        <w:t xml:space="preserve">The </w:t>
      </w:r>
      <w:r w:rsidR="0070663A">
        <w:t xml:space="preserve">analytic </w:t>
      </w:r>
      <w:r>
        <w:t xml:space="preserve">excitation functions </w:t>
      </w:r>
      <w:r w:rsidR="0070663A">
        <w:t xml:space="preserve">available </w:t>
      </w:r>
      <w:r>
        <w:t>and their parameters are as follows:</w:t>
      </w:r>
    </w:p>
    <w:p w14:paraId="349145E8" w14:textId="77777777" w:rsidR="00C1562A" w:rsidRDefault="00C1562A" w:rsidP="00CA5201">
      <w:pPr>
        <w:pStyle w:val="NoSpacing"/>
      </w:pPr>
    </w:p>
    <w:p w14:paraId="4433986B" w14:textId="77777777" w:rsidR="00C1562A" w:rsidRDefault="00C1562A" w:rsidP="00C1562A">
      <w:pPr>
        <w:pStyle w:val="NoSpacing"/>
      </w:pPr>
      <w:r>
        <w:t xml:space="preserve">Impulse: Amplitude, delay (seconds) </w:t>
      </w:r>
    </w:p>
    <w:p w14:paraId="0A6B111F" w14:textId="77777777" w:rsidR="00C1562A" w:rsidRDefault="00C1562A" w:rsidP="00C1562A">
      <w:pPr>
        <w:pStyle w:val="MTDisplayEquation"/>
      </w:pPr>
      <w:r>
        <w:tab/>
      </w:r>
      <w:r w:rsidRPr="00A4173C">
        <w:rPr>
          <w:position w:val="-14"/>
        </w:rPr>
        <w:object w:dxaOrig="3100" w:dyaOrig="400" w14:anchorId="54B3E379">
          <v:shape id="_x0000_i1039" type="#_x0000_t75" style="width:155.5pt;height:20.15pt" o:ole="">
            <v:imagedata r:id="rId40" o:title=""/>
          </v:shape>
          <o:OLEObject Type="Embed" ProgID="Equation.DSMT4" ShapeID="_x0000_i1039" DrawAspect="Content" ObjectID="_1768728308" r:id="rId41"/>
        </w:object>
      </w:r>
    </w:p>
    <w:p w14:paraId="3B21122E" w14:textId="77777777" w:rsidR="00C1562A" w:rsidRDefault="00C1562A" w:rsidP="00C1562A">
      <w:pPr>
        <w:pStyle w:val="NoSpacing"/>
      </w:pPr>
      <w:r>
        <w:t>Step: Amplitude, delay (seconds)</w:t>
      </w:r>
    </w:p>
    <w:p w14:paraId="7EC33AC2" w14:textId="77777777" w:rsidR="00F5383D" w:rsidRDefault="00C1562A" w:rsidP="00C1562A">
      <w:pPr>
        <w:pStyle w:val="MTDisplayEquation"/>
      </w:pPr>
      <w:r>
        <w:tab/>
      </w:r>
      <w:r w:rsidRPr="00A4173C">
        <w:rPr>
          <w:position w:val="-14"/>
        </w:rPr>
        <w:object w:dxaOrig="3159" w:dyaOrig="400" w14:anchorId="3B5C3529">
          <v:shape id="_x0000_i1040" type="#_x0000_t75" style="width:158.4pt;height:20.15pt" o:ole="">
            <v:imagedata r:id="rId42" o:title=""/>
          </v:shape>
          <o:OLEObject Type="Embed" ProgID="Equation.DSMT4" ShapeID="_x0000_i1040" DrawAspect="Content" ObjectID="_1768728309" r:id="rId43"/>
        </w:object>
      </w:r>
    </w:p>
    <w:p w14:paraId="7C60DFEE" w14:textId="77777777" w:rsidR="00F5383D" w:rsidRDefault="00F5383D" w:rsidP="00CA5201">
      <w:pPr>
        <w:pStyle w:val="NoSpacing"/>
      </w:pPr>
      <w:r>
        <w:t xml:space="preserve">Gaussian: </w:t>
      </w:r>
      <w:r w:rsidR="00040A0B">
        <w:t xml:space="preserve">Amplitude, </w:t>
      </w:r>
      <w:r>
        <w:t>width (seconds) delay (seconds)</w:t>
      </w:r>
    </w:p>
    <w:p w14:paraId="2B7BB29C" w14:textId="77777777" w:rsidR="00F5383D" w:rsidRDefault="00A4173C" w:rsidP="00A4173C">
      <w:pPr>
        <w:pStyle w:val="MTDisplayEquation"/>
      </w:pPr>
      <w:r>
        <w:tab/>
      </w:r>
      <w:r w:rsidRPr="00A4173C">
        <w:rPr>
          <w:position w:val="-14"/>
        </w:rPr>
        <w:object w:dxaOrig="3379" w:dyaOrig="460" w14:anchorId="56EEAA95">
          <v:shape id="_x0000_i1041" type="#_x0000_t75" style="width:168.75pt;height:23.05pt" o:ole="">
            <v:imagedata r:id="rId44" o:title=""/>
          </v:shape>
          <o:OLEObject Type="Embed" ProgID="Equation.DSMT4" ShapeID="_x0000_i1041" DrawAspect="Content" ObjectID="_1768728310" r:id="rId45"/>
        </w:object>
      </w:r>
    </w:p>
    <w:p w14:paraId="79CC376D" w14:textId="77777777" w:rsidR="00C1562A" w:rsidRDefault="00C1562A" w:rsidP="00C1562A">
      <w:pPr>
        <w:pStyle w:val="NoSpacing"/>
      </w:pPr>
      <w:r>
        <w:t>Gaussian_step: Amplitude, width (seconds) delay (seconds)</w:t>
      </w:r>
    </w:p>
    <w:p w14:paraId="2A7757EB" w14:textId="77777777" w:rsidR="00C1562A" w:rsidRDefault="00C1562A" w:rsidP="00C1562A">
      <w:pPr>
        <w:pStyle w:val="MTDisplayEquation"/>
      </w:pPr>
      <w:r>
        <w:tab/>
      </w:r>
      <w:r w:rsidRPr="00C1562A">
        <w:rPr>
          <w:position w:val="-34"/>
        </w:rPr>
        <w:object w:dxaOrig="4280" w:dyaOrig="800" w14:anchorId="30B5B183">
          <v:shape id="_x0000_i1042" type="#_x0000_t75" style="width:213.7pt;height:39.75pt" o:ole="">
            <v:imagedata r:id="rId46" o:title=""/>
          </v:shape>
          <o:OLEObject Type="Embed" ProgID="Equation.DSMT4" ShapeID="_x0000_i1042" DrawAspect="Content" ObjectID="_1768728311" r:id="rId47"/>
        </w:object>
      </w:r>
    </w:p>
    <w:p w14:paraId="377018EE" w14:textId="77777777" w:rsidR="00BB25E5" w:rsidRDefault="00BB25E5" w:rsidP="00BB25E5">
      <w:pPr>
        <w:pStyle w:val="NoSpacing"/>
      </w:pPr>
      <w:r>
        <w:t>Differential_gaussian: Amplitude, width (seconds) delay (seconds)</w:t>
      </w:r>
    </w:p>
    <w:p w14:paraId="62794178" w14:textId="77777777" w:rsidR="00BB25E5" w:rsidRDefault="00BB25E5" w:rsidP="00BB25E5">
      <w:pPr>
        <w:pStyle w:val="MTDisplayEquation"/>
      </w:pPr>
      <w:r>
        <w:tab/>
      </w:r>
      <w:r w:rsidRPr="00BB25E5">
        <w:rPr>
          <w:position w:val="-110"/>
        </w:rPr>
        <w:object w:dxaOrig="5000" w:dyaOrig="2220" w14:anchorId="1CC75CD6">
          <v:shape id="_x0000_i1043" type="#_x0000_t75" style="width:250pt;height:111.15pt" o:ole="">
            <v:imagedata r:id="rId48" o:title=""/>
          </v:shape>
          <o:OLEObject Type="Embed" ProgID="Equation.DSMT4" ShapeID="_x0000_i1043" DrawAspect="Content" ObjectID="_1768728312" r:id="rId49"/>
        </w:object>
      </w:r>
    </w:p>
    <w:p w14:paraId="0E3A5E4A" w14:textId="77777777" w:rsidR="00BB25E5" w:rsidRPr="00BB25E5" w:rsidRDefault="00BB25E5" w:rsidP="00BB25E5"/>
    <w:p w14:paraId="704002CA" w14:textId="77777777" w:rsidR="00F5383D" w:rsidRDefault="00F5383D" w:rsidP="00CA5201">
      <w:pPr>
        <w:pStyle w:val="NoSpacing"/>
      </w:pPr>
      <w:r>
        <w:t xml:space="preserve">Sinusoid: </w:t>
      </w:r>
      <w:r w:rsidR="00040A0B">
        <w:t xml:space="preserve">Amplitude, </w:t>
      </w:r>
      <w:r>
        <w:t>frequency, f  (Hz) phase (degrees)</w:t>
      </w:r>
    </w:p>
    <w:p w14:paraId="62B7EB47" w14:textId="77777777" w:rsidR="00F5383D" w:rsidRDefault="00A4173C" w:rsidP="00D8716A">
      <w:pPr>
        <w:pStyle w:val="MTDisplayEquation"/>
      </w:pPr>
      <w:r>
        <w:tab/>
      </w:r>
      <w:r w:rsidRPr="00A4173C">
        <w:rPr>
          <w:position w:val="-24"/>
        </w:rPr>
        <w:object w:dxaOrig="4080" w:dyaOrig="620" w14:anchorId="0B18E73B">
          <v:shape id="_x0000_i1044" type="#_x0000_t75" style="width:203.9pt;height:30.55pt" o:ole="">
            <v:imagedata r:id="rId50" o:title=""/>
          </v:shape>
          <o:OLEObject Type="Embed" ProgID="Equation.DSMT4" ShapeID="_x0000_i1044" DrawAspect="Content" ObjectID="_1768728313" r:id="rId51"/>
        </w:object>
      </w:r>
    </w:p>
    <w:p w14:paraId="164F608D" w14:textId="77777777" w:rsidR="00F5383D" w:rsidRDefault="00F5383D" w:rsidP="00456027">
      <w:pPr>
        <w:pStyle w:val="NoSpacing"/>
      </w:pPr>
      <w:r>
        <w:t xml:space="preserve">Gaussian_sinusoid: </w:t>
      </w:r>
      <w:r w:rsidR="00040A0B">
        <w:t xml:space="preserve">Amplitude, </w:t>
      </w:r>
      <w:r>
        <w:t>width (seconds) delay (seconds)</w:t>
      </w:r>
      <w:r w:rsidRPr="00456027">
        <w:t xml:space="preserve"> </w:t>
      </w:r>
      <w:r>
        <w:t>frequency, f  (Hz) phase (degrees)</w:t>
      </w:r>
    </w:p>
    <w:p w14:paraId="7E37CE8C" w14:textId="77777777" w:rsidR="00F5383D" w:rsidRDefault="00F5383D" w:rsidP="00456027">
      <w:pPr>
        <w:pStyle w:val="NoSpacing"/>
      </w:pPr>
    </w:p>
    <w:p w14:paraId="3DFBBC15" w14:textId="77777777" w:rsidR="00D8716A" w:rsidRDefault="00D8716A" w:rsidP="00D8716A">
      <w:pPr>
        <w:pStyle w:val="MTDisplayEquation"/>
      </w:pPr>
      <w:r>
        <w:tab/>
      </w:r>
      <w:r w:rsidRPr="00D8716A">
        <w:rPr>
          <w:position w:val="-24"/>
        </w:rPr>
        <w:object w:dxaOrig="6440" w:dyaOrig="620" w14:anchorId="0938BE2B">
          <v:shape id="_x0000_i1045" type="#_x0000_t75" style="width:321.4pt;height:30.55pt" o:ole="">
            <v:imagedata r:id="rId52" o:title=""/>
          </v:shape>
          <o:OLEObject Type="Embed" ProgID="Equation.DSMT4" ShapeID="_x0000_i1045" DrawAspect="Content" ObjectID="_1768728314" r:id="rId53"/>
        </w:object>
      </w:r>
    </w:p>
    <w:p w14:paraId="2C507004" w14:textId="77777777" w:rsidR="00C1562A" w:rsidRDefault="00C1562A" w:rsidP="00C1562A">
      <w:pPr>
        <w:pStyle w:val="NoSpacing"/>
      </w:pPr>
      <w:r>
        <w:t>Gaussian_step_sinusoid: Amplitude, width (seconds) delay (seconds)</w:t>
      </w:r>
      <w:r w:rsidR="00036721" w:rsidRPr="00036721">
        <w:t xml:space="preserve"> </w:t>
      </w:r>
      <w:r w:rsidR="00036721">
        <w:t>frequency, f  (Hz) phase (degrees)</w:t>
      </w:r>
    </w:p>
    <w:p w14:paraId="24E604B9" w14:textId="77777777" w:rsidR="00C1562A" w:rsidRPr="00C1562A" w:rsidRDefault="00C1562A" w:rsidP="00C1562A">
      <w:pPr>
        <w:pStyle w:val="MTDisplayEquation"/>
      </w:pPr>
      <w:r>
        <w:lastRenderedPageBreak/>
        <w:tab/>
      </w:r>
      <w:r w:rsidR="00036721" w:rsidRPr="00036721">
        <w:rPr>
          <w:position w:val="-58"/>
        </w:rPr>
        <w:object w:dxaOrig="7520" w:dyaOrig="1280" w14:anchorId="2D55139D">
          <v:shape id="_x0000_i1046" type="#_x0000_t75" style="width:375.55pt;height:63.95pt" o:ole="">
            <v:imagedata r:id="rId54" o:title=""/>
          </v:shape>
          <o:OLEObject Type="Embed" ProgID="Equation.DSMT4" ShapeID="_x0000_i1046" DrawAspect="Content" ObjectID="_1768728315" r:id="rId55"/>
        </w:object>
      </w:r>
    </w:p>
    <w:p w14:paraId="6D399EEE" w14:textId="77777777" w:rsidR="00036721" w:rsidRDefault="00036721" w:rsidP="00036721">
      <w:pPr>
        <w:pStyle w:val="NoSpacing"/>
      </w:pPr>
      <w:r>
        <w:t>Double_exponential: Amplitude, rise time constant, τ</w:t>
      </w:r>
      <w:r>
        <w:rPr>
          <w:vertAlign w:val="subscript"/>
        </w:rPr>
        <w:t>1</w:t>
      </w:r>
      <w:r>
        <w:t>,(seconds) fall time constant, τ</w:t>
      </w:r>
      <w:r>
        <w:rPr>
          <w:vertAlign w:val="subscript"/>
        </w:rPr>
        <w:t>2</w:t>
      </w:r>
      <w:r>
        <w:t>,(seconds) delay (seconds)</w:t>
      </w:r>
      <w:r w:rsidRPr="00456027">
        <w:t xml:space="preserve"> </w:t>
      </w:r>
      <w:r>
        <w:t>frequency, f  (Hz) phase (degrees)</w:t>
      </w:r>
    </w:p>
    <w:p w14:paraId="56930114" w14:textId="77777777" w:rsidR="00036721" w:rsidRDefault="00036721" w:rsidP="00036721">
      <w:pPr>
        <w:pStyle w:val="NoSpacing"/>
      </w:pPr>
    </w:p>
    <w:p w14:paraId="609D3667" w14:textId="77777777" w:rsidR="00036721" w:rsidRDefault="00036721" w:rsidP="00036721">
      <w:pPr>
        <w:pStyle w:val="MTDisplayEquation"/>
      </w:pPr>
      <w:r>
        <w:tab/>
      </w:r>
      <w:r w:rsidR="00094EB6" w:rsidRPr="00094EB6">
        <w:rPr>
          <w:position w:val="-66"/>
        </w:rPr>
        <w:object w:dxaOrig="3820" w:dyaOrig="2320" w14:anchorId="0595EBB5">
          <v:shape id="_x0000_i1047" type="#_x0000_t75" style="width:191.25pt;height:116.35pt" o:ole="">
            <v:imagedata r:id="rId56" o:title=""/>
          </v:shape>
          <o:OLEObject Type="Embed" ProgID="Equation.DSMT4" ShapeID="_x0000_i1047" DrawAspect="Content" ObjectID="_1768728316" r:id="rId57"/>
        </w:object>
      </w:r>
    </w:p>
    <w:p w14:paraId="458D1034" w14:textId="77777777" w:rsidR="00407B13" w:rsidRDefault="00407B13" w:rsidP="00C1562A">
      <w:r>
        <w:t>Sinusoidal_pulse: amplitude, frequency (Hz), phase (degrees) , t1 (seconds), t2(seconds), t3(seconds), t4(seconds).</w:t>
      </w:r>
    </w:p>
    <w:p w14:paraId="4FB37ACC" w14:textId="77777777" w:rsidR="00054ED6" w:rsidRDefault="00054ED6" w:rsidP="00C1562A">
      <w:r>
        <w:t>This is a sinusoid multiplied by a trapezoidal pulse:</w:t>
      </w:r>
    </w:p>
    <w:p w14:paraId="337AD122" w14:textId="77777777" w:rsidR="00407B13" w:rsidRDefault="00407B13" w:rsidP="00407B13">
      <w:pPr>
        <w:pStyle w:val="NoSpacing"/>
      </w:pPr>
      <w:r>
        <w:t>0≤ time &lt; t1: A=0</w:t>
      </w:r>
    </w:p>
    <w:p w14:paraId="09B5C3D8" w14:textId="77777777" w:rsidR="00407B13" w:rsidRDefault="00407B13" w:rsidP="00407B13">
      <w:pPr>
        <w:pStyle w:val="NoSpacing"/>
      </w:pPr>
      <w:r>
        <w:t>t1 ≤ time &lt; t2: A=amplitude*(time-t1)/(t2-t1)</w:t>
      </w:r>
    </w:p>
    <w:p w14:paraId="1D26FBAE" w14:textId="77777777" w:rsidR="00407B13" w:rsidRDefault="00407B13" w:rsidP="00407B13">
      <w:pPr>
        <w:pStyle w:val="NoSpacing"/>
      </w:pPr>
      <w:r>
        <w:t>t2 ≤ time &lt; t3: A=amplitude</w:t>
      </w:r>
    </w:p>
    <w:p w14:paraId="7B91FD40" w14:textId="77777777" w:rsidR="00407B13" w:rsidRDefault="00407B13" w:rsidP="00407B13">
      <w:pPr>
        <w:pStyle w:val="NoSpacing"/>
      </w:pPr>
      <w:r>
        <w:t>t3 ≤ time &lt; t4: A=amplitude*(t4-time)/(t4-t3)</w:t>
      </w:r>
    </w:p>
    <w:p w14:paraId="2AAD858D" w14:textId="77777777" w:rsidR="00407B13" w:rsidRDefault="00407B13" w:rsidP="00407B13">
      <w:pPr>
        <w:rPr>
          <w:rFonts w:cs="Calibri"/>
        </w:rPr>
      </w:pPr>
      <w:r>
        <w:t xml:space="preserve">time </w:t>
      </w:r>
      <w:r>
        <w:rPr>
          <w:rFonts w:cs="Calibri"/>
        </w:rPr>
        <w:t>≥ t4: A=0</w:t>
      </w:r>
    </w:p>
    <w:p w14:paraId="5DE92B17" w14:textId="77777777" w:rsidR="00407B13" w:rsidRDefault="00E71119" w:rsidP="00407B13">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sin⁡</m:t>
          </m:r>
          <m:r>
            <w:rPr>
              <w:rFonts w:ascii="Cambria Math" w:hAnsi="Cambria Math"/>
            </w:rPr>
            <m:t>(2πft-π×</m:t>
          </m:r>
          <m:f>
            <m:fPr>
              <m:ctrlPr>
                <w:rPr>
                  <w:rFonts w:ascii="Cambria Math" w:hAnsi="Cambria Math"/>
                  <w:i/>
                </w:rPr>
              </m:ctrlPr>
            </m:fPr>
            <m:num>
              <m:r>
                <w:rPr>
                  <w:rFonts w:ascii="Cambria Math" w:hAnsi="Cambria Math"/>
                </w:rPr>
                <m:t>phase</m:t>
              </m:r>
            </m:num>
            <m:den>
              <m:r>
                <w:rPr>
                  <w:rFonts w:ascii="Cambria Math" w:hAnsi="Cambria Math"/>
                </w:rPr>
                <m:t>180</m:t>
              </m:r>
            </m:den>
          </m:f>
          <m:r>
            <w:rPr>
              <w:rFonts w:ascii="Cambria Math" w:hAnsi="Cambria Math"/>
            </w:rPr>
            <m:t>)</m:t>
          </m:r>
        </m:oMath>
      </m:oMathPara>
    </w:p>
    <w:p w14:paraId="2329200E" w14:textId="20743818" w:rsidR="00735B31" w:rsidRDefault="00735B31" w:rsidP="001E1CBE">
      <w:pPr>
        <w:pStyle w:val="NoSpacing"/>
      </w:pPr>
      <w:r>
        <w:t xml:space="preserve">Ring wave: Amplitude, rise time constant, </w:t>
      </w:r>
      <w:r w:rsidR="00135A58">
        <w:rPr>
          <w:rFonts w:cs="Calibri"/>
        </w:rPr>
        <w:t>α</w:t>
      </w:r>
      <w:r>
        <w:t xml:space="preserve">,(seconds) fall time constant, </w:t>
      </w:r>
      <w:r w:rsidR="00135A58">
        <w:rPr>
          <w:rFonts w:cs="Calibri"/>
        </w:rPr>
        <w:t>β</w:t>
      </w:r>
      <w:r>
        <w:t>,(seconds)</w:t>
      </w:r>
      <w:r w:rsidR="000D7D9B">
        <w:t>,</w:t>
      </w:r>
      <w:r>
        <w:t xml:space="preserve"> frequency, f  (Hz)</w:t>
      </w:r>
      <m:oMath>
        <m:r>
          <m:rPr>
            <m:sty m:val="p"/>
          </m:rPr>
          <w:rPr>
            <w:rFonts w:ascii="Cambria Math"/>
          </w:rPr>
          <w:br/>
        </m:r>
      </m:oMath>
      <m:oMathPara>
        <m:oMath>
          <m:r>
            <w:rPr>
              <w:rFonts w:ascii="Cambria Math"/>
            </w:rPr>
            <m:t>f</m:t>
          </m:r>
          <m:d>
            <m:dPr>
              <m:ctrlPr>
                <w:rPr>
                  <w:rFonts w:ascii="Cambria Math" w:hAnsi="Cambria Math"/>
                  <w:i/>
                </w:rPr>
              </m:ctrlPr>
            </m:dPr>
            <m:e>
              <m:r>
                <w:rPr>
                  <w:rFonts w:ascii="Cambria Math"/>
                </w:rPr>
                <m:t>t</m:t>
              </m:r>
            </m:e>
          </m:d>
          <m:r>
            <w:rPr>
              <w:rFonts w:ascii="Cambria Math"/>
            </w:rPr>
            <m:t>=Amplitude</m:t>
          </m:r>
          <m:r>
            <w:rPr>
              <w:rFonts w:ascii="Cambria Math"/>
            </w:rPr>
            <m:t>×</m:t>
          </m:r>
          <m:d>
            <m:dPr>
              <m:ctrlPr>
                <w:rPr>
                  <w:rFonts w:ascii="Cambria Math" w:hAnsi="Cambria Math"/>
                  <w:i/>
                </w:rPr>
              </m:ctrlPr>
            </m:dPr>
            <m:e>
              <m:sSup>
                <m:sSupPr>
                  <m:ctrlPr>
                    <w:rPr>
                      <w:rFonts w:ascii="Cambria Math" w:hAnsi="Cambria Math"/>
                      <w:i/>
                    </w:rPr>
                  </m:ctrlPr>
                </m:sSupPr>
                <m:e>
                  <m:r>
                    <w:rPr>
                      <w:rFonts w:ascii="Cambria Math"/>
                    </w:rPr>
                    <m:t>e</m:t>
                  </m:r>
                </m:e>
                <m:sup>
                  <m:r>
                    <w:rPr>
                      <w:rFonts w:ascii="Cambria Math"/>
                    </w:rPr>
                    <m:t>-</m:t>
                  </m:r>
                  <m:r>
                    <w:rPr>
                      <w:rFonts w:ascii="Cambria Math" w:hAnsi="Cambria Math"/>
                    </w:rPr>
                    <m:t>α</m:t>
                  </m:r>
                  <m:r>
                    <w:rPr>
                      <w:rFonts w:ascii="Cambria Math"/>
                    </w:rPr>
                    <m:t>t</m:t>
                  </m:r>
                </m:sup>
              </m:sSup>
              <m:r>
                <w:rPr>
                  <w:rFonts w:ascii="Cambria Math"/>
                </w:rPr>
                <m:t>-</m:t>
              </m:r>
              <m:sSup>
                <m:sSupPr>
                  <m:ctrlPr>
                    <w:rPr>
                      <w:rFonts w:ascii="Cambria Math" w:hAnsi="Cambria Math"/>
                      <w:i/>
                    </w:rPr>
                  </m:ctrlPr>
                </m:sSupPr>
                <m:e>
                  <m:r>
                    <w:rPr>
                      <w:rFonts w:ascii="Cambria Math"/>
                    </w:rPr>
                    <m:t>e</m:t>
                  </m:r>
                </m:e>
                <m:sup>
                  <m:r>
                    <w:rPr>
                      <w:rFonts w:ascii="Cambria Math"/>
                    </w:rPr>
                    <m:t>-</m:t>
                  </m:r>
                  <m:r>
                    <w:rPr>
                      <w:rFonts w:ascii="Cambria Math" w:hAnsi="Cambria Math"/>
                    </w:rPr>
                    <m:t>β</m:t>
                  </m:r>
                  <m:r>
                    <w:rPr>
                      <w:rFonts w:ascii="Cambria Math"/>
                    </w:rPr>
                    <m:t>t</m:t>
                  </m:r>
                </m:sup>
              </m:sSup>
            </m:e>
          </m:d>
          <m:r>
            <w:rPr>
              <w:rFonts w:ascii="Cambria Math" w:hAnsi="Cambria Math"/>
            </w:rPr>
            <m:t>sin</m:t>
          </m:r>
          <m:d>
            <m:dPr>
              <m:ctrlPr>
                <w:rPr>
                  <w:rFonts w:ascii="Cambria Math" w:hAnsi="Cambria Math"/>
                  <w:i/>
                </w:rPr>
              </m:ctrlPr>
            </m:dPr>
            <m:e>
              <m:r>
                <w:rPr>
                  <w:rFonts w:ascii="Cambria Math" w:hAnsi="Cambria Math"/>
                </w:rPr>
                <m:t>2πft</m:t>
              </m:r>
            </m:e>
          </m:d>
        </m:oMath>
      </m:oMathPara>
    </w:p>
    <w:p w14:paraId="2F33CEA2" w14:textId="77777777" w:rsidR="00E1051F" w:rsidRDefault="00E1051F" w:rsidP="00054ED6">
      <w:pPr>
        <w:pStyle w:val="NoSpacing"/>
      </w:pPr>
    </w:p>
    <w:p w14:paraId="7B06156E" w14:textId="2C82C106" w:rsidR="00C1562A" w:rsidRDefault="00054ED6" w:rsidP="00054ED6">
      <w:pPr>
        <w:pStyle w:val="NoSpacing"/>
      </w:pPr>
      <w:r>
        <w:t>N</w:t>
      </w:r>
      <w:r w:rsidR="00BB25E5">
        <w:t>oise: Amplitude</w:t>
      </w:r>
    </w:p>
    <w:p w14:paraId="33712209" w14:textId="77777777" w:rsidR="00054ED6" w:rsidRDefault="00054ED6" w:rsidP="00054ED6">
      <w:pPr>
        <w:pStyle w:val="NoSpacing"/>
      </w:pPr>
    </w:p>
    <w:p w14:paraId="16337D87" w14:textId="77777777" w:rsidR="00BB25E5" w:rsidRDefault="00BB25E5" w:rsidP="00C1562A">
      <w:r>
        <w:t>This function</w:t>
      </w:r>
      <w:r w:rsidR="00DF757C">
        <w:t xml:space="preserve"> sets the source time series as a sequence of random real numbers between </w:t>
      </w:r>
      <w:r w:rsidR="00DF757C" w:rsidRPr="00DF757C">
        <w:rPr>
          <w:position w:val="-24"/>
        </w:rPr>
        <w:object w:dxaOrig="1280" w:dyaOrig="620" w14:anchorId="6D01C9CE">
          <v:shape id="_x0000_i1048" type="#_x0000_t75" style="width:63.95pt;height:30.55pt" o:ole="">
            <v:imagedata r:id="rId58" o:title=""/>
          </v:shape>
          <o:OLEObject Type="Embed" ProgID="Equation.DSMT4" ShapeID="_x0000_i1048" DrawAspect="Content" ObjectID="_1768728317" r:id="rId59"/>
        </w:object>
      </w:r>
      <w:r w:rsidR="00DF757C">
        <w:t xml:space="preserve"> and </w:t>
      </w:r>
      <w:r w:rsidR="00DF757C" w:rsidRPr="00DF757C">
        <w:rPr>
          <w:position w:val="-24"/>
        </w:rPr>
        <w:object w:dxaOrig="1120" w:dyaOrig="620" w14:anchorId="2BF4D899">
          <v:shape id="_x0000_i1049" type="#_x0000_t75" style="width:56.45pt;height:30.55pt" o:ole="">
            <v:imagedata r:id="rId60" o:title=""/>
          </v:shape>
          <o:OLEObject Type="Embed" ProgID="Equation.DSMT4" ShapeID="_x0000_i1049" DrawAspect="Content" ObjectID="_1768728318" r:id="rId61"/>
        </w:object>
      </w:r>
      <w:r w:rsidR="00DF757C">
        <w:t>. The random numbers are chosen to have a uniform distribution in this range.</w:t>
      </w:r>
    </w:p>
    <w:p w14:paraId="33C0D667" w14:textId="77777777" w:rsidR="00DF757C" w:rsidRDefault="00DF757C" w:rsidP="00C1562A">
      <w:r>
        <w:t>The final excitation specification allows the user to specify a filename for time domain sample data. The additional parameters are an amplitude and delay. The file must be in the format of two columns, the first containing time v</w:t>
      </w:r>
      <w:r w:rsidR="00BA7882">
        <w:t>alues and the second containing</w:t>
      </w:r>
      <w:r>
        <w:t xml:space="preserve"> th</w:t>
      </w:r>
      <w:r w:rsidR="00BA7882">
        <w:t>e corresponding function values i.e.</w:t>
      </w:r>
    </w:p>
    <w:p w14:paraId="07EDEE62" w14:textId="77777777" w:rsidR="00BA7882" w:rsidRDefault="00BA7882" w:rsidP="00C1562A">
      <w:pPr>
        <w:rPr>
          <w:b/>
        </w:rPr>
      </w:pPr>
      <w:r>
        <w:rPr>
          <w:b/>
        </w:rPr>
        <w:t>Function_filename.dat</w:t>
      </w:r>
    </w:p>
    <w:p w14:paraId="4DDEEB96" w14:textId="77777777" w:rsidR="00BA7882" w:rsidRDefault="00BA7882" w:rsidP="00BA7882">
      <w:pPr>
        <w:pStyle w:val="NoSpacing"/>
      </w:pPr>
      <w:r>
        <w:t>t0</w:t>
      </w:r>
      <w:r>
        <w:tab/>
      </w:r>
      <w:r>
        <w:tab/>
        <w:t>f0</w:t>
      </w:r>
    </w:p>
    <w:p w14:paraId="7C00A5FE" w14:textId="77777777" w:rsidR="00BA7882" w:rsidRDefault="00BA7882" w:rsidP="00BA7882">
      <w:pPr>
        <w:pStyle w:val="NoSpacing"/>
      </w:pPr>
      <w:r>
        <w:lastRenderedPageBreak/>
        <w:t>t1</w:t>
      </w:r>
      <w:r>
        <w:tab/>
      </w:r>
      <w:r>
        <w:tab/>
        <w:t>f1</w:t>
      </w:r>
    </w:p>
    <w:p w14:paraId="3FECEC92" w14:textId="77777777" w:rsidR="00BA7882" w:rsidRDefault="00BA7882" w:rsidP="00BA7882">
      <w:pPr>
        <w:pStyle w:val="NoSpacing"/>
      </w:pPr>
      <w:r>
        <w:t>t2</w:t>
      </w:r>
      <w:r>
        <w:tab/>
      </w:r>
      <w:r>
        <w:tab/>
        <w:t>f2</w:t>
      </w:r>
    </w:p>
    <w:p w14:paraId="7F3C7B12" w14:textId="77777777" w:rsidR="00BA7882" w:rsidRDefault="00BA7882" w:rsidP="00BA7882">
      <w:pPr>
        <w:pStyle w:val="NoSpacing"/>
      </w:pPr>
      <w:r>
        <w:t>t3</w:t>
      </w:r>
      <w:r>
        <w:tab/>
      </w:r>
      <w:r>
        <w:tab/>
        <w:t>f3</w:t>
      </w:r>
    </w:p>
    <w:p w14:paraId="4E4A602B" w14:textId="77777777" w:rsidR="00BA7882" w:rsidRDefault="00BA7882" w:rsidP="00BA7882">
      <w:pPr>
        <w:pStyle w:val="NoSpacing"/>
      </w:pPr>
      <w:r>
        <w:t>.</w:t>
      </w:r>
    </w:p>
    <w:p w14:paraId="16582A90" w14:textId="77777777" w:rsidR="00BA7882" w:rsidRDefault="00BA7882" w:rsidP="00BA7882">
      <w:pPr>
        <w:pStyle w:val="NoSpacing"/>
      </w:pPr>
      <w:r>
        <w:t>.</w:t>
      </w:r>
    </w:p>
    <w:p w14:paraId="4F65A117" w14:textId="77777777" w:rsidR="00BA7882" w:rsidRDefault="00BA7882" w:rsidP="00BA7882">
      <w:pPr>
        <w:pStyle w:val="NoSpacing"/>
      </w:pPr>
      <w:r>
        <w:t>.</w:t>
      </w:r>
    </w:p>
    <w:p w14:paraId="08E1D3D7" w14:textId="77777777" w:rsidR="00BA7882" w:rsidRDefault="00BA7882" w:rsidP="00BA7882">
      <w:pPr>
        <w:pStyle w:val="NoSpacing"/>
      </w:pPr>
      <w:r>
        <w:t>tn</w:t>
      </w:r>
      <w:r>
        <w:tab/>
      </w:r>
      <w:r>
        <w:tab/>
        <w:t>fn</w:t>
      </w:r>
    </w:p>
    <w:p w14:paraId="5A888278" w14:textId="77777777" w:rsidR="00BA7882" w:rsidRDefault="00BA7882" w:rsidP="00BA7882">
      <w:pPr>
        <w:pStyle w:val="NoSpacing"/>
      </w:pPr>
    </w:p>
    <w:p w14:paraId="42022B9B" w14:textId="77777777" w:rsidR="00BA7882" w:rsidRDefault="00BA7882" w:rsidP="00BA7882">
      <w:pPr>
        <w:pStyle w:val="NoSpacing"/>
      </w:pPr>
      <w:r>
        <w:t>for times t&lt;t0 the function is assumed to take the value f0 and for times t&gt;tn the function takes the value fn.</w:t>
      </w:r>
    </w:p>
    <w:p w14:paraId="684FB65E" w14:textId="77777777" w:rsidR="00BA7882" w:rsidRPr="00BA7882" w:rsidRDefault="00BA7882" w:rsidP="00BA7882"/>
    <w:p w14:paraId="551424EA" w14:textId="77777777" w:rsidR="00F5383D" w:rsidRPr="00A3160F" w:rsidRDefault="00F5383D" w:rsidP="00CA5201">
      <w:pPr>
        <w:pStyle w:val="NoSpacing"/>
      </w:pPr>
      <w:r>
        <w:t xml:space="preserve">All the excitation functions are written to the </w:t>
      </w:r>
      <w:r w:rsidRPr="00A3160F">
        <w:rPr>
          <w:b/>
        </w:rPr>
        <w:t>.excitation.tout</w:t>
      </w:r>
      <w:r>
        <w:rPr>
          <w:b/>
        </w:rPr>
        <w:t xml:space="preserve"> </w:t>
      </w:r>
      <w:r>
        <w:t>file when the simulation is run.</w:t>
      </w:r>
    </w:p>
    <w:p w14:paraId="00D90D03" w14:textId="77777777" w:rsidR="00F5383D" w:rsidRDefault="00F5383D" w:rsidP="00CA5201">
      <w:pPr>
        <w:pStyle w:val="NoSpacing"/>
      </w:pPr>
    </w:p>
    <w:p w14:paraId="21D4E410" w14:textId="77777777" w:rsidR="00F5383D" w:rsidRPr="00F36BFD" w:rsidRDefault="00F5383D" w:rsidP="00CA5201">
      <w:pPr>
        <w:pStyle w:val="NoSpacing"/>
        <w:rPr>
          <w:b/>
          <w:u w:val="single"/>
        </w:rPr>
      </w:pPr>
      <w:r w:rsidRPr="00F36BFD">
        <w:rPr>
          <w:b/>
          <w:u w:val="single"/>
        </w:rPr>
        <w:t>example</w:t>
      </w:r>
    </w:p>
    <w:p w14:paraId="7F3E0796" w14:textId="77777777" w:rsidR="00F5383D" w:rsidRDefault="00F5383D" w:rsidP="00CA5201">
      <w:pPr>
        <w:pStyle w:val="NoSpacing"/>
      </w:pPr>
    </w:p>
    <w:p w14:paraId="09B5FFAB" w14:textId="77777777" w:rsidR="00F5383D" w:rsidRDefault="00F5383D" w:rsidP="00891882">
      <w:pPr>
        <w:pStyle w:val="NoSpacing"/>
      </w:pPr>
      <w:r>
        <w:t>Excitation_function_list</w:t>
      </w:r>
    </w:p>
    <w:p w14:paraId="261DE9DC" w14:textId="77777777" w:rsidR="00F5383D" w:rsidRDefault="00BA7882" w:rsidP="00891882">
      <w:pPr>
        <w:pStyle w:val="NoSpacing"/>
      </w:pPr>
      <w:r>
        <w:t>3</w:t>
      </w:r>
      <w:r w:rsidR="00040A0B">
        <w:tab/>
      </w:r>
      <w:r w:rsidR="00040A0B">
        <w:tab/>
      </w:r>
      <w:r w:rsidR="00040A0B">
        <w:tab/>
        <w:t>! Number of excitation functions</w:t>
      </w:r>
    </w:p>
    <w:p w14:paraId="64A1733D" w14:textId="77777777" w:rsidR="00040A0B" w:rsidRPr="00040A0B" w:rsidRDefault="00040A0B" w:rsidP="00040A0B">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 EXCITATION NUMBER</w:t>
      </w:r>
    </w:p>
    <w:p w14:paraId="20CECE98" w14:textId="77777777" w:rsidR="00F5383D" w:rsidRDefault="00F5383D" w:rsidP="00891882">
      <w:pPr>
        <w:pStyle w:val="NoSpacing"/>
      </w:pPr>
      <w:r>
        <w:t>gaussian</w:t>
      </w:r>
    </w:p>
    <w:p w14:paraId="38D8521E" w14:textId="77777777" w:rsidR="00F5383D" w:rsidRDefault="00040A0B" w:rsidP="00891882">
      <w:pPr>
        <w:pStyle w:val="NoSpacing"/>
      </w:pPr>
      <w:r>
        <w:t xml:space="preserve">1.0 </w:t>
      </w:r>
      <w:r w:rsidR="00F5383D">
        <w:t>2.5e-9 10e-9</w:t>
      </w:r>
    </w:p>
    <w:p w14:paraId="5DD32BE1" w14:textId="77777777" w:rsidR="00040A0B" w:rsidRPr="00040A0B" w:rsidRDefault="00040A0B" w:rsidP="00040A0B">
      <w:pPr>
        <w:autoSpaceDE w:val="0"/>
        <w:autoSpaceDN w:val="0"/>
        <w:adjustRightInd w:val="0"/>
        <w:spacing w:after="0" w:line="240" w:lineRule="auto"/>
        <w:rPr>
          <w:rFonts w:ascii="Courier New" w:hAnsi="Courier New" w:cs="Courier New"/>
        </w:rPr>
      </w:pPr>
      <w:r>
        <w:rPr>
          <w:rFonts w:ascii="Courier New" w:hAnsi="Courier New" w:cs="Courier New"/>
        </w:rPr>
        <w:t xml:space="preserve">2            </w:t>
      </w:r>
      <w:r>
        <w:rPr>
          <w:rFonts w:ascii="Courier New" w:hAnsi="Courier New" w:cs="Courier New"/>
        </w:rPr>
        <w:tab/>
        <w:t>! EXCITATION NUMBER</w:t>
      </w:r>
    </w:p>
    <w:p w14:paraId="09472E8F" w14:textId="77777777" w:rsidR="00F5383D" w:rsidRDefault="00F5383D" w:rsidP="00891882">
      <w:pPr>
        <w:pStyle w:val="NoSpacing"/>
      </w:pPr>
      <w:r>
        <w:t>Step</w:t>
      </w:r>
    </w:p>
    <w:p w14:paraId="0AD1D2EF" w14:textId="77777777" w:rsidR="00F5383D" w:rsidRDefault="00040A0B" w:rsidP="00891882">
      <w:pPr>
        <w:pStyle w:val="NoSpacing"/>
      </w:pPr>
      <w:r>
        <w:t xml:space="preserve">1.0 </w:t>
      </w:r>
      <w:r w:rsidR="00F5383D">
        <w:t>0.0</w:t>
      </w:r>
    </w:p>
    <w:p w14:paraId="2E95CA08" w14:textId="77777777" w:rsidR="00BA7882" w:rsidRPr="00040A0B" w:rsidRDefault="00BA7882" w:rsidP="00BA7882">
      <w:pPr>
        <w:autoSpaceDE w:val="0"/>
        <w:autoSpaceDN w:val="0"/>
        <w:adjustRightInd w:val="0"/>
        <w:spacing w:after="0" w:line="240" w:lineRule="auto"/>
        <w:rPr>
          <w:rFonts w:ascii="Courier New" w:hAnsi="Courier New" w:cs="Courier New"/>
        </w:rPr>
      </w:pPr>
      <w:r>
        <w:rPr>
          <w:rFonts w:ascii="Courier New" w:hAnsi="Courier New" w:cs="Courier New"/>
        </w:rPr>
        <w:t xml:space="preserve">3            </w:t>
      </w:r>
      <w:r>
        <w:rPr>
          <w:rFonts w:ascii="Courier New" w:hAnsi="Courier New" w:cs="Courier New"/>
        </w:rPr>
        <w:tab/>
        <w:t>! EXCITATION NUMBER</w:t>
      </w:r>
    </w:p>
    <w:p w14:paraId="43745904" w14:textId="77777777" w:rsidR="00BA7882" w:rsidRDefault="00BA7882" w:rsidP="00BA7882">
      <w:pPr>
        <w:pStyle w:val="NoSpacing"/>
      </w:pPr>
      <w:r>
        <w:t>Function_filename.dat</w:t>
      </w:r>
    </w:p>
    <w:p w14:paraId="6187CC90" w14:textId="77777777" w:rsidR="00BA7882" w:rsidRDefault="00BA7882" w:rsidP="00BA7882">
      <w:pPr>
        <w:pStyle w:val="NoSpacing"/>
      </w:pPr>
      <w:r>
        <w:t>12.0 1e-9</w:t>
      </w:r>
    </w:p>
    <w:p w14:paraId="31BF8F8C" w14:textId="77777777" w:rsidR="00CC3D9B" w:rsidRDefault="00CC3D9B" w:rsidP="00CC3D9B">
      <w:pPr>
        <w:pStyle w:val="NoSpacing"/>
      </w:pPr>
    </w:p>
    <w:p w14:paraId="1CF2C288" w14:textId="77777777" w:rsidR="00CC3D9B" w:rsidRPr="00CC3D9B" w:rsidRDefault="00CC3D9B" w:rsidP="00CC3D9B">
      <w:pPr>
        <w:pStyle w:val="NoSpacing"/>
        <w:rPr>
          <w:b/>
          <w:u w:val="single"/>
        </w:rPr>
      </w:pPr>
      <w:r w:rsidRPr="00CC3D9B">
        <w:rPr>
          <w:b/>
          <w:u w:val="single"/>
        </w:rPr>
        <w:t>Example test cases:</w:t>
      </w:r>
    </w:p>
    <w:p w14:paraId="281D98A0" w14:textId="77777777" w:rsidR="00CC3D9B" w:rsidRDefault="00BC3233" w:rsidP="00891882">
      <w:pPr>
        <w:pStyle w:val="NoSpacing"/>
        <w:rPr>
          <w:rFonts w:cs="Courier New"/>
        </w:rPr>
      </w:pPr>
      <w:r w:rsidRPr="00034B4B">
        <w:rPr>
          <w:rFonts w:cs="Courier New"/>
        </w:rPr>
        <w:t>DIPOLE</w:t>
      </w:r>
    </w:p>
    <w:p w14:paraId="1274F4F7" w14:textId="77777777" w:rsidR="00BC3233" w:rsidRDefault="00BC3233" w:rsidP="00891882">
      <w:pPr>
        <w:pStyle w:val="NoSpacing"/>
        <w:rPr>
          <w:rFonts w:cs="Courier New"/>
        </w:rPr>
      </w:pPr>
      <w:r w:rsidRPr="00034B4B">
        <w:rPr>
          <w:rFonts w:cs="Courier New"/>
        </w:rPr>
        <w:t>COAX_PROPAGATION</w:t>
      </w:r>
    </w:p>
    <w:p w14:paraId="2BE65C1B" w14:textId="77777777" w:rsidR="00BC3233" w:rsidRDefault="00BC3233" w:rsidP="00891882">
      <w:pPr>
        <w:pStyle w:val="NoSpacing"/>
      </w:pPr>
      <w:r>
        <w:rPr>
          <w:rFonts w:cs="Courier New"/>
        </w:rPr>
        <w:t>WAVEGUIDE_IRIS</w:t>
      </w:r>
    </w:p>
    <w:p w14:paraId="3F685060" w14:textId="77777777" w:rsidR="00F5383D" w:rsidRPr="00A3160F" w:rsidRDefault="00F5383D" w:rsidP="00A3160F">
      <w:pPr>
        <w:pStyle w:val="Heading2"/>
      </w:pPr>
      <w:bookmarkStart w:id="51" w:name="_Toc158114047"/>
      <w:r>
        <w:t>Excitation_point_list</w:t>
      </w:r>
      <w:bookmarkEnd w:id="51"/>
    </w:p>
    <w:p w14:paraId="1FE0412D" w14:textId="77777777" w:rsidR="00F5383D" w:rsidRDefault="00F5383D" w:rsidP="00055046">
      <w:pPr>
        <w:pStyle w:val="NoSpacing"/>
      </w:pPr>
      <w:r>
        <w:t xml:space="preserve">This packet excites the given field component on </w:t>
      </w:r>
      <w:r w:rsidR="00B426C2">
        <w:t xml:space="preserve">a </w:t>
      </w:r>
      <w:r>
        <w:t>point</w:t>
      </w:r>
      <w:r w:rsidR="00B426C2">
        <w:t xml:space="preserve"> specified from the point_list</w:t>
      </w:r>
      <w:r>
        <w:t xml:space="preserve">. The excitation function is set from the numbered list defined in the Excitation_function packet. A soft </w:t>
      </w:r>
      <w:r w:rsidR="00B426C2">
        <w:t>source m</w:t>
      </w:r>
      <w:r w:rsidR="0070663A">
        <w:t>ust</w:t>
      </w:r>
      <w:r w:rsidR="00B426C2">
        <w:t xml:space="preserve"> be chosen </w:t>
      </w:r>
      <w:r w:rsidR="0070663A">
        <w:t xml:space="preserve">(hard sources will come in the future if required) </w:t>
      </w:r>
      <w:r w:rsidR="00B426C2">
        <w:t>and it may be applied either at the centre of a cell or on a specified face (xmin xmax ymin ymax zmin or zmax.)</w:t>
      </w:r>
      <w:r w:rsidR="0070663A">
        <w:t xml:space="preserve"> More than one source may be specified at a particular point and the source applied will be the sum of the specified sources.</w:t>
      </w:r>
    </w:p>
    <w:p w14:paraId="79312E11" w14:textId="77777777" w:rsidR="00F5383D" w:rsidRDefault="00F5383D" w:rsidP="00CA5201">
      <w:pPr>
        <w:pStyle w:val="NoSpacing"/>
      </w:pPr>
    </w:p>
    <w:p w14:paraId="6EC13065" w14:textId="77777777" w:rsidR="00F5383D" w:rsidRPr="00F36BFD" w:rsidRDefault="00F5383D" w:rsidP="00CA5201">
      <w:pPr>
        <w:pStyle w:val="NoSpacing"/>
        <w:rPr>
          <w:b/>
          <w:u w:val="single"/>
        </w:rPr>
      </w:pPr>
      <w:r w:rsidRPr="00F36BFD">
        <w:rPr>
          <w:b/>
          <w:u w:val="single"/>
        </w:rPr>
        <w:t>example</w:t>
      </w:r>
    </w:p>
    <w:p w14:paraId="046A7407" w14:textId="77777777" w:rsidR="00F5383D" w:rsidRDefault="00F5383D" w:rsidP="00CA5201">
      <w:pPr>
        <w:pStyle w:val="NoSpacing"/>
      </w:pPr>
    </w:p>
    <w:p w14:paraId="02F1E239" w14:textId="77777777" w:rsidR="00F5383D" w:rsidRDefault="00F5383D" w:rsidP="00AC07C0">
      <w:pPr>
        <w:pStyle w:val="NoSpacing"/>
      </w:pPr>
    </w:p>
    <w:p w14:paraId="14806898"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Excitation_point_list</w:t>
      </w:r>
    </w:p>
    <w:p w14:paraId="1D39586E"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xml:space="preserve">       ! number of output points</w:t>
      </w:r>
    </w:p>
    <w:p w14:paraId="3C0229D6"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xml:space="preserve">       ! EXCITATION POINT NUMBER</w:t>
      </w:r>
    </w:p>
    <w:p w14:paraId="3A0BC139"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xml:space="preserve">       ! excitation function number</w:t>
      </w:r>
    </w:p>
    <w:p w14:paraId="7000704F"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2</w:t>
      </w:r>
      <w:r>
        <w:rPr>
          <w:rFonts w:ascii="Courier New" w:hAnsi="Courier New" w:cs="Courier New"/>
        </w:rPr>
        <w:tab/>
        <w:t xml:space="preserve">       ! excitation point</w:t>
      </w:r>
    </w:p>
    <w:p w14:paraId="5BE18746"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Ex</w:t>
      </w:r>
    </w:p>
    <w:p w14:paraId="760F7CF1"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centre</w:t>
      </w:r>
    </w:p>
    <w:p w14:paraId="4B3914B3" w14:textId="77777777" w:rsidR="00F5383D" w:rsidRDefault="00B426C2" w:rsidP="00AC07C0">
      <w:pPr>
        <w:pStyle w:val="NoSpacing"/>
        <w:rPr>
          <w:rFonts w:ascii="Courier New" w:hAnsi="Courier New" w:cs="Courier New"/>
        </w:rPr>
      </w:pPr>
      <w:r>
        <w:rPr>
          <w:rFonts w:ascii="Courier New" w:hAnsi="Courier New" w:cs="Courier New"/>
        </w:rPr>
        <w:t>soft</w:t>
      </w:r>
    </w:p>
    <w:p w14:paraId="67DBE746" w14:textId="77777777" w:rsidR="00CC3D9B" w:rsidRDefault="00CC3D9B" w:rsidP="00AC07C0">
      <w:pPr>
        <w:pStyle w:val="NoSpacing"/>
        <w:rPr>
          <w:rFonts w:ascii="Courier New" w:hAnsi="Courier New" w:cs="Courier New"/>
        </w:rPr>
      </w:pPr>
    </w:p>
    <w:p w14:paraId="7A4456DF" w14:textId="77777777" w:rsidR="00CC3D9B" w:rsidRDefault="00CC3D9B" w:rsidP="00CC3D9B">
      <w:pPr>
        <w:pStyle w:val="NoSpacing"/>
      </w:pPr>
    </w:p>
    <w:p w14:paraId="2AC59F2D" w14:textId="77777777" w:rsidR="00CC3D9B" w:rsidRPr="00CC3D9B" w:rsidRDefault="00CC3D9B" w:rsidP="00CC3D9B">
      <w:pPr>
        <w:pStyle w:val="NoSpacing"/>
        <w:rPr>
          <w:b/>
          <w:u w:val="single"/>
        </w:rPr>
      </w:pPr>
      <w:r w:rsidRPr="00CC3D9B">
        <w:rPr>
          <w:b/>
          <w:u w:val="single"/>
        </w:rPr>
        <w:t>Example test cases:</w:t>
      </w:r>
    </w:p>
    <w:p w14:paraId="7A78460E" w14:textId="77777777" w:rsidR="00BC3233" w:rsidRPr="00034B4B" w:rsidRDefault="00BC3233" w:rsidP="00BC3233">
      <w:pPr>
        <w:autoSpaceDE w:val="0"/>
        <w:autoSpaceDN w:val="0"/>
        <w:adjustRightInd w:val="0"/>
        <w:spacing w:after="0" w:line="240" w:lineRule="auto"/>
        <w:rPr>
          <w:rFonts w:cs="Courier New"/>
        </w:rPr>
      </w:pPr>
      <w:r w:rsidRPr="00034B4B">
        <w:rPr>
          <w:rFonts w:cs="Courier New"/>
        </w:rPr>
        <w:t xml:space="preserve">CAVITY_FREE_SPACE </w:t>
      </w:r>
    </w:p>
    <w:p w14:paraId="73247694" w14:textId="77777777" w:rsidR="00CC3D9B" w:rsidRDefault="00BC3233" w:rsidP="00AC07C0">
      <w:pPr>
        <w:pStyle w:val="NoSpacing"/>
      </w:pPr>
      <w:r>
        <w:t>MATERIAL_TEST</w:t>
      </w:r>
    </w:p>
    <w:p w14:paraId="58E5F065" w14:textId="77777777" w:rsidR="00BC3233" w:rsidRDefault="00BC3233" w:rsidP="00AC07C0">
      <w:pPr>
        <w:pStyle w:val="NoSpacing"/>
        <w:rPr>
          <w:rFonts w:ascii="Courier New" w:hAnsi="Courier New" w:cs="Courier New"/>
        </w:rPr>
      </w:pPr>
    </w:p>
    <w:p w14:paraId="08442A70" w14:textId="77777777" w:rsidR="00314387" w:rsidRDefault="00314387" w:rsidP="00314387">
      <w:pPr>
        <w:pStyle w:val="Heading2"/>
      </w:pPr>
      <w:bookmarkStart w:id="52" w:name="_Toc158114048"/>
      <w:r>
        <w:t>Excitation_surface_list</w:t>
      </w:r>
      <w:bookmarkEnd w:id="52"/>
    </w:p>
    <w:p w14:paraId="3A1CB2B3" w14:textId="77777777" w:rsidR="00314387" w:rsidRPr="00A3160F" w:rsidRDefault="00314387" w:rsidP="00314387"/>
    <w:p w14:paraId="7A0056B7" w14:textId="77777777" w:rsidR="0070663A" w:rsidRDefault="00314387" w:rsidP="0070663A">
      <w:pPr>
        <w:pStyle w:val="NoSpacing"/>
      </w:pPr>
      <w:r>
        <w:t xml:space="preserve">This packet excites the given field component on a surface specified from the surface_list. The excitation function is set from the numbered list defined in the Excitation_function packet. </w:t>
      </w:r>
      <w:r w:rsidR="0070663A">
        <w:t xml:space="preserve">A soft </w:t>
      </w:r>
      <w:r w:rsidR="00C64FB2">
        <w:t xml:space="preserve">or a </w:t>
      </w:r>
      <w:r w:rsidR="0070663A">
        <w:t xml:space="preserve">hard </w:t>
      </w:r>
      <w:r w:rsidR="00C64FB2">
        <w:t>source may be chosen</w:t>
      </w:r>
      <w:r w:rsidR="0070663A">
        <w:t>. More than one source may be specified at a particular surface and the source applied will be the sum of the specified sources.</w:t>
      </w:r>
    </w:p>
    <w:p w14:paraId="7A0B9493" w14:textId="77777777" w:rsidR="00EE7FF0" w:rsidRDefault="00C64FB2" w:rsidP="0070663A">
      <w:pPr>
        <w:pStyle w:val="NoSpacing"/>
      </w:pPr>
      <w:r>
        <w:t>The side of the surface for the excitation can be specified. If the s</w:t>
      </w:r>
      <w:r w:rsidR="006275EA">
        <w:t>ide of the surface is -1 then a field is added onto the –ve side of the surface, if the side of the surface is +1 then it is added onto the +ve side of the surface and if it is zero, the source is added to both sides of the surface. A value of 0 is the usual value for this parameter.</w:t>
      </w:r>
      <w:r w:rsidR="00EE7FF0">
        <w:t xml:space="preserve"> </w:t>
      </w:r>
    </w:p>
    <w:p w14:paraId="294FD366" w14:textId="77777777" w:rsidR="00C64FB2" w:rsidRDefault="00EE7FF0" w:rsidP="0070663A">
      <w:pPr>
        <w:pStyle w:val="NoSpacing"/>
      </w:pPr>
      <w:r>
        <w:t>(Note: If a single sided excitation is</w:t>
      </w:r>
      <w:r w:rsidR="00C64FB2">
        <w:t xml:space="preserve"> </w:t>
      </w:r>
      <w:r>
        <w:t>used then the requested field (E or H) is excited by adding the appropriate voltage (current) on the specified side of the surface, this will also excite an associated current (voltage). When the double sided excitation is used then the associated current (voltage) is zero as the contributions to the associated current(voltage) from the two sides cancel out.)</w:t>
      </w:r>
    </w:p>
    <w:p w14:paraId="766DBD9A" w14:textId="77777777" w:rsidR="00314387" w:rsidRDefault="00314387" w:rsidP="00314387">
      <w:pPr>
        <w:pStyle w:val="NoSpacing"/>
      </w:pPr>
    </w:p>
    <w:p w14:paraId="6B0FBD12" w14:textId="77777777" w:rsidR="00314387" w:rsidRDefault="00314387" w:rsidP="00314387">
      <w:pPr>
        <w:pStyle w:val="NoSpacing"/>
        <w:rPr>
          <w:b/>
          <w:u w:val="single"/>
        </w:rPr>
      </w:pPr>
      <w:r w:rsidRPr="00F36BFD">
        <w:rPr>
          <w:b/>
          <w:u w:val="single"/>
        </w:rPr>
        <w:t>Example</w:t>
      </w:r>
    </w:p>
    <w:p w14:paraId="55D54CC1" w14:textId="77777777" w:rsidR="00314387" w:rsidRPr="00F36BFD" w:rsidRDefault="00314387" w:rsidP="00314387">
      <w:pPr>
        <w:pStyle w:val="NoSpacing"/>
        <w:rPr>
          <w:b/>
          <w:u w:val="single"/>
        </w:rPr>
      </w:pPr>
    </w:p>
    <w:p w14:paraId="72EE73A2" w14:textId="77777777"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Excitation_surface_list</w:t>
      </w:r>
    </w:p>
    <w:p w14:paraId="40D700CB" w14:textId="77777777"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xml:space="preserve">       ! number of excitation surfaces</w:t>
      </w:r>
    </w:p>
    <w:p w14:paraId="134637CD" w14:textId="77777777"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xml:space="preserve">       ! EXCITATION SURFACE NUMBER</w:t>
      </w:r>
    </w:p>
    <w:p w14:paraId="07D774F7" w14:textId="77777777"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xml:space="preserve">       ! excitation function number</w:t>
      </w:r>
    </w:p>
    <w:p w14:paraId="6FAED1C3" w14:textId="77777777"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2</w:t>
      </w:r>
      <w:r>
        <w:rPr>
          <w:rFonts w:ascii="Courier New" w:hAnsi="Courier New" w:cs="Courier New"/>
        </w:rPr>
        <w:tab/>
        <w:t xml:space="preserve">       ! excitation surface</w:t>
      </w:r>
    </w:p>
    <w:p w14:paraId="20B22239" w14:textId="77777777" w:rsidR="00314387" w:rsidRDefault="00C64FB2" w:rsidP="00314387">
      <w:pPr>
        <w:autoSpaceDE w:val="0"/>
        <w:autoSpaceDN w:val="0"/>
        <w:adjustRightInd w:val="0"/>
        <w:spacing w:after="0" w:line="240" w:lineRule="auto"/>
        <w:rPr>
          <w:rFonts w:ascii="Courier New" w:hAnsi="Courier New" w:cs="Courier New"/>
        </w:rPr>
      </w:pPr>
      <w:r>
        <w:rPr>
          <w:rFonts w:ascii="Courier New" w:hAnsi="Courier New" w:cs="Courier New"/>
        </w:rPr>
        <w:t>0</w:t>
      </w:r>
      <w:r w:rsidR="00314387">
        <w:rPr>
          <w:rFonts w:ascii="Courier New" w:hAnsi="Courier New" w:cs="Courier New"/>
        </w:rPr>
        <w:tab/>
        <w:t xml:space="preserve">       ! side of surface for excitation</w:t>
      </w:r>
    </w:p>
    <w:p w14:paraId="6CD7AC43" w14:textId="77777777"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Ex</w:t>
      </w:r>
    </w:p>
    <w:p w14:paraId="28F87217" w14:textId="77777777" w:rsidR="00314387" w:rsidRDefault="00CC3D9B" w:rsidP="00314387">
      <w:pPr>
        <w:autoSpaceDE w:val="0"/>
        <w:autoSpaceDN w:val="0"/>
        <w:adjustRightInd w:val="0"/>
        <w:spacing w:after="0" w:line="240" w:lineRule="auto"/>
        <w:rPr>
          <w:rFonts w:ascii="Courier New" w:hAnsi="Courier New" w:cs="Courier New"/>
        </w:rPr>
      </w:pPr>
      <w:r>
        <w:rPr>
          <w:rFonts w:ascii="Courier New" w:hAnsi="Courier New" w:cs="Courier New"/>
        </w:rPr>
        <w:t>S</w:t>
      </w:r>
      <w:r w:rsidR="00314387">
        <w:rPr>
          <w:rFonts w:ascii="Courier New" w:hAnsi="Courier New" w:cs="Courier New"/>
        </w:rPr>
        <w:t>oft</w:t>
      </w:r>
    </w:p>
    <w:p w14:paraId="5E3D979F" w14:textId="77777777" w:rsidR="00CC3D9B" w:rsidRDefault="00CC3D9B" w:rsidP="00CC3D9B">
      <w:pPr>
        <w:pStyle w:val="NoSpacing"/>
      </w:pPr>
    </w:p>
    <w:p w14:paraId="7BEEA299" w14:textId="77777777" w:rsidR="00CC3D9B" w:rsidRPr="00CC3D9B" w:rsidRDefault="00CC3D9B" w:rsidP="00CC3D9B">
      <w:pPr>
        <w:pStyle w:val="NoSpacing"/>
        <w:rPr>
          <w:b/>
          <w:u w:val="single"/>
        </w:rPr>
      </w:pPr>
      <w:r w:rsidRPr="00CC3D9B">
        <w:rPr>
          <w:b/>
          <w:u w:val="single"/>
        </w:rPr>
        <w:t>Example test cases:</w:t>
      </w:r>
    </w:p>
    <w:p w14:paraId="0CE0C0BF" w14:textId="77777777" w:rsidR="00CC3D9B" w:rsidRPr="00BC3233" w:rsidRDefault="00BC3233" w:rsidP="00314387">
      <w:pPr>
        <w:autoSpaceDE w:val="0"/>
        <w:autoSpaceDN w:val="0"/>
        <w:adjustRightInd w:val="0"/>
        <w:spacing w:after="0" w:line="240" w:lineRule="auto"/>
        <w:rPr>
          <w:rFonts w:cs="Courier New"/>
        </w:rPr>
      </w:pPr>
      <w:r w:rsidRPr="00BC3233">
        <w:rPr>
          <w:rFonts w:cs="Courier New"/>
        </w:rPr>
        <w:t>WAVEGUIDE_RESONATOR</w:t>
      </w:r>
    </w:p>
    <w:p w14:paraId="254F07ED" w14:textId="77777777" w:rsidR="00314387" w:rsidRDefault="00314387" w:rsidP="00AC07C0">
      <w:pPr>
        <w:pStyle w:val="NoSpacing"/>
      </w:pPr>
    </w:p>
    <w:p w14:paraId="63EFCCD6" w14:textId="77777777" w:rsidR="00F5383D" w:rsidRDefault="00F5383D" w:rsidP="00F00E8B">
      <w:pPr>
        <w:pStyle w:val="Heading2"/>
      </w:pPr>
      <w:bookmarkStart w:id="53" w:name="_Toc158114049"/>
      <w:r>
        <w:t>Excitation_mode_list</w:t>
      </w:r>
      <w:bookmarkEnd w:id="53"/>
    </w:p>
    <w:p w14:paraId="0192215C" w14:textId="77777777" w:rsidR="00F5383D" w:rsidRPr="00A3160F" w:rsidRDefault="00F5383D" w:rsidP="00F00E8B"/>
    <w:p w14:paraId="5E168450" w14:textId="77777777" w:rsidR="00F5383D" w:rsidRDefault="00F5383D" w:rsidP="00F00E8B">
      <w:pPr>
        <w:pStyle w:val="NoSpacing"/>
      </w:pPr>
      <w:r>
        <w:t>This output packet allows a mode shape to be read from a file and used to excite the problem over a defined plane. The plane must (at the moment) be defined in the same orientation as the mode.</w:t>
      </w:r>
      <w:r w:rsidR="0070663A" w:rsidRPr="0070663A">
        <w:t xml:space="preserve"> </w:t>
      </w:r>
      <w:r w:rsidR="0070663A">
        <w:t>More than one source may be specified at a particular surface and the source applied will be the sum of the specified sources.</w:t>
      </w:r>
    </w:p>
    <w:p w14:paraId="20DECC41" w14:textId="77777777" w:rsidR="00F5383D" w:rsidRDefault="00F5383D" w:rsidP="00F00E8B">
      <w:pPr>
        <w:pStyle w:val="NoSpacing"/>
      </w:pPr>
    </w:p>
    <w:p w14:paraId="1E4E9ABA" w14:textId="77777777" w:rsidR="00F5383D" w:rsidRPr="00F36BFD" w:rsidRDefault="00F5383D" w:rsidP="00F00E8B">
      <w:pPr>
        <w:pStyle w:val="NoSpacing"/>
        <w:rPr>
          <w:b/>
          <w:u w:val="single"/>
        </w:rPr>
      </w:pPr>
      <w:r w:rsidRPr="00F36BFD">
        <w:rPr>
          <w:b/>
          <w:u w:val="single"/>
        </w:rPr>
        <w:t>example</w:t>
      </w:r>
    </w:p>
    <w:p w14:paraId="4892A57D" w14:textId="77777777" w:rsidR="00F5383D" w:rsidRDefault="00F5383D" w:rsidP="00F00E8B">
      <w:pPr>
        <w:pStyle w:val="NoSpacing"/>
      </w:pPr>
    </w:p>
    <w:p w14:paraId="3CE39709"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Excitation_mode_list</w:t>
      </w:r>
    </w:p>
    <w:p w14:paraId="0225F9F5"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xml:space="preserve">       ! number of excitation modes</w:t>
      </w:r>
    </w:p>
    <w:p w14:paraId="05F2DCA3"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xml:space="preserve">       ! EXCITATION MODE NUMBER</w:t>
      </w:r>
    </w:p>
    <w:p w14:paraId="51070845"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xml:space="preserve">       ! excitation function number</w:t>
      </w:r>
    </w:p>
    <w:p w14:paraId="15D53299"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5</w:t>
      </w:r>
      <w:r>
        <w:rPr>
          <w:rFonts w:ascii="Courier New" w:hAnsi="Courier New" w:cs="Courier New"/>
        </w:rPr>
        <w:tab/>
        <w:t xml:space="preserve">       ! surface number</w:t>
      </w:r>
    </w:p>
    <w:p w14:paraId="2F02E595"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lastRenderedPageBreak/>
        <w:t>1</w:t>
      </w:r>
      <w:r>
        <w:rPr>
          <w:rFonts w:ascii="Courier New" w:hAnsi="Courier New" w:cs="Courier New"/>
        </w:rPr>
        <w:tab/>
      </w:r>
      <w:r>
        <w:rPr>
          <w:rFonts w:ascii="Courier New" w:hAnsi="Courier New" w:cs="Courier New"/>
        </w:rPr>
        <w:tab/>
        <w:t>! side of surface for excitation</w:t>
      </w:r>
    </w:p>
    <w:p w14:paraId="1D2E6258"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Ex</w:t>
      </w:r>
    </w:p>
    <w:p w14:paraId="177F7BF3"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soft</w:t>
      </w:r>
    </w:p>
    <w:p w14:paraId="10C2D2AD"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WR90.mode</w:t>
      </w:r>
    </w:p>
    <w:p w14:paraId="1D18EF92"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xml:space="preserve"> ! x column </w:t>
      </w:r>
    </w:p>
    <w:p w14:paraId="60AB7AC5"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2</w:t>
      </w:r>
      <w:r>
        <w:rPr>
          <w:rFonts w:ascii="Courier New" w:hAnsi="Courier New" w:cs="Courier New"/>
        </w:rPr>
        <w:tab/>
      </w:r>
      <w:r>
        <w:rPr>
          <w:rFonts w:ascii="Courier New" w:hAnsi="Courier New" w:cs="Courier New"/>
        </w:rPr>
        <w:tab/>
        <w:t xml:space="preserve"> ! y column </w:t>
      </w:r>
    </w:p>
    <w:p w14:paraId="2D91C364"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3</w:t>
      </w:r>
      <w:r>
        <w:rPr>
          <w:rFonts w:ascii="Courier New" w:hAnsi="Courier New" w:cs="Courier New"/>
        </w:rPr>
        <w:tab/>
      </w:r>
      <w:r>
        <w:rPr>
          <w:rFonts w:ascii="Courier New" w:hAnsi="Courier New" w:cs="Courier New"/>
        </w:rPr>
        <w:tab/>
        <w:t xml:space="preserve"> ! z column </w:t>
      </w:r>
    </w:p>
    <w:p w14:paraId="4C01956A"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6</w:t>
      </w:r>
      <w:r>
        <w:rPr>
          <w:rFonts w:ascii="Courier New" w:hAnsi="Courier New" w:cs="Courier New"/>
        </w:rPr>
        <w:tab/>
      </w:r>
      <w:r>
        <w:rPr>
          <w:rFonts w:ascii="Courier New" w:hAnsi="Courier New" w:cs="Courier New"/>
        </w:rPr>
        <w:tab/>
        <w:t xml:space="preserve"> ! data column to use</w:t>
      </w:r>
    </w:p>
    <w:p w14:paraId="73CDE549" w14:textId="77777777" w:rsidR="00CC3D9B" w:rsidRDefault="00CC3D9B" w:rsidP="00CC3D9B">
      <w:pPr>
        <w:pStyle w:val="NoSpacing"/>
      </w:pPr>
    </w:p>
    <w:p w14:paraId="3CE2234C" w14:textId="77777777" w:rsidR="00CC3D9B" w:rsidRPr="00CC3D9B" w:rsidRDefault="00CC3D9B" w:rsidP="00CC3D9B">
      <w:pPr>
        <w:pStyle w:val="NoSpacing"/>
        <w:rPr>
          <w:b/>
          <w:u w:val="single"/>
        </w:rPr>
      </w:pPr>
      <w:r w:rsidRPr="00CC3D9B">
        <w:rPr>
          <w:b/>
          <w:u w:val="single"/>
        </w:rPr>
        <w:t>Example test cases:</w:t>
      </w:r>
    </w:p>
    <w:p w14:paraId="4A70E52A" w14:textId="77777777" w:rsidR="00BC3233" w:rsidRPr="00034B4B" w:rsidRDefault="00BC3233" w:rsidP="00BC3233">
      <w:pPr>
        <w:autoSpaceDE w:val="0"/>
        <w:autoSpaceDN w:val="0"/>
        <w:adjustRightInd w:val="0"/>
        <w:spacing w:after="0" w:line="240" w:lineRule="auto"/>
        <w:rPr>
          <w:rFonts w:cs="Courier New"/>
        </w:rPr>
      </w:pPr>
      <w:r w:rsidRPr="00034B4B">
        <w:rPr>
          <w:rFonts w:cs="Courier New"/>
        </w:rPr>
        <w:t xml:space="preserve">WAVEGUIDE_IRIS </w:t>
      </w:r>
    </w:p>
    <w:p w14:paraId="68144BD4" w14:textId="77777777" w:rsidR="00CC3D9B" w:rsidRPr="001E6548" w:rsidRDefault="001E6548" w:rsidP="00B426C2">
      <w:pPr>
        <w:autoSpaceDE w:val="0"/>
        <w:autoSpaceDN w:val="0"/>
        <w:adjustRightInd w:val="0"/>
        <w:spacing w:after="0" w:line="240" w:lineRule="auto"/>
        <w:rPr>
          <w:rFonts w:cs="Courier New"/>
        </w:rPr>
      </w:pPr>
      <w:r w:rsidRPr="00034B4B">
        <w:rPr>
          <w:rFonts w:cs="Courier New"/>
        </w:rPr>
        <w:t xml:space="preserve">WAVEGUIDE_STRAIGHT </w:t>
      </w:r>
    </w:p>
    <w:p w14:paraId="6DAE0078" w14:textId="77777777" w:rsidR="00F5383D" w:rsidRDefault="00F5383D" w:rsidP="00055046">
      <w:pPr>
        <w:pStyle w:val="Heading2"/>
      </w:pPr>
      <w:bookmarkStart w:id="54" w:name="_Toc158114050"/>
      <w:r>
        <w:t>Huygens_surface</w:t>
      </w:r>
      <w:bookmarkEnd w:id="54"/>
    </w:p>
    <w:p w14:paraId="4754F07B" w14:textId="77777777" w:rsidR="00F5383D" w:rsidRDefault="00F5383D" w:rsidP="00055046">
      <w:pPr>
        <w:pStyle w:val="NoSpacing"/>
      </w:pPr>
    </w:p>
    <w:p w14:paraId="209A8650" w14:textId="77777777" w:rsidR="00F5383D" w:rsidRDefault="00F5383D" w:rsidP="00055046">
      <w:pPr>
        <w:pStyle w:val="NoSpacing"/>
      </w:pPr>
      <w:r>
        <w:t xml:space="preserve">The Huygens surface allows a wave to be launched from a (normally closed) surface inside the problems space. The computational volume is then divided into total field (within the Huygens surface) and scattered field (outside the Huygens surface) regions. This then allows the scattered field to be calculated. </w:t>
      </w:r>
    </w:p>
    <w:p w14:paraId="631F668E" w14:textId="77777777" w:rsidR="00F5383D" w:rsidRDefault="00F5383D" w:rsidP="00055046">
      <w:pPr>
        <w:pStyle w:val="NoSpacing"/>
      </w:pPr>
      <w:r>
        <w:t xml:space="preserve">The Huygens surface is specified to be a previously </w:t>
      </w:r>
      <w:r w:rsidR="00B426C2">
        <w:t>defined surface from the surface_</w:t>
      </w:r>
      <w:r>
        <w:t>list, an exception is if the outer boundary is to be used as the Huygens surface, in this case set the Huygens surface number to zero. An excitation function is specified from the excitation function list. The direction of the wave vector and the polarisation of the Electric field component of thin incident wave are defined in spherical polar coordinates.</w:t>
      </w:r>
    </w:p>
    <w:p w14:paraId="46AE37F7" w14:textId="77777777" w:rsidR="00415BDC" w:rsidRDefault="00415BDC" w:rsidP="00055046">
      <w:pPr>
        <w:pStyle w:val="NoSpacing"/>
      </w:pPr>
      <w:r>
        <w:t>The direction of the plane wave and its polarisation can both be set to random values by specifying the wave vector and/or the polarisation to be ‘random’</w:t>
      </w:r>
    </w:p>
    <w:p w14:paraId="24A5EB87" w14:textId="77777777" w:rsidR="00F5383D" w:rsidRDefault="00F5383D" w:rsidP="00CA5201">
      <w:pPr>
        <w:pStyle w:val="NoSpacing"/>
      </w:pPr>
    </w:p>
    <w:p w14:paraId="0C4969FF" w14:textId="77777777" w:rsidR="00F5383D" w:rsidRPr="00F36BFD" w:rsidRDefault="00F5383D" w:rsidP="00CA5201">
      <w:pPr>
        <w:pStyle w:val="NoSpacing"/>
        <w:rPr>
          <w:b/>
          <w:u w:val="single"/>
        </w:rPr>
      </w:pPr>
      <w:r w:rsidRPr="00F36BFD">
        <w:rPr>
          <w:b/>
          <w:u w:val="single"/>
        </w:rPr>
        <w:t>example</w:t>
      </w:r>
    </w:p>
    <w:p w14:paraId="777407D7" w14:textId="77777777" w:rsidR="00F5383D" w:rsidRDefault="00F5383D" w:rsidP="00CA5201">
      <w:pPr>
        <w:pStyle w:val="NoSpacing"/>
      </w:pPr>
    </w:p>
    <w:p w14:paraId="395DC9C1" w14:textId="77777777" w:rsidR="00F5383D" w:rsidRDefault="00F5383D" w:rsidP="00CA5201">
      <w:pPr>
        <w:pStyle w:val="NoSpacing"/>
      </w:pPr>
      <w:r>
        <w:t>Incident wave travelling in the –z direction with Ex polarisation:</w:t>
      </w:r>
    </w:p>
    <w:p w14:paraId="5E11B453" w14:textId="77777777" w:rsidR="00F5383D" w:rsidRDefault="00F5383D" w:rsidP="00FD52D9">
      <w:pPr>
        <w:pStyle w:val="NoSpacing"/>
      </w:pPr>
    </w:p>
    <w:p w14:paraId="683FAB5E" w14:textId="77777777" w:rsidR="00F5383D" w:rsidRDefault="00F5383D" w:rsidP="00FD52D9">
      <w:pPr>
        <w:pStyle w:val="NoSpacing"/>
      </w:pPr>
      <w:r>
        <w:t>Huygens_surface</w:t>
      </w:r>
    </w:p>
    <w:p w14:paraId="6D9E1F78" w14:textId="77777777" w:rsidR="00F5383D" w:rsidRDefault="00F5383D" w:rsidP="00FD52D9">
      <w:pPr>
        <w:pStyle w:val="NoSpacing"/>
      </w:pPr>
      <w:r>
        <w:t>8     surface number</w:t>
      </w:r>
    </w:p>
    <w:p w14:paraId="662A3521" w14:textId="77777777" w:rsidR="00437C58" w:rsidRDefault="00437C58" w:rsidP="00FD52D9">
      <w:pPr>
        <w:pStyle w:val="NoSpacing"/>
      </w:pPr>
      <w:r>
        <w:t>1    side of surface for excitation</w:t>
      </w:r>
    </w:p>
    <w:p w14:paraId="7C451A9C" w14:textId="77777777" w:rsidR="00F5383D" w:rsidRDefault="00F5383D" w:rsidP="00FD52D9">
      <w:pPr>
        <w:pStyle w:val="NoSpacing"/>
      </w:pPr>
      <w:r>
        <w:t>1     excitation function number</w:t>
      </w:r>
    </w:p>
    <w:p w14:paraId="021ADAE5" w14:textId="77777777" w:rsidR="00F5383D" w:rsidRDefault="00F5383D" w:rsidP="00FD52D9">
      <w:pPr>
        <w:pStyle w:val="NoSpacing"/>
      </w:pPr>
      <w:r>
        <w:t xml:space="preserve">180.0 0.0  wave vector Theta and Phi </w:t>
      </w:r>
    </w:p>
    <w:p w14:paraId="5B4C3F5C" w14:textId="77777777" w:rsidR="00F5383D" w:rsidRDefault="00F5383D" w:rsidP="00FD52D9">
      <w:pPr>
        <w:pStyle w:val="NoSpacing"/>
      </w:pPr>
      <w:r>
        <w:t>1.0 0.0  Polarisation theta and Phi</w:t>
      </w:r>
    </w:p>
    <w:p w14:paraId="172780CC" w14:textId="77777777" w:rsidR="00415BDC" w:rsidRDefault="00415BDC" w:rsidP="00FD52D9">
      <w:pPr>
        <w:pStyle w:val="NoSpacing"/>
      </w:pPr>
    </w:p>
    <w:p w14:paraId="6184CA74" w14:textId="77777777" w:rsidR="00415BDC" w:rsidRDefault="00415BDC" w:rsidP="00415BDC">
      <w:pPr>
        <w:pStyle w:val="NoSpacing"/>
      </w:pPr>
      <w:r>
        <w:t>Incident wave with random direction and polarisation</w:t>
      </w:r>
    </w:p>
    <w:p w14:paraId="3E57B4C2" w14:textId="77777777" w:rsidR="00415BDC" w:rsidRDefault="00415BDC" w:rsidP="00415BDC">
      <w:pPr>
        <w:pStyle w:val="NoSpacing"/>
      </w:pPr>
    </w:p>
    <w:p w14:paraId="45BE508A" w14:textId="77777777" w:rsidR="00415BDC" w:rsidRDefault="00415BDC" w:rsidP="00415BDC">
      <w:pPr>
        <w:pStyle w:val="NoSpacing"/>
      </w:pPr>
      <w:r>
        <w:t>Huygens_surface</w:t>
      </w:r>
    </w:p>
    <w:p w14:paraId="3124A4B6" w14:textId="77777777" w:rsidR="00415BDC" w:rsidRDefault="00415BDC" w:rsidP="00415BDC">
      <w:pPr>
        <w:pStyle w:val="NoSpacing"/>
      </w:pPr>
      <w:r>
        <w:t>8     surface number</w:t>
      </w:r>
    </w:p>
    <w:p w14:paraId="65CFA724" w14:textId="77777777" w:rsidR="00415BDC" w:rsidRDefault="00415BDC" w:rsidP="00415BDC">
      <w:pPr>
        <w:pStyle w:val="NoSpacing"/>
      </w:pPr>
      <w:r>
        <w:t>1    side of surface for excitation</w:t>
      </w:r>
    </w:p>
    <w:p w14:paraId="6A4C05CA" w14:textId="77777777" w:rsidR="00415BDC" w:rsidRDefault="00415BDC" w:rsidP="00415BDC">
      <w:pPr>
        <w:pStyle w:val="NoSpacing"/>
      </w:pPr>
      <w:r>
        <w:t>1     excitation function number</w:t>
      </w:r>
    </w:p>
    <w:p w14:paraId="0186FDF0" w14:textId="77777777" w:rsidR="00415BDC" w:rsidRDefault="00415BDC" w:rsidP="00415BDC">
      <w:pPr>
        <w:pStyle w:val="NoSpacing"/>
      </w:pPr>
      <w:r>
        <w:t xml:space="preserve">Random  wave vector Theta and Phi </w:t>
      </w:r>
    </w:p>
    <w:p w14:paraId="32C894B7" w14:textId="77777777" w:rsidR="00415BDC" w:rsidRDefault="00415BDC" w:rsidP="00415BDC">
      <w:pPr>
        <w:pStyle w:val="NoSpacing"/>
      </w:pPr>
      <w:r>
        <w:t>Random  Polarisation theta and Phi</w:t>
      </w:r>
    </w:p>
    <w:p w14:paraId="53FDF09F" w14:textId="77777777" w:rsidR="00415BDC" w:rsidRPr="00415BDC" w:rsidRDefault="00415BDC" w:rsidP="00FD52D9">
      <w:pPr>
        <w:pStyle w:val="NoSpacing"/>
        <w:rPr>
          <w:b/>
        </w:rPr>
      </w:pPr>
    </w:p>
    <w:p w14:paraId="5004D552" w14:textId="77777777" w:rsidR="00CC3D9B" w:rsidRDefault="00CC3D9B" w:rsidP="00CC3D9B">
      <w:pPr>
        <w:pStyle w:val="NoSpacing"/>
      </w:pPr>
    </w:p>
    <w:p w14:paraId="64788CF1" w14:textId="77777777" w:rsidR="00CC3D9B" w:rsidRPr="00CC3D9B" w:rsidRDefault="00CC3D9B" w:rsidP="00CC3D9B">
      <w:pPr>
        <w:pStyle w:val="NoSpacing"/>
        <w:rPr>
          <w:b/>
          <w:u w:val="single"/>
        </w:rPr>
      </w:pPr>
      <w:r w:rsidRPr="00CC3D9B">
        <w:rPr>
          <w:b/>
          <w:u w:val="single"/>
        </w:rPr>
        <w:t>Example test cases:</w:t>
      </w:r>
    </w:p>
    <w:p w14:paraId="7FC3F7CD" w14:textId="77777777" w:rsidR="00B426C2" w:rsidRDefault="00B426C2" w:rsidP="00FD52D9">
      <w:pPr>
        <w:pStyle w:val="NoSpacing"/>
      </w:pPr>
    </w:p>
    <w:p w14:paraId="1C067626" w14:textId="77777777" w:rsidR="001E6548" w:rsidRDefault="001E6548" w:rsidP="00FD52D9">
      <w:pPr>
        <w:pStyle w:val="NoSpacing"/>
      </w:pPr>
      <w:r>
        <w:t>HUYGENS_SURFACE</w:t>
      </w:r>
    </w:p>
    <w:p w14:paraId="3EEF6141" w14:textId="77777777" w:rsidR="001E6548" w:rsidRPr="00034B4B" w:rsidRDefault="001E6548" w:rsidP="001E6548">
      <w:pPr>
        <w:autoSpaceDE w:val="0"/>
        <w:autoSpaceDN w:val="0"/>
        <w:adjustRightInd w:val="0"/>
        <w:spacing w:after="0" w:line="240" w:lineRule="auto"/>
        <w:rPr>
          <w:rFonts w:cs="Courier New"/>
        </w:rPr>
      </w:pPr>
      <w:r w:rsidRPr="00034B4B">
        <w:rPr>
          <w:rFonts w:cs="Courier New"/>
        </w:rPr>
        <w:t xml:space="preserve">RCS_PEC_SPHERE </w:t>
      </w:r>
    </w:p>
    <w:p w14:paraId="0072BF1A" w14:textId="77777777" w:rsidR="001E6548" w:rsidRPr="00034B4B" w:rsidRDefault="001E6548" w:rsidP="001E6548">
      <w:pPr>
        <w:pStyle w:val="NoSpacing"/>
      </w:pPr>
      <w:r w:rsidRPr="00034B4B">
        <w:lastRenderedPageBreak/>
        <w:t>SHIELDING_EFFECTIVENESS_BOX_SLOT</w:t>
      </w:r>
    </w:p>
    <w:p w14:paraId="4D19FCAB" w14:textId="77777777" w:rsidR="001E6548" w:rsidRDefault="001E6548" w:rsidP="00FD52D9">
      <w:pPr>
        <w:pStyle w:val="NoSpacing"/>
      </w:pPr>
    </w:p>
    <w:p w14:paraId="78FF1D1C" w14:textId="04FE6C55" w:rsidR="00F5383D" w:rsidRDefault="00F5383D" w:rsidP="00055046">
      <w:pPr>
        <w:pStyle w:val="Heading2"/>
      </w:pPr>
      <w:bookmarkStart w:id="55" w:name="_Toc158114051"/>
      <w:r>
        <w:t>Far_field_surface</w:t>
      </w:r>
      <w:r w:rsidR="00D32FD5">
        <w:t>_list</w:t>
      </w:r>
      <w:bookmarkEnd w:id="55"/>
    </w:p>
    <w:p w14:paraId="6E0CC38A" w14:textId="77777777" w:rsidR="00F5383D" w:rsidRDefault="00F5383D" w:rsidP="00055046">
      <w:pPr>
        <w:pStyle w:val="NoSpacing"/>
      </w:pPr>
    </w:p>
    <w:p w14:paraId="7AB67572" w14:textId="77777777" w:rsidR="00F5383D" w:rsidRDefault="00F5383D" w:rsidP="00055046">
      <w:pPr>
        <w:pStyle w:val="NoSpacing"/>
      </w:pPr>
      <w:r>
        <w:t xml:space="preserve">This packet defines a surface as a far field surface. Fields are collected on this surface as the simulation progresses and a near to far field transformation is used to calculate the far field pattern over the specified ranges of theta and phi at the given frequency. </w:t>
      </w:r>
    </w:p>
    <w:p w14:paraId="44C4A168" w14:textId="77777777" w:rsidR="00F5383D" w:rsidRDefault="00F5383D" w:rsidP="00055046">
      <w:pPr>
        <w:pStyle w:val="NoSpacing"/>
      </w:pPr>
      <w:r>
        <w:t xml:space="preserve">The output data is written to the </w:t>
      </w:r>
      <w:r w:rsidRPr="00A3160F">
        <w:rPr>
          <w:b/>
        </w:rPr>
        <w:t>.f</w:t>
      </w:r>
      <w:r w:rsidR="00B426C2">
        <w:rPr>
          <w:b/>
        </w:rPr>
        <w:t>ar_field.</w:t>
      </w:r>
      <w:r w:rsidRPr="00A3160F">
        <w:rPr>
          <w:b/>
        </w:rPr>
        <w:t>fout</w:t>
      </w:r>
      <w:r>
        <w:t xml:space="preserve"> file</w:t>
      </w:r>
      <w:r w:rsidR="00B426C2">
        <w:t>.</w:t>
      </w:r>
    </w:p>
    <w:p w14:paraId="4670EA86" w14:textId="77777777" w:rsidR="00F5383D" w:rsidRDefault="00F5383D" w:rsidP="00CA5201">
      <w:pPr>
        <w:pStyle w:val="NoSpacing"/>
      </w:pPr>
    </w:p>
    <w:p w14:paraId="74E1E50D" w14:textId="77777777" w:rsidR="00F5383D" w:rsidRPr="00F36BFD" w:rsidRDefault="00F5383D" w:rsidP="00CA5201">
      <w:pPr>
        <w:pStyle w:val="NoSpacing"/>
        <w:rPr>
          <w:b/>
          <w:u w:val="single"/>
        </w:rPr>
      </w:pPr>
      <w:r w:rsidRPr="00F36BFD">
        <w:rPr>
          <w:b/>
          <w:u w:val="single"/>
        </w:rPr>
        <w:t>example</w:t>
      </w:r>
    </w:p>
    <w:p w14:paraId="191D23C7" w14:textId="77777777" w:rsidR="00F5383D" w:rsidRDefault="00F5383D" w:rsidP="00CA5201">
      <w:pPr>
        <w:pStyle w:val="NoSpacing"/>
      </w:pPr>
    </w:p>
    <w:p w14:paraId="0DF24D1B" w14:textId="77777777" w:rsidR="00B426C2" w:rsidRDefault="00B426C2" w:rsidP="00B426C2">
      <w:pPr>
        <w:autoSpaceDE w:val="0"/>
        <w:autoSpaceDN w:val="0"/>
        <w:adjustRightInd w:val="0"/>
        <w:spacing w:after="0" w:line="240" w:lineRule="auto"/>
        <w:rPr>
          <w:rFonts w:ascii="Courier New" w:hAnsi="Courier New" w:cs="Courier New"/>
        </w:rPr>
      </w:pPr>
    </w:p>
    <w:p w14:paraId="2384C70C" w14:textId="7B447D4B"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Far_field_surface</w:t>
      </w:r>
      <w:r w:rsidR="00D32FD5">
        <w:rPr>
          <w:rFonts w:ascii="Courier New" w:hAnsi="Courier New" w:cs="Courier New"/>
        </w:rPr>
        <w:t>_list</w:t>
      </w:r>
    </w:p>
    <w:p w14:paraId="37D4E0B7" w14:textId="77777777" w:rsidR="00437C58" w:rsidRDefault="00437C58" w:rsidP="00B426C2">
      <w:pPr>
        <w:autoSpaceDE w:val="0"/>
        <w:autoSpaceDN w:val="0"/>
        <w:adjustRightInd w:val="0"/>
        <w:spacing w:after="0" w:line="240" w:lineRule="auto"/>
        <w:rPr>
          <w:rFonts w:ascii="Courier New" w:hAnsi="Courier New" w:cs="Courier New"/>
        </w:rPr>
      </w:pPr>
      <w:r>
        <w:rPr>
          <w:rFonts w:ascii="Courier New" w:hAnsi="Courier New" w:cs="Courier New"/>
        </w:rPr>
        <w:t>1     number of far field surfaces</w:t>
      </w:r>
    </w:p>
    <w:p w14:paraId="7CBD9FA6" w14:textId="77777777" w:rsidR="00437C58" w:rsidRDefault="00437C58" w:rsidP="00B426C2">
      <w:pPr>
        <w:autoSpaceDE w:val="0"/>
        <w:autoSpaceDN w:val="0"/>
        <w:adjustRightInd w:val="0"/>
        <w:spacing w:after="0" w:line="240" w:lineRule="auto"/>
        <w:rPr>
          <w:rFonts w:ascii="Courier New" w:hAnsi="Courier New" w:cs="Courier New"/>
        </w:rPr>
      </w:pPr>
      <w:r>
        <w:rPr>
          <w:rFonts w:ascii="Courier New" w:hAnsi="Courier New" w:cs="Courier New"/>
        </w:rPr>
        <w:t>1     FAR_FIELD_SURFACE_NUMBER</w:t>
      </w:r>
    </w:p>
    <w:p w14:paraId="11A294F9"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     surface number</w:t>
      </w:r>
    </w:p>
    <w:p w14:paraId="2539DD11"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side of surface for output (+1 or -1)</w:t>
      </w:r>
    </w:p>
    <w:p w14:paraId="37E28907"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1.3E7 frequency for far field calculation</w:t>
      </w:r>
    </w:p>
    <w:p w14:paraId="08AF9FB2"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0.0 180.0 1.0  Theta_min  Theta_max Theta_step</w:t>
      </w:r>
    </w:p>
    <w:p w14:paraId="548E3473"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0.0 90.0 90.0    Phi_min  Phi_max Phi_step</w:t>
      </w:r>
    </w:p>
    <w:p w14:paraId="6E7EEFE0" w14:textId="77777777" w:rsidR="00CC3D9B" w:rsidRDefault="00CC3D9B" w:rsidP="00CC3D9B">
      <w:pPr>
        <w:pStyle w:val="NoSpacing"/>
      </w:pPr>
    </w:p>
    <w:p w14:paraId="16C544E3" w14:textId="77777777" w:rsidR="00CC3D9B" w:rsidRPr="00CC3D9B" w:rsidRDefault="00CC3D9B" w:rsidP="00CC3D9B">
      <w:pPr>
        <w:pStyle w:val="NoSpacing"/>
        <w:rPr>
          <w:b/>
          <w:u w:val="single"/>
        </w:rPr>
      </w:pPr>
      <w:r w:rsidRPr="00CC3D9B">
        <w:rPr>
          <w:b/>
          <w:u w:val="single"/>
        </w:rPr>
        <w:t>Example test cases:</w:t>
      </w:r>
    </w:p>
    <w:p w14:paraId="28F06A25" w14:textId="77777777" w:rsidR="00CC3D9B" w:rsidRDefault="001E6548" w:rsidP="00CC3D9B">
      <w:pPr>
        <w:pStyle w:val="NoSpacing"/>
      </w:pPr>
      <w:r>
        <w:t>DIPOLE</w:t>
      </w:r>
    </w:p>
    <w:p w14:paraId="2A24D154" w14:textId="77777777" w:rsidR="00B426C2" w:rsidRDefault="00B426C2" w:rsidP="00B426C2">
      <w:pPr>
        <w:autoSpaceDE w:val="0"/>
        <w:autoSpaceDN w:val="0"/>
        <w:adjustRightInd w:val="0"/>
        <w:spacing w:after="0" w:line="240" w:lineRule="auto"/>
        <w:rPr>
          <w:rFonts w:ascii="Courier New" w:hAnsi="Courier New" w:cs="Courier New"/>
        </w:rPr>
      </w:pPr>
    </w:p>
    <w:p w14:paraId="617F4CB8" w14:textId="77777777" w:rsidR="00F5383D" w:rsidRDefault="00B426C2" w:rsidP="00055046">
      <w:pPr>
        <w:pStyle w:val="Heading2"/>
      </w:pPr>
      <w:bookmarkStart w:id="56" w:name="_Toc158114052"/>
      <w:r>
        <w:t>RCS</w:t>
      </w:r>
      <w:r w:rsidR="00F5383D">
        <w:t>_surface</w:t>
      </w:r>
      <w:bookmarkEnd w:id="56"/>
    </w:p>
    <w:p w14:paraId="6BAF1A70" w14:textId="77777777" w:rsidR="00314387" w:rsidRDefault="00314387" w:rsidP="00055046">
      <w:pPr>
        <w:pStyle w:val="NoSpacing"/>
      </w:pPr>
    </w:p>
    <w:p w14:paraId="37963499" w14:textId="77777777" w:rsidR="00F5383D" w:rsidRDefault="00F5383D" w:rsidP="00055046">
      <w:pPr>
        <w:pStyle w:val="NoSpacing"/>
      </w:pPr>
      <w:r>
        <w:t xml:space="preserve">This packet defines a surface on which fields are recorded and, using a time domain near to far field transformation, the time domain far field is calculated in a specified direction. Note the direction defined </w:t>
      </w:r>
      <w:r w:rsidR="00B426C2">
        <w:t>is the wave vector for the radia</w:t>
      </w:r>
      <w:r>
        <w:t>ted wave this for a monostatic RCS calculation the direction of the i</w:t>
      </w:r>
      <w:r w:rsidR="00B426C2">
        <w:t>ncident wave defined in the Huyg</w:t>
      </w:r>
      <w:r>
        <w:t xml:space="preserve">ens_surface packet and the scattered wave defined in the monostatic RCS surface are opposite. </w:t>
      </w:r>
    </w:p>
    <w:p w14:paraId="186C9971" w14:textId="77777777" w:rsidR="00F5383D" w:rsidRDefault="00F5383D" w:rsidP="00055046">
      <w:pPr>
        <w:pStyle w:val="NoSpacing"/>
      </w:pPr>
    </w:p>
    <w:p w14:paraId="19473EF2" w14:textId="77777777" w:rsidR="00F5383D" w:rsidRDefault="00F5383D" w:rsidP="00055046">
      <w:pPr>
        <w:pStyle w:val="NoSpacing"/>
      </w:pPr>
      <w:r>
        <w:t xml:space="preserve">The time domain normalised far field response is written to the </w:t>
      </w:r>
      <w:r w:rsidRPr="00A3160F">
        <w:rPr>
          <w:b/>
        </w:rPr>
        <w:t>.</w:t>
      </w:r>
      <w:r w:rsidR="00314387">
        <w:rPr>
          <w:b/>
        </w:rPr>
        <w:t>rcs.tout</w:t>
      </w:r>
      <w:r>
        <w:t xml:space="preserve"> file and the frequency domain RCS is written to the </w:t>
      </w:r>
      <w:r w:rsidR="00314387">
        <w:rPr>
          <w:b/>
        </w:rPr>
        <w:t>.</w:t>
      </w:r>
      <w:r w:rsidRPr="00A3160F">
        <w:rPr>
          <w:b/>
        </w:rPr>
        <w:t>rcs</w:t>
      </w:r>
      <w:r w:rsidR="00314387">
        <w:rPr>
          <w:b/>
        </w:rPr>
        <w:t>.fout</w:t>
      </w:r>
      <w:r>
        <w:t xml:space="preserve"> file</w:t>
      </w:r>
    </w:p>
    <w:p w14:paraId="5D469AE9" w14:textId="77777777" w:rsidR="00F5383D" w:rsidRDefault="00F5383D" w:rsidP="00CA5201">
      <w:pPr>
        <w:pStyle w:val="NoSpacing"/>
      </w:pPr>
    </w:p>
    <w:p w14:paraId="78B1C40B" w14:textId="77777777" w:rsidR="00F5383D" w:rsidRPr="00F36BFD" w:rsidRDefault="00F5383D" w:rsidP="00CA5201">
      <w:pPr>
        <w:pStyle w:val="NoSpacing"/>
        <w:rPr>
          <w:b/>
          <w:u w:val="single"/>
        </w:rPr>
      </w:pPr>
      <w:r w:rsidRPr="00F36BFD">
        <w:rPr>
          <w:b/>
          <w:u w:val="single"/>
        </w:rPr>
        <w:t>example</w:t>
      </w:r>
    </w:p>
    <w:p w14:paraId="56BACD4F" w14:textId="77777777" w:rsidR="00B426C2" w:rsidRDefault="00B426C2" w:rsidP="00AC07C0">
      <w:pPr>
        <w:pStyle w:val="NoSpacing"/>
      </w:pPr>
    </w:p>
    <w:p w14:paraId="57633E84"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RCS_surface</w:t>
      </w:r>
    </w:p>
    <w:p w14:paraId="15624099"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2     surface number</w:t>
      </w:r>
    </w:p>
    <w:p w14:paraId="7554DD9C"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     Side of surface for RCS output</w:t>
      </w:r>
    </w:p>
    <w:p w14:paraId="53C69412"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0.1e8 3e8 0.01e8 frequency range for far field calculation</w:t>
      </w:r>
    </w:p>
    <w:p w14:paraId="042B4DAF"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 xml:space="preserve">180.0  Theta </w:t>
      </w:r>
    </w:p>
    <w:p w14:paraId="0C4FEF92"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0.0  Phi</w:t>
      </w:r>
    </w:p>
    <w:p w14:paraId="71A661F8" w14:textId="77777777" w:rsidR="00CC3D9B" w:rsidRDefault="00CC3D9B" w:rsidP="00CC3D9B">
      <w:pPr>
        <w:pStyle w:val="NoSpacing"/>
      </w:pPr>
    </w:p>
    <w:p w14:paraId="17094E33" w14:textId="77777777" w:rsidR="00CC3D9B" w:rsidRPr="00CC3D9B" w:rsidRDefault="00CC3D9B" w:rsidP="00CC3D9B">
      <w:pPr>
        <w:pStyle w:val="NoSpacing"/>
        <w:rPr>
          <w:b/>
          <w:u w:val="single"/>
        </w:rPr>
      </w:pPr>
      <w:r w:rsidRPr="00CC3D9B">
        <w:rPr>
          <w:b/>
          <w:u w:val="single"/>
        </w:rPr>
        <w:t>Example test cases:</w:t>
      </w:r>
    </w:p>
    <w:p w14:paraId="5B09AB9B" w14:textId="77777777" w:rsidR="001E6548" w:rsidRPr="00034B4B" w:rsidRDefault="001E6548" w:rsidP="001E6548">
      <w:pPr>
        <w:autoSpaceDE w:val="0"/>
        <w:autoSpaceDN w:val="0"/>
        <w:adjustRightInd w:val="0"/>
        <w:spacing w:after="0" w:line="240" w:lineRule="auto"/>
        <w:rPr>
          <w:rFonts w:cs="Courier New"/>
        </w:rPr>
      </w:pPr>
      <w:r w:rsidRPr="00034B4B">
        <w:rPr>
          <w:rFonts w:cs="Courier New"/>
        </w:rPr>
        <w:t xml:space="preserve">RCS_MATERIAL_SPHERE </w:t>
      </w:r>
    </w:p>
    <w:p w14:paraId="1D09322D" w14:textId="77777777" w:rsidR="001E6548" w:rsidRPr="00034B4B" w:rsidRDefault="001E6548" w:rsidP="001E6548">
      <w:pPr>
        <w:autoSpaceDE w:val="0"/>
        <w:autoSpaceDN w:val="0"/>
        <w:adjustRightInd w:val="0"/>
        <w:spacing w:after="0" w:line="240" w:lineRule="auto"/>
        <w:rPr>
          <w:rFonts w:cs="Courier New"/>
        </w:rPr>
      </w:pPr>
      <w:r w:rsidRPr="00034B4B">
        <w:rPr>
          <w:rFonts w:cs="Courier New"/>
        </w:rPr>
        <w:t xml:space="preserve">RCS_PEC_SPHERE </w:t>
      </w:r>
    </w:p>
    <w:p w14:paraId="04D6AC29" w14:textId="77777777" w:rsidR="001E6548" w:rsidRPr="00034B4B" w:rsidRDefault="001E6548" w:rsidP="001E6548">
      <w:pPr>
        <w:autoSpaceDE w:val="0"/>
        <w:autoSpaceDN w:val="0"/>
        <w:adjustRightInd w:val="0"/>
        <w:spacing w:after="0" w:line="240" w:lineRule="auto"/>
        <w:rPr>
          <w:rFonts w:cs="Courier New"/>
        </w:rPr>
      </w:pPr>
      <w:r w:rsidRPr="00034B4B">
        <w:rPr>
          <w:rFonts w:cs="Courier New"/>
        </w:rPr>
        <w:t xml:space="preserve">RCS_SMAT_NON_SYMMETRIC_SPHERE </w:t>
      </w:r>
    </w:p>
    <w:p w14:paraId="3A976322" w14:textId="77777777" w:rsidR="001E6548" w:rsidRPr="00034B4B" w:rsidRDefault="001E6548" w:rsidP="001E6548">
      <w:pPr>
        <w:autoSpaceDE w:val="0"/>
        <w:autoSpaceDN w:val="0"/>
        <w:adjustRightInd w:val="0"/>
        <w:spacing w:after="0" w:line="240" w:lineRule="auto"/>
        <w:rPr>
          <w:rFonts w:cs="Courier New"/>
        </w:rPr>
      </w:pPr>
      <w:r w:rsidRPr="00034B4B">
        <w:rPr>
          <w:rFonts w:cs="Courier New"/>
        </w:rPr>
        <w:t xml:space="preserve">RCS_SMAT_SPHERE </w:t>
      </w:r>
    </w:p>
    <w:p w14:paraId="5CC2D8B4" w14:textId="77777777" w:rsidR="001E6548" w:rsidRPr="00034B4B" w:rsidRDefault="001E6548" w:rsidP="001E6548">
      <w:pPr>
        <w:autoSpaceDE w:val="0"/>
        <w:autoSpaceDN w:val="0"/>
        <w:adjustRightInd w:val="0"/>
        <w:spacing w:after="0" w:line="240" w:lineRule="auto"/>
        <w:rPr>
          <w:rFonts w:cs="Courier New"/>
        </w:rPr>
      </w:pPr>
      <w:r w:rsidRPr="00034B4B">
        <w:rPr>
          <w:rFonts w:cs="Courier New"/>
        </w:rPr>
        <w:t>RCS_COATED_IBC_SPHERE</w:t>
      </w:r>
    </w:p>
    <w:p w14:paraId="3A006AED" w14:textId="77777777" w:rsidR="001E6548" w:rsidRPr="00034B4B" w:rsidRDefault="001E6548" w:rsidP="001E6548">
      <w:pPr>
        <w:autoSpaceDE w:val="0"/>
        <w:autoSpaceDN w:val="0"/>
        <w:adjustRightInd w:val="0"/>
        <w:spacing w:after="0" w:line="240" w:lineRule="auto"/>
        <w:rPr>
          <w:rFonts w:cs="Courier New"/>
        </w:rPr>
      </w:pPr>
      <w:r w:rsidRPr="00034B4B">
        <w:rPr>
          <w:rFonts w:cs="Courier New"/>
        </w:rPr>
        <w:t>RCS_COATED_SPHERE</w:t>
      </w:r>
    </w:p>
    <w:p w14:paraId="3D12D167" w14:textId="77777777" w:rsidR="001E6548" w:rsidRPr="00034B4B" w:rsidRDefault="001E6548" w:rsidP="001E6548">
      <w:pPr>
        <w:autoSpaceDE w:val="0"/>
        <w:autoSpaceDN w:val="0"/>
        <w:adjustRightInd w:val="0"/>
        <w:spacing w:after="0" w:line="240" w:lineRule="auto"/>
        <w:rPr>
          <w:rFonts w:cs="Courier New"/>
        </w:rPr>
      </w:pPr>
      <w:r w:rsidRPr="00034B4B">
        <w:rPr>
          <w:rFonts w:cs="Courier New"/>
        </w:rPr>
        <w:lastRenderedPageBreak/>
        <w:t>RCS_DIELECTRIC_IBC_SPHERE</w:t>
      </w:r>
    </w:p>
    <w:p w14:paraId="15F824F4" w14:textId="77777777" w:rsidR="00F5383D" w:rsidRDefault="00F5383D" w:rsidP="00AC07C0">
      <w:pPr>
        <w:pStyle w:val="NoSpacing"/>
      </w:pPr>
    </w:p>
    <w:p w14:paraId="6BAE5185" w14:textId="77777777" w:rsidR="00F5383D" w:rsidRDefault="00F5383D" w:rsidP="00055046">
      <w:pPr>
        <w:pStyle w:val="Heading2"/>
      </w:pPr>
      <w:bookmarkStart w:id="57" w:name="_Toc158114053"/>
      <w:r>
        <w:t>Output_point_list</w:t>
      </w:r>
      <w:bookmarkEnd w:id="57"/>
    </w:p>
    <w:p w14:paraId="197A53F4" w14:textId="77777777" w:rsidR="00F5383D" w:rsidRDefault="00F5383D" w:rsidP="00055046">
      <w:pPr>
        <w:pStyle w:val="NoSpacing"/>
      </w:pPr>
    </w:p>
    <w:p w14:paraId="04F37C34" w14:textId="77777777" w:rsidR="00B426C2" w:rsidRDefault="00F5383D" w:rsidP="00424640">
      <w:pPr>
        <w:pStyle w:val="NoSpacing"/>
      </w:pPr>
      <w:r>
        <w:t xml:space="preserve">This output packet </w:t>
      </w:r>
      <w:r w:rsidR="00B426C2">
        <w:t>writes</w:t>
      </w:r>
      <w:r>
        <w:t xml:space="preserve"> the requested field component </w:t>
      </w:r>
      <w:r w:rsidR="00B426C2">
        <w:t>at the specified point</w:t>
      </w:r>
      <w:r>
        <w:t xml:space="preserve"> as a function of time. The point may </w:t>
      </w:r>
      <w:r w:rsidR="00881117">
        <w:t>be output at either the centre of a cell or on a specified face (xmin xmax ymin ymax zmin or zmax.)</w:t>
      </w:r>
    </w:p>
    <w:p w14:paraId="0BF09216" w14:textId="77777777" w:rsidR="00881117" w:rsidRDefault="00881117" w:rsidP="00424640">
      <w:pPr>
        <w:pStyle w:val="NoSpacing"/>
      </w:pPr>
      <w:r>
        <w:t>Output_timestep information may be specified, this allows the first and last timestep plus timestep interval to be specified or alternatively the first time, last time and time interval. If this information is not specified then output will be written for all timesteps</w:t>
      </w:r>
    </w:p>
    <w:p w14:paraId="27211C80" w14:textId="77777777" w:rsidR="00B426C2" w:rsidRDefault="00B426C2" w:rsidP="00424640">
      <w:pPr>
        <w:pStyle w:val="NoSpacing"/>
      </w:pPr>
    </w:p>
    <w:p w14:paraId="3C4F316B" w14:textId="77777777" w:rsidR="00F5383D" w:rsidRDefault="00F5383D" w:rsidP="00424640">
      <w:pPr>
        <w:pStyle w:val="NoSpacing"/>
      </w:pPr>
      <w:r>
        <w:t xml:space="preserve">The output data is written to </w:t>
      </w:r>
      <w:r w:rsidR="00B426C2">
        <w:t>a</w:t>
      </w:r>
      <w:r>
        <w:t xml:space="preserve"> </w:t>
      </w:r>
      <w:r w:rsidRPr="00612D06">
        <w:rPr>
          <w:b/>
        </w:rPr>
        <w:t>.field.tout</w:t>
      </w:r>
      <w:r>
        <w:t xml:space="preserve"> file.</w:t>
      </w:r>
    </w:p>
    <w:p w14:paraId="4527A452" w14:textId="77777777" w:rsidR="00F5383D" w:rsidRDefault="00F5383D" w:rsidP="00CA5201">
      <w:pPr>
        <w:pStyle w:val="NoSpacing"/>
      </w:pPr>
    </w:p>
    <w:p w14:paraId="1CD7BE73" w14:textId="77777777" w:rsidR="00F5383D" w:rsidRPr="00F36BFD" w:rsidRDefault="00F5383D" w:rsidP="00CA5201">
      <w:pPr>
        <w:pStyle w:val="NoSpacing"/>
        <w:rPr>
          <w:b/>
          <w:u w:val="single"/>
        </w:rPr>
      </w:pPr>
      <w:r w:rsidRPr="00F36BFD">
        <w:rPr>
          <w:b/>
          <w:u w:val="single"/>
        </w:rPr>
        <w:t>example</w:t>
      </w:r>
    </w:p>
    <w:p w14:paraId="1BB20165"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Output_point_list</w:t>
      </w:r>
    </w:p>
    <w:p w14:paraId="16EC3B56"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r>
      <w:r>
        <w:rPr>
          <w:rFonts w:ascii="Courier New" w:hAnsi="Courier New" w:cs="Courier New"/>
        </w:rPr>
        <w:tab/>
        <w:t>! number of output points</w:t>
      </w:r>
    </w:p>
    <w:p w14:paraId="7FAD1C31"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OUTPUT NUMBER</w:t>
      </w:r>
    </w:p>
    <w:p w14:paraId="2F1F8EB8"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4</w:t>
      </w:r>
      <w:r>
        <w:rPr>
          <w:rFonts w:ascii="Courier New" w:hAnsi="Courier New" w:cs="Courier New"/>
        </w:rPr>
        <w:tab/>
      </w:r>
      <w:r>
        <w:rPr>
          <w:rFonts w:ascii="Courier New" w:hAnsi="Courier New" w:cs="Courier New"/>
        </w:rPr>
        <w:tab/>
        <w:t>! output point</w:t>
      </w:r>
    </w:p>
    <w:p w14:paraId="68B2F9B0"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Ey</w:t>
      </w:r>
    </w:p>
    <w:p w14:paraId="3521D4C4"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centre</w:t>
      </w:r>
    </w:p>
    <w:p w14:paraId="6DEC3865"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output_timestep_information</w:t>
      </w:r>
    </w:p>
    <w:p w14:paraId="1A3C68B0"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      ! first output timestep</w:t>
      </w:r>
    </w:p>
    <w:p w14:paraId="1A88F44B"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2000    ! last output timestep</w:t>
      </w:r>
    </w:p>
    <w:p w14:paraId="1310983F" w14:textId="77777777"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     ! output timestep interval</w:t>
      </w:r>
    </w:p>
    <w:p w14:paraId="7EAD68CC" w14:textId="77777777" w:rsidR="00CC3D9B" w:rsidRDefault="00CC3D9B" w:rsidP="00CC3D9B">
      <w:pPr>
        <w:pStyle w:val="NoSpacing"/>
      </w:pPr>
    </w:p>
    <w:p w14:paraId="5D9A57FD" w14:textId="77777777" w:rsidR="00CC3D9B" w:rsidRPr="00CC3D9B" w:rsidRDefault="00CC3D9B" w:rsidP="00CC3D9B">
      <w:pPr>
        <w:pStyle w:val="NoSpacing"/>
        <w:rPr>
          <w:b/>
          <w:u w:val="single"/>
        </w:rPr>
      </w:pPr>
      <w:r w:rsidRPr="00CC3D9B">
        <w:rPr>
          <w:b/>
          <w:u w:val="single"/>
        </w:rPr>
        <w:t>Example test cases:</w:t>
      </w:r>
    </w:p>
    <w:p w14:paraId="052E64BF" w14:textId="77777777" w:rsidR="001E6548" w:rsidRPr="00034B4B" w:rsidRDefault="001E6548" w:rsidP="001E6548">
      <w:pPr>
        <w:autoSpaceDE w:val="0"/>
        <w:autoSpaceDN w:val="0"/>
        <w:adjustRightInd w:val="0"/>
        <w:spacing w:after="0" w:line="240" w:lineRule="auto"/>
        <w:rPr>
          <w:rFonts w:cs="Courier New"/>
        </w:rPr>
      </w:pPr>
      <w:r w:rsidRPr="00034B4B">
        <w:rPr>
          <w:rFonts w:cs="Courier New"/>
        </w:rPr>
        <w:t xml:space="preserve">CAVITY_FREE_SPACE </w:t>
      </w:r>
    </w:p>
    <w:p w14:paraId="5FDBB313" w14:textId="77777777" w:rsidR="00F5383D" w:rsidRDefault="001E6548" w:rsidP="00AC07C0">
      <w:pPr>
        <w:pStyle w:val="NoSpacing"/>
      </w:pPr>
      <w:r>
        <w:t>DIPOLE</w:t>
      </w:r>
    </w:p>
    <w:p w14:paraId="0A71C8E1" w14:textId="77777777" w:rsidR="001E6548" w:rsidRDefault="001E6548" w:rsidP="00AC07C0">
      <w:pPr>
        <w:pStyle w:val="NoSpacing"/>
      </w:pPr>
      <w:r>
        <w:t>HUYGENS_SURFACE</w:t>
      </w:r>
    </w:p>
    <w:p w14:paraId="4A342592" w14:textId="77777777" w:rsidR="00F5383D" w:rsidRDefault="00F5383D" w:rsidP="00426908">
      <w:pPr>
        <w:pStyle w:val="Heading2"/>
      </w:pPr>
      <w:bookmarkStart w:id="58" w:name="_Toc158114054"/>
      <w:r>
        <w:t>Frequency_domain_power_</w:t>
      </w:r>
      <w:r w:rsidR="00CC3D9B">
        <w:t>su</w:t>
      </w:r>
      <w:r w:rsidR="00881117">
        <w:t>rface</w:t>
      </w:r>
      <w:r>
        <w:t>_list</w:t>
      </w:r>
      <w:bookmarkEnd w:id="58"/>
    </w:p>
    <w:p w14:paraId="4D9236F8" w14:textId="77777777" w:rsidR="00F5383D" w:rsidRDefault="00F5383D" w:rsidP="00426908">
      <w:pPr>
        <w:pStyle w:val="NoSpacing"/>
      </w:pPr>
    </w:p>
    <w:p w14:paraId="7D539544" w14:textId="77777777" w:rsidR="00F5383D" w:rsidRDefault="00F5383D" w:rsidP="00426908">
      <w:pPr>
        <w:pStyle w:val="NoSpacing"/>
      </w:pPr>
      <w:r>
        <w:t xml:space="preserve">This output packet </w:t>
      </w:r>
      <w:r w:rsidR="00881117">
        <w:t>specifies a surface</w:t>
      </w:r>
      <w:r>
        <w:t xml:space="preserve"> and returns the total power transmitted through the surface as a function of frequency. The power transmitted is defined to be in the</w:t>
      </w:r>
      <w:r w:rsidR="00881117">
        <w:t xml:space="preserve"> outward normal</w:t>
      </w:r>
      <w:r>
        <w:t xml:space="preserve"> direction</w:t>
      </w:r>
      <w:r w:rsidR="00881117">
        <w:t xml:space="preserve"> of the specified surface</w:t>
      </w:r>
      <w:r>
        <w:t xml:space="preserve">. The output data is written to the </w:t>
      </w:r>
      <w:r w:rsidR="00881117">
        <w:rPr>
          <w:b/>
        </w:rPr>
        <w:t>.frequency_domain_power_surface</w:t>
      </w:r>
      <w:r>
        <w:rPr>
          <w:b/>
        </w:rPr>
        <w:t>.fout</w:t>
      </w:r>
      <w:r>
        <w:t xml:space="preserve"> file.</w:t>
      </w:r>
    </w:p>
    <w:p w14:paraId="0A92555B" w14:textId="77777777" w:rsidR="00F5383D" w:rsidRDefault="00F5383D" w:rsidP="00426908">
      <w:pPr>
        <w:pStyle w:val="NoSpacing"/>
      </w:pPr>
    </w:p>
    <w:p w14:paraId="2AE13D15" w14:textId="77777777" w:rsidR="00F5383D" w:rsidRDefault="00F5383D" w:rsidP="00426908">
      <w:pPr>
        <w:pStyle w:val="NoSpacing"/>
      </w:pPr>
      <w:r>
        <w:t xml:space="preserve">The frequencies for the output data are specified as fmin, fmax and </w:t>
      </w:r>
      <w:r w:rsidR="00881117">
        <w:t>number of frequencies</w:t>
      </w:r>
      <w:r>
        <w:t>.</w:t>
      </w:r>
    </w:p>
    <w:p w14:paraId="1DF10AE0" w14:textId="77777777" w:rsidR="00F5383D" w:rsidRDefault="00F5383D" w:rsidP="00426908">
      <w:pPr>
        <w:pStyle w:val="NoSpacing"/>
      </w:pPr>
    </w:p>
    <w:p w14:paraId="433AE859" w14:textId="77777777" w:rsidR="00F5383D" w:rsidRDefault="00881117" w:rsidP="00426908">
      <w:pPr>
        <w:pStyle w:val="NoSpacing"/>
        <w:rPr>
          <w:b/>
          <w:u w:val="single"/>
        </w:rPr>
      </w:pPr>
      <w:r w:rsidRPr="00F36BFD">
        <w:rPr>
          <w:b/>
          <w:u w:val="single"/>
        </w:rPr>
        <w:t>E</w:t>
      </w:r>
      <w:r w:rsidR="00F5383D" w:rsidRPr="00F36BFD">
        <w:rPr>
          <w:b/>
          <w:u w:val="single"/>
        </w:rPr>
        <w:t>xample</w:t>
      </w:r>
    </w:p>
    <w:p w14:paraId="45F08848" w14:textId="77777777" w:rsidR="00881117" w:rsidRPr="00F36BFD" w:rsidRDefault="00881117" w:rsidP="00426908">
      <w:pPr>
        <w:pStyle w:val="NoSpacing"/>
        <w:rPr>
          <w:b/>
          <w:u w:val="single"/>
        </w:rPr>
      </w:pPr>
    </w:p>
    <w:p w14:paraId="37A905DA" w14:textId="77777777"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Frequency_domain_power_surface_list</w:t>
      </w:r>
    </w:p>
    <w:p w14:paraId="6A5251E9" w14:textId="77777777"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1          ! number of frequency domain power surfaces</w:t>
      </w:r>
    </w:p>
    <w:p w14:paraId="731D500D" w14:textId="77777777"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xml:space="preserve">! FREQUENCY DOMAIN POWER SURFACE NUMBER </w:t>
      </w:r>
    </w:p>
    <w:p w14:paraId="4694FEF4" w14:textId="77777777"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3</w:t>
      </w:r>
      <w:r>
        <w:rPr>
          <w:rFonts w:ascii="Courier New" w:hAnsi="Courier New" w:cs="Courier New"/>
        </w:rPr>
        <w:tab/>
      </w:r>
      <w:r>
        <w:rPr>
          <w:rFonts w:ascii="Courier New" w:hAnsi="Courier New" w:cs="Courier New"/>
        </w:rPr>
        <w:tab/>
        <w:t>! geometric surface number</w:t>
      </w:r>
    </w:p>
    <w:p w14:paraId="5D05B6C6" w14:textId="77777777"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side of surface for output</w:t>
      </w:r>
    </w:p>
    <w:p w14:paraId="3F41A57E" w14:textId="77777777"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100e6 10e9 1000 ! fmin fmax n_frequencies for power output</w:t>
      </w:r>
    </w:p>
    <w:p w14:paraId="5476AB43" w14:textId="77777777" w:rsidR="00CC3D9B" w:rsidRDefault="00CC3D9B" w:rsidP="00CC3D9B">
      <w:pPr>
        <w:pStyle w:val="NoSpacing"/>
      </w:pPr>
    </w:p>
    <w:p w14:paraId="67951708" w14:textId="77777777" w:rsidR="00CC3D9B" w:rsidRPr="00CC3D9B" w:rsidRDefault="00CC3D9B" w:rsidP="00CC3D9B">
      <w:pPr>
        <w:pStyle w:val="NoSpacing"/>
        <w:rPr>
          <w:b/>
          <w:u w:val="single"/>
        </w:rPr>
      </w:pPr>
      <w:r w:rsidRPr="00CC3D9B">
        <w:rPr>
          <w:b/>
          <w:u w:val="single"/>
        </w:rPr>
        <w:t>Example test cases:</w:t>
      </w:r>
    </w:p>
    <w:p w14:paraId="5DA18B1C" w14:textId="77777777" w:rsidR="00CC3D9B" w:rsidRPr="001E6548" w:rsidRDefault="001E6548" w:rsidP="00881117">
      <w:pPr>
        <w:autoSpaceDE w:val="0"/>
        <w:autoSpaceDN w:val="0"/>
        <w:adjustRightInd w:val="0"/>
        <w:spacing w:after="0" w:line="240" w:lineRule="auto"/>
        <w:rPr>
          <w:rFonts w:cs="Courier New"/>
        </w:rPr>
      </w:pPr>
      <w:r w:rsidRPr="001E6548">
        <w:rPr>
          <w:rFonts w:cs="Courier New"/>
        </w:rPr>
        <w:t>POWER_CALCS</w:t>
      </w:r>
    </w:p>
    <w:p w14:paraId="19629F05" w14:textId="77777777" w:rsidR="001E6548" w:rsidRPr="00034B4B" w:rsidRDefault="001E6548" w:rsidP="001E6548">
      <w:pPr>
        <w:autoSpaceDE w:val="0"/>
        <w:autoSpaceDN w:val="0"/>
        <w:adjustRightInd w:val="0"/>
        <w:spacing w:after="0" w:line="240" w:lineRule="auto"/>
        <w:rPr>
          <w:rFonts w:cs="Courier New"/>
        </w:rPr>
      </w:pPr>
      <w:r w:rsidRPr="00034B4B">
        <w:rPr>
          <w:rFonts w:cs="Courier New"/>
        </w:rPr>
        <w:t xml:space="preserve">TCS_MODE_STIR </w:t>
      </w:r>
    </w:p>
    <w:p w14:paraId="777B413B" w14:textId="77777777" w:rsidR="001E6548" w:rsidRPr="00034B4B" w:rsidRDefault="001E6548" w:rsidP="001E6548">
      <w:pPr>
        <w:autoSpaceDE w:val="0"/>
        <w:autoSpaceDN w:val="0"/>
        <w:adjustRightInd w:val="0"/>
        <w:spacing w:after="0" w:line="240" w:lineRule="auto"/>
        <w:rPr>
          <w:rFonts w:cs="Courier New"/>
        </w:rPr>
      </w:pPr>
      <w:r w:rsidRPr="00034B4B">
        <w:rPr>
          <w:rFonts w:cs="Courier New"/>
        </w:rPr>
        <w:t xml:space="preserve">TCS_MODE_STIR_CIRCULAR_APERTURE </w:t>
      </w:r>
    </w:p>
    <w:p w14:paraId="4E825A09" w14:textId="77777777" w:rsidR="001E6548" w:rsidRDefault="001E6548" w:rsidP="00881117">
      <w:pPr>
        <w:autoSpaceDE w:val="0"/>
        <w:autoSpaceDN w:val="0"/>
        <w:adjustRightInd w:val="0"/>
        <w:spacing w:after="0" w:line="240" w:lineRule="auto"/>
        <w:rPr>
          <w:rFonts w:ascii="Courier New" w:hAnsi="Courier New" w:cs="Courier New"/>
        </w:rPr>
      </w:pPr>
    </w:p>
    <w:p w14:paraId="79C4F0CB" w14:textId="77777777" w:rsidR="00314387" w:rsidRDefault="00314387" w:rsidP="00314387">
      <w:pPr>
        <w:pStyle w:val="Heading2"/>
      </w:pPr>
      <w:bookmarkStart w:id="59" w:name="_Toc158114055"/>
      <w:r>
        <w:t>Frequency_output_surface_list</w:t>
      </w:r>
      <w:bookmarkEnd w:id="59"/>
    </w:p>
    <w:p w14:paraId="1356A0AC" w14:textId="77777777" w:rsidR="00314387" w:rsidRDefault="00314387" w:rsidP="00314387">
      <w:pPr>
        <w:pStyle w:val="NoSpacing"/>
      </w:pPr>
    </w:p>
    <w:p w14:paraId="7D5EA2F3" w14:textId="77777777" w:rsidR="00314387" w:rsidRDefault="00314387" w:rsidP="00314387">
      <w:pPr>
        <w:pStyle w:val="NoSpacing"/>
      </w:pPr>
      <w:r>
        <w:t xml:space="preserve">This packet allows the output of a field component </w:t>
      </w:r>
      <w:r w:rsidR="007E6479">
        <w:t xml:space="preserve">at a single frequency </w:t>
      </w:r>
      <w:r>
        <w:t xml:space="preserve">on a specified </w:t>
      </w:r>
      <w:r w:rsidR="007E6479">
        <w:t xml:space="preserve">surface to a </w:t>
      </w:r>
      <w:r w:rsidR="007E6479" w:rsidRPr="007E6479">
        <w:rPr>
          <w:rFonts w:ascii="Times New Roman" w:hAnsi="Times New Roman"/>
          <w:b/>
        </w:rPr>
        <w:t>.frequency_output_surface.fout</w:t>
      </w:r>
      <w:r>
        <w:t xml:space="preserve"> file.</w:t>
      </w:r>
    </w:p>
    <w:p w14:paraId="329E3485" w14:textId="77777777" w:rsidR="00314387" w:rsidRDefault="00314387" w:rsidP="00314387">
      <w:pPr>
        <w:pStyle w:val="NoSpacing"/>
      </w:pPr>
    </w:p>
    <w:p w14:paraId="7A51B00C" w14:textId="77777777" w:rsidR="00314387" w:rsidRDefault="00314387" w:rsidP="00314387">
      <w:pPr>
        <w:pStyle w:val="NoSpacing"/>
      </w:pPr>
      <w:r>
        <w:t>This type of output may be post processed to produce field animations.</w:t>
      </w:r>
    </w:p>
    <w:p w14:paraId="2ADBC57B" w14:textId="77777777" w:rsidR="00314387" w:rsidRDefault="00314387" w:rsidP="00314387">
      <w:pPr>
        <w:pStyle w:val="NoSpacing"/>
      </w:pPr>
    </w:p>
    <w:p w14:paraId="4C33C2BE" w14:textId="77777777" w:rsidR="004F3827" w:rsidRDefault="004F3827" w:rsidP="00314387">
      <w:pPr>
        <w:pStyle w:val="NoSpacing"/>
      </w:pPr>
      <w:r>
        <w:t xml:space="preserve">It is important to note that the timestep factor is neglected in the numerical evaluation of the Fourier integral in order to prevent the very small resulting values from causing problems for visualisation in paraview. If direct comparison is to be made with the frequency domain output from post processing using the discrete fourier transform then the output of this process must be multiplied by the solution timestep. </w:t>
      </w:r>
    </w:p>
    <w:p w14:paraId="78C2E2AA" w14:textId="77777777" w:rsidR="004F3827" w:rsidRDefault="004F3827" w:rsidP="00314387">
      <w:pPr>
        <w:pStyle w:val="NoSpacing"/>
      </w:pPr>
    </w:p>
    <w:p w14:paraId="677E8652" w14:textId="77777777" w:rsidR="00314387" w:rsidRPr="00F36BFD" w:rsidRDefault="00314387" w:rsidP="00314387">
      <w:pPr>
        <w:pStyle w:val="NoSpacing"/>
        <w:rPr>
          <w:b/>
          <w:u w:val="single"/>
        </w:rPr>
      </w:pPr>
      <w:r w:rsidRPr="00F36BFD">
        <w:rPr>
          <w:b/>
          <w:u w:val="single"/>
        </w:rPr>
        <w:t>example</w:t>
      </w:r>
    </w:p>
    <w:p w14:paraId="7BF3EDA6" w14:textId="77777777" w:rsidR="00314387" w:rsidRDefault="00314387" w:rsidP="00314387">
      <w:pPr>
        <w:pStyle w:val="NoSpacing"/>
      </w:pPr>
    </w:p>
    <w:p w14:paraId="57F0EECB" w14:textId="77777777"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Frequency_output_surface_list</w:t>
      </w:r>
    </w:p>
    <w:p w14:paraId="5105B464" w14:textId="77777777"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r>
      <w:r>
        <w:rPr>
          <w:rFonts w:ascii="Courier New" w:hAnsi="Courier New" w:cs="Courier New"/>
        </w:rPr>
        <w:tab/>
        <w:t>! number of Frequency output surfaces</w:t>
      </w:r>
    </w:p>
    <w:p w14:paraId="62E64794" w14:textId="77777777"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FREQUENCY OUTPUT SURFACE NUMBER</w:t>
      </w:r>
    </w:p>
    <w:p w14:paraId="3754DE25" w14:textId="77777777"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 surface number</w:t>
      </w:r>
    </w:p>
    <w:p w14:paraId="4DDB0210" w14:textId="77777777"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side of surface for output (+1 or -1)</w:t>
      </w:r>
    </w:p>
    <w:p w14:paraId="65EB0ABC" w14:textId="77777777"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1.3E7 frequency for output</w:t>
      </w:r>
    </w:p>
    <w:p w14:paraId="0507AFDC" w14:textId="77777777"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Ex</w:t>
      </w:r>
    </w:p>
    <w:p w14:paraId="12F22B12" w14:textId="77777777" w:rsidR="00CC3D9B" w:rsidRDefault="00CC3D9B" w:rsidP="00CC3D9B">
      <w:pPr>
        <w:pStyle w:val="NoSpacing"/>
      </w:pPr>
    </w:p>
    <w:p w14:paraId="6F6B0217" w14:textId="77777777" w:rsidR="00CC3D9B" w:rsidRPr="00CC3D9B" w:rsidRDefault="00CC3D9B" w:rsidP="00CC3D9B">
      <w:pPr>
        <w:pStyle w:val="NoSpacing"/>
        <w:rPr>
          <w:b/>
          <w:u w:val="single"/>
        </w:rPr>
      </w:pPr>
      <w:r w:rsidRPr="00CC3D9B">
        <w:rPr>
          <w:b/>
          <w:u w:val="single"/>
        </w:rPr>
        <w:t>Example test cases:</w:t>
      </w:r>
    </w:p>
    <w:p w14:paraId="773C212A" w14:textId="77777777" w:rsidR="001E6548" w:rsidRPr="00034B4B" w:rsidRDefault="001E6548" w:rsidP="001E6548">
      <w:pPr>
        <w:autoSpaceDE w:val="0"/>
        <w:autoSpaceDN w:val="0"/>
        <w:adjustRightInd w:val="0"/>
        <w:spacing w:after="0" w:line="240" w:lineRule="auto"/>
        <w:rPr>
          <w:rFonts w:cs="Courier New"/>
        </w:rPr>
      </w:pPr>
      <w:r w:rsidRPr="00034B4B">
        <w:rPr>
          <w:rFonts w:cs="Courier New"/>
        </w:rPr>
        <w:t xml:space="preserve">DIELECTRIC_FILTER </w:t>
      </w:r>
    </w:p>
    <w:p w14:paraId="58D14F5A" w14:textId="77777777" w:rsidR="001E6548" w:rsidRDefault="001E6548" w:rsidP="001E6548">
      <w:pPr>
        <w:autoSpaceDE w:val="0"/>
        <w:autoSpaceDN w:val="0"/>
        <w:adjustRightInd w:val="0"/>
        <w:spacing w:after="0" w:line="240" w:lineRule="auto"/>
        <w:rPr>
          <w:rFonts w:cs="Courier New"/>
        </w:rPr>
      </w:pPr>
      <w:r w:rsidRPr="00034B4B">
        <w:rPr>
          <w:rFonts w:cs="Courier New"/>
        </w:rPr>
        <w:t xml:space="preserve">WAVEGUIDE_IRIS </w:t>
      </w:r>
    </w:p>
    <w:p w14:paraId="70DE1CB7" w14:textId="77777777" w:rsidR="009973C9" w:rsidRDefault="009973C9" w:rsidP="009973C9">
      <w:pPr>
        <w:pStyle w:val="Heading2"/>
      </w:pPr>
      <w:bookmarkStart w:id="60" w:name="_Toc158114056"/>
      <w:r>
        <w:t>Frequency_output_volume_list</w:t>
      </w:r>
      <w:bookmarkEnd w:id="60"/>
    </w:p>
    <w:p w14:paraId="14007D56" w14:textId="77777777" w:rsidR="009973C9" w:rsidRDefault="009973C9" w:rsidP="009973C9">
      <w:pPr>
        <w:pStyle w:val="NoSpacing"/>
      </w:pPr>
    </w:p>
    <w:p w14:paraId="71D51299" w14:textId="77777777" w:rsidR="009973C9" w:rsidRDefault="009973C9" w:rsidP="009973C9">
      <w:pPr>
        <w:pStyle w:val="NoSpacing"/>
      </w:pPr>
      <w:r>
        <w:t xml:space="preserve">This packet allows the output of a field component at a single frequency on a specified surface to a </w:t>
      </w:r>
      <w:r w:rsidRPr="007E6479">
        <w:rPr>
          <w:rFonts w:ascii="Times New Roman" w:hAnsi="Times New Roman"/>
          <w:b/>
        </w:rPr>
        <w:t>.frequency_output_</w:t>
      </w:r>
      <w:r>
        <w:rPr>
          <w:rFonts w:ascii="Times New Roman" w:hAnsi="Times New Roman"/>
          <w:b/>
        </w:rPr>
        <w:t>volume</w:t>
      </w:r>
      <w:r w:rsidRPr="007E6479">
        <w:rPr>
          <w:rFonts w:ascii="Times New Roman" w:hAnsi="Times New Roman"/>
          <w:b/>
        </w:rPr>
        <w:t>.fout</w:t>
      </w:r>
      <w:r>
        <w:t xml:space="preserve"> file.</w:t>
      </w:r>
    </w:p>
    <w:p w14:paraId="163766EE" w14:textId="77777777" w:rsidR="009973C9" w:rsidRDefault="009973C9" w:rsidP="009973C9">
      <w:pPr>
        <w:pStyle w:val="NoSpacing"/>
      </w:pPr>
    </w:p>
    <w:p w14:paraId="667468F0" w14:textId="77777777" w:rsidR="009973C9" w:rsidRDefault="009973C9" w:rsidP="009973C9">
      <w:pPr>
        <w:pStyle w:val="NoSpacing"/>
      </w:pPr>
      <w:r>
        <w:t>This type of output may be post processed to produce field animations.</w:t>
      </w:r>
    </w:p>
    <w:p w14:paraId="1AEAAD09" w14:textId="77777777" w:rsidR="004F3827" w:rsidRDefault="004F3827" w:rsidP="009973C9">
      <w:pPr>
        <w:pStyle w:val="NoSpacing"/>
      </w:pPr>
    </w:p>
    <w:p w14:paraId="37FCF0B0" w14:textId="77777777" w:rsidR="004F3827" w:rsidRDefault="004F3827" w:rsidP="004F3827">
      <w:pPr>
        <w:pStyle w:val="NoSpacing"/>
      </w:pPr>
      <w:r>
        <w:t xml:space="preserve">It is important to note that the timestep factor is neglected in the numerical evaluation of the Fourier integral in order to prevent the very small resulting values from causing problems for visualisation in paraview. If direct comparison is to be made with the frequency domain output from post processing using the discrete fourier transform then the output of this process must be multiplied by the solution timestep. </w:t>
      </w:r>
    </w:p>
    <w:p w14:paraId="7DAA4F2C" w14:textId="77777777" w:rsidR="009973C9" w:rsidRDefault="009973C9" w:rsidP="009973C9">
      <w:pPr>
        <w:pStyle w:val="NoSpacing"/>
      </w:pPr>
    </w:p>
    <w:p w14:paraId="09AC56E1" w14:textId="77777777" w:rsidR="009973C9" w:rsidRPr="00F36BFD" w:rsidRDefault="009973C9" w:rsidP="009973C9">
      <w:pPr>
        <w:pStyle w:val="NoSpacing"/>
        <w:rPr>
          <w:b/>
          <w:u w:val="single"/>
        </w:rPr>
      </w:pPr>
      <w:r w:rsidRPr="00F36BFD">
        <w:rPr>
          <w:b/>
          <w:u w:val="single"/>
        </w:rPr>
        <w:t>example</w:t>
      </w:r>
    </w:p>
    <w:p w14:paraId="338DAE03" w14:textId="77777777" w:rsidR="009973C9" w:rsidRDefault="009973C9" w:rsidP="009973C9">
      <w:pPr>
        <w:pStyle w:val="NoSpacing"/>
      </w:pPr>
    </w:p>
    <w:p w14:paraId="5D596C60" w14:textId="77777777" w:rsidR="009973C9" w:rsidRDefault="009973C9" w:rsidP="009973C9">
      <w:pPr>
        <w:autoSpaceDE w:val="0"/>
        <w:autoSpaceDN w:val="0"/>
        <w:adjustRightInd w:val="0"/>
        <w:spacing w:after="0" w:line="240" w:lineRule="auto"/>
        <w:rPr>
          <w:rFonts w:ascii="Courier New" w:hAnsi="Courier New" w:cs="Courier New"/>
        </w:rPr>
      </w:pPr>
      <w:r>
        <w:rPr>
          <w:rFonts w:ascii="Courier New" w:hAnsi="Courier New" w:cs="Courier New"/>
        </w:rPr>
        <w:t>Frequency_output_volume_list</w:t>
      </w:r>
    </w:p>
    <w:p w14:paraId="4A9F7D0F" w14:textId="77777777" w:rsidR="009973C9" w:rsidRDefault="009973C9" w:rsidP="009973C9">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r>
      <w:r>
        <w:rPr>
          <w:rFonts w:ascii="Courier New" w:hAnsi="Courier New" w:cs="Courier New"/>
        </w:rPr>
        <w:tab/>
        <w:t>! number of Frequency output volumes</w:t>
      </w:r>
    </w:p>
    <w:p w14:paraId="638D8EA6" w14:textId="77777777" w:rsidR="009973C9" w:rsidRDefault="009973C9" w:rsidP="009973C9">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FREQUENCY OUTPUT VOLUME NUMBER</w:t>
      </w:r>
    </w:p>
    <w:p w14:paraId="48A66D37" w14:textId="77777777" w:rsidR="009973C9" w:rsidRDefault="009973C9" w:rsidP="009973C9">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 volume number</w:t>
      </w:r>
    </w:p>
    <w:p w14:paraId="33B8BAF0" w14:textId="77777777" w:rsidR="009973C9" w:rsidRDefault="009973C9" w:rsidP="009973C9">
      <w:pPr>
        <w:autoSpaceDE w:val="0"/>
        <w:autoSpaceDN w:val="0"/>
        <w:adjustRightInd w:val="0"/>
        <w:spacing w:after="0" w:line="240" w:lineRule="auto"/>
        <w:rPr>
          <w:rFonts w:ascii="Courier New" w:hAnsi="Courier New" w:cs="Courier New"/>
        </w:rPr>
      </w:pPr>
      <w:r>
        <w:rPr>
          <w:rFonts w:ascii="Courier New" w:hAnsi="Courier New" w:cs="Courier New"/>
        </w:rPr>
        <w:t>1.3E7 frequency for output</w:t>
      </w:r>
    </w:p>
    <w:p w14:paraId="50E84880" w14:textId="77777777" w:rsidR="009973C9" w:rsidRDefault="009973C9" w:rsidP="009973C9">
      <w:pPr>
        <w:autoSpaceDE w:val="0"/>
        <w:autoSpaceDN w:val="0"/>
        <w:adjustRightInd w:val="0"/>
        <w:spacing w:after="0" w:line="240" w:lineRule="auto"/>
        <w:rPr>
          <w:rFonts w:ascii="Courier New" w:hAnsi="Courier New" w:cs="Courier New"/>
        </w:rPr>
      </w:pPr>
      <w:r>
        <w:rPr>
          <w:rFonts w:ascii="Courier New" w:hAnsi="Courier New" w:cs="Courier New"/>
        </w:rPr>
        <w:t>Ex</w:t>
      </w:r>
    </w:p>
    <w:p w14:paraId="7A3242FE" w14:textId="77777777" w:rsidR="009973C9" w:rsidRDefault="009973C9" w:rsidP="009973C9">
      <w:pPr>
        <w:pStyle w:val="NoSpacing"/>
      </w:pPr>
    </w:p>
    <w:p w14:paraId="75410B12" w14:textId="77777777" w:rsidR="009973C9" w:rsidRPr="00CC3D9B" w:rsidRDefault="009973C9" w:rsidP="009973C9">
      <w:pPr>
        <w:pStyle w:val="NoSpacing"/>
        <w:rPr>
          <w:b/>
          <w:u w:val="single"/>
        </w:rPr>
      </w:pPr>
      <w:r w:rsidRPr="00CC3D9B">
        <w:rPr>
          <w:b/>
          <w:u w:val="single"/>
        </w:rPr>
        <w:t>Example test cases:</w:t>
      </w:r>
    </w:p>
    <w:p w14:paraId="5B52BB08" w14:textId="77777777" w:rsidR="009973C9" w:rsidRDefault="009973C9" w:rsidP="001E6548">
      <w:pPr>
        <w:autoSpaceDE w:val="0"/>
        <w:autoSpaceDN w:val="0"/>
        <w:adjustRightInd w:val="0"/>
        <w:spacing w:after="0" w:line="240" w:lineRule="auto"/>
        <w:rPr>
          <w:rFonts w:cs="Courier New"/>
        </w:rPr>
      </w:pPr>
      <w:r>
        <w:rPr>
          <w:rFonts w:cs="Courier New"/>
        </w:rPr>
        <w:lastRenderedPageBreak/>
        <w:t>CYLINDRICAL_RESONATOR</w:t>
      </w:r>
    </w:p>
    <w:p w14:paraId="7E59B5F3" w14:textId="77777777" w:rsidR="009A148F" w:rsidRDefault="009A148F" w:rsidP="009A148F">
      <w:pPr>
        <w:pStyle w:val="Heading2"/>
        <w:numPr>
          <w:ilvl w:val="0"/>
          <w:numId w:val="0"/>
        </w:numPr>
        <w:ind w:left="576"/>
      </w:pPr>
      <w:bookmarkStart w:id="61" w:name="_Toc158114057"/>
      <w:r>
        <w:t>Frequency_output_volume_list_xyz</w:t>
      </w:r>
      <w:bookmarkEnd w:id="61"/>
    </w:p>
    <w:p w14:paraId="7612C6B6" w14:textId="77777777" w:rsidR="004636B0" w:rsidRDefault="004636B0" w:rsidP="001E6548">
      <w:pPr>
        <w:autoSpaceDE w:val="0"/>
        <w:autoSpaceDN w:val="0"/>
        <w:adjustRightInd w:val="0"/>
        <w:spacing w:after="0" w:line="240" w:lineRule="auto"/>
        <w:rPr>
          <w:rFonts w:cs="Courier New"/>
        </w:rPr>
      </w:pPr>
    </w:p>
    <w:p w14:paraId="3C9FCFD5" w14:textId="04BB1CB2" w:rsidR="004636B0" w:rsidRDefault="004636B0" w:rsidP="001E6548">
      <w:pPr>
        <w:autoSpaceDE w:val="0"/>
        <w:autoSpaceDN w:val="0"/>
        <w:adjustRightInd w:val="0"/>
        <w:spacing w:after="0" w:line="240" w:lineRule="auto"/>
        <w:rPr>
          <w:rFonts w:cs="Courier New"/>
        </w:rPr>
      </w:pPr>
      <w:r>
        <w:rPr>
          <w:rFonts w:cs="Courier New"/>
        </w:rPr>
        <w:t>A variation on this output is available in which a simpler output format</w:t>
      </w:r>
      <w:r w:rsidR="00387662">
        <w:rPr>
          <w:rFonts w:cs="Courier New"/>
        </w:rPr>
        <w:t xml:space="preserve"> is written</w:t>
      </w:r>
      <w:r w:rsidR="00E65CF2">
        <w:rPr>
          <w:rFonts w:cs="Courier New"/>
        </w:rPr>
        <w:t>. The output format is:</w:t>
      </w:r>
    </w:p>
    <w:p w14:paraId="0E7D1B08" w14:textId="31196332" w:rsidR="00E65CF2" w:rsidRDefault="00E65CF2" w:rsidP="001E6548">
      <w:pPr>
        <w:autoSpaceDE w:val="0"/>
        <w:autoSpaceDN w:val="0"/>
        <w:adjustRightInd w:val="0"/>
        <w:spacing w:after="0" w:line="240" w:lineRule="auto"/>
        <w:rPr>
          <w:rFonts w:cs="Courier New"/>
        </w:rPr>
      </w:pPr>
      <w:r>
        <w:rPr>
          <w:rFonts w:cs="Courier New"/>
        </w:rPr>
        <w:t>X(m) y(m) z(m) Re{field_value} Im{field_value} Abs{field_value}</w:t>
      </w:r>
    </w:p>
    <w:p w14:paraId="43B91AD0" w14:textId="77777777" w:rsidR="00D248F8" w:rsidRDefault="00D248F8" w:rsidP="001E6548">
      <w:pPr>
        <w:autoSpaceDE w:val="0"/>
        <w:autoSpaceDN w:val="0"/>
        <w:adjustRightInd w:val="0"/>
        <w:spacing w:after="0" w:line="240" w:lineRule="auto"/>
        <w:rPr>
          <w:rFonts w:cs="Courier New"/>
        </w:rPr>
      </w:pPr>
    </w:p>
    <w:p w14:paraId="3BB60F3B" w14:textId="090FD1DE" w:rsidR="00D248F8" w:rsidRDefault="00D248F8" w:rsidP="001E6548">
      <w:pPr>
        <w:autoSpaceDE w:val="0"/>
        <w:autoSpaceDN w:val="0"/>
        <w:adjustRightInd w:val="0"/>
        <w:spacing w:after="0" w:line="240" w:lineRule="auto"/>
        <w:rPr>
          <w:rFonts w:cs="Courier New"/>
        </w:rPr>
      </w:pPr>
      <w:r>
        <w:rPr>
          <w:rFonts w:cs="Courier New"/>
        </w:rPr>
        <w:t>Which may be convenient for post processing or visualisation.</w:t>
      </w:r>
    </w:p>
    <w:p w14:paraId="2C4B49F3" w14:textId="77777777" w:rsidR="00387662" w:rsidRDefault="00387662" w:rsidP="00387662">
      <w:pPr>
        <w:pStyle w:val="NoSpacing"/>
      </w:pPr>
    </w:p>
    <w:p w14:paraId="5F60ACCB" w14:textId="023A9D36" w:rsidR="00387662" w:rsidRDefault="00387662" w:rsidP="00387662">
      <w:pPr>
        <w:pStyle w:val="NoSpacing"/>
      </w:pPr>
      <w:r>
        <w:t xml:space="preserve">This packet allows the output of a field component at a single frequency on a specified </w:t>
      </w:r>
      <w:r w:rsidR="009A148F">
        <w:t>volume</w:t>
      </w:r>
      <w:r>
        <w:t xml:space="preserve"> to a </w:t>
      </w:r>
      <w:r w:rsidRPr="007E6479">
        <w:rPr>
          <w:rFonts w:ascii="Times New Roman" w:hAnsi="Times New Roman"/>
          <w:b/>
        </w:rPr>
        <w:t>.frequency_output_</w:t>
      </w:r>
      <w:r>
        <w:rPr>
          <w:rFonts w:ascii="Times New Roman" w:hAnsi="Times New Roman"/>
          <w:b/>
        </w:rPr>
        <w:t>volume</w:t>
      </w:r>
      <w:r w:rsidRPr="007E6479">
        <w:rPr>
          <w:rFonts w:ascii="Times New Roman" w:hAnsi="Times New Roman"/>
          <w:b/>
        </w:rPr>
        <w:t>.fout</w:t>
      </w:r>
      <w:r w:rsidR="006E6679">
        <w:rPr>
          <w:rFonts w:ascii="Times New Roman" w:hAnsi="Times New Roman"/>
          <w:b/>
        </w:rPr>
        <w:t>n</w:t>
      </w:r>
      <w:r>
        <w:t xml:space="preserve"> file</w:t>
      </w:r>
      <w:r w:rsidR="006E6679">
        <w:t xml:space="preserve"> where n is an integer corresponding to the </w:t>
      </w:r>
      <w:r w:rsidR="007B61B5">
        <w:t xml:space="preserve">frequency output volume number. </w:t>
      </w:r>
      <w:r w:rsidR="00467BBA">
        <w:t>There is an optional line</w:t>
      </w:r>
      <w:r w:rsidR="00150CA4">
        <w:t xml:space="preserve"> following the packet name:</w:t>
      </w:r>
    </w:p>
    <w:p w14:paraId="7A6A42AE" w14:textId="5011A45B" w:rsidR="00467BBA" w:rsidRDefault="00467BBA" w:rsidP="00387662">
      <w:pPr>
        <w:pStyle w:val="NoSpacing"/>
      </w:pPr>
      <w:r>
        <w:t>Output_every n</w:t>
      </w:r>
    </w:p>
    <w:p w14:paraId="574ECAEE" w14:textId="77777777" w:rsidR="00467BBA" w:rsidRDefault="00467BBA" w:rsidP="00387662">
      <w:pPr>
        <w:pStyle w:val="NoSpacing"/>
      </w:pPr>
    </w:p>
    <w:p w14:paraId="1D2C6B33" w14:textId="3A4E55BD" w:rsidR="00467BBA" w:rsidRDefault="00467BBA" w:rsidP="00387662">
      <w:pPr>
        <w:pStyle w:val="NoSpacing"/>
      </w:pPr>
      <w:r>
        <w:t xml:space="preserve">Where n is an integer. When this option is used the output </w:t>
      </w:r>
      <w:r w:rsidR="00B14DBF">
        <w:t>is written for every nth cell in the x, y and z directions over the specified volume.</w:t>
      </w:r>
    </w:p>
    <w:p w14:paraId="1AD1C675" w14:textId="77777777" w:rsidR="00387662" w:rsidRDefault="00387662" w:rsidP="00387662">
      <w:pPr>
        <w:pStyle w:val="NoSpacing"/>
      </w:pPr>
    </w:p>
    <w:p w14:paraId="242E2593" w14:textId="77777777" w:rsidR="00387662" w:rsidRPr="00F36BFD" w:rsidRDefault="00387662" w:rsidP="00387662">
      <w:pPr>
        <w:pStyle w:val="NoSpacing"/>
        <w:rPr>
          <w:b/>
          <w:u w:val="single"/>
        </w:rPr>
      </w:pPr>
      <w:r w:rsidRPr="00F36BFD">
        <w:rPr>
          <w:b/>
          <w:u w:val="single"/>
        </w:rPr>
        <w:t>example</w:t>
      </w:r>
    </w:p>
    <w:p w14:paraId="19643A58" w14:textId="77777777" w:rsidR="00387662" w:rsidRDefault="00387662" w:rsidP="00387662">
      <w:pPr>
        <w:pStyle w:val="NoSpacing"/>
      </w:pPr>
    </w:p>
    <w:p w14:paraId="351EEF74" w14:textId="07CF75F0" w:rsidR="00387662" w:rsidRDefault="00387662" w:rsidP="00387662">
      <w:pPr>
        <w:autoSpaceDE w:val="0"/>
        <w:autoSpaceDN w:val="0"/>
        <w:adjustRightInd w:val="0"/>
        <w:spacing w:after="0" w:line="240" w:lineRule="auto"/>
        <w:rPr>
          <w:rFonts w:ascii="Courier New" w:hAnsi="Courier New" w:cs="Courier New"/>
        </w:rPr>
      </w:pPr>
      <w:r>
        <w:rPr>
          <w:rFonts w:ascii="Courier New" w:hAnsi="Courier New" w:cs="Courier New"/>
        </w:rPr>
        <w:t>Frequency_output_volume_list</w:t>
      </w:r>
      <w:r w:rsidR="00935B80">
        <w:rPr>
          <w:rFonts w:ascii="Courier New" w:hAnsi="Courier New" w:cs="Courier New"/>
        </w:rPr>
        <w:t>_xyz</w:t>
      </w:r>
    </w:p>
    <w:p w14:paraId="7ED4F26E" w14:textId="4B0EED88" w:rsidR="00387662" w:rsidRDefault="00935B80" w:rsidP="00387662">
      <w:pPr>
        <w:autoSpaceDE w:val="0"/>
        <w:autoSpaceDN w:val="0"/>
        <w:adjustRightInd w:val="0"/>
        <w:spacing w:after="0" w:line="240" w:lineRule="auto"/>
        <w:rPr>
          <w:rFonts w:ascii="Courier New" w:hAnsi="Courier New" w:cs="Courier New"/>
        </w:rPr>
      </w:pPr>
      <w:r>
        <w:rPr>
          <w:rFonts w:ascii="Courier New" w:hAnsi="Courier New" w:cs="Courier New"/>
        </w:rPr>
        <w:t>2</w:t>
      </w:r>
      <w:r w:rsidR="00387662">
        <w:rPr>
          <w:rFonts w:ascii="Courier New" w:hAnsi="Courier New" w:cs="Courier New"/>
        </w:rPr>
        <w:t xml:space="preserve">    </w:t>
      </w:r>
      <w:r w:rsidR="00387662">
        <w:rPr>
          <w:rFonts w:ascii="Courier New" w:hAnsi="Courier New" w:cs="Courier New"/>
        </w:rPr>
        <w:tab/>
      </w:r>
      <w:r w:rsidR="00387662">
        <w:rPr>
          <w:rFonts w:ascii="Courier New" w:hAnsi="Courier New" w:cs="Courier New"/>
        </w:rPr>
        <w:tab/>
        <w:t>! number of Frequency output volumes</w:t>
      </w:r>
    </w:p>
    <w:p w14:paraId="25B154AC" w14:textId="03518BCE" w:rsidR="00F83134" w:rsidRDefault="001876E6" w:rsidP="00387662">
      <w:pPr>
        <w:autoSpaceDE w:val="0"/>
        <w:autoSpaceDN w:val="0"/>
        <w:adjustRightInd w:val="0"/>
        <w:spacing w:after="0" w:line="240" w:lineRule="auto"/>
        <w:rPr>
          <w:rFonts w:ascii="Courier New" w:hAnsi="Courier New" w:cs="Courier New"/>
        </w:rPr>
      </w:pPr>
      <w:r>
        <w:rPr>
          <w:rFonts w:ascii="Courier New" w:hAnsi="Courier New" w:cs="Courier New"/>
        </w:rPr>
        <w:t>Output_every 4</w:t>
      </w:r>
    </w:p>
    <w:p w14:paraId="4A655621" w14:textId="77777777" w:rsidR="00387662" w:rsidRDefault="00387662" w:rsidP="00387662">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FREQUENCY OUTPUT VOLUME NUMBER</w:t>
      </w:r>
    </w:p>
    <w:p w14:paraId="2CA606AF" w14:textId="77777777" w:rsidR="00387662" w:rsidRDefault="00387662" w:rsidP="00387662">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 volume number</w:t>
      </w:r>
    </w:p>
    <w:p w14:paraId="785B211E" w14:textId="77777777" w:rsidR="00387662" w:rsidRDefault="00387662" w:rsidP="00387662">
      <w:pPr>
        <w:autoSpaceDE w:val="0"/>
        <w:autoSpaceDN w:val="0"/>
        <w:adjustRightInd w:val="0"/>
        <w:spacing w:after="0" w:line="240" w:lineRule="auto"/>
        <w:rPr>
          <w:rFonts w:ascii="Courier New" w:hAnsi="Courier New" w:cs="Courier New"/>
        </w:rPr>
      </w:pPr>
      <w:r>
        <w:rPr>
          <w:rFonts w:ascii="Courier New" w:hAnsi="Courier New" w:cs="Courier New"/>
        </w:rPr>
        <w:t>1.3E7 frequency for output</w:t>
      </w:r>
    </w:p>
    <w:p w14:paraId="5B1268EB" w14:textId="77777777" w:rsidR="00387662" w:rsidRDefault="00387662" w:rsidP="00387662">
      <w:pPr>
        <w:autoSpaceDE w:val="0"/>
        <w:autoSpaceDN w:val="0"/>
        <w:adjustRightInd w:val="0"/>
        <w:spacing w:after="0" w:line="240" w:lineRule="auto"/>
        <w:rPr>
          <w:rFonts w:ascii="Courier New" w:hAnsi="Courier New" w:cs="Courier New"/>
        </w:rPr>
      </w:pPr>
      <w:r>
        <w:rPr>
          <w:rFonts w:ascii="Courier New" w:hAnsi="Courier New" w:cs="Courier New"/>
        </w:rPr>
        <w:t>Ex</w:t>
      </w:r>
    </w:p>
    <w:p w14:paraId="1FBD684B" w14:textId="06D73D5C" w:rsidR="00935B80" w:rsidRDefault="00935B80" w:rsidP="00935B80">
      <w:pPr>
        <w:autoSpaceDE w:val="0"/>
        <w:autoSpaceDN w:val="0"/>
        <w:adjustRightInd w:val="0"/>
        <w:spacing w:after="0" w:line="240" w:lineRule="auto"/>
        <w:rPr>
          <w:rFonts w:ascii="Courier New" w:hAnsi="Courier New" w:cs="Courier New"/>
        </w:rPr>
      </w:pPr>
      <w:r>
        <w:rPr>
          <w:rFonts w:ascii="Courier New" w:hAnsi="Courier New" w:cs="Courier New"/>
        </w:rPr>
        <w:t>2</w:t>
      </w:r>
      <w:r>
        <w:rPr>
          <w:rFonts w:ascii="Courier New" w:hAnsi="Courier New" w:cs="Courier New"/>
        </w:rPr>
        <w:tab/>
      </w:r>
      <w:r>
        <w:rPr>
          <w:rFonts w:ascii="Courier New" w:hAnsi="Courier New" w:cs="Courier New"/>
        </w:rPr>
        <w:tab/>
        <w:t>! FREQUENCY OUTPUT VOLUME NUMBER</w:t>
      </w:r>
    </w:p>
    <w:p w14:paraId="4056C1F0" w14:textId="2D664CE8" w:rsidR="00935B80" w:rsidRDefault="00935B80" w:rsidP="00935B80">
      <w:pPr>
        <w:autoSpaceDE w:val="0"/>
        <w:autoSpaceDN w:val="0"/>
        <w:adjustRightInd w:val="0"/>
        <w:spacing w:after="0" w:line="240" w:lineRule="auto"/>
        <w:rPr>
          <w:rFonts w:ascii="Courier New" w:hAnsi="Courier New" w:cs="Courier New"/>
        </w:rPr>
      </w:pPr>
      <w:r>
        <w:rPr>
          <w:rFonts w:ascii="Courier New" w:hAnsi="Courier New" w:cs="Courier New"/>
        </w:rPr>
        <w:t>2</w:t>
      </w:r>
      <w:r>
        <w:rPr>
          <w:rFonts w:ascii="Courier New" w:hAnsi="Courier New" w:cs="Courier New"/>
        </w:rPr>
        <w:t xml:space="preserve">     </w:t>
      </w:r>
      <w:r>
        <w:rPr>
          <w:rFonts w:ascii="Courier New" w:hAnsi="Courier New" w:cs="Courier New"/>
        </w:rPr>
        <w:tab/>
        <w:t>! volume number</w:t>
      </w:r>
    </w:p>
    <w:p w14:paraId="5B5AF2F8" w14:textId="36582A23" w:rsidR="00935B80" w:rsidRDefault="00935B80" w:rsidP="00935B80">
      <w:pPr>
        <w:autoSpaceDE w:val="0"/>
        <w:autoSpaceDN w:val="0"/>
        <w:adjustRightInd w:val="0"/>
        <w:spacing w:after="0" w:line="240" w:lineRule="auto"/>
        <w:rPr>
          <w:rFonts w:ascii="Courier New" w:hAnsi="Courier New" w:cs="Courier New"/>
        </w:rPr>
      </w:pPr>
      <w:r>
        <w:rPr>
          <w:rFonts w:ascii="Courier New" w:hAnsi="Courier New" w:cs="Courier New"/>
        </w:rPr>
        <w:t>3.0</w:t>
      </w:r>
      <w:r>
        <w:rPr>
          <w:rFonts w:ascii="Courier New" w:hAnsi="Courier New" w:cs="Courier New"/>
        </w:rPr>
        <w:t>E7 frequency for output</w:t>
      </w:r>
    </w:p>
    <w:p w14:paraId="4B280BAE" w14:textId="3477F0B1" w:rsidR="00935B80" w:rsidRDefault="00935B80" w:rsidP="00935B80">
      <w:pPr>
        <w:autoSpaceDE w:val="0"/>
        <w:autoSpaceDN w:val="0"/>
        <w:adjustRightInd w:val="0"/>
        <w:spacing w:after="0" w:line="240" w:lineRule="auto"/>
        <w:rPr>
          <w:rFonts w:ascii="Courier New" w:hAnsi="Courier New" w:cs="Courier New"/>
        </w:rPr>
      </w:pPr>
      <w:r>
        <w:rPr>
          <w:rFonts w:ascii="Courier New" w:hAnsi="Courier New" w:cs="Courier New"/>
        </w:rPr>
        <w:t>E</w:t>
      </w:r>
      <w:r>
        <w:rPr>
          <w:rFonts w:ascii="Courier New" w:hAnsi="Courier New" w:cs="Courier New"/>
        </w:rPr>
        <w:t>y</w:t>
      </w:r>
    </w:p>
    <w:p w14:paraId="0EA2A7FD" w14:textId="77777777" w:rsidR="00387662" w:rsidRPr="00034B4B" w:rsidRDefault="00387662" w:rsidP="001E6548">
      <w:pPr>
        <w:autoSpaceDE w:val="0"/>
        <w:autoSpaceDN w:val="0"/>
        <w:adjustRightInd w:val="0"/>
        <w:spacing w:after="0" w:line="240" w:lineRule="auto"/>
        <w:rPr>
          <w:rFonts w:cs="Courier New"/>
        </w:rPr>
      </w:pPr>
    </w:p>
    <w:p w14:paraId="0FDE07BD" w14:textId="77777777" w:rsidR="0056615C" w:rsidRDefault="0056615C" w:rsidP="0056615C">
      <w:pPr>
        <w:pStyle w:val="Heading2"/>
      </w:pPr>
      <w:bookmarkStart w:id="62" w:name="_Toc158114058"/>
      <w:r>
        <w:t>New_mesh_generation</w:t>
      </w:r>
      <w:bookmarkEnd w:id="62"/>
    </w:p>
    <w:p w14:paraId="53DB8B5E" w14:textId="77777777" w:rsidR="0056615C" w:rsidRDefault="0056615C" w:rsidP="0056615C">
      <w:pPr>
        <w:pStyle w:val="NoSpacing"/>
      </w:pPr>
    </w:p>
    <w:p w14:paraId="287E6759" w14:textId="77777777" w:rsidR="00F5383D" w:rsidRDefault="0056615C" w:rsidP="0056615C">
      <w:pPr>
        <w:pStyle w:val="NoSpacing"/>
      </w:pPr>
      <w:r>
        <w:t xml:space="preserve">This packet </w:t>
      </w:r>
      <w:r w:rsidR="00863FCC">
        <w:t>applies</w:t>
      </w:r>
      <w:r>
        <w:t xml:space="preserve"> the new mesh generation</w:t>
      </w:r>
      <w:r w:rsidR="00863FCC">
        <w:t xml:space="preserve"> algorithm as described in section 6. The default is to use the ‘original’ mesh generation algorithm.</w:t>
      </w:r>
      <w:r>
        <w:t xml:space="preserve"> </w:t>
      </w:r>
    </w:p>
    <w:p w14:paraId="144F7EC7" w14:textId="77777777" w:rsidR="00863FCC" w:rsidRDefault="00863FCC" w:rsidP="00863FCC">
      <w:pPr>
        <w:pStyle w:val="NoSpacing"/>
      </w:pPr>
    </w:p>
    <w:p w14:paraId="48BF49AC" w14:textId="77777777" w:rsidR="00863FCC" w:rsidRPr="00CC3D9B" w:rsidRDefault="00863FCC" w:rsidP="00863FCC">
      <w:pPr>
        <w:pStyle w:val="NoSpacing"/>
        <w:rPr>
          <w:b/>
          <w:u w:val="single"/>
        </w:rPr>
      </w:pPr>
      <w:r w:rsidRPr="00CC3D9B">
        <w:rPr>
          <w:b/>
          <w:u w:val="single"/>
        </w:rPr>
        <w:t>Example test cases:</w:t>
      </w:r>
    </w:p>
    <w:p w14:paraId="6D7A19DB" w14:textId="77777777" w:rsidR="00863FCC" w:rsidRPr="00034B4B" w:rsidRDefault="00863FCC" w:rsidP="00863FCC">
      <w:pPr>
        <w:autoSpaceDE w:val="0"/>
        <w:autoSpaceDN w:val="0"/>
        <w:adjustRightInd w:val="0"/>
        <w:spacing w:after="0" w:line="240" w:lineRule="auto"/>
        <w:rPr>
          <w:rFonts w:cs="Courier New"/>
        </w:rPr>
      </w:pPr>
      <w:r>
        <w:rPr>
          <w:rFonts w:cs="Courier New"/>
        </w:rPr>
        <w:t>GTEM_CELL</w:t>
      </w:r>
    </w:p>
    <w:p w14:paraId="003EE69E" w14:textId="77777777" w:rsidR="00F5383D" w:rsidRDefault="00F5383D" w:rsidP="00055046">
      <w:pPr>
        <w:pStyle w:val="Heading2"/>
      </w:pPr>
      <w:bookmarkStart w:id="63" w:name="_Toc158114059"/>
      <w:r>
        <w:t>Output_surface_list</w:t>
      </w:r>
      <w:bookmarkEnd w:id="63"/>
    </w:p>
    <w:p w14:paraId="0821D8D9" w14:textId="77777777" w:rsidR="00F5383D" w:rsidRDefault="00F5383D" w:rsidP="00055046">
      <w:pPr>
        <w:pStyle w:val="NoSpacing"/>
      </w:pPr>
    </w:p>
    <w:p w14:paraId="1588BF13" w14:textId="77777777" w:rsidR="00F5383D" w:rsidRDefault="00881117" w:rsidP="00CA5201">
      <w:pPr>
        <w:pStyle w:val="NoSpacing"/>
      </w:pPr>
      <w:r>
        <w:t xml:space="preserve">This packet allows the output of a field component </w:t>
      </w:r>
      <w:r w:rsidR="00F5383D">
        <w:t xml:space="preserve">on a </w:t>
      </w:r>
      <w:r>
        <w:t xml:space="preserve">specified </w:t>
      </w:r>
      <w:r w:rsidR="00F5383D">
        <w:t xml:space="preserve">surface </w:t>
      </w:r>
      <w:r w:rsidR="00F5383D" w:rsidRPr="00612D06">
        <w:rPr>
          <w:b/>
        </w:rPr>
        <w:t>.surface_field.tout</w:t>
      </w:r>
      <w:r w:rsidR="00F5383D">
        <w:t xml:space="preserve"> file.</w:t>
      </w:r>
    </w:p>
    <w:p w14:paraId="3A16ED45" w14:textId="77777777" w:rsidR="00881117" w:rsidRDefault="00881117" w:rsidP="00881117">
      <w:pPr>
        <w:pStyle w:val="NoSpacing"/>
      </w:pPr>
      <w:r>
        <w:t>Output_timestep information may be specified, this allows the first and last timestep plus timestep interval to be specified or alternatively the first time, last time and time interval. If this information is not specified then output will be written for all timesteps.</w:t>
      </w:r>
    </w:p>
    <w:p w14:paraId="1C99558F" w14:textId="77777777" w:rsidR="00881117" w:rsidRDefault="00881117" w:rsidP="00881117">
      <w:pPr>
        <w:pStyle w:val="NoSpacing"/>
      </w:pPr>
    </w:p>
    <w:p w14:paraId="417416E1" w14:textId="77777777" w:rsidR="00881117" w:rsidRDefault="00881117" w:rsidP="00881117">
      <w:pPr>
        <w:pStyle w:val="NoSpacing"/>
      </w:pPr>
      <w:r>
        <w:t>This type of output may be post processed to produce field animations.</w:t>
      </w:r>
    </w:p>
    <w:p w14:paraId="1D9E9DF7" w14:textId="77777777" w:rsidR="00F5383D" w:rsidRDefault="00F5383D" w:rsidP="00CA5201">
      <w:pPr>
        <w:pStyle w:val="NoSpacing"/>
      </w:pPr>
    </w:p>
    <w:p w14:paraId="691ED99B" w14:textId="77777777" w:rsidR="00F5383D" w:rsidRPr="00F36BFD" w:rsidRDefault="00F5383D" w:rsidP="00CA5201">
      <w:pPr>
        <w:pStyle w:val="NoSpacing"/>
        <w:rPr>
          <w:b/>
          <w:u w:val="single"/>
        </w:rPr>
      </w:pPr>
      <w:r w:rsidRPr="00F36BFD">
        <w:rPr>
          <w:b/>
          <w:u w:val="single"/>
        </w:rPr>
        <w:t>example</w:t>
      </w:r>
    </w:p>
    <w:p w14:paraId="5F8EF715" w14:textId="77777777" w:rsidR="00F5383D" w:rsidRDefault="00F5383D" w:rsidP="00CA5201">
      <w:pPr>
        <w:pStyle w:val="NoSpacing"/>
      </w:pPr>
    </w:p>
    <w:p w14:paraId="0AA9D06D" w14:textId="77777777" w:rsidR="00F5383D" w:rsidRDefault="00F5383D" w:rsidP="00AC07C0">
      <w:pPr>
        <w:pStyle w:val="NoSpacing"/>
      </w:pPr>
    </w:p>
    <w:p w14:paraId="2FAD9960" w14:textId="77777777"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Output_surface_list</w:t>
      </w:r>
    </w:p>
    <w:p w14:paraId="31E1BF0F" w14:textId="77777777"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r>
      <w:r>
        <w:rPr>
          <w:rFonts w:ascii="Courier New" w:hAnsi="Courier New" w:cs="Courier New"/>
        </w:rPr>
        <w:tab/>
        <w:t>! number of output surfaces</w:t>
      </w:r>
    </w:p>
    <w:p w14:paraId="3C6B6B5B" w14:textId="77777777"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OUTPUT SURFACE NUMBER</w:t>
      </w:r>
    </w:p>
    <w:p w14:paraId="000251C9" w14:textId="77777777"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 xml:space="preserve">2     </w:t>
      </w:r>
      <w:r>
        <w:rPr>
          <w:rFonts w:ascii="Courier New" w:hAnsi="Courier New" w:cs="Courier New"/>
        </w:rPr>
        <w:tab/>
        <w:t>! geometric surface number</w:t>
      </w:r>
    </w:p>
    <w:p w14:paraId="740849AF" w14:textId="77777777"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side of surface for output (+1 or -1)</w:t>
      </w:r>
    </w:p>
    <w:p w14:paraId="7CFFAB38" w14:textId="77777777"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Ez</w:t>
      </w:r>
    </w:p>
    <w:p w14:paraId="775879A7" w14:textId="77777777"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output_timestep_information</w:t>
      </w:r>
    </w:p>
    <w:p w14:paraId="183FF4AE" w14:textId="77777777"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0</w:t>
      </w:r>
      <w:r>
        <w:rPr>
          <w:rFonts w:ascii="Courier New" w:hAnsi="Courier New" w:cs="Courier New"/>
        </w:rPr>
        <w:tab/>
        <w:t>! first output timestep</w:t>
      </w:r>
    </w:p>
    <w:p w14:paraId="689A782C" w14:textId="77777777"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600</w:t>
      </w:r>
      <w:r>
        <w:rPr>
          <w:rFonts w:ascii="Courier New" w:hAnsi="Courier New" w:cs="Courier New"/>
        </w:rPr>
        <w:tab/>
        <w:t>! last output timestep</w:t>
      </w:r>
    </w:p>
    <w:p w14:paraId="09011C56" w14:textId="77777777"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60</w:t>
      </w:r>
      <w:r>
        <w:rPr>
          <w:rFonts w:ascii="Courier New" w:hAnsi="Courier New" w:cs="Courier New"/>
        </w:rPr>
        <w:tab/>
        <w:t>! output timestep interval</w:t>
      </w:r>
    </w:p>
    <w:p w14:paraId="0AA8B562" w14:textId="77777777" w:rsidR="00CC3D9B" w:rsidRDefault="00CC3D9B" w:rsidP="00CC3D9B">
      <w:pPr>
        <w:pStyle w:val="NoSpacing"/>
      </w:pPr>
    </w:p>
    <w:p w14:paraId="0543358A" w14:textId="77777777" w:rsidR="00CC3D9B" w:rsidRPr="00CC3D9B" w:rsidRDefault="00CC3D9B" w:rsidP="00CC3D9B">
      <w:pPr>
        <w:pStyle w:val="NoSpacing"/>
        <w:rPr>
          <w:b/>
          <w:u w:val="single"/>
        </w:rPr>
      </w:pPr>
      <w:r w:rsidRPr="00CC3D9B">
        <w:rPr>
          <w:b/>
          <w:u w:val="single"/>
        </w:rPr>
        <w:t>Example test cases:</w:t>
      </w:r>
    </w:p>
    <w:p w14:paraId="7E69A6CD" w14:textId="77777777" w:rsidR="001E6548" w:rsidRDefault="001E6548" w:rsidP="001E6548">
      <w:pPr>
        <w:autoSpaceDE w:val="0"/>
        <w:autoSpaceDN w:val="0"/>
        <w:adjustRightInd w:val="0"/>
        <w:spacing w:after="0" w:line="240" w:lineRule="auto"/>
        <w:rPr>
          <w:rFonts w:cs="Courier New"/>
        </w:rPr>
      </w:pPr>
      <w:r w:rsidRPr="00034B4B">
        <w:rPr>
          <w:rFonts w:cs="Courier New"/>
        </w:rPr>
        <w:t>AIRCRAFT_SURFACE_CURRENT</w:t>
      </w:r>
    </w:p>
    <w:p w14:paraId="3631051A" w14:textId="77777777" w:rsidR="001E6548" w:rsidRPr="00034B4B" w:rsidRDefault="001E6548" w:rsidP="001E6548">
      <w:pPr>
        <w:autoSpaceDE w:val="0"/>
        <w:autoSpaceDN w:val="0"/>
        <w:adjustRightInd w:val="0"/>
        <w:spacing w:after="0" w:line="240" w:lineRule="auto"/>
        <w:rPr>
          <w:rFonts w:cs="Courier New"/>
        </w:rPr>
      </w:pPr>
      <w:r>
        <w:rPr>
          <w:rFonts w:cs="Courier New"/>
        </w:rPr>
        <w:t>HUYGENS_SURFACE</w:t>
      </w:r>
    </w:p>
    <w:p w14:paraId="119D8F63" w14:textId="77777777" w:rsidR="00CC3D9B" w:rsidRDefault="00CC3D9B" w:rsidP="00881117">
      <w:pPr>
        <w:autoSpaceDE w:val="0"/>
        <w:autoSpaceDN w:val="0"/>
        <w:adjustRightInd w:val="0"/>
        <w:spacing w:after="0" w:line="240" w:lineRule="auto"/>
        <w:rPr>
          <w:rFonts w:ascii="Courier New" w:hAnsi="Courier New" w:cs="Courier New"/>
        </w:rPr>
      </w:pPr>
    </w:p>
    <w:p w14:paraId="649293BE" w14:textId="77777777" w:rsidR="007E6479" w:rsidRDefault="007E6479" w:rsidP="007E6479">
      <w:pPr>
        <w:pStyle w:val="Heading2"/>
      </w:pPr>
      <w:bookmarkStart w:id="64" w:name="_Toc158114060"/>
      <w:r>
        <w:t>Output_volume_list</w:t>
      </w:r>
      <w:bookmarkEnd w:id="64"/>
    </w:p>
    <w:p w14:paraId="663AC480" w14:textId="77777777" w:rsidR="007E6479" w:rsidRDefault="007E6479" w:rsidP="007E6479">
      <w:pPr>
        <w:pStyle w:val="NoSpacing"/>
      </w:pPr>
    </w:p>
    <w:p w14:paraId="77915297" w14:textId="77777777" w:rsidR="007E6479" w:rsidRDefault="007E6479" w:rsidP="007E6479">
      <w:pPr>
        <w:pStyle w:val="NoSpacing"/>
      </w:pPr>
      <w:r>
        <w:t xml:space="preserve">This packet allows the output of a field component on a specified volume </w:t>
      </w:r>
      <w:r>
        <w:rPr>
          <w:b/>
        </w:rPr>
        <w:t>.volume_</w:t>
      </w:r>
      <w:r w:rsidRPr="00612D06">
        <w:rPr>
          <w:b/>
        </w:rPr>
        <w:t xml:space="preserve"> field.tout</w:t>
      </w:r>
      <w:r>
        <w:t xml:space="preserve"> file.</w:t>
      </w:r>
    </w:p>
    <w:p w14:paraId="1D1A60DF" w14:textId="77777777" w:rsidR="007E6479" w:rsidRDefault="007E6479" w:rsidP="007E6479">
      <w:pPr>
        <w:pStyle w:val="NoSpacing"/>
      </w:pPr>
      <w:r>
        <w:t>Output_timestep information may be specified, this allows the first and last timestep plus timestep interval to be specified or alternatively the first time, last time and time interval. If this information is not specified then output will be written for all timesteps.</w:t>
      </w:r>
    </w:p>
    <w:p w14:paraId="180301C9" w14:textId="77777777" w:rsidR="007E6479" w:rsidRDefault="007E6479" w:rsidP="007E6479">
      <w:pPr>
        <w:pStyle w:val="NoSpacing"/>
      </w:pPr>
    </w:p>
    <w:p w14:paraId="46684D64" w14:textId="77777777" w:rsidR="007E6479" w:rsidRDefault="007E6479" w:rsidP="007E6479">
      <w:pPr>
        <w:pStyle w:val="NoSpacing"/>
      </w:pPr>
      <w:r>
        <w:t>This type of output may be post processed to produce field animations.</w:t>
      </w:r>
    </w:p>
    <w:p w14:paraId="2A6DD936" w14:textId="77777777" w:rsidR="007E6479" w:rsidRDefault="007E6479" w:rsidP="007E6479">
      <w:pPr>
        <w:pStyle w:val="NoSpacing"/>
      </w:pPr>
    </w:p>
    <w:p w14:paraId="5332A4F6" w14:textId="77777777" w:rsidR="007E6479" w:rsidRPr="00F36BFD" w:rsidRDefault="007E6479" w:rsidP="007E6479">
      <w:pPr>
        <w:pStyle w:val="NoSpacing"/>
        <w:rPr>
          <w:b/>
          <w:u w:val="single"/>
        </w:rPr>
      </w:pPr>
      <w:r w:rsidRPr="00F36BFD">
        <w:rPr>
          <w:b/>
          <w:u w:val="single"/>
        </w:rPr>
        <w:t>example</w:t>
      </w:r>
    </w:p>
    <w:p w14:paraId="58EF61FC" w14:textId="77777777"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Output_volume_list</w:t>
      </w:r>
    </w:p>
    <w:p w14:paraId="728EDA9C" w14:textId="77777777"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 xml:space="preserve">2    </w:t>
      </w:r>
      <w:r>
        <w:rPr>
          <w:rFonts w:ascii="Courier New" w:hAnsi="Courier New" w:cs="Courier New"/>
        </w:rPr>
        <w:tab/>
      </w:r>
      <w:r>
        <w:rPr>
          <w:rFonts w:ascii="Courier New" w:hAnsi="Courier New" w:cs="Courier New"/>
        </w:rPr>
        <w:tab/>
        <w:t>! number of output volumes</w:t>
      </w:r>
    </w:p>
    <w:p w14:paraId="6D65793F" w14:textId="77777777"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OUTPUT NUMBER</w:t>
      </w:r>
    </w:p>
    <w:p w14:paraId="68E95959" w14:textId="77777777"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volume number for output</w:t>
      </w:r>
    </w:p>
    <w:p w14:paraId="5B15A816" w14:textId="77777777"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Ex</w:t>
      </w:r>
    </w:p>
    <w:p w14:paraId="68DE3E63" w14:textId="77777777"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output_time_information</w:t>
      </w:r>
    </w:p>
    <w:p w14:paraId="310C5979" w14:textId="77777777"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0.0</w:t>
      </w:r>
      <w:r>
        <w:rPr>
          <w:rFonts w:ascii="Courier New" w:hAnsi="Courier New" w:cs="Courier New"/>
        </w:rPr>
        <w:tab/>
        <w:t>! first output time</w:t>
      </w:r>
    </w:p>
    <w:p w14:paraId="41D133F3" w14:textId="77777777"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1e-6</w:t>
      </w:r>
      <w:r>
        <w:rPr>
          <w:rFonts w:ascii="Courier New" w:hAnsi="Courier New" w:cs="Courier New"/>
        </w:rPr>
        <w:tab/>
        <w:t>! last output time</w:t>
      </w:r>
    </w:p>
    <w:p w14:paraId="11C2C593" w14:textId="77777777"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1e-7</w:t>
      </w:r>
      <w:r>
        <w:rPr>
          <w:rFonts w:ascii="Courier New" w:hAnsi="Courier New" w:cs="Courier New"/>
        </w:rPr>
        <w:tab/>
        <w:t>! output time interval</w:t>
      </w:r>
    </w:p>
    <w:p w14:paraId="78225923" w14:textId="77777777"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2</w:t>
      </w:r>
      <w:r>
        <w:rPr>
          <w:rFonts w:ascii="Courier New" w:hAnsi="Courier New" w:cs="Courier New"/>
        </w:rPr>
        <w:tab/>
      </w:r>
      <w:r>
        <w:rPr>
          <w:rFonts w:ascii="Courier New" w:hAnsi="Courier New" w:cs="Courier New"/>
        </w:rPr>
        <w:tab/>
        <w:t>! OUTPUT NUMBER</w:t>
      </w:r>
    </w:p>
    <w:p w14:paraId="58C29185" w14:textId="77777777"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3</w:t>
      </w:r>
      <w:r>
        <w:rPr>
          <w:rFonts w:ascii="Courier New" w:hAnsi="Courier New" w:cs="Courier New"/>
        </w:rPr>
        <w:tab/>
      </w:r>
      <w:r>
        <w:rPr>
          <w:rFonts w:ascii="Courier New" w:hAnsi="Courier New" w:cs="Courier New"/>
        </w:rPr>
        <w:tab/>
        <w:t>! volume number for output</w:t>
      </w:r>
    </w:p>
    <w:p w14:paraId="3B557442" w14:textId="77777777"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Hz</w:t>
      </w:r>
    </w:p>
    <w:p w14:paraId="5859D2C1" w14:textId="77777777"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output_timestep_information</w:t>
      </w:r>
    </w:p>
    <w:p w14:paraId="08F71A99" w14:textId="77777777"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0</w:t>
      </w:r>
      <w:r>
        <w:rPr>
          <w:rFonts w:ascii="Courier New" w:hAnsi="Courier New" w:cs="Courier New"/>
        </w:rPr>
        <w:tab/>
        <w:t>! first output timestep</w:t>
      </w:r>
    </w:p>
    <w:p w14:paraId="0AC402F4" w14:textId="77777777"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200</w:t>
      </w:r>
      <w:r>
        <w:rPr>
          <w:rFonts w:ascii="Courier New" w:hAnsi="Courier New" w:cs="Courier New"/>
        </w:rPr>
        <w:tab/>
        <w:t>! last output timestep</w:t>
      </w:r>
    </w:p>
    <w:p w14:paraId="1CB1F3EE" w14:textId="77777777"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10</w:t>
      </w:r>
      <w:r>
        <w:rPr>
          <w:rFonts w:ascii="Courier New" w:hAnsi="Courier New" w:cs="Courier New"/>
        </w:rPr>
        <w:tab/>
        <w:t>! output timestep interval</w:t>
      </w:r>
    </w:p>
    <w:p w14:paraId="71E7A828" w14:textId="77777777" w:rsidR="00CC3D9B" w:rsidRDefault="00CC3D9B" w:rsidP="00CC3D9B">
      <w:pPr>
        <w:pStyle w:val="NoSpacing"/>
      </w:pPr>
    </w:p>
    <w:p w14:paraId="5F2AF74C" w14:textId="77777777" w:rsidR="00CC3D9B" w:rsidRPr="00CC3D9B" w:rsidRDefault="00CC3D9B" w:rsidP="00CC3D9B">
      <w:pPr>
        <w:pStyle w:val="NoSpacing"/>
        <w:rPr>
          <w:b/>
          <w:u w:val="single"/>
        </w:rPr>
      </w:pPr>
      <w:r w:rsidRPr="00CC3D9B">
        <w:rPr>
          <w:b/>
          <w:u w:val="single"/>
        </w:rPr>
        <w:t>Example test cases:</w:t>
      </w:r>
    </w:p>
    <w:p w14:paraId="0E5E06B0" w14:textId="77777777" w:rsidR="006704B4" w:rsidRPr="00034B4B" w:rsidRDefault="006704B4" w:rsidP="006704B4">
      <w:pPr>
        <w:autoSpaceDE w:val="0"/>
        <w:autoSpaceDN w:val="0"/>
        <w:adjustRightInd w:val="0"/>
        <w:spacing w:after="0" w:line="240" w:lineRule="auto"/>
        <w:rPr>
          <w:rFonts w:cs="Courier New"/>
        </w:rPr>
      </w:pPr>
      <w:r w:rsidRPr="00034B4B">
        <w:rPr>
          <w:rFonts w:cs="Courier New"/>
        </w:rPr>
        <w:t xml:space="preserve">DIELECTRIC_FILTER </w:t>
      </w:r>
    </w:p>
    <w:p w14:paraId="48334CE1" w14:textId="77777777" w:rsidR="00CC3D9B" w:rsidRDefault="00CC3D9B" w:rsidP="007E6479">
      <w:pPr>
        <w:autoSpaceDE w:val="0"/>
        <w:autoSpaceDN w:val="0"/>
        <w:adjustRightInd w:val="0"/>
        <w:spacing w:after="0" w:line="240" w:lineRule="auto"/>
        <w:rPr>
          <w:rFonts w:ascii="Courier New" w:hAnsi="Courier New" w:cs="Courier New"/>
        </w:rPr>
      </w:pPr>
    </w:p>
    <w:p w14:paraId="73191D64" w14:textId="77777777" w:rsidR="007E6479" w:rsidRDefault="007E6479" w:rsidP="007E6479">
      <w:pPr>
        <w:pStyle w:val="NoSpacing"/>
      </w:pPr>
    </w:p>
    <w:p w14:paraId="25897460" w14:textId="77777777" w:rsidR="007E6479" w:rsidRDefault="007E6479" w:rsidP="007E6479">
      <w:pPr>
        <w:pStyle w:val="Heading2"/>
      </w:pPr>
      <w:bookmarkStart w:id="65" w:name="_Toc158114061"/>
      <w:r>
        <w:t>Output_volume_average_list</w:t>
      </w:r>
      <w:bookmarkEnd w:id="65"/>
    </w:p>
    <w:p w14:paraId="254241D8" w14:textId="77777777" w:rsidR="007E6479" w:rsidRDefault="007E6479" w:rsidP="007E6479">
      <w:pPr>
        <w:pStyle w:val="NoSpacing"/>
      </w:pPr>
    </w:p>
    <w:p w14:paraId="79E4D36E" w14:textId="77777777" w:rsidR="007E6479" w:rsidRDefault="007E6479" w:rsidP="007E6479">
      <w:pPr>
        <w:pStyle w:val="NoSpacing"/>
      </w:pPr>
      <w:r>
        <w:t xml:space="preserve">This packet allows the output of the average of a field component over a specified volume </w:t>
      </w:r>
      <w:r>
        <w:rPr>
          <w:b/>
        </w:rPr>
        <w:t>.volume_average</w:t>
      </w:r>
      <w:r w:rsidRPr="00612D06">
        <w:rPr>
          <w:b/>
        </w:rPr>
        <w:t>_field.tout</w:t>
      </w:r>
      <w:r>
        <w:t xml:space="preserve"> file.</w:t>
      </w:r>
    </w:p>
    <w:p w14:paraId="5A902C9A" w14:textId="77777777" w:rsidR="007E6479" w:rsidRDefault="007E6479" w:rsidP="007E6479">
      <w:pPr>
        <w:pStyle w:val="NoSpacing"/>
      </w:pPr>
    </w:p>
    <w:p w14:paraId="680C03B5" w14:textId="77777777" w:rsidR="007E6479" w:rsidRDefault="007E6479" w:rsidP="007E6479">
      <w:pPr>
        <w:pStyle w:val="NoSpacing"/>
      </w:pPr>
      <w:r>
        <w:t>Output_timestep information may be specified, this allows the first and last timestep plus timestep interval to be specified or alternatively the first time, last time and time interval. If this information is not specified then output will be written for all timesteps.</w:t>
      </w:r>
    </w:p>
    <w:p w14:paraId="2FF728F2" w14:textId="77777777" w:rsidR="007E6479" w:rsidRDefault="007E6479" w:rsidP="007E6479">
      <w:pPr>
        <w:pStyle w:val="NoSpacing"/>
      </w:pPr>
    </w:p>
    <w:p w14:paraId="37EA9EDC" w14:textId="77777777" w:rsidR="007E6479" w:rsidRDefault="007E6479" w:rsidP="007E6479">
      <w:pPr>
        <w:pStyle w:val="NoSpacing"/>
      </w:pPr>
      <w:r>
        <w:t>This type of output may be post processed to produce field animations.</w:t>
      </w:r>
    </w:p>
    <w:p w14:paraId="3EDD3AAF" w14:textId="77777777" w:rsidR="007E6479" w:rsidRDefault="007E6479" w:rsidP="007E6479">
      <w:pPr>
        <w:pStyle w:val="NoSpacing"/>
      </w:pPr>
    </w:p>
    <w:p w14:paraId="48212078" w14:textId="77777777" w:rsidR="007E6479" w:rsidRDefault="007E6479" w:rsidP="007E6479">
      <w:pPr>
        <w:pStyle w:val="NoSpacing"/>
        <w:rPr>
          <w:b/>
          <w:u w:val="single"/>
        </w:rPr>
      </w:pPr>
      <w:r w:rsidRPr="00F36BFD">
        <w:rPr>
          <w:b/>
          <w:u w:val="single"/>
        </w:rPr>
        <w:t>Example</w:t>
      </w:r>
    </w:p>
    <w:p w14:paraId="39E76DB7" w14:textId="77777777" w:rsidR="007E6479" w:rsidRPr="00F36BFD" w:rsidRDefault="007E6479" w:rsidP="007E6479">
      <w:pPr>
        <w:pStyle w:val="NoSpacing"/>
        <w:rPr>
          <w:b/>
          <w:u w:val="single"/>
        </w:rPr>
      </w:pPr>
    </w:p>
    <w:p w14:paraId="7E68E250" w14:textId="77777777"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Output_volume_average_list</w:t>
      </w:r>
    </w:p>
    <w:p w14:paraId="18BF194A" w14:textId="77777777"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r>
      <w:r>
        <w:rPr>
          <w:rFonts w:ascii="Courier New" w:hAnsi="Courier New" w:cs="Courier New"/>
        </w:rPr>
        <w:tab/>
        <w:t>! number of output volume_averages</w:t>
      </w:r>
    </w:p>
    <w:p w14:paraId="7639FA08" w14:textId="77777777"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OUTPUT NUMBER</w:t>
      </w:r>
    </w:p>
    <w:p w14:paraId="2939F00E" w14:textId="77777777"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volume number for output</w:t>
      </w:r>
    </w:p>
    <w:p w14:paraId="2EBB1956" w14:textId="77777777"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Ex</w:t>
      </w:r>
    </w:p>
    <w:p w14:paraId="5AC7C052" w14:textId="77777777"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output_time_information</w:t>
      </w:r>
    </w:p>
    <w:p w14:paraId="3C29FFF4" w14:textId="77777777"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0.0</w:t>
      </w:r>
      <w:r>
        <w:rPr>
          <w:rFonts w:ascii="Courier New" w:hAnsi="Courier New" w:cs="Courier New"/>
        </w:rPr>
        <w:tab/>
        <w:t>! first output time</w:t>
      </w:r>
    </w:p>
    <w:p w14:paraId="324CF847" w14:textId="77777777"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1e-6</w:t>
      </w:r>
      <w:r>
        <w:rPr>
          <w:rFonts w:ascii="Courier New" w:hAnsi="Courier New" w:cs="Courier New"/>
        </w:rPr>
        <w:tab/>
        <w:t>! last output time</w:t>
      </w:r>
    </w:p>
    <w:p w14:paraId="4DDD7DF4" w14:textId="77777777" w:rsidR="00F5383D" w:rsidRDefault="007E6479" w:rsidP="00A83216">
      <w:pPr>
        <w:autoSpaceDE w:val="0"/>
        <w:autoSpaceDN w:val="0"/>
        <w:adjustRightInd w:val="0"/>
        <w:spacing w:after="0" w:line="240" w:lineRule="auto"/>
        <w:rPr>
          <w:rFonts w:ascii="Courier New" w:hAnsi="Courier New" w:cs="Courier New"/>
        </w:rPr>
      </w:pPr>
      <w:r>
        <w:rPr>
          <w:rFonts w:ascii="Courier New" w:hAnsi="Courier New" w:cs="Courier New"/>
        </w:rPr>
        <w:t>1e-7</w:t>
      </w:r>
      <w:r>
        <w:rPr>
          <w:rFonts w:ascii="Courier New" w:hAnsi="Courier New" w:cs="Courier New"/>
        </w:rPr>
        <w:tab/>
        <w:t>! output time interval</w:t>
      </w:r>
    </w:p>
    <w:p w14:paraId="4535E264" w14:textId="77777777" w:rsidR="00CC3D9B" w:rsidRDefault="00CC3D9B" w:rsidP="00CC3D9B">
      <w:pPr>
        <w:pStyle w:val="NoSpacing"/>
      </w:pPr>
    </w:p>
    <w:p w14:paraId="3F3AED9F" w14:textId="77777777" w:rsidR="00CC3D9B" w:rsidRPr="00CC3D9B" w:rsidRDefault="00CC3D9B" w:rsidP="00CC3D9B">
      <w:pPr>
        <w:pStyle w:val="NoSpacing"/>
        <w:rPr>
          <w:b/>
          <w:u w:val="single"/>
        </w:rPr>
      </w:pPr>
      <w:r w:rsidRPr="00CC3D9B">
        <w:rPr>
          <w:b/>
          <w:u w:val="single"/>
        </w:rPr>
        <w:t>Example test cases:</w:t>
      </w:r>
    </w:p>
    <w:p w14:paraId="52BAB7B0" w14:textId="77777777" w:rsidR="00CC3D9B" w:rsidRPr="006704B4" w:rsidRDefault="006704B4" w:rsidP="00A83216">
      <w:pPr>
        <w:autoSpaceDE w:val="0"/>
        <w:autoSpaceDN w:val="0"/>
        <w:adjustRightInd w:val="0"/>
        <w:spacing w:after="0" w:line="240" w:lineRule="auto"/>
        <w:rPr>
          <w:rFonts w:cs="Courier New"/>
        </w:rPr>
      </w:pPr>
      <w:r w:rsidRPr="006704B4">
        <w:rPr>
          <w:rFonts w:cs="Courier New"/>
        </w:rPr>
        <w:t>RESONANT_ABSORBER</w:t>
      </w:r>
    </w:p>
    <w:p w14:paraId="6025CD5A" w14:textId="77777777" w:rsidR="006704B4" w:rsidRPr="006704B4" w:rsidRDefault="006704B4" w:rsidP="00A83216">
      <w:pPr>
        <w:autoSpaceDE w:val="0"/>
        <w:autoSpaceDN w:val="0"/>
        <w:adjustRightInd w:val="0"/>
        <w:spacing w:after="0" w:line="240" w:lineRule="auto"/>
        <w:rPr>
          <w:rFonts w:cs="Courier New"/>
        </w:rPr>
      </w:pPr>
      <w:r w:rsidRPr="006704B4">
        <w:rPr>
          <w:rFonts w:cs="Courier New"/>
        </w:rPr>
        <w:t>TCS_MODE_STIR</w:t>
      </w:r>
    </w:p>
    <w:p w14:paraId="2543DD8C" w14:textId="77777777" w:rsidR="00F5383D" w:rsidRPr="00A3160F" w:rsidRDefault="00F5383D" w:rsidP="00A83216">
      <w:pPr>
        <w:pStyle w:val="Heading2"/>
      </w:pPr>
      <w:bookmarkStart w:id="66" w:name="_Toc158114062"/>
      <w:r>
        <w:t>Output_mode_list</w:t>
      </w:r>
      <w:bookmarkEnd w:id="66"/>
    </w:p>
    <w:p w14:paraId="37971442" w14:textId="77777777" w:rsidR="00F5383D" w:rsidRDefault="00F5383D" w:rsidP="00F00E8B">
      <w:pPr>
        <w:pStyle w:val="NoSpacing"/>
      </w:pPr>
      <w:r>
        <w:t xml:space="preserve">This output packet allows a mode shape to be read from a file, the amplitude of this mode </w:t>
      </w:r>
      <w:r w:rsidR="00262A4F">
        <w:t xml:space="preserve">on a surface in the mesh </w:t>
      </w:r>
      <w:r>
        <w:t>is then used as output. The amplitude is calculated as the overlap integral of the mode sha</w:t>
      </w:r>
      <w:r w:rsidR="00262A4F">
        <w:t>pe with the field over the surface. The surface</w:t>
      </w:r>
      <w:r>
        <w:t xml:space="preserve"> must (at the moment) be defined in the same orientation as the mode.</w:t>
      </w:r>
    </w:p>
    <w:p w14:paraId="39F0FDFF" w14:textId="77777777" w:rsidR="00F5383D" w:rsidRDefault="00F5383D" w:rsidP="00F00E8B">
      <w:pPr>
        <w:pStyle w:val="NoSpacing"/>
      </w:pPr>
    </w:p>
    <w:p w14:paraId="6D4CE731" w14:textId="77777777" w:rsidR="00F5383D" w:rsidRPr="00F36BFD" w:rsidRDefault="00F5383D" w:rsidP="00F00E8B">
      <w:pPr>
        <w:pStyle w:val="NoSpacing"/>
        <w:rPr>
          <w:b/>
          <w:u w:val="single"/>
        </w:rPr>
      </w:pPr>
      <w:r w:rsidRPr="00F36BFD">
        <w:rPr>
          <w:b/>
          <w:u w:val="single"/>
        </w:rPr>
        <w:t>example</w:t>
      </w:r>
    </w:p>
    <w:p w14:paraId="3A4E2E8C" w14:textId="77777777" w:rsidR="00F5383D" w:rsidRDefault="00F5383D" w:rsidP="00F00E8B">
      <w:pPr>
        <w:pStyle w:val="NoSpacing"/>
      </w:pPr>
    </w:p>
    <w:p w14:paraId="645C927D" w14:textId="77777777"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t>Output_mode_list</w:t>
      </w:r>
    </w:p>
    <w:p w14:paraId="4E6CB940" w14:textId="77777777"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r>
      <w:r>
        <w:rPr>
          <w:rFonts w:ascii="Courier New" w:hAnsi="Courier New" w:cs="Courier New"/>
        </w:rPr>
        <w:tab/>
        <w:t>! number of output modes</w:t>
      </w:r>
    </w:p>
    <w:p w14:paraId="3C0B9F0C" w14:textId="77777777"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xml:space="preserve">     ! OUTPUT MODE NUMBER</w:t>
      </w:r>
    </w:p>
    <w:p w14:paraId="24E15E30" w14:textId="77777777"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t>6</w:t>
      </w:r>
      <w:r>
        <w:rPr>
          <w:rFonts w:ascii="Courier New" w:hAnsi="Courier New" w:cs="Courier New"/>
        </w:rPr>
        <w:tab/>
      </w:r>
      <w:r>
        <w:rPr>
          <w:rFonts w:ascii="Courier New" w:hAnsi="Courier New" w:cs="Courier New"/>
        </w:rPr>
        <w:tab/>
        <w:t>! surface number</w:t>
      </w:r>
    </w:p>
    <w:p w14:paraId="74E70E35" w14:textId="77777777"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side of surface for output</w:t>
      </w:r>
    </w:p>
    <w:p w14:paraId="5F18FEFD" w14:textId="77777777"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t>Ex</w:t>
      </w:r>
    </w:p>
    <w:p w14:paraId="5CFB13F0" w14:textId="77777777"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t>WR90.mode</w:t>
      </w:r>
    </w:p>
    <w:p w14:paraId="2738CAD6" w14:textId="77777777"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t xml:space="preserve">1                ! x column </w:t>
      </w:r>
    </w:p>
    <w:p w14:paraId="48CA35C1" w14:textId="77777777"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t xml:space="preserve">2                ! y column </w:t>
      </w:r>
    </w:p>
    <w:p w14:paraId="107D07EE" w14:textId="77777777"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t xml:space="preserve">3                ! z column </w:t>
      </w:r>
    </w:p>
    <w:p w14:paraId="27A5EEA2" w14:textId="77777777"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t>6                ! data column to use</w:t>
      </w:r>
    </w:p>
    <w:p w14:paraId="23C08708" w14:textId="77777777" w:rsidR="00F5383D" w:rsidRDefault="00F5383D" w:rsidP="00AC07C0">
      <w:pPr>
        <w:pStyle w:val="NoSpacing"/>
      </w:pPr>
    </w:p>
    <w:p w14:paraId="2C091101" w14:textId="77777777" w:rsidR="00CC3D9B" w:rsidRDefault="00CC3D9B" w:rsidP="00CC3D9B">
      <w:pPr>
        <w:pStyle w:val="NoSpacing"/>
      </w:pPr>
    </w:p>
    <w:p w14:paraId="72DE17B2" w14:textId="77777777" w:rsidR="00CC3D9B" w:rsidRPr="00CC3D9B" w:rsidRDefault="00CC3D9B" w:rsidP="00CC3D9B">
      <w:pPr>
        <w:pStyle w:val="NoSpacing"/>
        <w:rPr>
          <w:b/>
          <w:u w:val="single"/>
        </w:rPr>
      </w:pPr>
      <w:r w:rsidRPr="00CC3D9B">
        <w:rPr>
          <w:b/>
          <w:u w:val="single"/>
        </w:rPr>
        <w:t>Example test cases:</w:t>
      </w:r>
    </w:p>
    <w:p w14:paraId="4D3FFAAE" w14:textId="77777777" w:rsidR="006704B4" w:rsidRPr="00034B4B" w:rsidRDefault="006704B4" w:rsidP="006704B4">
      <w:pPr>
        <w:autoSpaceDE w:val="0"/>
        <w:autoSpaceDN w:val="0"/>
        <w:adjustRightInd w:val="0"/>
        <w:spacing w:after="0" w:line="240" w:lineRule="auto"/>
        <w:rPr>
          <w:rFonts w:cs="Courier New"/>
        </w:rPr>
      </w:pPr>
      <w:r w:rsidRPr="00034B4B">
        <w:rPr>
          <w:rFonts w:cs="Courier New"/>
        </w:rPr>
        <w:t xml:space="preserve">WAVEGUIDE_IRIS </w:t>
      </w:r>
    </w:p>
    <w:p w14:paraId="2A80B828" w14:textId="77777777" w:rsidR="006704B4" w:rsidRPr="00034B4B" w:rsidRDefault="006704B4" w:rsidP="006704B4">
      <w:pPr>
        <w:autoSpaceDE w:val="0"/>
        <w:autoSpaceDN w:val="0"/>
        <w:adjustRightInd w:val="0"/>
        <w:spacing w:after="0" w:line="240" w:lineRule="auto"/>
        <w:rPr>
          <w:rFonts w:cs="Courier New"/>
        </w:rPr>
      </w:pPr>
      <w:r w:rsidRPr="00034B4B">
        <w:rPr>
          <w:rFonts w:cs="Courier New"/>
        </w:rPr>
        <w:t xml:space="preserve">WAVEGUIDE_STRAIGHT </w:t>
      </w:r>
    </w:p>
    <w:p w14:paraId="2725B34B" w14:textId="77777777" w:rsidR="007E383A" w:rsidRDefault="007E383A" w:rsidP="00AC07C0">
      <w:pPr>
        <w:pStyle w:val="NoSpacing"/>
      </w:pPr>
    </w:p>
    <w:p w14:paraId="6C5C1923" w14:textId="77777777" w:rsidR="007E383A" w:rsidRDefault="007E383A" w:rsidP="00AC07C0">
      <w:pPr>
        <w:pStyle w:val="NoSpacing"/>
      </w:pPr>
    </w:p>
    <w:p w14:paraId="243D4C34" w14:textId="77777777" w:rsidR="00A83216" w:rsidRDefault="00A83216" w:rsidP="00A83216">
      <w:pPr>
        <w:pStyle w:val="Heading2"/>
      </w:pPr>
      <w:bookmarkStart w:id="67" w:name="_Toc158114063"/>
      <w:r>
        <w:t>SAR_volume_list</w:t>
      </w:r>
      <w:bookmarkEnd w:id="67"/>
    </w:p>
    <w:p w14:paraId="5EA11D5D" w14:textId="77777777" w:rsidR="00A83216" w:rsidRDefault="00A83216" w:rsidP="00A83216">
      <w:pPr>
        <w:pStyle w:val="NoSpacing"/>
      </w:pPr>
    </w:p>
    <w:p w14:paraId="65F054A5" w14:textId="77777777" w:rsidR="00061529" w:rsidRDefault="00A83216" w:rsidP="00A83216">
      <w:pPr>
        <w:pStyle w:val="NoSpacing"/>
      </w:pPr>
      <w:r>
        <w:t xml:space="preserve">Output the Specific Absorption Rate calculated over a specified volume at at given frequency. </w:t>
      </w:r>
    </w:p>
    <w:p w14:paraId="4FEC324E" w14:textId="77777777" w:rsidR="00061529" w:rsidRDefault="00061529" w:rsidP="00061529">
      <w:pPr>
        <w:pStyle w:val="NoSpacing"/>
      </w:pPr>
      <w:r>
        <w:lastRenderedPageBreak/>
        <w:t>SAR is conventionally calculated as:</w:t>
      </w:r>
    </w:p>
    <w:p w14:paraId="3352B78C" w14:textId="77777777" w:rsidR="00061529" w:rsidRDefault="00061529" w:rsidP="00061529">
      <w:pPr>
        <w:pStyle w:val="MTDisplayEquation"/>
      </w:pPr>
      <w:r>
        <w:tab/>
      </w:r>
      <w:r w:rsidRPr="003F0FF3">
        <w:rPr>
          <w:position w:val="-24"/>
        </w:rPr>
        <w:object w:dxaOrig="1440" w:dyaOrig="620" w14:anchorId="3ACD9175">
          <v:shape id="_x0000_i1050" type="#_x0000_t75" style="width:1in;height:30.55pt" o:ole="">
            <v:imagedata r:id="rId62" o:title=""/>
          </v:shape>
          <o:OLEObject Type="Embed" ProgID="Equation.DSMT4" ShapeID="_x0000_i1050" DrawAspect="Content" ObjectID="_1768728319" r:id="rId63"/>
        </w:object>
      </w:r>
    </w:p>
    <w:p w14:paraId="12943DA4" w14:textId="77777777" w:rsidR="00061529" w:rsidRDefault="00061529" w:rsidP="00061529">
      <w:r>
        <w:t xml:space="preserve">In the TLM process, the SAR calculated is not strictly the SAR as defined above, the output is the Energy absorbed divided by the mass (assuming a pulse excitation and a runtime sufficient for all the energy in the problem to be absorbed or radiated from the problem space). The TLM SAR may then be normalised to the excitation in such a way as to produce the desired result. </w:t>
      </w:r>
    </w:p>
    <w:p w14:paraId="5C0D71B3" w14:textId="77777777" w:rsidR="00061529" w:rsidRDefault="00061529" w:rsidP="00061529">
      <w:r>
        <w:t xml:space="preserve">The Energy absorbed in a dielectric material with conductivity, </w:t>
      </w:r>
      <w:r>
        <w:sym w:font="Symbol" w:char="F073"/>
      </w:r>
      <w:r>
        <w:t xml:space="preserve"> is </w:t>
      </w:r>
    </w:p>
    <w:p w14:paraId="0ACFD7EB" w14:textId="77777777" w:rsidR="00061529" w:rsidRDefault="00061529" w:rsidP="00061529">
      <w:pPr>
        <w:pStyle w:val="MTDisplayEquation"/>
      </w:pPr>
      <w:r>
        <w:tab/>
      </w:r>
      <w:r w:rsidRPr="00C30366">
        <w:rPr>
          <w:position w:val="-32"/>
        </w:rPr>
        <w:object w:dxaOrig="3860" w:dyaOrig="700" w14:anchorId="073FBCE3">
          <v:shape id="_x0000_i1051" type="#_x0000_t75" style="width:192.95pt;height:35.15pt" o:ole="">
            <v:imagedata r:id="rId64" o:title=""/>
          </v:shape>
          <o:OLEObject Type="Embed" ProgID="Equation.DSMT4" ShapeID="_x0000_i1051" DrawAspect="Content" ObjectID="_1768728320" r:id="rId65"/>
        </w:object>
      </w:r>
    </w:p>
    <w:p w14:paraId="6B301CFB" w14:textId="77777777" w:rsidR="00061529" w:rsidRDefault="00061529" w:rsidP="00061529">
      <w:r>
        <w:t>Where ~ denotes the field amplitude at the frequency of interest.</w:t>
      </w:r>
    </w:p>
    <w:p w14:paraId="2FD4C557" w14:textId="77777777" w:rsidR="00061529" w:rsidRPr="003F0FF3" w:rsidRDefault="00061529" w:rsidP="00061529">
      <w:r>
        <w:t>The SAR as output by GGI_TLM is then</w:t>
      </w:r>
    </w:p>
    <w:p w14:paraId="10A373B3" w14:textId="77777777" w:rsidR="00061529" w:rsidRDefault="00061529" w:rsidP="00061529">
      <w:pPr>
        <w:pStyle w:val="MTDisplayEquation"/>
      </w:pPr>
      <w:r>
        <w:tab/>
      </w:r>
      <w:r w:rsidRPr="0029720A">
        <w:rPr>
          <w:position w:val="-52"/>
        </w:rPr>
        <w:object w:dxaOrig="5300" w:dyaOrig="1260" w14:anchorId="11AFDD7C">
          <v:shape id="_x0000_i1052" type="#_x0000_t75" style="width:264.95pt;height:62.8pt" o:ole="">
            <v:imagedata r:id="rId66" o:title=""/>
          </v:shape>
          <o:OLEObject Type="Embed" ProgID="Equation.DSMT4" ShapeID="_x0000_i1052" DrawAspect="Content" ObjectID="_1768728321" r:id="rId67"/>
        </w:object>
      </w:r>
    </w:p>
    <w:p w14:paraId="34AB2787" w14:textId="77777777" w:rsidR="00061529" w:rsidRDefault="00061529" w:rsidP="00061529">
      <w:r>
        <w:t xml:space="preserve">Where </w:t>
      </w:r>
      <w:r>
        <w:sym w:font="Symbol" w:char="F072"/>
      </w:r>
      <w:r>
        <w:t xml:space="preserve"> is the material density (kg/m</w:t>
      </w:r>
      <w:r>
        <w:rPr>
          <w:vertAlign w:val="superscript"/>
        </w:rPr>
        <w:t>3</w:t>
      </w:r>
      <w:r>
        <w:t>) and the units of SAR</w:t>
      </w:r>
      <w:r>
        <w:rPr>
          <w:vertAlign w:val="subscript"/>
        </w:rPr>
        <w:t>TLM</w:t>
      </w:r>
      <w:r>
        <w:t xml:space="preserve"> are J/Kg</w:t>
      </w:r>
    </w:p>
    <w:p w14:paraId="25183625" w14:textId="77777777" w:rsidR="00061529" w:rsidRDefault="00061529" w:rsidP="00A83216">
      <w:pPr>
        <w:pStyle w:val="NoSpacing"/>
      </w:pPr>
    </w:p>
    <w:p w14:paraId="2CE1E396" w14:textId="77777777" w:rsidR="00061529" w:rsidRDefault="00A83216" w:rsidP="00A83216">
      <w:pPr>
        <w:pStyle w:val="NoSpacing"/>
        <w:rPr>
          <w:rFonts w:cs="Calibri"/>
        </w:rPr>
      </w:pPr>
      <w:r>
        <w:t xml:space="preserve">The volume material must be specified as a simple zero order dispersive material with loss included as an electric conductivity only. The material density must be given in </w:t>
      </w:r>
      <w:r>
        <w:rPr>
          <w:rFonts w:ascii="Courier New" w:hAnsi="Courier New" w:cs="Courier New"/>
        </w:rPr>
        <w:t>kg/m</w:t>
      </w:r>
      <w:r w:rsidR="009A4FBC">
        <w:rPr>
          <w:rFonts w:ascii="Courier New" w:hAnsi="Courier New" w:cs="Courier New"/>
          <w:vertAlign w:val="superscript"/>
        </w:rPr>
        <w:t>3</w:t>
      </w:r>
      <w:r w:rsidR="009A4FBC">
        <w:rPr>
          <w:rFonts w:ascii="Courier New" w:hAnsi="Courier New" w:cs="Courier New"/>
        </w:rPr>
        <w:t xml:space="preserve">. </w:t>
      </w:r>
    </w:p>
    <w:p w14:paraId="70E4C988" w14:textId="77777777" w:rsidR="00061529" w:rsidRDefault="00061529" w:rsidP="00A83216">
      <w:pPr>
        <w:pStyle w:val="NoSpacing"/>
        <w:rPr>
          <w:rFonts w:cs="Calibri"/>
        </w:rPr>
      </w:pPr>
    </w:p>
    <w:p w14:paraId="141450A8" w14:textId="77777777" w:rsidR="00A83216" w:rsidRDefault="009A4FBC" w:rsidP="00A83216">
      <w:pPr>
        <w:pStyle w:val="NoSpacing"/>
      </w:pPr>
      <w:r>
        <w:t>SAR</w:t>
      </w:r>
      <w:r w:rsidR="00A83216">
        <w:t xml:space="preserve"> is calculated by a running Fourier Transform as the solution progresses.</w:t>
      </w:r>
      <w:r w:rsidR="00A83216" w:rsidRPr="00612D06">
        <w:t xml:space="preserve"> </w:t>
      </w:r>
      <w:r w:rsidR="00A83216">
        <w:t xml:space="preserve">The output data is written to the </w:t>
      </w:r>
      <w:r w:rsidR="00A83216" w:rsidRPr="00612D06">
        <w:rPr>
          <w:b/>
        </w:rPr>
        <w:t>.</w:t>
      </w:r>
      <w:r w:rsidR="00A83216">
        <w:rPr>
          <w:b/>
        </w:rPr>
        <w:t>SAR</w:t>
      </w:r>
      <w:r w:rsidR="00A83216" w:rsidRPr="00612D06">
        <w:rPr>
          <w:b/>
        </w:rPr>
        <w:t>.fout</w:t>
      </w:r>
      <w:r w:rsidR="00A83216">
        <w:rPr>
          <w:b/>
        </w:rPr>
        <w:t xml:space="preserve"> </w:t>
      </w:r>
      <w:r w:rsidR="00A83216">
        <w:t>file.</w:t>
      </w:r>
    </w:p>
    <w:p w14:paraId="6A670662" w14:textId="77777777" w:rsidR="00A83216" w:rsidRPr="00612D06" w:rsidRDefault="00A83216" w:rsidP="00A83216">
      <w:pPr>
        <w:pStyle w:val="NoSpacing"/>
      </w:pPr>
    </w:p>
    <w:p w14:paraId="0D6CD723" w14:textId="77777777" w:rsidR="00A83216" w:rsidRPr="00F36BFD" w:rsidRDefault="00A83216" w:rsidP="00A83216">
      <w:pPr>
        <w:pStyle w:val="NoSpacing"/>
        <w:rPr>
          <w:b/>
          <w:u w:val="single"/>
        </w:rPr>
      </w:pPr>
      <w:r w:rsidRPr="00F36BFD">
        <w:rPr>
          <w:b/>
          <w:u w:val="single"/>
        </w:rPr>
        <w:t>example</w:t>
      </w:r>
    </w:p>
    <w:p w14:paraId="23862505" w14:textId="77777777" w:rsidR="00A83216" w:rsidRDefault="00A83216" w:rsidP="00A83216">
      <w:pPr>
        <w:pStyle w:val="NoSpacing"/>
      </w:pPr>
    </w:p>
    <w:p w14:paraId="6C46F958" w14:textId="77777777" w:rsidR="00A83216" w:rsidRDefault="00A83216" w:rsidP="00A83216">
      <w:pPr>
        <w:autoSpaceDE w:val="0"/>
        <w:autoSpaceDN w:val="0"/>
        <w:adjustRightInd w:val="0"/>
        <w:spacing w:after="0" w:line="240" w:lineRule="auto"/>
        <w:rPr>
          <w:rFonts w:ascii="Courier New" w:hAnsi="Courier New" w:cs="Courier New"/>
        </w:rPr>
      </w:pPr>
      <w:r>
        <w:rPr>
          <w:rFonts w:ascii="Courier New" w:hAnsi="Courier New" w:cs="Courier New"/>
        </w:rPr>
        <w:t>SAR_volume_list</w:t>
      </w:r>
    </w:p>
    <w:p w14:paraId="79D89E93" w14:textId="77777777" w:rsidR="00A83216" w:rsidRDefault="00A83216" w:rsidP="00A83216">
      <w:pPr>
        <w:autoSpaceDE w:val="0"/>
        <w:autoSpaceDN w:val="0"/>
        <w:adjustRightInd w:val="0"/>
        <w:spacing w:after="0" w:line="240" w:lineRule="auto"/>
        <w:rPr>
          <w:rFonts w:ascii="Courier New" w:hAnsi="Courier New" w:cs="Courier New"/>
        </w:rPr>
      </w:pPr>
      <w:r>
        <w:rPr>
          <w:rFonts w:ascii="Courier New" w:hAnsi="Courier New" w:cs="Courier New"/>
        </w:rPr>
        <w:t>2 ! number of SAR volumes</w:t>
      </w:r>
    </w:p>
    <w:p w14:paraId="0648661E" w14:textId="77777777" w:rsidR="00A83216" w:rsidRDefault="00A83216" w:rsidP="00A83216">
      <w:pPr>
        <w:autoSpaceDE w:val="0"/>
        <w:autoSpaceDN w:val="0"/>
        <w:adjustRightInd w:val="0"/>
        <w:spacing w:after="0" w:line="240" w:lineRule="auto"/>
        <w:rPr>
          <w:rFonts w:ascii="Courier New" w:hAnsi="Courier New" w:cs="Courier New"/>
        </w:rPr>
      </w:pPr>
      <w:r>
        <w:rPr>
          <w:rFonts w:ascii="Courier New" w:hAnsi="Courier New" w:cs="Courier New"/>
        </w:rPr>
        <w:t>1  ! SAR VOLUME NUMBER</w:t>
      </w:r>
    </w:p>
    <w:p w14:paraId="228231FD" w14:textId="77777777" w:rsidR="00A83216" w:rsidRDefault="00A83216" w:rsidP="00A83216">
      <w:pPr>
        <w:autoSpaceDE w:val="0"/>
        <w:autoSpaceDN w:val="0"/>
        <w:adjustRightInd w:val="0"/>
        <w:spacing w:after="0" w:line="240" w:lineRule="auto"/>
        <w:rPr>
          <w:rFonts w:ascii="Courier New" w:hAnsi="Courier New" w:cs="Courier New"/>
        </w:rPr>
      </w:pPr>
      <w:r>
        <w:rPr>
          <w:rFonts w:ascii="Courier New" w:hAnsi="Courier New" w:cs="Courier New"/>
        </w:rPr>
        <w:t>1  ! material number</w:t>
      </w:r>
    </w:p>
    <w:p w14:paraId="77C48D60" w14:textId="77777777" w:rsidR="00A83216" w:rsidRDefault="00A83216" w:rsidP="00A83216">
      <w:pPr>
        <w:autoSpaceDE w:val="0"/>
        <w:autoSpaceDN w:val="0"/>
        <w:adjustRightInd w:val="0"/>
        <w:spacing w:after="0" w:line="240" w:lineRule="auto"/>
        <w:rPr>
          <w:rFonts w:ascii="Courier New" w:hAnsi="Courier New" w:cs="Courier New"/>
        </w:rPr>
      </w:pPr>
      <w:r>
        <w:rPr>
          <w:rFonts w:ascii="Courier New" w:hAnsi="Courier New" w:cs="Courier New"/>
        </w:rPr>
        <w:t>900E6  ! frequency</w:t>
      </w:r>
    </w:p>
    <w:p w14:paraId="4A708D3E" w14:textId="77777777" w:rsidR="00A83216" w:rsidRDefault="00A83216" w:rsidP="00A83216">
      <w:pPr>
        <w:autoSpaceDE w:val="0"/>
        <w:autoSpaceDN w:val="0"/>
        <w:adjustRightInd w:val="0"/>
        <w:spacing w:after="0" w:line="240" w:lineRule="auto"/>
        <w:rPr>
          <w:rFonts w:ascii="Courier New" w:hAnsi="Courier New" w:cs="Courier New"/>
        </w:rPr>
      </w:pPr>
      <w:r>
        <w:rPr>
          <w:rFonts w:ascii="Courier New" w:hAnsi="Courier New" w:cs="Courier New"/>
        </w:rPr>
        <w:t>968.6  ! material density kg/m^3</w:t>
      </w:r>
    </w:p>
    <w:p w14:paraId="5AE7569E" w14:textId="77777777" w:rsidR="00A83216" w:rsidRDefault="00A83216" w:rsidP="00A83216">
      <w:pPr>
        <w:autoSpaceDE w:val="0"/>
        <w:autoSpaceDN w:val="0"/>
        <w:adjustRightInd w:val="0"/>
        <w:spacing w:after="0" w:line="240" w:lineRule="auto"/>
        <w:rPr>
          <w:rFonts w:ascii="Courier New" w:hAnsi="Courier New" w:cs="Courier New"/>
        </w:rPr>
      </w:pPr>
      <w:r>
        <w:rPr>
          <w:rFonts w:ascii="Courier New" w:hAnsi="Courier New" w:cs="Courier New"/>
        </w:rPr>
        <w:t>2  ! SAR VOLUME NUMBER</w:t>
      </w:r>
    </w:p>
    <w:p w14:paraId="77F2D618" w14:textId="77777777" w:rsidR="00A83216" w:rsidRDefault="00A83216" w:rsidP="00A83216">
      <w:pPr>
        <w:autoSpaceDE w:val="0"/>
        <w:autoSpaceDN w:val="0"/>
        <w:adjustRightInd w:val="0"/>
        <w:spacing w:after="0" w:line="240" w:lineRule="auto"/>
        <w:rPr>
          <w:rFonts w:ascii="Courier New" w:hAnsi="Courier New" w:cs="Courier New"/>
        </w:rPr>
      </w:pPr>
      <w:r>
        <w:rPr>
          <w:rFonts w:ascii="Courier New" w:hAnsi="Courier New" w:cs="Courier New"/>
        </w:rPr>
        <w:t>2  ! material number</w:t>
      </w:r>
    </w:p>
    <w:p w14:paraId="3A0C49BC" w14:textId="77777777" w:rsidR="00A83216" w:rsidRDefault="00A83216" w:rsidP="00A83216">
      <w:pPr>
        <w:autoSpaceDE w:val="0"/>
        <w:autoSpaceDN w:val="0"/>
        <w:adjustRightInd w:val="0"/>
        <w:spacing w:after="0" w:line="240" w:lineRule="auto"/>
        <w:rPr>
          <w:rFonts w:ascii="Courier New" w:hAnsi="Courier New" w:cs="Courier New"/>
        </w:rPr>
      </w:pPr>
      <w:r>
        <w:rPr>
          <w:rFonts w:ascii="Courier New" w:hAnsi="Courier New" w:cs="Courier New"/>
        </w:rPr>
        <w:t>900E6  ! frequency</w:t>
      </w:r>
    </w:p>
    <w:p w14:paraId="0475843F" w14:textId="77777777" w:rsidR="00A83216" w:rsidRDefault="00A83216" w:rsidP="00A83216">
      <w:pPr>
        <w:autoSpaceDE w:val="0"/>
        <w:autoSpaceDN w:val="0"/>
        <w:adjustRightInd w:val="0"/>
        <w:spacing w:after="0" w:line="240" w:lineRule="auto"/>
        <w:rPr>
          <w:rFonts w:ascii="Courier New" w:hAnsi="Courier New" w:cs="Courier New"/>
        </w:rPr>
      </w:pPr>
      <w:r>
        <w:rPr>
          <w:rFonts w:ascii="Courier New" w:hAnsi="Courier New" w:cs="Courier New"/>
        </w:rPr>
        <w:t>968.6  ! material density kg/m^3</w:t>
      </w:r>
    </w:p>
    <w:p w14:paraId="2B5F1B49" w14:textId="77777777" w:rsidR="00CC3D9B" w:rsidRDefault="00CC3D9B" w:rsidP="00CC3D9B">
      <w:pPr>
        <w:pStyle w:val="NoSpacing"/>
      </w:pPr>
    </w:p>
    <w:p w14:paraId="7AA69469" w14:textId="77777777" w:rsidR="00CC3D9B" w:rsidRPr="00CC3D9B" w:rsidRDefault="00CC3D9B" w:rsidP="00CC3D9B">
      <w:pPr>
        <w:pStyle w:val="NoSpacing"/>
        <w:rPr>
          <w:b/>
          <w:u w:val="single"/>
        </w:rPr>
      </w:pPr>
      <w:r w:rsidRPr="00CC3D9B">
        <w:rPr>
          <w:b/>
          <w:u w:val="single"/>
        </w:rPr>
        <w:t>Example test cases:</w:t>
      </w:r>
    </w:p>
    <w:p w14:paraId="639878A1" w14:textId="77777777" w:rsidR="006704B4" w:rsidRPr="00034B4B" w:rsidRDefault="006704B4" w:rsidP="006704B4">
      <w:pPr>
        <w:autoSpaceDE w:val="0"/>
        <w:autoSpaceDN w:val="0"/>
        <w:adjustRightInd w:val="0"/>
        <w:spacing w:after="0" w:line="240" w:lineRule="auto"/>
        <w:rPr>
          <w:rFonts w:cs="Courier New"/>
        </w:rPr>
      </w:pPr>
      <w:r w:rsidRPr="00034B4B">
        <w:rPr>
          <w:rFonts w:cs="Courier New"/>
        </w:rPr>
        <w:t xml:space="preserve">SAR_TEM_CELL </w:t>
      </w:r>
    </w:p>
    <w:p w14:paraId="6B589552" w14:textId="77777777" w:rsidR="00A83216" w:rsidRPr="006704B4" w:rsidRDefault="006704B4" w:rsidP="006704B4">
      <w:pPr>
        <w:autoSpaceDE w:val="0"/>
        <w:autoSpaceDN w:val="0"/>
        <w:adjustRightInd w:val="0"/>
        <w:spacing w:after="0" w:line="240" w:lineRule="auto"/>
        <w:rPr>
          <w:rFonts w:cs="Courier New"/>
        </w:rPr>
      </w:pPr>
      <w:r w:rsidRPr="00034B4B">
        <w:rPr>
          <w:rFonts w:cs="Courier New"/>
        </w:rPr>
        <w:t xml:space="preserve">SAR_TEST </w:t>
      </w:r>
    </w:p>
    <w:p w14:paraId="40656D04" w14:textId="77777777" w:rsidR="00F5383D" w:rsidRDefault="00F5383D" w:rsidP="00055046">
      <w:pPr>
        <w:pStyle w:val="Heading2"/>
      </w:pPr>
      <w:bookmarkStart w:id="68" w:name="_Toc158114064"/>
      <w:r>
        <w:t>Simulation_time</w:t>
      </w:r>
      <w:bookmarkEnd w:id="68"/>
    </w:p>
    <w:p w14:paraId="0E14009B" w14:textId="77777777" w:rsidR="00F5383D" w:rsidRDefault="00F5383D" w:rsidP="00055046">
      <w:pPr>
        <w:pStyle w:val="NoSpacing"/>
      </w:pPr>
    </w:p>
    <w:p w14:paraId="3067FF18" w14:textId="77777777" w:rsidR="00F5383D" w:rsidRDefault="00F5383D" w:rsidP="00CA5201">
      <w:pPr>
        <w:pStyle w:val="NoSpacing"/>
      </w:pPr>
      <w:r>
        <w:lastRenderedPageBreak/>
        <w:t>This packet sets the time period of the simulation in seconds.</w:t>
      </w:r>
    </w:p>
    <w:p w14:paraId="20B20BD2" w14:textId="77777777" w:rsidR="00F5383D" w:rsidRPr="00F36BFD" w:rsidRDefault="00F5383D" w:rsidP="00CA5201">
      <w:pPr>
        <w:pStyle w:val="NoSpacing"/>
        <w:rPr>
          <w:b/>
          <w:u w:val="single"/>
        </w:rPr>
      </w:pPr>
      <w:r w:rsidRPr="00F36BFD">
        <w:rPr>
          <w:b/>
          <w:u w:val="single"/>
        </w:rPr>
        <w:t>example</w:t>
      </w:r>
    </w:p>
    <w:p w14:paraId="697C316E" w14:textId="77777777" w:rsidR="00F5383D" w:rsidRDefault="00F5383D" w:rsidP="00CA5201">
      <w:pPr>
        <w:pStyle w:val="NoSpacing"/>
      </w:pPr>
    </w:p>
    <w:p w14:paraId="5C81475D" w14:textId="77777777" w:rsidR="00F5383D" w:rsidRDefault="00F5383D" w:rsidP="00AC07C0">
      <w:pPr>
        <w:pStyle w:val="NoSpacing"/>
      </w:pPr>
      <w:r>
        <w:t>Simulation_time</w:t>
      </w:r>
    </w:p>
    <w:p w14:paraId="669BA508" w14:textId="77777777" w:rsidR="00F5383D" w:rsidRDefault="00F5383D" w:rsidP="00AC07C0">
      <w:pPr>
        <w:pStyle w:val="NoSpacing"/>
      </w:pPr>
      <w:r>
        <w:t>7e-8</w:t>
      </w:r>
    </w:p>
    <w:p w14:paraId="7C171379" w14:textId="77777777" w:rsidR="00CC3D9B" w:rsidRDefault="00CC3D9B" w:rsidP="00CC3D9B">
      <w:pPr>
        <w:pStyle w:val="NoSpacing"/>
      </w:pPr>
    </w:p>
    <w:p w14:paraId="1C52F48E" w14:textId="77777777" w:rsidR="00CC3D9B" w:rsidRPr="00CC3D9B" w:rsidRDefault="00CC3D9B" w:rsidP="00CC3D9B">
      <w:pPr>
        <w:pStyle w:val="NoSpacing"/>
        <w:rPr>
          <w:b/>
          <w:u w:val="single"/>
        </w:rPr>
      </w:pPr>
      <w:r w:rsidRPr="00CC3D9B">
        <w:rPr>
          <w:b/>
          <w:u w:val="single"/>
        </w:rPr>
        <w:t>Example test cases:</w:t>
      </w:r>
    </w:p>
    <w:p w14:paraId="357CBF22" w14:textId="77777777" w:rsidR="00CC3D9B" w:rsidRDefault="006704B4" w:rsidP="00CC3D9B">
      <w:pPr>
        <w:pStyle w:val="NoSpacing"/>
      </w:pPr>
      <w:r>
        <w:t>All test cases</w:t>
      </w:r>
    </w:p>
    <w:p w14:paraId="0DBD4323" w14:textId="77777777" w:rsidR="00CC3D9B" w:rsidRDefault="00CC3D9B" w:rsidP="00AC07C0">
      <w:pPr>
        <w:pStyle w:val="NoSpacing"/>
      </w:pPr>
    </w:p>
    <w:p w14:paraId="30C549A4" w14:textId="77777777" w:rsidR="009A4FBC" w:rsidRDefault="009A4FBC" w:rsidP="009A4FBC">
      <w:pPr>
        <w:pStyle w:val="Heading2"/>
      </w:pPr>
      <w:bookmarkStart w:id="69" w:name="_Toc158114065"/>
      <w:r>
        <w:t>Mode_stir_surface_list</w:t>
      </w:r>
      <w:bookmarkEnd w:id="69"/>
    </w:p>
    <w:p w14:paraId="1BA6EDB3" w14:textId="77777777" w:rsidR="009A4FBC" w:rsidRDefault="009A4FBC" w:rsidP="009A4FBC">
      <w:pPr>
        <w:pStyle w:val="NoSpacing"/>
      </w:pPr>
    </w:p>
    <w:p w14:paraId="6DF9ACB0" w14:textId="77777777" w:rsidR="001900D0" w:rsidRDefault="009A4FBC" w:rsidP="009A4FBC">
      <w:pPr>
        <w:pStyle w:val="NoSpacing"/>
      </w:pPr>
      <w:r>
        <w:t>The mode_stir_surface_list specifies a set of TLM surfaces on which the random connection boundary condition is to be imposed. The surfaces specified may be internal surfaces or set to zero to indicate the outer boundary. All internal surfaces to be included in the list must have PEC properties set.</w:t>
      </w:r>
      <w:r w:rsidR="001900D0">
        <w:t xml:space="preserve"> A voltage scaling factor is specified and this multiplies the voltage pulses at every interaction with the boundary. </w:t>
      </w:r>
    </w:p>
    <w:p w14:paraId="1E62D2C7" w14:textId="77777777" w:rsidR="009A4FBC" w:rsidRDefault="001900D0" w:rsidP="009A4FBC">
      <w:pPr>
        <w:pStyle w:val="NoSpacing"/>
      </w:pPr>
      <w:r>
        <w:t>This boundary condition is being used experimentally to investigate efficient means of modelling mode stirred environment.</w:t>
      </w:r>
    </w:p>
    <w:p w14:paraId="503CD311" w14:textId="77777777" w:rsidR="009A4FBC" w:rsidRDefault="009A4FBC" w:rsidP="009A4FBC">
      <w:pPr>
        <w:pStyle w:val="NoSpacing"/>
      </w:pPr>
    </w:p>
    <w:p w14:paraId="487A048C" w14:textId="77777777" w:rsidR="009A4FBC" w:rsidRDefault="009A4FBC" w:rsidP="009A4FBC">
      <w:pPr>
        <w:pStyle w:val="NoSpacing"/>
        <w:rPr>
          <w:b/>
          <w:u w:val="single"/>
        </w:rPr>
      </w:pPr>
      <w:r w:rsidRPr="00F36BFD">
        <w:rPr>
          <w:b/>
          <w:u w:val="single"/>
        </w:rPr>
        <w:t>Example</w:t>
      </w:r>
    </w:p>
    <w:p w14:paraId="0C0D52BE" w14:textId="77777777" w:rsidR="009A4FBC" w:rsidRPr="00F36BFD" w:rsidRDefault="009A4FBC" w:rsidP="009A4FBC">
      <w:pPr>
        <w:pStyle w:val="NoSpacing"/>
        <w:rPr>
          <w:b/>
          <w:u w:val="single"/>
        </w:rPr>
      </w:pPr>
    </w:p>
    <w:p w14:paraId="762BFB5E" w14:textId="77777777"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Mode_stir_surface_list</w:t>
      </w:r>
    </w:p>
    <w:p w14:paraId="105735C5" w14:textId="77777777"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2   Number of mode_stir_surfaces (integer)</w:t>
      </w:r>
    </w:p>
    <w:p w14:paraId="7CB67A57" w14:textId="77777777"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MODE_STIR_SURFACE NUMBER</w:t>
      </w:r>
    </w:p>
    <w:p w14:paraId="7F804926" w14:textId="77777777"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 xml:space="preserve">0.999  </w:t>
      </w:r>
      <w:r>
        <w:rPr>
          <w:rFonts w:ascii="Courier New" w:hAnsi="Courier New" w:cs="Courier New"/>
        </w:rPr>
        <w:tab/>
        <w:t xml:space="preserve">! boundary condition voltage reflection coefficient </w:t>
      </w:r>
    </w:p>
    <w:p w14:paraId="77832638" w14:textId="77777777"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0.0</w:t>
      </w:r>
      <w:r>
        <w:rPr>
          <w:rFonts w:ascii="Courier New" w:hAnsi="Courier New" w:cs="Courier New"/>
        </w:rPr>
        <w:tab/>
        <w:t>! amplitude of random impulse excitation on the boundary</w:t>
      </w:r>
    </w:p>
    <w:p w14:paraId="7D5E3670" w14:textId="77777777"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number of geometric surfaces in this mode_stir_surface</w:t>
      </w:r>
    </w:p>
    <w:p w14:paraId="225B6FE2" w14:textId="77777777"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surface list</w:t>
      </w:r>
    </w:p>
    <w:p w14:paraId="28DFFB0F" w14:textId="77777777"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surface orientation list</w:t>
      </w:r>
    </w:p>
    <w:p w14:paraId="33AF2CA4" w14:textId="77777777"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2</w:t>
      </w:r>
      <w:r>
        <w:rPr>
          <w:rFonts w:ascii="Courier New" w:hAnsi="Courier New" w:cs="Courier New"/>
        </w:rPr>
        <w:tab/>
        <w:t>MODE_STIR_SURFACE NUMBER</w:t>
      </w:r>
    </w:p>
    <w:p w14:paraId="62506046" w14:textId="77777777"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 xml:space="preserve">0.999  </w:t>
      </w:r>
      <w:r>
        <w:rPr>
          <w:rFonts w:ascii="Courier New" w:hAnsi="Courier New" w:cs="Courier New"/>
        </w:rPr>
        <w:tab/>
        <w:t xml:space="preserve">! boundary condition voltage reflection coefficient </w:t>
      </w:r>
    </w:p>
    <w:p w14:paraId="408A4F52" w14:textId="77777777"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1.0</w:t>
      </w:r>
      <w:r>
        <w:rPr>
          <w:rFonts w:ascii="Courier New" w:hAnsi="Courier New" w:cs="Courier New"/>
        </w:rPr>
        <w:tab/>
        <w:t>! amplitude of random impulse excitation on the boundary</w:t>
      </w:r>
    </w:p>
    <w:p w14:paraId="1511DA3A" w14:textId="77777777"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number of geometric surfaces in this mode_stir_surface</w:t>
      </w:r>
    </w:p>
    <w:p w14:paraId="68EDA9F3" w14:textId="77777777"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0</w:t>
      </w:r>
      <w:r>
        <w:rPr>
          <w:rFonts w:ascii="Courier New" w:hAnsi="Courier New" w:cs="Courier New"/>
        </w:rPr>
        <w:tab/>
        <w:t>! surface list - surface 0 is the outer boundary</w:t>
      </w:r>
    </w:p>
    <w:p w14:paraId="009DC90A" w14:textId="77777777"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surface orientation list</w:t>
      </w:r>
    </w:p>
    <w:p w14:paraId="40363E7A" w14:textId="77777777" w:rsidR="009A4FBC" w:rsidRDefault="009A4FBC" w:rsidP="009A4FBC">
      <w:pPr>
        <w:pStyle w:val="NoSpacing"/>
      </w:pPr>
    </w:p>
    <w:p w14:paraId="7C07B0D9" w14:textId="77777777" w:rsidR="00CC3D9B" w:rsidRDefault="00CC3D9B" w:rsidP="00CC3D9B">
      <w:pPr>
        <w:pStyle w:val="NoSpacing"/>
      </w:pPr>
    </w:p>
    <w:p w14:paraId="4E187B07" w14:textId="77777777" w:rsidR="00CC3D9B" w:rsidRPr="00CC3D9B" w:rsidRDefault="00CC3D9B" w:rsidP="00CC3D9B">
      <w:pPr>
        <w:pStyle w:val="NoSpacing"/>
        <w:rPr>
          <w:b/>
          <w:u w:val="single"/>
        </w:rPr>
      </w:pPr>
      <w:r w:rsidRPr="00CC3D9B">
        <w:rPr>
          <w:b/>
          <w:u w:val="single"/>
        </w:rPr>
        <w:t>Example test cases:</w:t>
      </w:r>
    </w:p>
    <w:p w14:paraId="1C34A1AC" w14:textId="77777777" w:rsidR="006704B4" w:rsidRPr="00034B4B" w:rsidRDefault="006704B4" w:rsidP="006704B4">
      <w:pPr>
        <w:autoSpaceDE w:val="0"/>
        <w:autoSpaceDN w:val="0"/>
        <w:adjustRightInd w:val="0"/>
        <w:spacing w:after="0" w:line="240" w:lineRule="auto"/>
        <w:rPr>
          <w:rFonts w:cs="Courier New"/>
        </w:rPr>
      </w:pPr>
      <w:r w:rsidRPr="00034B4B">
        <w:rPr>
          <w:rFonts w:cs="Courier New"/>
        </w:rPr>
        <w:t xml:space="preserve">TCS_MODE_STIR </w:t>
      </w:r>
    </w:p>
    <w:p w14:paraId="2A2B0D11" w14:textId="77777777" w:rsidR="006704B4" w:rsidRPr="00034B4B" w:rsidRDefault="006704B4" w:rsidP="006704B4">
      <w:pPr>
        <w:autoSpaceDE w:val="0"/>
        <w:autoSpaceDN w:val="0"/>
        <w:adjustRightInd w:val="0"/>
        <w:spacing w:after="0" w:line="240" w:lineRule="auto"/>
        <w:rPr>
          <w:rFonts w:cs="Courier New"/>
        </w:rPr>
      </w:pPr>
      <w:r w:rsidRPr="00034B4B">
        <w:rPr>
          <w:rFonts w:cs="Courier New"/>
        </w:rPr>
        <w:t xml:space="preserve">TCS_MODE_STIR_CIRCULAR_APERTURE </w:t>
      </w:r>
    </w:p>
    <w:p w14:paraId="50A106E3" w14:textId="77777777" w:rsidR="006704B4" w:rsidRPr="00034B4B" w:rsidRDefault="006704B4" w:rsidP="006704B4">
      <w:pPr>
        <w:autoSpaceDE w:val="0"/>
        <w:autoSpaceDN w:val="0"/>
        <w:adjustRightInd w:val="0"/>
        <w:spacing w:after="0" w:line="240" w:lineRule="auto"/>
        <w:rPr>
          <w:rFonts w:cs="Courier New"/>
        </w:rPr>
      </w:pPr>
      <w:r w:rsidRPr="00034B4B">
        <w:rPr>
          <w:rFonts w:cs="Courier New"/>
        </w:rPr>
        <w:t xml:space="preserve">NESTED_MODE_STIRRED_CHAMBERS </w:t>
      </w:r>
    </w:p>
    <w:p w14:paraId="4C9217C4" w14:textId="77777777" w:rsidR="006704B4" w:rsidRDefault="006704B4" w:rsidP="006704B4">
      <w:pPr>
        <w:autoSpaceDE w:val="0"/>
        <w:autoSpaceDN w:val="0"/>
        <w:adjustRightInd w:val="0"/>
        <w:spacing w:after="0" w:line="240" w:lineRule="auto"/>
        <w:rPr>
          <w:rFonts w:cs="Courier New"/>
        </w:rPr>
      </w:pPr>
      <w:r w:rsidRPr="00034B4B">
        <w:rPr>
          <w:rFonts w:cs="Courier New"/>
        </w:rPr>
        <w:t xml:space="preserve">MODE_STIRRED_CHAMBER </w:t>
      </w:r>
    </w:p>
    <w:p w14:paraId="1BA6AA39" w14:textId="77777777" w:rsidR="00161CC0" w:rsidRDefault="00161CC0" w:rsidP="006704B4">
      <w:pPr>
        <w:autoSpaceDE w:val="0"/>
        <w:autoSpaceDN w:val="0"/>
        <w:adjustRightInd w:val="0"/>
        <w:spacing w:after="0" w:line="240" w:lineRule="auto"/>
        <w:rPr>
          <w:rFonts w:cs="Courier New"/>
        </w:rPr>
      </w:pPr>
    </w:p>
    <w:p w14:paraId="63DD1563" w14:textId="77777777" w:rsidR="00161CC0" w:rsidRDefault="00161CC0" w:rsidP="00161CC0">
      <w:pPr>
        <w:pStyle w:val="Heading2"/>
      </w:pPr>
      <w:bookmarkStart w:id="70" w:name="_Toc158114066"/>
      <w:r>
        <w:t>Random_number_seed</w:t>
      </w:r>
      <w:bookmarkEnd w:id="70"/>
    </w:p>
    <w:p w14:paraId="338A5826" w14:textId="77777777" w:rsidR="00D74E19" w:rsidRDefault="00D74E19" w:rsidP="00161CC0">
      <w:r>
        <w:t xml:space="preserve">The random number generator is used in GGI_TLM to randomise the boundary connection process in the mode stir boundary condition and also in the generation of random values for the noise source calculation. </w:t>
      </w:r>
    </w:p>
    <w:p w14:paraId="5D6473D5" w14:textId="77777777" w:rsidR="00161CC0" w:rsidRDefault="00161CC0" w:rsidP="00161CC0">
      <w:r>
        <w:t xml:space="preserve">This packet allows the seed values used by the random number generator to be specified by the user. The seed values may be set to specific values so that the code performance will be repeatable </w:t>
      </w:r>
      <w:r>
        <w:lastRenderedPageBreak/>
        <w:t xml:space="preserve">or set to random values based on </w:t>
      </w:r>
      <w:r w:rsidR="00D74E19">
        <w:t>date, time and process id. In this second case the results will be different on each occasion on which the code is run.</w:t>
      </w:r>
    </w:p>
    <w:p w14:paraId="71BC9DE6" w14:textId="77777777" w:rsidR="00D74E19" w:rsidRPr="00161CC0" w:rsidRDefault="00D74E19" w:rsidP="00161CC0">
      <w:r>
        <w:t xml:space="preserve">The gnu fortran random number generator requires 12 integer seed values. GGI_TLM checks whether the correct number of seed values has been specified . </w:t>
      </w:r>
    </w:p>
    <w:p w14:paraId="6C02737E" w14:textId="77777777" w:rsidR="00D74E19" w:rsidRDefault="00D74E19" w:rsidP="00D74E19">
      <w:pPr>
        <w:pStyle w:val="NoSpacing"/>
        <w:rPr>
          <w:b/>
          <w:u w:val="single"/>
        </w:rPr>
      </w:pPr>
      <w:r w:rsidRPr="00F36BFD">
        <w:rPr>
          <w:b/>
          <w:u w:val="single"/>
        </w:rPr>
        <w:t>Example</w:t>
      </w:r>
      <w:r>
        <w:rPr>
          <w:b/>
          <w:u w:val="single"/>
        </w:rPr>
        <w:t>1: Set specified seed values</w:t>
      </w:r>
    </w:p>
    <w:p w14:paraId="35159B31" w14:textId="77777777" w:rsidR="00D74E19" w:rsidRDefault="00D74E19" w:rsidP="00D74E19">
      <w:pPr>
        <w:pStyle w:val="NoSpacing"/>
        <w:rPr>
          <w:b/>
          <w:u w:val="single"/>
        </w:rPr>
      </w:pPr>
    </w:p>
    <w:p w14:paraId="18EF685E" w14:textId="77777777" w:rsidR="00D74E19" w:rsidRDefault="00D74E19" w:rsidP="00D74E19">
      <w:pPr>
        <w:pStyle w:val="NoSpacing"/>
      </w:pPr>
      <w:r>
        <w:t>Random_number_seed</w:t>
      </w:r>
    </w:p>
    <w:p w14:paraId="33838F27" w14:textId="77777777" w:rsidR="00D74E19" w:rsidRDefault="00D74E19" w:rsidP="00D74E19">
      <w:pPr>
        <w:pStyle w:val="NoSpacing"/>
      </w:pPr>
      <w:r>
        <w:t>12    ! number of values</w:t>
      </w:r>
    </w:p>
    <w:p w14:paraId="59179D10" w14:textId="77777777" w:rsidR="00D74E19" w:rsidRDefault="00D74E19" w:rsidP="00D74E19">
      <w:pPr>
        <w:pStyle w:val="NoSpacing"/>
      </w:pPr>
      <w:r>
        <w:t>12345</w:t>
      </w:r>
    </w:p>
    <w:p w14:paraId="79F15D1B" w14:textId="77777777" w:rsidR="00D74E19" w:rsidRDefault="00D74E19" w:rsidP="00D74E19">
      <w:pPr>
        <w:pStyle w:val="NoSpacing"/>
      </w:pPr>
      <w:r>
        <w:t>75653</w:t>
      </w:r>
    </w:p>
    <w:p w14:paraId="3B8DBD09" w14:textId="77777777" w:rsidR="00D74E19" w:rsidRDefault="00D74E19" w:rsidP="00D74E19">
      <w:pPr>
        <w:pStyle w:val="NoSpacing"/>
      </w:pPr>
      <w:r>
        <w:t>724978</w:t>
      </w:r>
    </w:p>
    <w:p w14:paraId="4799CF39" w14:textId="77777777" w:rsidR="00D74E19" w:rsidRDefault="00D74E19" w:rsidP="00D74E19">
      <w:pPr>
        <w:pStyle w:val="NoSpacing"/>
      </w:pPr>
      <w:r>
        <w:t>934157</w:t>
      </w:r>
    </w:p>
    <w:p w14:paraId="72AF8616" w14:textId="77777777" w:rsidR="00D74E19" w:rsidRDefault="00D74E19" w:rsidP="00D74E19">
      <w:pPr>
        <w:pStyle w:val="NoSpacing"/>
      </w:pPr>
      <w:r>
        <w:t>928345</w:t>
      </w:r>
    </w:p>
    <w:p w14:paraId="52B7E5AA" w14:textId="77777777" w:rsidR="00D74E19" w:rsidRDefault="00D74E19" w:rsidP="00D74E19">
      <w:pPr>
        <w:pStyle w:val="NoSpacing"/>
      </w:pPr>
      <w:r>
        <w:t>734586</w:t>
      </w:r>
    </w:p>
    <w:p w14:paraId="73F28558" w14:textId="77777777" w:rsidR="00D74E19" w:rsidRDefault="00D74E19" w:rsidP="00D74E19">
      <w:pPr>
        <w:pStyle w:val="NoSpacing"/>
      </w:pPr>
      <w:r>
        <w:t>1345</w:t>
      </w:r>
    </w:p>
    <w:p w14:paraId="39F271F6" w14:textId="77777777" w:rsidR="00D74E19" w:rsidRDefault="00D74E19" w:rsidP="00D74E19">
      <w:pPr>
        <w:pStyle w:val="NoSpacing"/>
      </w:pPr>
      <w:r>
        <w:t>572</w:t>
      </w:r>
    </w:p>
    <w:p w14:paraId="250AC0E9" w14:textId="77777777" w:rsidR="00D74E19" w:rsidRDefault="00D74E19" w:rsidP="00D74E19">
      <w:pPr>
        <w:pStyle w:val="NoSpacing"/>
      </w:pPr>
      <w:r>
        <w:t>9786564</w:t>
      </w:r>
    </w:p>
    <w:p w14:paraId="28977C9E" w14:textId="77777777" w:rsidR="00D74E19" w:rsidRDefault="00D74E19" w:rsidP="00D74E19">
      <w:pPr>
        <w:pStyle w:val="NoSpacing"/>
      </w:pPr>
      <w:r>
        <w:t>8934572</w:t>
      </w:r>
    </w:p>
    <w:p w14:paraId="5694884C" w14:textId="77777777" w:rsidR="00D74E19" w:rsidRDefault="00D74E19" w:rsidP="00D74E19">
      <w:pPr>
        <w:pStyle w:val="NoSpacing"/>
      </w:pPr>
      <w:r>
        <w:t>38564</w:t>
      </w:r>
    </w:p>
    <w:p w14:paraId="1B3DAFB7" w14:textId="77777777" w:rsidR="00D74E19" w:rsidRDefault="00D74E19" w:rsidP="00D74E19">
      <w:pPr>
        <w:pStyle w:val="NoSpacing"/>
      </w:pPr>
      <w:r>
        <w:t>23</w:t>
      </w:r>
    </w:p>
    <w:p w14:paraId="288ACCBC" w14:textId="77777777" w:rsidR="00D74E19" w:rsidRDefault="00D74E19" w:rsidP="00D74E19">
      <w:pPr>
        <w:pStyle w:val="NoSpacing"/>
      </w:pPr>
    </w:p>
    <w:p w14:paraId="6FDD062F" w14:textId="77777777" w:rsidR="00D74E19" w:rsidRDefault="00D74E19" w:rsidP="00D74E19">
      <w:pPr>
        <w:pStyle w:val="NoSpacing"/>
        <w:rPr>
          <w:b/>
          <w:u w:val="single"/>
        </w:rPr>
      </w:pPr>
      <w:r w:rsidRPr="00F36BFD">
        <w:rPr>
          <w:b/>
          <w:u w:val="single"/>
        </w:rPr>
        <w:t>Example</w:t>
      </w:r>
      <w:r>
        <w:rPr>
          <w:b/>
          <w:u w:val="single"/>
        </w:rPr>
        <w:t>2: set to random values</w:t>
      </w:r>
    </w:p>
    <w:p w14:paraId="0D433AA1" w14:textId="77777777" w:rsidR="00D74E19" w:rsidRDefault="00D74E19" w:rsidP="00D74E19">
      <w:pPr>
        <w:pStyle w:val="NoSpacing"/>
        <w:rPr>
          <w:b/>
          <w:u w:val="single"/>
        </w:rPr>
      </w:pPr>
    </w:p>
    <w:p w14:paraId="672CE836" w14:textId="77777777" w:rsidR="00D74E19" w:rsidRDefault="00D74E19" w:rsidP="00D74E19">
      <w:pPr>
        <w:pStyle w:val="NoSpacing"/>
      </w:pPr>
      <w:r>
        <w:t>Random_number_seed</w:t>
      </w:r>
    </w:p>
    <w:p w14:paraId="40D54286" w14:textId="77777777" w:rsidR="00D74E19" w:rsidRDefault="00D74E19" w:rsidP="00D74E19">
      <w:pPr>
        <w:pStyle w:val="NoSpacing"/>
      </w:pPr>
      <w:r>
        <w:t xml:space="preserve">0    ! number of values =0 indicating a randomisation of seed values </w:t>
      </w:r>
    </w:p>
    <w:p w14:paraId="5065DF87" w14:textId="77777777" w:rsidR="00D74E19" w:rsidRPr="00D74E19" w:rsidRDefault="00D74E19" w:rsidP="00D74E19">
      <w:pPr>
        <w:pStyle w:val="NoSpacing"/>
      </w:pPr>
    </w:p>
    <w:p w14:paraId="6F3D1781" w14:textId="77777777" w:rsidR="00D74E19" w:rsidRPr="00CC3D9B" w:rsidRDefault="00D74E19" w:rsidP="00D74E19">
      <w:pPr>
        <w:pStyle w:val="NoSpacing"/>
        <w:rPr>
          <w:b/>
          <w:u w:val="single"/>
        </w:rPr>
      </w:pPr>
      <w:r w:rsidRPr="00CC3D9B">
        <w:rPr>
          <w:b/>
          <w:u w:val="single"/>
        </w:rPr>
        <w:t>Example test cases:</w:t>
      </w:r>
    </w:p>
    <w:p w14:paraId="15BBAB6C" w14:textId="77777777" w:rsidR="00CC3D9B" w:rsidRDefault="00CC3D9B" w:rsidP="009A4FBC">
      <w:pPr>
        <w:pStyle w:val="NoSpacing"/>
      </w:pPr>
    </w:p>
    <w:p w14:paraId="5BAC15F0" w14:textId="77777777" w:rsidR="009A4FBC" w:rsidRDefault="009A4FBC" w:rsidP="009A4FBC">
      <w:pPr>
        <w:pStyle w:val="Heading2"/>
      </w:pPr>
      <w:bookmarkStart w:id="71" w:name="_Toc158114067"/>
      <w:r>
        <w:t>Frequency_scale_flag</w:t>
      </w:r>
      <w:bookmarkEnd w:id="71"/>
    </w:p>
    <w:p w14:paraId="73D291DE" w14:textId="77777777" w:rsidR="009A4FBC" w:rsidRDefault="009A4FBC" w:rsidP="009A4FBC">
      <w:pPr>
        <w:pStyle w:val="NoSpacing"/>
      </w:pPr>
      <w:r>
        <w:t>This flag specifies the use of linear frequency scaling in all frequency dependent parameters defined using the rational function format and implemented as digital filters. This is being used experimentally to investigate the use of TLM in a similar manner to a power balance method for over moded problems. The frequency scaling may be reversed in the output results by using the appropriate Fourier Transform in the post_processor.</w:t>
      </w:r>
    </w:p>
    <w:p w14:paraId="7032F140" w14:textId="77777777" w:rsidR="009A4FBC" w:rsidRDefault="009A4FBC" w:rsidP="009A4FBC">
      <w:pPr>
        <w:pStyle w:val="NoSpacing"/>
      </w:pPr>
    </w:p>
    <w:p w14:paraId="6D5E0AF9" w14:textId="77777777" w:rsidR="009A4FBC" w:rsidRPr="00F36BFD" w:rsidRDefault="009A4FBC" w:rsidP="009A4FBC">
      <w:pPr>
        <w:pStyle w:val="NoSpacing"/>
        <w:rPr>
          <w:b/>
          <w:u w:val="single"/>
        </w:rPr>
      </w:pPr>
      <w:r w:rsidRPr="00F36BFD">
        <w:rPr>
          <w:b/>
          <w:u w:val="single"/>
        </w:rPr>
        <w:t>example</w:t>
      </w:r>
    </w:p>
    <w:p w14:paraId="4BD7F3DC" w14:textId="77777777" w:rsidR="009A4FBC" w:rsidRDefault="009A4FBC" w:rsidP="009A4FBC">
      <w:pPr>
        <w:pStyle w:val="NoSpacing"/>
      </w:pPr>
    </w:p>
    <w:p w14:paraId="36B30D13" w14:textId="77777777" w:rsidR="009A4FBC" w:rsidRDefault="009A4FBC" w:rsidP="009A4FBC">
      <w:pPr>
        <w:pStyle w:val="NoSpacing"/>
      </w:pPr>
      <w:r>
        <w:t>Frequency_scale_flag</w:t>
      </w:r>
    </w:p>
    <w:p w14:paraId="0E0956B1" w14:textId="77777777" w:rsidR="009A4FBC" w:rsidRDefault="009A4FBC" w:rsidP="009A4FBC">
      <w:pPr>
        <w:pStyle w:val="NoSpacing"/>
      </w:pPr>
      <w:r>
        <w:t>TRUE</w:t>
      </w:r>
    </w:p>
    <w:p w14:paraId="174F6E0A" w14:textId="77777777" w:rsidR="009A4FBC" w:rsidRDefault="009A4FBC" w:rsidP="009A4FBC">
      <w:pPr>
        <w:pStyle w:val="NoSpacing"/>
      </w:pPr>
      <w:r>
        <w:t>2.0</w:t>
      </w:r>
    </w:p>
    <w:p w14:paraId="5D3D2FC7" w14:textId="77777777" w:rsidR="00CC3D9B" w:rsidRDefault="00CC3D9B" w:rsidP="00CC3D9B">
      <w:pPr>
        <w:pStyle w:val="NoSpacing"/>
      </w:pPr>
    </w:p>
    <w:p w14:paraId="0F5EBD56" w14:textId="77777777" w:rsidR="00CC3D9B" w:rsidRPr="00CC3D9B" w:rsidRDefault="00CC3D9B" w:rsidP="00CC3D9B">
      <w:pPr>
        <w:pStyle w:val="NoSpacing"/>
        <w:rPr>
          <w:b/>
          <w:u w:val="single"/>
        </w:rPr>
      </w:pPr>
      <w:r w:rsidRPr="00CC3D9B">
        <w:rPr>
          <w:b/>
          <w:u w:val="single"/>
        </w:rPr>
        <w:t>Example test cases:</w:t>
      </w:r>
    </w:p>
    <w:p w14:paraId="40925021" w14:textId="77777777" w:rsidR="00CC3D9B" w:rsidRDefault="006704B4" w:rsidP="009A4FBC">
      <w:pPr>
        <w:pStyle w:val="NoSpacing"/>
      </w:pPr>
      <w:r w:rsidRPr="00034B4B">
        <w:rPr>
          <w:rFonts w:cs="Courier New"/>
        </w:rPr>
        <w:t>YORK_BOX_STRAIGHT_WIRE_FSCALE</w:t>
      </w:r>
    </w:p>
    <w:p w14:paraId="4818CB31" w14:textId="77777777" w:rsidR="009A4FBC" w:rsidRDefault="004B73E5" w:rsidP="009A4FBC">
      <w:pPr>
        <w:pStyle w:val="Heading2"/>
      </w:pPr>
      <w:bookmarkStart w:id="72" w:name="_Toc158114068"/>
      <w:r>
        <w:t>Bicubic</w:t>
      </w:r>
      <w:r w:rsidR="009A4FBC">
        <w:t>_warp_flag</w:t>
      </w:r>
      <w:bookmarkEnd w:id="72"/>
    </w:p>
    <w:p w14:paraId="7A380265" w14:textId="77777777" w:rsidR="009A4FBC" w:rsidRPr="009A4FBC" w:rsidRDefault="009A4FBC" w:rsidP="009A4FBC"/>
    <w:p w14:paraId="51C0D699" w14:textId="77777777" w:rsidR="009A4FBC" w:rsidRDefault="009A4FBC" w:rsidP="009A4FBC">
      <w:pPr>
        <w:pStyle w:val="NoSpacing"/>
      </w:pPr>
      <w:r>
        <w:lastRenderedPageBreak/>
        <w:t>This flag specifies the use of the bicubic transformation in place of the normal bilinear transformation in all frequency dependent parameters defined using the rational function format and implemented as digital filters. This is being used experimentally to investigate the use of TLM in a similar manner to a power balance method for over moded problems. The frequency warping may be reversed in the output results by using the appropriate Fourier Transform in the post_processor</w:t>
      </w:r>
      <w:r w:rsidR="004B73E5">
        <w:t xml:space="preserve"> (Fourier Transform with frequency warping)</w:t>
      </w:r>
      <w:r>
        <w:t>.</w:t>
      </w:r>
    </w:p>
    <w:p w14:paraId="6DF599CD" w14:textId="77777777" w:rsidR="004B73E5" w:rsidRDefault="004B73E5" w:rsidP="009A4FBC">
      <w:pPr>
        <w:pStyle w:val="NoSpacing"/>
      </w:pPr>
      <w:r>
        <w:t>This flag should not be used with lossy volume materials as the TLM solution becomes unstable.</w:t>
      </w:r>
    </w:p>
    <w:p w14:paraId="021A2EBC" w14:textId="77777777" w:rsidR="009A4FBC" w:rsidRDefault="009A4FBC" w:rsidP="009A4FBC">
      <w:pPr>
        <w:pStyle w:val="NoSpacing"/>
      </w:pPr>
    </w:p>
    <w:p w14:paraId="417F8D15" w14:textId="77777777" w:rsidR="009A4FBC" w:rsidRPr="00F36BFD" w:rsidRDefault="009A4FBC" w:rsidP="009A4FBC">
      <w:pPr>
        <w:pStyle w:val="NoSpacing"/>
        <w:rPr>
          <w:b/>
          <w:u w:val="single"/>
        </w:rPr>
      </w:pPr>
      <w:r w:rsidRPr="00F36BFD">
        <w:rPr>
          <w:b/>
          <w:u w:val="single"/>
        </w:rPr>
        <w:t>example</w:t>
      </w:r>
    </w:p>
    <w:p w14:paraId="55542D9B" w14:textId="77777777" w:rsidR="009A4FBC" w:rsidRDefault="009A4FBC" w:rsidP="009A4FBC">
      <w:pPr>
        <w:pStyle w:val="NoSpacing"/>
      </w:pPr>
    </w:p>
    <w:p w14:paraId="19666F06" w14:textId="77777777" w:rsidR="009A4FBC" w:rsidRDefault="009A4FBC" w:rsidP="009A4FBC">
      <w:pPr>
        <w:pStyle w:val="NoSpacing"/>
      </w:pPr>
      <w:r>
        <w:t>Frequency_warp_flag</w:t>
      </w:r>
    </w:p>
    <w:p w14:paraId="09BDF93F" w14:textId="77777777" w:rsidR="009A4FBC" w:rsidRDefault="009A4FBC" w:rsidP="009A4FBC">
      <w:pPr>
        <w:pStyle w:val="NoSpacing"/>
      </w:pPr>
      <w:r>
        <w:t>TRUE</w:t>
      </w:r>
    </w:p>
    <w:p w14:paraId="580FA4FA" w14:textId="77777777" w:rsidR="00CC3D9B" w:rsidRDefault="00CC3D9B" w:rsidP="00CC3D9B">
      <w:pPr>
        <w:pStyle w:val="NoSpacing"/>
      </w:pPr>
    </w:p>
    <w:p w14:paraId="6B38E269" w14:textId="77777777" w:rsidR="00CC3D9B" w:rsidRPr="00CC3D9B" w:rsidRDefault="00CC3D9B" w:rsidP="00CC3D9B">
      <w:pPr>
        <w:pStyle w:val="NoSpacing"/>
        <w:rPr>
          <w:b/>
          <w:u w:val="single"/>
        </w:rPr>
      </w:pPr>
      <w:r w:rsidRPr="00CC3D9B">
        <w:rPr>
          <w:b/>
          <w:u w:val="single"/>
        </w:rPr>
        <w:t>Example test cases:</w:t>
      </w:r>
    </w:p>
    <w:p w14:paraId="0052BCF3" w14:textId="77777777" w:rsidR="00CC3D9B" w:rsidRDefault="00CC3D9B" w:rsidP="009A4FBC">
      <w:pPr>
        <w:pStyle w:val="NoSpacing"/>
      </w:pPr>
    </w:p>
    <w:p w14:paraId="012771D9" w14:textId="77777777" w:rsidR="005565EC" w:rsidRDefault="005565EC" w:rsidP="005565EC">
      <w:pPr>
        <w:pStyle w:val="Heading2"/>
      </w:pPr>
      <w:bookmarkStart w:id="73" w:name="_Toc158114069"/>
      <w:r>
        <w:t>Wrapping_boundary_conditions</w:t>
      </w:r>
      <w:bookmarkEnd w:id="73"/>
    </w:p>
    <w:p w14:paraId="614754D1" w14:textId="77777777" w:rsidR="009A4FBC" w:rsidRDefault="009A4FBC" w:rsidP="009A4FBC">
      <w:pPr>
        <w:pStyle w:val="NoSpacing"/>
      </w:pPr>
    </w:p>
    <w:p w14:paraId="088DCCFA" w14:textId="77777777" w:rsidR="005565EC" w:rsidRDefault="005565EC" w:rsidP="009A4FBC">
      <w:pPr>
        <w:pStyle w:val="NoSpacing"/>
      </w:pPr>
      <w:r>
        <w:t>This packet allows wrapping boundary conditions to be specified on the ±x, ±y and ±z boundaries.</w:t>
      </w:r>
    </w:p>
    <w:p w14:paraId="42FD52F6" w14:textId="77777777" w:rsidR="005565EC" w:rsidRDefault="005565EC" w:rsidP="009A4FBC">
      <w:pPr>
        <w:pStyle w:val="NoSpacing"/>
      </w:pPr>
      <w:r>
        <w:t>The wrapping boundary conditions transfers outward going voltage pulses at the + boundary to be transferred to become inward going voltage pulses at the – boundary and vice-versa. The effect of this is that a wave leaving the problem space through the + boundary comes back into the problem space from the – boundary.</w:t>
      </w:r>
      <w:r w:rsidR="00C44576">
        <w:t xml:space="preserve"> I can be used in the modelling of periodic structures.</w:t>
      </w:r>
    </w:p>
    <w:p w14:paraId="0B646D6E" w14:textId="77777777" w:rsidR="005565EC" w:rsidRDefault="005565EC" w:rsidP="009A4FBC">
      <w:pPr>
        <w:pStyle w:val="NoSpacing"/>
      </w:pPr>
    </w:p>
    <w:p w14:paraId="26C6C212" w14:textId="77777777" w:rsidR="00C44576" w:rsidRDefault="00C44576" w:rsidP="009A4FBC">
      <w:pPr>
        <w:pStyle w:val="NoSpacing"/>
      </w:pPr>
      <w:r>
        <w:t xml:space="preserve">The packet data takes the form of three integers set to either 0 (no wrapping boundary) or 1 (set wrapping boundary) as follows </w:t>
      </w:r>
    </w:p>
    <w:p w14:paraId="320FED5A" w14:textId="77777777" w:rsidR="00C44576" w:rsidRDefault="00C44576" w:rsidP="009A4FBC">
      <w:pPr>
        <w:pStyle w:val="NoSpacing"/>
      </w:pPr>
    </w:p>
    <w:p w14:paraId="2811741B" w14:textId="77777777" w:rsidR="00C44576" w:rsidRDefault="00C44576" w:rsidP="009A4FBC">
      <w:pPr>
        <w:pStyle w:val="NoSpacing"/>
      </w:pPr>
      <w:r>
        <w:t xml:space="preserve">x_wrap(1 or 0) y_wrap(1 or 0) z_wrap(1 or 0) </w:t>
      </w:r>
    </w:p>
    <w:p w14:paraId="40A0048E" w14:textId="77777777" w:rsidR="00C44576" w:rsidRDefault="00C44576" w:rsidP="009A4FBC">
      <w:pPr>
        <w:pStyle w:val="NoSpacing"/>
      </w:pPr>
    </w:p>
    <w:p w14:paraId="55DB7FC5" w14:textId="77777777" w:rsidR="00C44576" w:rsidRDefault="00C44576" w:rsidP="009A4FBC">
      <w:pPr>
        <w:pStyle w:val="NoSpacing"/>
      </w:pPr>
      <w:r>
        <w:t>Note that the Outer_boundary_reflection_coefficient should be set to 1 on boundaries specified as ‘wrapping’ boundaries.</w:t>
      </w:r>
    </w:p>
    <w:p w14:paraId="60C18DA5" w14:textId="77777777" w:rsidR="00C44576" w:rsidRDefault="00C44576" w:rsidP="009A4FBC">
      <w:pPr>
        <w:pStyle w:val="NoSpacing"/>
      </w:pPr>
    </w:p>
    <w:p w14:paraId="7C63CE0D" w14:textId="77777777" w:rsidR="005565EC" w:rsidRPr="00F36BFD" w:rsidRDefault="005565EC" w:rsidP="005565EC">
      <w:pPr>
        <w:pStyle w:val="NoSpacing"/>
        <w:rPr>
          <w:b/>
          <w:u w:val="single"/>
        </w:rPr>
      </w:pPr>
      <w:r w:rsidRPr="00F36BFD">
        <w:rPr>
          <w:b/>
          <w:u w:val="single"/>
        </w:rPr>
        <w:t>example</w:t>
      </w:r>
    </w:p>
    <w:p w14:paraId="1BE4C422" w14:textId="77777777" w:rsidR="005565EC" w:rsidRDefault="005565EC" w:rsidP="009A4FBC">
      <w:pPr>
        <w:pStyle w:val="NoSpacing"/>
      </w:pPr>
    </w:p>
    <w:p w14:paraId="3245061F" w14:textId="77777777" w:rsidR="00C44576" w:rsidRDefault="00C44576" w:rsidP="009A4FBC">
      <w:pPr>
        <w:pStyle w:val="NoSpacing"/>
      </w:pPr>
      <w:r>
        <w:t>In order to set wrapping boundaries on x and y boundaries but not z:</w:t>
      </w:r>
    </w:p>
    <w:p w14:paraId="1D08AED4" w14:textId="77777777" w:rsidR="00C44576" w:rsidRDefault="00C44576" w:rsidP="009A4FBC">
      <w:pPr>
        <w:pStyle w:val="NoSpacing"/>
      </w:pPr>
    </w:p>
    <w:p w14:paraId="7127AD24" w14:textId="77777777" w:rsidR="005565EC" w:rsidRDefault="005565EC" w:rsidP="005565EC">
      <w:pPr>
        <w:pStyle w:val="NoSpacing"/>
      </w:pPr>
      <w:r>
        <w:t>Wrapping_boundary_conditions</w:t>
      </w:r>
    </w:p>
    <w:p w14:paraId="1A2A2BC7" w14:textId="77777777" w:rsidR="009A4FBC" w:rsidRDefault="005565EC" w:rsidP="00AC07C0">
      <w:pPr>
        <w:pStyle w:val="NoSpacing"/>
      </w:pPr>
      <w:r>
        <w:t>1 1 0</w:t>
      </w:r>
    </w:p>
    <w:p w14:paraId="5EDE21C5" w14:textId="77777777" w:rsidR="00B26923" w:rsidRDefault="00B26923" w:rsidP="00AC07C0">
      <w:pPr>
        <w:pStyle w:val="NoSpacing"/>
      </w:pPr>
    </w:p>
    <w:p w14:paraId="0AC2706A" w14:textId="77777777" w:rsidR="00B26923" w:rsidRPr="00CC3D9B" w:rsidRDefault="00B26923" w:rsidP="00AC07C0">
      <w:pPr>
        <w:pStyle w:val="NoSpacing"/>
        <w:rPr>
          <w:b/>
          <w:u w:val="single"/>
        </w:rPr>
      </w:pPr>
      <w:r w:rsidRPr="00CC3D9B">
        <w:rPr>
          <w:b/>
          <w:u w:val="single"/>
        </w:rPr>
        <w:t>Example test cases:</w:t>
      </w:r>
    </w:p>
    <w:p w14:paraId="605F50EC" w14:textId="77777777" w:rsidR="00B26923" w:rsidRDefault="00B26923" w:rsidP="00AC07C0">
      <w:pPr>
        <w:pStyle w:val="NoSpacing"/>
      </w:pPr>
      <w:r>
        <w:t>WRAPPING_BOUNDARY</w:t>
      </w:r>
    </w:p>
    <w:p w14:paraId="43B05356" w14:textId="77777777" w:rsidR="00B26923" w:rsidRDefault="00B26923" w:rsidP="00AC07C0">
      <w:pPr>
        <w:pStyle w:val="NoSpacing"/>
      </w:pPr>
      <w:r>
        <w:t>RESONANT ABSORBER</w:t>
      </w:r>
    </w:p>
    <w:p w14:paraId="5E79EFC5" w14:textId="77777777" w:rsidR="004B73E5" w:rsidRDefault="004B73E5" w:rsidP="004B73E5">
      <w:pPr>
        <w:pStyle w:val="Heading2"/>
      </w:pPr>
      <w:bookmarkStart w:id="74" w:name="_Toc158114070"/>
      <w:r>
        <w:t>Periodic_boundary</w:t>
      </w:r>
      <w:bookmarkEnd w:id="74"/>
    </w:p>
    <w:p w14:paraId="06F03721" w14:textId="77777777" w:rsidR="004B73E5" w:rsidRDefault="00A42E49" w:rsidP="004B73E5">
      <w:pPr>
        <w:pStyle w:val="NoSpacing"/>
      </w:pPr>
      <w:r>
        <w:t>Note that this is an experimental process and should be used with caution at the moment...</w:t>
      </w:r>
    </w:p>
    <w:p w14:paraId="487FA94E" w14:textId="77777777" w:rsidR="00A42E49" w:rsidRDefault="00A42E49" w:rsidP="004B73E5">
      <w:pPr>
        <w:pStyle w:val="NoSpacing"/>
      </w:pPr>
    </w:p>
    <w:p w14:paraId="648EF7A4" w14:textId="77777777" w:rsidR="004B73E5" w:rsidRDefault="004B73E5" w:rsidP="004B73E5">
      <w:pPr>
        <w:pStyle w:val="NoSpacing"/>
      </w:pPr>
      <w:r>
        <w:t>This packet allows periodic boundary conditions to be specified on the ±x, ±y boundaries for the modelling of infinite arrays with an arbitrary angle incident wave (or equivalently, time delay between cell responses).</w:t>
      </w:r>
    </w:p>
    <w:p w14:paraId="5BBF3468" w14:textId="77777777" w:rsidR="004B73E5" w:rsidRDefault="004B73E5" w:rsidP="004B73E5">
      <w:pPr>
        <w:pStyle w:val="NoSpacing"/>
      </w:pPr>
    </w:p>
    <w:p w14:paraId="514A4DDA" w14:textId="77777777" w:rsidR="004B73E5" w:rsidRDefault="004B73E5" w:rsidP="004B73E5">
      <w:pPr>
        <w:pStyle w:val="NoSpacing"/>
      </w:pPr>
      <w:r>
        <w:lastRenderedPageBreak/>
        <w:t>The implementation uses the method of Lee and Smith, “An alternative approach for implementing periodic boundary conditions in the FDTD method using multiple unit cells,” IEEE trans AP, vol 54, no 2, 2006, pp 698-705.</w:t>
      </w:r>
    </w:p>
    <w:p w14:paraId="2A997665" w14:textId="77777777" w:rsidR="00A42E49" w:rsidRDefault="00A42E49" w:rsidP="004B73E5">
      <w:pPr>
        <w:pStyle w:val="NoSpacing"/>
      </w:pPr>
    </w:p>
    <w:p w14:paraId="5C5FBE22" w14:textId="77777777" w:rsidR="00A42E49" w:rsidRDefault="00A42E49" w:rsidP="004B73E5">
      <w:pPr>
        <w:pStyle w:val="NoSpacing"/>
      </w:pPr>
      <w:r>
        <w:t xml:space="preserve">We note that the solution may be late-time unstable when dielectric or magnetic materials are present in the unit cell. This is due to the TLM dispersion relation in the presence of cell centre stubs. </w:t>
      </w:r>
    </w:p>
    <w:p w14:paraId="600DF617" w14:textId="77777777" w:rsidR="00A42E49" w:rsidRDefault="00A42E49" w:rsidP="004B73E5">
      <w:pPr>
        <w:pStyle w:val="NoSpacing"/>
      </w:pPr>
      <w:r>
        <w:t xml:space="preserve">Note also that the unit cell cannot include any thin wires at the moment. </w:t>
      </w:r>
    </w:p>
    <w:p w14:paraId="12A6C519" w14:textId="77777777" w:rsidR="004B73E5" w:rsidRDefault="004B73E5" w:rsidP="004B73E5">
      <w:pPr>
        <w:pStyle w:val="NoSpacing"/>
      </w:pPr>
      <w:r>
        <w:t xml:space="preserve"> </w:t>
      </w:r>
    </w:p>
    <w:p w14:paraId="22E40369" w14:textId="77777777" w:rsidR="004B73E5" w:rsidRDefault="004B73E5" w:rsidP="004B73E5">
      <w:pPr>
        <w:pStyle w:val="NoSpacing"/>
      </w:pPr>
      <w:r>
        <w:t xml:space="preserve">Note that the Outer_boundary_reflection_coefficient should be set to 1 on </w:t>
      </w:r>
      <w:r w:rsidR="00A42E49">
        <w:t>the ±x, ±y boundaries.</w:t>
      </w:r>
      <w:r w:rsidR="008D47F8">
        <w:t xml:space="preserve"> It may be required to set an appropriate reflection coefficient on the ±z boundaries to match the incident wave as the specified direction may not be normal to the boundary. </w:t>
      </w:r>
    </w:p>
    <w:p w14:paraId="206396E2" w14:textId="77777777" w:rsidR="00A42E49" w:rsidRDefault="00A42E49" w:rsidP="004B73E5">
      <w:pPr>
        <w:pStyle w:val="NoSpacing"/>
      </w:pPr>
    </w:p>
    <w:p w14:paraId="27A0175F" w14:textId="77777777" w:rsidR="004B73E5" w:rsidRPr="00F36BFD" w:rsidRDefault="004B73E5" w:rsidP="004B73E5">
      <w:pPr>
        <w:pStyle w:val="NoSpacing"/>
        <w:rPr>
          <w:b/>
          <w:u w:val="single"/>
        </w:rPr>
      </w:pPr>
      <w:r w:rsidRPr="00F36BFD">
        <w:rPr>
          <w:b/>
          <w:u w:val="single"/>
        </w:rPr>
        <w:t>example</w:t>
      </w:r>
    </w:p>
    <w:p w14:paraId="43AD64FD" w14:textId="77777777" w:rsidR="004B73E5" w:rsidRDefault="004B73E5" w:rsidP="004B73E5">
      <w:pPr>
        <w:pStyle w:val="NoSpacing"/>
      </w:pPr>
    </w:p>
    <w:p w14:paraId="6E0810B4" w14:textId="77777777" w:rsidR="00A42E49" w:rsidRDefault="00A42E49" w:rsidP="004B73E5">
      <w:pPr>
        <w:pStyle w:val="NoSpacing"/>
      </w:pPr>
      <w:r>
        <w:t># The periodic boundary is turned on with the following line:</w:t>
      </w:r>
    </w:p>
    <w:p w14:paraId="4675BE94" w14:textId="77777777" w:rsidR="004B73E5" w:rsidRDefault="00A42E49" w:rsidP="004B73E5">
      <w:pPr>
        <w:pStyle w:val="NoSpacing"/>
      </w:pPr>
      <w:r>
        <w:t>periodic_boundary</w:t>
      </w:r>
    </w:p>
    <w:p w14:paraId="2E1D10E7" w14:textId="77777777" w:rsidR="00A42E49" w:rsidRDefault="00A42E49" w:rsidP="004B73E5">
      <w:pPr>
        <w:pStyle w:val="NoSpacing"/>
      </w:pPr>
    </w:p>
    <w:p w14:paraId="2C1E3F4B" w14:textId="77777777" w:rsidR="00A42E49" w:rsidRDefault="00A42E49" w:rsidP="004B73E5">
      <w:pPr>
        <w:pStyle w:val="NoSpacing"/>
      </w:pPr>
      <w:r>
        <w:t># The properties of the boundary condition are determined by the angle of incidence of the plane wave specified in the Huygens surface packet:</w:t>
      </w:r>
    </w:p>
    <w:p w14:paraId="1F6EDDC4" w14:textId="77777777" w:rsidR="00A42E49" w:rsidRDefault="00A42E49" w:rsidP="004B73E5">
      <w:pPr>
        <w:pStyle w:val="NoSpacing"/>
      </w:pPr>
      <w:r>
        <w:t>Huygens_surface</w:t>
      </w:r>
    </w:p>
    <w:p w14:paraId="7B3E608C" w14:textId="77777777" w:rsidR="00A42E49" w:rsidRDefault="00A42E49" w:rsidP="004B73E5">
      <w:pPr>
        <w:pStyle w:val="NoSpacing"/>
      </w:pPr>
      <w:r>
        <w:t xml:space="preserve">5    </w:t>
      </w:r>
      <w:r>
        <w:tab/>
        <w:t>surface number</w:t>
      </w:r>
    </w:p>
    <w:p w14:paraId="230ACB7B" w14:textId="77777777" w:rsidR="00A42E49" w:rsidRDefault="00A42E49" w:rsidP="00A42E49">
      <w:pPr>
        <w:pStyle w:val="NoSpacing"/>
        <w:numPr>
          <w:ilvl w:val="0"/>
          <w:numId w:val="7"/>
        </w:numPr>
      </w:pPr>
      <w:r>
        <w:t>side of surface for excitation</w:t>
      </w:r>
    </w:p>
    <w:p w14:paraId="702CE175" w14:textId="77777777" w:rsidR="00A42E49" w:rsidRDefault="00A42E49" w:rsidP="00A42E49">
      <w:pPr>
        <w:pStyle w:val="NoSpacing"/>
        <w:numPr>
          <w:ilvl w:val="0"/>
          <w:numId w:val="8"/>
        </w:numPr>
      </w:pPr>
      <w:r>
        <w:t>excitation function number</w:t>
      </w:r>
    </w:p>
    <w:p w14:paraId="04D2330E" w14:textId="77777777" w:rsidR="00A42E49" w:rsidRDefault="00A42E49" w:rsidP="00A42E49">
      <w:pPr>
        <w:pStyle w:val="NoSpacing"/>
        <w:ind w:left="30"/>
      </w:pPr>
      <w:r>
        <w:t>20.0  30.0</w:t>
      </w:r>
      <w:r>
        <w:tab/>
        <w:t>wave vector theta and phi values</w:t>
      </w:r>
    </w:p>
    <w:p w14:paraId="0EFD42C8" w14:textId="77777777" w:rsidR="00A42E49" w:rsidRDefault="00A42E49" w:rsidP="00A42E49">
      <w:pPr>
        <w:pStyle w:val="NoSpacing"/>
        <w:ind w:left="30"/>
      </w:pPr>
      <w:r>
        <w:t>1.0  0.0</w:t>
      </w:r>
      <w:r>
        <w:tab/>
      </w:r>
      <w:r>
        <w:tab/>
        <w:t>Polarisation theta and phi values</w:t>
      </w:r>
    </w:p>
    <w:p w14:paraId="24F7A9F5" w14:textId="77777777" w:rsidR="00A42E49" w:rsidRDefault="00A42E49" w:rsidP="004B73E5">
      <w:pPr>
        <w:pStyle w:val="NoSpacing"/>
      </w:pPr>
    </w:p>
    <w:p w14:paraId="4C3FD16D" w14:textId="77777777" w:rsidR="004B73E5" w:rsidRDefault="004B73E5" w:rsidP="004B73E5">
      <w:pPr>
        <w:pStyle w:val="NoSpacing"/>
      </w:pPr>
    </w:p>
    <w:p w14:paraId="47522FFE" w14:textId="77777777" w:rsidR="004B73E5" w:rsidRPr="00CC3D9B" w:rsidRDefault="004B73E5" w:rsidP="004B73E5">
      <w:pPr>
        <w:pStyle w:val="NoSpacing"/>
        <w:rPr>
          <w:b/>
          <w:u w:val="single"/>
        </w:rPr>
      </w:pPr>
      <w:r w:rsidRPr="00CC3D9B">
        <w:rPr>
          <w:b/>
          <w:u w:val="single"/>
        </w:rPr>
        <w:t>Example test cases:</w:t>
      </w:r>
    </w:p>
    <w:p w14:paraId="3708049B" w14:textId="77777777" w:rsidR="00A42E49" w:rsidRDefault="00A42E49" w:rsidP="00A42E49">
      <w:pPr>
        <w:pStyle w:val="Heading2"/>
      </w:pPr>
      <w:bookmarkStart w:id="75" w:name="_Toc158114071"/>
      <w:r>
        <w:t>Periodic_boundary_far_field_surface</w:t>
      </w:r>
      <w:bookmarkEnd w:id="75"/>
    </w:p>
    <w:p w14:paraId="49A58646" w14:textId="77777777" w:rsidR="00A42E49" w:rsidRDefault="00A42E49" w:rsidP="00A42E49">
      <w:pPr>
        <w:pStyle w:val="NoSpacing"/>
      </w:pPr>
      <w:r>
        <w:t>Note that this is an experimental process and should be used with caution at the moment...</w:t>
      </w:r>
    </w:p>
    <w:p w14:paraId="6E1D0EB5" w14:textId="77777777" w:rsidR="00A42E49" w:rsidRDefault="00A42E49" w:rsidP="00A42E49">
      <w:pPr>
        <w:pStyle w:val="NoSpacing"/>
      </w:pPr>
    </w:p>
    <w:p w14:paraId="6BCA2971" w14:textId="77777777" w:rsidR="00A42E49" w:rsidRDefault="00A42E49" w:rsidP="008D47F8">
      <w:pPr>
        <w:pStyle w:val="NoSpacing"/>
      </w:pPr>
      <w:r>
        <w:t xml:space="preserve">This packet allows </w:t>
      </w:r>
      <w:r w:rsidR="008D47F8">
        <w:t xml:space="preserve">the calculation of the far field in periodic structures. The periodic_boundary flag must be set to use this packet. </w:t>
      </w:r>
    </w:p>
    <w:p w14:paraId="45A4BF46" w14:textId="77777777" w:rsidR="008D47F8" w:rsidRDefault="008D47F8" w:rsidP="008D47F8">
      <w:pPr>
        <w:pStyle w:val="NoSpacing"/>
      </w:pPr>
      <w:r>
        <w:t>The frequency domain transmitted or reflected wave in the specular direction (determined by the Huygens surface wave direction) is calculated.</w:t>
      </w:r>
    </w:p>
    <w:p w14:paraId="5C4AB792" w14:textId="77777777" w:rsidR="008D47F8" w:rsidRDefault="008D47F8" w:rsidP="008D47F8">
      <w:pPr>
        <w:pStyle w:val="NoSpacing"/>
      </w:pPr>
    </w:p>
    <w:p w14:paraId="39713F65" w14:textId="77777777" w:rsidR="00A42E49" w:rsidRDefault="00A42E49" w:rsidP="00A42E49">
      <w:pPr>
        <w:pStyle w:val="NoSpacing"/>
      </w:pPr>
    </w:p>
    <w:p w14:paraId="4899D9FC" w14:textId="77777777" w:rsidR="00A42E49" w:rsidRPr="00F36BFD" w:rsidRDefault="00A42E49" w:rsidP="00A42E49">
      <w:pPr>
        <w:pStyle w:val="NoSpacing"/>
        <w:rPr>
          <w:b/>
          <w:u w:val="single"/>
        </w:rPr>
      </w:pPr>
      <w:r w:rsidRPr="00F36BFD">
        <w:rPr>
          <w:b/>
          <w:u w:val="single"/>
        </w:rPr>
        <w:t>example</w:t>
      </w:r>
    </w:p>
    <w:p w14:paraId="514C7FA6" w14:textId="77777777" w:rsidR="00A42E49" w:rsidRDefault="00A42E49" w:rsidP="00A42E49">
      <w:pPr>
        <w:pStyle w:val="NoSpacing"/>
      </w:pPr>
    </w:p>
    <w:p w14:paraId="7EC9DABE" w14:textId="77777777" w:rsidR="00A42E49" w:rsidRDefault="008D47F8" w:rsidP="00A42E49">
      <w:pPr>
        <w:pStyle w:val="NoSpacing"/>
      </w:pPr>
      <w:r>
        <w:t>periodic_boundary_far_field_surface</w:t>
      </w:r>
    </w:p>
    <w:p w14:paraId="20D9AA41" w14:textId="77777777" w:rsidR="008D47F8" w:rsidRDefault="008D47F8" w:rsidP="008D47F8">
      <w:pPr>
        <w:pStyle w:val="NoSpacing"/>
        <w:numPr>
          <w:ilvl w:val="0"/>
          <w:numId w:val="8"/>
        </w:numPr>
      </w:pPr>
      <w:r>
        <w:t>number of periodic far field surfaces</w:t>
      </w:r>
    </w:p>
    <w:p w14:paraId="59654392" w14:textId="77777777" w:rsidR="008D47F8" w:rsidRDefault="008D47F8" w:rsidP="008D47F8">
      <w:pPr>
        <w:pStyle w:val="NoSpacing"/>
        <w:numPr>
          <w:ilvl w:val="0"/>
          <w:numId w:val="9"/>
        </w:numPr>
      </w:pPr>
      <w:r>
        <w:t>PERIODIC FAR FIELD SURFACE NUMBER</w:t>
      </w:r>
    </w:p>
    <w:p w14:paraId="1CDE2E94" w14:textId="77777777" w:rsidR="008D47F8" w:rsidRDefault="008D47F8" w:rsidP="008D47F8">
      <w:pPr>
        <w:pStyle w:val="NoSpacing"/>
        <w:numPr>
          <w:ilvl w:val="0"/>
          <w:numId w:val="9"/>
        </w:numPr>
      </w:pPr>
      <w:r>
        <w:t>surface number</w:t>
      </w:r>
    </w:p>
    <w:p w14:paraId="12ADA4E2" w14:textId="77777777" w:rsidR="008D47F8" w:rsidRDefault="008D47F8" w:rsidP="008D47F8">
      <w:pPr>
        <w:pStyle w:val="NoSpacing"/>
        <w:numPr>
          <w:ilvl w:val="0"/>
          <w:numId w:val="10"/>
        </w:numPr>
      </w:pPr>
      <w:r>
        <w:t>side of surface for output</w:t>
      </w:r>
    </w:p>
    <w:p w14:paraId="2A9B1FA9" w14:textId="77777777" w:rsidR="008D47F8" w:rsidRDefault="008D47F8" w:rsidP="008D47F8">
      <w:pPr>
        <w:pStyle w:val="NoSpacing"/>
        <w:ind w:left="30"/>
      </w:pPr>
      <w:r>
        <w:t xml:space="preserve">0.1e9  18e9 0.1e9 </w:t>
      </w:r>
      <w:r>
        <w:tab/>
        <w:t>fmin  fmax and fstep for frequency domain output</w:t>
      </w:r>
    </w:p>
    <w:p w14:paraId="1C1A5AA8" w14:textId="77777777" w:rsidR="008D47F8" w:rsidRDefault="008D47F8" w:rsidP="008D47F8">
      <w:pPr>
        <w:pStyle w:val="NoSpacing"/>
        <w:ind w:left="30"/>
      </w:pPr>
      <w:r>
        <w:t>Transmission</w:t>
      </w:r>
    </w:p>
    <w:p w14:paraId="3A14A4B7" w14:textId="77777777" w:rsidR="008D47F8" w:rsidRDefault="008D47F8" w:rsidP="008D47F8">
      <w:pPr>
        <w:pStyle w:val="NoSpacing"/>
        <w:numPr>
          <w:ilvl w:val="0"/>
          <w:numId w:val="11"/>
        </w:numPr>
      </w:pPr>
      <w:r>
        <w:t>0</w:t>
      </w:r>
      <w:r>
        <w:tab/>
        <w:t>order of grating lobe in x and y  ! not used yet</w:t>
      </w:r>
    </w:p>
    <w:p w14:paraId="44FFD779" w14:textId="77777777" w:rsidR="008D47F8" w:rsidRDefault="008D47F8" w:rsidP="008D47F8">
      <w:pPr>
        <w:pStyle w:val="NoSpacing"/>
        <w:numPr>
          <w:ilvl w:val="0"/>
          <w:numId w:val="11"/>
        </w:numPr>
      </w:pPr>
      <w:r>
        <w:t>PERIODIC FAR FIELD SURFACE NUMBER</w:t>
      </w:r>
    </w:p>
    <w:p w14:paraId="25FA1261" w14:textId="77777777" w:rsidR="008D47F8" w:rsidRDefault="008D47F8" w:rsidP="008D47F8">
      <w:pPr>
        <w:pStyle w:val="NoSpacing"/>
        <w:ind w:left="30"/>
      </w:pPr>
      <w:r>
        <w:t>4     surface number</w:t>
      </w:r>
    </w:p>
    <w:p w14:paraId="059FC96A" w14:textId="77777777" w:rsidR="008D47F8" w:rsidRDefault="008D47F8" w:rsidP="008D47F8">
      <w:pPr>
        <w:pStyle w:val="NoSpacing"/>
        <w:numPr>
          <w:ilvl w:val="0"/>
          <w:numId w:val="11"/>
        </w:numPr>
      </w:pPr>
      <w:r>
        <w:t>side of surface for output</w:t>
      </w:r>
    </w:p>
    <w:p w14:paraId="5DFEA77F" w14:textId="77777777" w:rsidR="008D47F8" w:rsidRDefault="008D47F8" w:rsidP="008D47F8">
      <w:pPr>
        <w:pStyle w:val="NoSpacing"/>
        <w:ind w:left="30"/>
      </w:pPr>
      <w:r>
        <w:lastRenderedPageBreak/>
        <w:t xml:space="preserve">0.1e9  18e9 0.1e9 </w:t>
      </w:r>
      <w:r>
        <w:tab/>
        <w:t>fmin  fmax and fstep for frequency domain output</w:t>
      </w:r>
    </w:p>
    <w:p w14:paraId="0D6C91A0" w14:textId="77777777" w:rsidR="008D47F8" w:rsidRDefault="008D47F8" w:rsidP="008D47F8">
      <w:pPr>
        <w:pStyle w:val="NoSpacing"/>
        <w:ind w:left="30"/>
      </w:pPr>
      <w:r>
        <w:t>Reflection</w:t>
      </w:r>
    </w:p>
    <w:p w14:paraId="191B5C7A" w14:textId="77777777" w:rsidR="008D47F8" w:rsidRDefault="008D47F8" w:rsidP="008D47F8">
      <w:pPr>
        <w:pStyle w:val="NoSpacing"/>
        <w:ind w:left="30"/>
      </w:pPr>
      <w:r>
        <w:t>0 0</w:t>
      </w:r>
      <w:r>
        <w:tab/>
        <w:t>order of grating lobe in x and y  ! not used yet</w:t>
      </w:r>
    </w:p>
    <w:p w14:paraId="49B77462" w14:textId="77777777" w:rsidR="008D47F8" w:rsidRDefault="008D47F8" w:rsidP="008D47F8">
      <w:pPr>
        <w:pStyle w:val="NoSpacing"/>
        <w:ind w:left="30"/>
      </w:pPr>
    </w:p>
    <w:p w14:paraId="1DF8B90F" w14:textId="77777777" w:rsidR="00A42E49" w:rsidRDefault="00A42E49" w:rsidP="00A42E49">
      <w:pPr>
        <w:pStyle w:val="NoSpacing"/>
      </w:pPr>
    </w:p>
    <w:p w14:paraId="69E025AD" w14:textId="77777777" w:rsidR="00A42E49" w:rsidRPr="00CC3D9B" w:rsidRDefault="00A42E49" w:rsidP="00A42E49">
      <w:pPr>
        <w:pStyle w:val="NoSpacing"/>
        <w:rPr>
          <w:b/>
          <w:u w:val="single"/>
        </w:rPr>
      </w:pPr>
      <w:r w:rsidRPr="00CC3D9B">
        <w:rPr>
          <w:b/>
          <w:u w:val="single"/>
        </w:rPr>
        <w:t>Example test cases:</w:t>
      </w:r>
    </w:p>
    <w:p w14:paraId="571244A6" w14:textId="77777777" w:rsidR="00A42E49" w:rsidRDefault="00A42E49" w:rsidP="00A42E49">
      <w:pPr>
        <w:pStyle w:val="NoSpacing"/>
      </w:pPr>
    </w:p>
    <w:p w14:paraId="72E0763C" w14:textId="77777777" w:rsidR="00C84BE5" w:rsidRDefault="00C84BE5" w:rsidP="00AC07C0">
      <w:pPr>
        <w:pStyle w:val="NoSpacing"/>
      </w:pPr>
    </w:p>
    <w:p w14:paraId="2824C526" w14:textId="77777777" w:rsidR="00866D34" w:rsidRPr="00866D34" w:rsidRDefault="00C84BE5" w:rsidP="00866D34">
      <w:pPr>
        <w:pStyle w:val="Heading2"/>
      </w:pPr>
      <w:bookmarkStart w:id="76" w:name="_Toc158114072"/>
      <w:r>
        <w:t>LC_correction_type_subtract_cell_inductance</w:t>
      </w:r>
      <w:bookmarkEnd w:id="76"/>
    </w:p>
    <w:p w14:paraId="25AC0545" w14:textId="77777777" w:rsidR="00866D34" w:rsidRDefault="00866D34" w:rsidP="00C84BE5"/>
    <w:p w14:paraId="5352DFF6" w14:textId="77777777" w:rsidR="00C84BE5" w:rsidRDefault="00C84BE5" w:rsidP="00C84BE5">
      <w:r>
        <w:t>This line in the input file indicates that the code should correct the TLM in-cell cable model inductance by subtracting the inductance of the TLM cell which is seen by the cable common mode current. This is the correction published by John Paul:</w:t>
      </w:r>
    </w:p>
    <w:p w14:paraId="2D66CD8A" w14:textId="77777777" w:rsidR="00C84BE5" w:rsidRPr="00C84BE5" w:rsidRDefault="00866D34" w:rsidP="00866D34">
      <w:pPr>
        <w:jc w:val="both"/>
      </w:pPr>
      <w:r>
        <w:t>J.Paul, C.Christopoulos and D.W.P.Thomas, "Correction to ``Time-Domain Modeling of Electromagnetic Wave Interaction with Thin-Wires using TLM," IEEE Transactions on Electromagnetic Compatibility, vol 50, no 2, pp 450-451, 2008.</w:t>
      </w:r>
    </w:p>
    <w:p w14:paraId="5BE7F38F" w14:textId="77777777" w:rsidR="00C84BE5" w:rsidRDefault="00C84BE5" w:rsidP="00C84BE5">
      <w:pPr>
        <w:pStyle w:val="NoSpacing"/>
      </w:pPr>
    </w:p>
    <w:p w14:paraId="6C779947" w14:textId="77777777" w:rsidR="00C84BE5" w:rsidRDefault="00C84BE5" w:rsidP="00C84BE5">
      <w:pPr>
        <w:pStyle w:val="Heading2"/>
      </w:pPr>
      <w:bookmarkStart w:id="77" w:name="_Toc158114073"/>
      <w:r>
        <w:t>LC_correction_type_geometry_scale</w:t>
      </w:r>
      <w:bookmarkEnd w:id="77"/>
    </w:p>
    <w:p w14:paraId="43401AF3" w14:textId="77777777" w:rsidR="00C84BE5" w:rsidRDefault="00C84BE5" w:rsidP="00AC07C0">
      <w:pPr>
        <w:pStyle w:val="NoSpacing"/>
      </w:pPr>
    </w:p>
    <w:p w14:paraId="0D56B452" w14:textId="77777777" w:rsidR="00866D34" w:rsidRDefault="00866D34" w:rsidP="00866D34">
      <w:r>
        <w:t xml:space="preserve">This line in the input file indicates that the code should correct the TLM in-cell cable model by scaling the TLM reference return conductor radius for the inductance and capacitance calculations independently. The geometric scaling factors are  </w:t>
      </w:r>
    </w:p>
    <w:p w14:paraId="525071AC" w14:textId="77777777" w:rsidR="00866D34" w:rsidRPr="00866D34" w:rsidRDefault="00866D34" w:rsidP="00866D34">
      <w:pPr>
        <w:pStyle w:val="NoSpacing"/>
      </w:pPr>
      <w:r w:rsidRPr="00866D34">
        <w:t>The default value is 1/1.08 for the Inductance_ equivalent_radius_factor</w:t>
      </w:r>
    </w:p>
    <w:p w14:paraId="7325C30D" w14:textId="77777777" w:rsidR="00866D34" w:rsidRPr="00866D34" w:rsidRDefault="00866D34" w:rsidP="00866D34">
      <w:pPr>
        <w:pStyle w:val="NoSpacing"/>
      </w:pPr>
    </w:p>
    <w:p w14:paraId="0AB8B553" w14:textId="77777777" w:rsidR="00866D34" w:rsidRPr="00866D34" w:rsidRDefault="00866D34" w:rsidP="00866D34">
      <w:pPr>
        <w:pStyle w:val="NoSpacing"/>
      </w:pPr>
      <w:r w:rsidRPr="00866D34">
        <w:t>The default value is 1.08 for the Capacitance_ equivalent_radius_factor</w:t>
      </w:r>
    </w:p>
    <w:p w14:paraId="6B10DE55" w14:textId="77777777" w:rsidR="00866D34" w:rsidRDefault="00866D34" w:rsidP="00866D34">
      <w:pPr>
        <w:pStyle w:val="NoSpacing"/>
      </w:pPr>
    </w:p>
    <w:p w14:paraId="012E5107" w14:textId="77777777" w:rsidR="00866D34" w:rsidRDefault="00866D34" w:rsidP="00866D34">
      <w:pPr>
        <w:pStyle w:val="NoSpacing"/>
      </w:pPr>
      <w:r>
        <w:t xml:space="preserve">See the </w:t>
      </w:r>
      <w:r w:rsidRPr="007F3C17">
        <w:rPr>
          <w:b/>
        </w:rPr>
        <w:t>Inductance_ equivalent_radius_factor</w:t>
      </w:r>
      <w:r w:rsidRPr="00866D34">
        <w:rPr>
          <w:b/>
        </w:rPr>
        <w:t xml:space="preserve"> </w:t>
      </w:r>
      <w:r>
        <w:rPr>
          <w:b/>
        </w:rPr>
        <w:t xml:space="preserve"> </w:t>
      </w:r>
      <w:r w:rsidRPr="00866D34">
        <w:t xml:space="preserve">and </w:t>
      </w:r>
      <w:r w:rsidRPr="007F3C17">
        <w:rPr>
          <w:b/>
        </w:rPr>
        <w:t>Capacitance_ equivalent_radius_factor</w:t>
      </w:r>
      <w:r>
        <w:rPr>
          <w:b/>
        </w:rPr>
        <w:t xml:space="preserve"> </w:t>
      </w:r>
      <w:r w:rsidRPr="00866D34">
        <w:t xml:space="preserve">parameters which may be specified by the user </w:t>
      </w:r>
      <w:r>
        <w:t xml:space="preserve">as described </w:t>
      </w:r>
      <w:r w:rsidRPr="00866D34">
        <w:t>below.</w:t>
      </w:r>
      <w:r>
        <w:rPr>
          <w:b/>
        </w:rPr>
        <w:t xml:space="preserve"> </w:t>
      </w:r>
    </w:p>
    <w:p w14:paraId="68E72D9E" w14:textId="77777777" w:rsidR="00866D34" w:rsidRDefault="00866D34" w:rsidP="00866D34">
      <w:pPr>
        <w:pStyle w:val="NoSpacing"/>
      </w:pPr>
    </w:p>
    <w:p w14:paraId="07CDE975" w14:textId="77777777" w:rsidR="00E138B3" w:rsidRDefault="00E138B3" w:rsidP="00E138B3">
      <w:pPr>
        <w:pStyle w:val="Heading2"/>
      </w:pPr>
      <w:bookmarkStart w:id="78" w:name="_Toc158114074"/>
      <w:r>
        <w:t>No_geometry_vtk_files</w:t>
      </w:r>
      <w:bookmarkEnd w:id="78"/>
    </w:p>
    <w:p w14:paraId="0181F165" w14:textId="77777777" w:rsidR="00866D34" w:rsidRPr="007F3C17" w:rsidRDefault="00866D34" w:rsidP="00866D34">
      <w:pPr>
        <w:pStyle w:val="NoSpacing"/>
        <w:rPr>
          <w:b/>
        </w:rPr>
      </w:pPr>
    </w:p>
    <w:p w14:paraId="71165288" w14:textId="77777777" w:rsidR="007F3C17" w:rsidRDefault="00E138B3" w:rsidP="00AC07C0">
      <w:pPr>
        <w:pStyle w:val="NoSpacing"/>
      </w:pPr>
      <w:r>
        <w:t>This line in the input file suppresses the writing of geometry vtk files during the model building process. This may be useful for a familiar geometry for instance in an optimisation loop.</w:t>
      </w:r>
    </w:p>
    <w:p w14:paraId="00691702" w14:textId="77777777" w:rsidR="0041552C" w:rsidRDefault="0041552C" w:rsidP="00AC07C0">
      <w:pPr>
        <w:pStyle w:val="NoSpacing"/>
      </w:pPr>
    </w:p>
    <w:p w14:paraId="5AA46072" w14:textId="77777777" w:rsidR="0041552C" w:rsidRDefault="0041552C" w:rsidP="0041552C">
      <w:pPr>
        <w:pStyle w:val="Heading2"/>
      </w:pPr>
      <w:bookmarkStart w:id="79" w:name="_Toc158114075"/>
      <w:r>
        <w:t>Compress_output_files</w:t>
      </w:r>
      <w:bookmarkEnd w:id="79"/>
    </w:p>
    <w:p w14:paraId="6F14E282" w14:textId="77777777" w:rsidR="00721908" w:rsidRDefault="00721908" w:rsidP="0041552C">
      <w:r>
        <w:t xml:space="preserve">It is recognised that some output files can become extremely large. As an attempt to address this the output files can be compressed using gzip. At the moment this is implemented for frequency_output_volume data only but could be extended to all output types.  </w:t>
      </w:r>
    </w:p>
    <w:p w14:paraId="0F428F70" w14:textId="77777777" w:rsidR="00721908" w:rsidRDefault="00721908" w:rsidP="0041552C">
      <w:r>
        <w:t>In the software the compression is achieved by a system command of the form</w:t>
      </w:r>
    </w:p>
    <w:p w14:paraId="0785790F" w14:textId="77777777" w:rsidR="00721908" w:rsidRPr="00721908" w:rsidRDefault="00721908" w:rsidP="0041552C">
      <w:pPr>
        <w:rPr>
          <w:b/>
        </w:rPr>
      </w:pPr>
      <w:r w:rsidRPr="00721908">
        <w:rPr>
          <w:b/>
        </w:rPr>
        <w:t>gzip -9 -c &lt; file &gt; file.gz &amp;</w:t>
      </w:r>
    </w:p>
    <w:p w14:paraId="2681DEDC" w14:textId="77777777" w:rsidR="0041552C" w:rsidRDefault="00721908" w:rsidP="0041552C">
      <w:pPr>
        <w:pStyle w:val="NoSpacing"/>
        <w:rPr>
          <w:b/>
          <w:u w:val="single"/>
        </w:rPr>
      </w:pPr>
      <w:r w:rsidRPr="00F36BFD">
        <w:rPr>
          <w:b/>
          <w:u w:val="single"/>
        </w:rPr>
        <w:lastRenderedPageBreak/>
        <w:t>E</w:t>
      </w:r>
      <w:r w:rsidR="0041552C" w:rsidRPr="00F36BFD">
        <w:rPr>
          <w:b/>
          <w:u w:val="single"/>
        </w:rPr>
        <w:t>xample</w:t>
      </w:r>
    </w:p>
    <w:p w14:paraId="5F4F706B" w14:textId="77777777" w:rsidR="00721908" w:rsidRDefault="00721908" w:rsidP="0041552C">
      <w:pPr>
        <w:pStyle w:val="NoSpacing"/>
        <w:rPr>
          <w:b/>
          <w:u w:val="single"/>
        </w:rPr>
      </w:pPr>
    </w:p>
    <w:p w14:paraId="05989231" w14:textId="77777777" w:rsidR="00721908" w:rsidRPr="00721908" w:rsidRDefault="00721908" w:rsidP="0041552C">
      <w:pPr>
        <w:pStyle w:val="NoSpacing"/>
      </w:pPr>
      <w:r>
        <w:t>Compress_output_files</w:t>
      </w:r>
    </w:p>
    <w:p w14:paraId="492D02B2" w14:textId="77777777" w:rsidR="0041552C" w:rsidRDefault="0041552C" w:rsidP="0041552C">
      <w:pPr>
        <w:pStyle w:val="NoSpacing"/>
      </w:pPr>
    </w:p>
    <w:p w14:paraId="5ECD3689" w14:textId="77777777" w:rsidR="0041552C" w:rsidRDefault="0041552C" w:rsidP="0041552C"/>
    <w:p w14:paraId="01B217BD" w14:textId="77777777" w:rsidR="0041552C" w:rsidRDefault="0041552C" w:rsidP="0041552C">
      <w:pPr>
        <w:pStyle w:val="Heading2"/>
      </w:pPr>
      <w:bookmarkStart w:id="80" w:name="_Toc158114076"/>
      <w:r>
        <w:t>Reduced_c_factor</w:t>
      </w:r>
      <w:bookmarkEnd w:id="80"/>
    </w:p>
    <w:p w14:paraId="28456BB4" w14:textId="77777777" w:rsidR="00895C65" w:rsidRDefault="00895C65" w:rsidP="0041552C"/>
    <w:p w14:paraId="0A419B28" w14:textId="77777777" w:rsidR="00895C65" w:rsidRDefault="00895C65" w:rsidP="0041552C">
      <w:r>
        <w:t>Reduced c is a technique for situations in which magnetic field diffusion dominates the problem and very long runtimes are required, for example in some lightning strike simulations. The reduced c algorithm increases the timestep for the simulation by artificially increasing the permittivity and permeability of free space and thus reducing the velocity of light and hence increasing the timestep. In order to maintain the L/R time constant dominating the magnetic diffusion terms, the conductivity is decreased by the same factor. This packet has a single parameter which is the timestep increase factor.</w:t>
      </w:r>
    </w:p>
    <w:p w14:paraId="11EA11F2" w14:textId="77777777" w:rsidR="0041552C" w:rsidRDefault="00895C65" w:rsidP="0041552C">
      <w:pPr>
        <w:pStyle w:val="NoSpacing"/>
        <w:rPr>
          <w:b/>
          <w:u w:val="single"/>
        </w:rPr>
      </w:pPr>
      <w:r w:rsidRPr="00F36BFD">
        <w:rPr>
          <w:b/>
          <w:u w:val="single"/>
        </w:rPr>
        <w:t>E</w:t>
      </w:r>
      <w:r w:rsidR="0041552C" w:rsidRPr="00F36BFD">
        <w:rPr>
          <w:b/>
          <w:u w:val="single"/>
        </w:rPr>
        <w:t>xample</w:t>
      </w:r>
    </w:p>
    <w:p w14:paraId="5BBF1E2B" w14:textId="77777777" w:rsidR="00895C65" w:rsidRDefault="00895C65" w:rsidP="0041552C">
      <w:pPr>
        <w:pStyle w:val="NoSpacing"/>
        <w:rPr>
          <w:b/>
          <w:u w:val="single"/>
        </w:rPr>
      </w:pPr>
    </w:p>
    <w:p w14:paraId="4DF54CBC" w14:textId="77777777" w:rsidR="00895C65" w:rsidRDefault="00895C65" w:rsidP="0041552C">
      <w:pPr>
        <w:pStyle w:val="NoSpacing"/>
      </w:pPr>
      <w:r>
        <w:t>r</w:t>
      </w:r>
      <w:r w:rsidRPr="00895C65">
        <w:t>educed_c</w:t>
      </w:r>
      <w:r>
        <w:t>_factor</w:t>
      </w:r>
    </w:p>
    <w:p w14:paraId="568D9E77" w14:textId="77777777" w:rsidR="0041552C" w:rsidRPr="0041552C" w:rsidRDefault="00895C65" w:rsidP="00895C65">
      <w:pPr>
        <w:pStyle w:val="NoSpacing"/>
      </w:pPr>
      <w:r>
        <w:t>100</w:t>
      </w:r>
    </w:p>
    <w:p w14:paraId="120510BA" w14:textId="77777777" w:rsidR="007F3C17" w:rsidRPr="005565EC" w:rsidRDefault="007F3C17" w:rsidP="007F3C17">
      <w:pPr>
        <w:pStyle w:val="Heading2"/>
      </w:pPr>
      <w:bookmarkStart w:id="81" w:name="_Toc158114077"/>
      <w:r>
        <w:t>GGI_TLM Parameter</w:t>
      </w:r>
      <w:r w:rsidR="006B2BAE">
        <w:t>s</w:t>
      </w:r>
      <w:r>
        <w:t>:</w:t>
      </w:r>
      <w:bookmarkEnd w:id="81"/>
    </w:p>
    <w:p w14:paraId="675F6CB6" w14:textId="77777777" w:rsidR="007F3C17" w:rsidRDefault="007F3C17" w:rsidP="007F3C17">
      <w:pPr>
        <w:pStyle w:val="NoSpacing"/>
      </w:pPr>
    </w:p>
    <w:p w14:paraId="52DA6459" w14:textId="77777777" w:rsidR="007F3C17" w:rsidRPr="007F3C17" w:rsidRDefault="007F3C17" w:rsidP="007F3C17">
      <w:pPr>
        <w:pStyle w:val="NoSpacing"/>
        <w:rPr>
          <w:b/>
        </w:rPr>
      </w:pPr>
      <w:r w:rsidRPr="007F3C17">
        <w:rPr>
          <w:b/>
        </w:rPr>
        <w:t>Number_of_fourier_terms_in_pul_lc_calc</w:t>
      </w:r>
    </w:p>
    <w:p w14:paraId="1F488932" w14:textId="77777777" w:rsidR="007F3C17" w:rsidRDefault="007F3C17" w:rsidP="007F3C17">
      <w:pPr>
        <w:pStyle w:val="NoSpacing"/>
      </w:pPr>
      <w:r>
        <w:t>The per-unit-length inductance and capacitance calculation uses a Fourier series expansion of charge density around the conductors, This parameter sets the number of terms to be used in the expansion. The default value is 10. This parameter may be changed (reduced) if there is an overflow in the per-unit-length inductance and capacitance matrix calculation for very small diameter cables (compared to the cell dimension).</w:t>
      </w:r>
    </w:p>
    <w:p w14:paraId="3CC3F4FE" w14:textId="77777777" w:rsidR="007F3C17" w:rsidRDefault="007F3C17" w:rsidP="007F3C17">
      <w:pPr>
        <w:pStyle w:val="NoSpacing"/>
      </w:pPr>
    </w:p>
    <w:p w14:paraId="449A8618" w14:textId="77777777" w:rsidR="007F3C17" w:rsidRPr="007F3C17" w:rsidRDefault="007F3C17" w:rsidP="007F3C17">
      <w:pPr>
        <w:pStyle w:val="NoSpacing"/>
        <w:rPr>
          <w:b/>
        </w:rPr>
      </w:pPr>
      <w:r w:rsidRPr="007F3C17">
        <w:rPr>
          <w:b/>
        </w:rPr>
        <w:t>TLM_equivalent_radius_factor</w:t>
      </w:r>
    </w:p>
    <w:p w14:paraId="77172E0B" w14:textId="77777777" w:rsidR="007F3C17" w:rsidRDefault="007F3C17" w:rsidP="007F3C17">
      <w:pPr>
        <w:pStyle w:val="NoSpacing"/>
      </w:pPr>
      <w:r>
        <w:t xml:space="preserve">The per-unit-length inductance and capacitance calculation assumes that the TLM reference return conductor is cylindrical (as opposed to the square cross section). The equivalent radius is set to be </w:t>
      </w:r>
    </w:p>
    <w:p w14:paraId="4F4E4858" w14:textId="77777777" w:rsidR="007F3C17" w:rsidRDefault="007F3C17" w:rsidP="007F3C17">
      <w:pPr>
        <w:pStyle w:val="NoSpacing"/>
      </w:pPr>
      <w:r>
        <w:t>(Δl/2)*</w:t>
      </w:r>
      <w:r w:rsidRPr="002E7DCA">
        <w:t xml:space="preserve"> </w:t>
      </w:r>
      <w:r>
        <w:t>TLM_equivalent_radius_factor. The default value is 1.08. Note that the radius may be further modified for the inductance and capacitance calculations as described below.</w:t>
      </w:r>
    </w:p>
    <w:p w14:paraId="093A24A0" w14:textId="77777777" w:rsidR="007F3C17" w:rsidRDefault="007F3C17" w:rsidP="007F3C17">
      <w:pPr>
        <w:pStyle w:val="NoSpacing"/>
      </w:pPr>
    </w:p>
    <w:p w14:paraId="169BBAA3" w14:textId="77777777" w:rsidR="007F3C17" w:rsidRPr="007F3C17" w:rsidRDefault="007F3C17" w:rsidP="007F3C17">
      <w:pPr>
        <w:pStyle w:val="NoSpacing"/>
        <w:rPr>
          <w:b/>
        </w:rPr>
      </w:pPr>
      <w:r w:rsidRPr="007F3C17">
        <w:rPr>
          <w:b/>
        </w:rPr>
        <w:t>Capacitance_ equivalent_radius_factor</w:t>
      </w:r>
    </w:p>
    <w:p w14:paraId="6F53AEA4" w14:textId="77777777" w:rsidR="007F3C17" w:rsidRDefault="007F3C17" w:rsidP="007F3C17">
      <w:pPr>
        <w:pStyle w:val="NoSpacing"/>
      </w:pPr>
      <w:r>
        <w:t>It has been found by experience that the TLM cable model operates most accurately when the TLM equivalent radius used in the per-unit-length inductance and capacitance calculations are not the same. The Capacitance_</w:t>
      </w:r>
      <w:r w:rsidRPr="000A5C26">
        <w:t xml:space="preserve"> </w:t>
      </w:r>
      <w:r>
        <w:t>equivalent_radius_factor multiplies the TLM_equivalent_radius in the capacitance calculation. The default value is 1.08.</w:t>
      </w:r>
    </w:p>
    <w:p w14:paraId="785FC8F4" w14:textId="77777777" w:rsidR="007F3C17" w:rsidRDefault="007F3C17" w:rsidP="007F3C17">
      <w:pPr>
        <w:pStyle w:val="NoSpacing"/>
      </w:pPr>
    </w:p>
    <w:p w14:paraId="0DAD30C1" w14:textId="77777777" w:rsidR="007F3C17" w:rsidRPr="007F3C17" w:rsidRDefault="007F3C17" w:rsidP="007F3C17">
      <w:pPr>
        <w:pStyle w:val="NoSpacing"/>
        <w:rPr>
          <w:b/>
        </w:rPr>
      </w:pPr>
      <w:r w:rsidRPr="007F3C17">
        <w:rPr>
          <w:b/>
        </w:rPr>
        <w:t>Inductance_ equivalent_radius_factor</w:t>
      </w:r>
    </w:p>
    <w:p w14:paraId="4834162F" w14:textId="77777777" w:rsidR="007F3C17" w:rsidRDefault="007F3C17" w:rsidP="007F3C17">
      <w:pPr>
        <w:pStyle w:val="NoSpacing"/>
      </w:pPr>
      <w:r>
        <w:t>It has been found by experience that the TLM cable model operates most accurately when the TLM equivalent radius used in the per-unit-length inductance and capacitance calculations are not the same. The Inductance_</w:t>
      </w:r>
      <w:r w:rsidRPr="000A5C26">
        <w:t xml:space="preserve"> </w:t>
      </w:r>
      <w:r>
        <w:t>equivalent_radius_factor multiplies the TLM_equivalent_radius in the inductance calculation. The default value is 1/1.08.</w:t>
      </w:r>
    </w:p>
    <w:p w14:paraId="1143DA26" w14:textId="77777777" w:rsidR="007F3C17" w:rsidRDefault="007F3C17" w:rsidP="007F3C17">
      <w:pPr>
        <w:pStyle w:val="NoSpacing"/>
      </w:pPr>
    </w:p>
    <w:p w14:paraId="7314ABCF" w14:textId="77777777" w:rsidR="007F3C17" w:rsidRPr="007F3C17" w:rsidRDefault="007F3C17" w:rsidP="007F3C17">
      <w:pPr>
        <w:pStyle w:val="NoSpacing"/>
        <w:rPr>
          <w:b/>
        </w:rPr>
      </w:pPr>
      <w:r w:rsidRPr="007F3C17">
        <w:rPr>
          <w:b/>
        </w:rPr>
        <w:t>Max_cable_bundle_diameter_factor</w:t>
      </w:r>
    </w:p>
    <w:p w14:paraId="7B101364" w14:textId="77777777" w:rsidR="007F3C17" w:rsidRDefault="007F3C17" w:rsidP="007F3C17">
      <w:pPr>
        <w:pStyle w:val="NoSpacing"/>
      </w:pPr>
      <w:r>
        <w:lastRenderedPageBreak/>
        <w:t>In some models, a cable bundle diameter may approach or even exceed the TLM dell dimension. If this occurs then the TLM_equivalent_radius must be increased so as to enclose the full cable bundle.</w:t>
      </w:r>
    </w:p>
    <w:p w14:paraId="32C4D273" w14:textId="77777777" w:rsidR="007F3C17" w:rsidRDefault="007F3C17" w:rsidP="007F3C17">
      <w:pPr>
        <w:pStyle w:val="NoSpacing"/>
      </w:pPr>
      <w:r>
        <w:t>The maximum cable bundle diameter is set as a proportion of the TLM_equivalent_radius. The default value is 0.67. If the TLM_equivalent_radius is too small then it is reset such that the bundle radius=  TLM_equivalent_radius×</w:t>
      </w:r>
      <w:r w:rsidRPr="007F3C17">
        <w:t xml:space="preserve"> </w:t>
      </w:r>
      <w:r>
        <w:t>Max_cable_bundle_diameter_factor.</w:t>
      </w:r>
    </w:p>
    <w:p w14:paraId="43CA47A4" w14:textId="77777777" w:rsidR="007F3C17" w:rsidRDefault="007F3C17" w:rsidP="007F3C17">
      <w:pPr>
        <w:pStyle w:val="NoSpacing"/>
      </w:pPr>
    </w:p>
    <w:p w14:paraId="422B2B74" w14:textId="77777777" w:rsidR="007F3C17" w:rsidRDefault="007F3C17" w:rsidP="00AC07C0">
      <w:pPr>
        <w:pStyle w:val="NoSpacing"/>
      </w:pPr>
    </w:p>
    <w:p w14:paraId="0D2EE8EB" w14:textId="77777777" w:rsidR="00F5383D" w:rsidRDefault="00F5383D" w:rsidP="004E7492">
      <w:pPr>
        <w:pStyle w:val="Heading1"/>
      </w:pPr>
      <w:bookmarkStart w:id="82" w:name="_Toc158114078"/>
      <w:r>
        <w:t>Files used by GGI_TLM</w:t>
      </w:r>
      <w:bookmarkEnd w:id="82"/>
    </w:p>
    <w:p w14:paraId="5BAA48CD" w14:textId="77777777" w:rsidR="00F5383D" w:rsidRDefault="00F5383D" w:rsidP="00612D06">
      <w:pPr>
        <w:pStyle w:val="NoSpacing"/>
      </w:pPr>
      <w:r>
        <w:t xml:space="preserve">  </w:t>
      </w:r>
    </w:p>
    <w:p w14:paraId="2EB7BA9D"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input_file_extension='.inp'</w:t>
      </w:r>
    </w:p>
    <w:p w14:paraId="597EE037"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736C8D3F"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warning_file_extension='.warning'</w:t>
      </w:r>
    </w:p>
    <w:p w14:paraId="26739FFA"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3CCCF77D"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tet_volume_file_extension='.v_geom.vtk'</w:t>
      </w:r>
    </w:p>
    <w:p w14:paraId="1E3F3CB2"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7B083AAC"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volume_mesh_file_extension='.v_mesh.vtk'</w:t>
      </w:r>
    </w:p>
    <w:p w14:paraId="05BFD9AA"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2C0E07EE"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triangulated_surface_file_extension='.s_geom.vtk'  </w:t>
      </w:r>
    </w:p>
    <w:p w14:paraId="3152FFA4" w14:textId="77777777" w:rsidR="00D75693" w:rsidRDefault="00D75693" w:rsidP="00D75693">
      <w:pPr>
        <w:autoSpaceDE w:val="0"/>
        <w:autoSpaceDN w:val="0"/>
        <w:adjustRightInd w:val="0"/>
        <w:spacing w:after="0" w:line="240" w:lineRule="auto"/>
        <w:rPr>
          <w:rFonts w:ascii="Courier New" w:hAnsi="Courier New" w:cs="Courier New"/>
        </w:rPr>
      </w:pPr>
    </w:p>
    <w:p w14:paraId="582609AC"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surface_mesh_file_extension='.s_mesh.vtk'</w:t>
      </w:r>
    </w:p>
    <w:p w14:paraId="464DF62F"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37EA35BA"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line_segment_file_extension='.l_geom.vtk'</w:t>
      </w:r>
    </w:p>
    <w:p w14:paraId="2F1BF371"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5E570BD8"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line_mesh_file_extension='.l_mesh.vtk'</w:t>
      </w:r>
    </w:p>
    <w:p w14:paraId="4C6E367C"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3B2D04CB"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point_file_extension='.p_geom.vtk'</w:t>
      </w:r>
    </w:p>
    <w:p w14:paraId="491DC01B"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155F95EA"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point_mesh_file_extension='.p_mesh.vtk'</w:t>
      </w:r>
    </w:p>
    <w:p w14:paraId="0F06FE23"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1A504D2C"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boundary_mesh_file_extension='.b_mesh.vtk'</w:t>
      </w:r>
    </w:p>
    <w:p w14:paraId="15AD5D44"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36DFA9BC"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volume_material_cells_file_extension='.vmat_cells.vtk'</w:t>
      </w:r>
    </w:p>
    <w:p w14:paraId="3D7F5555"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58F97505"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surface_material_faces_file_extension='.smat_faces.vtk'</w:t>
      </w:r>
    </w:p>
    <w:p w14:paraId="750B242B"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47778047"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cable_mesh_file_extension='.c_mesh.vtk'</w:t>
      </w:r>
    </w:p>
    <w:p w14:paraId="4E810AF8"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478EAA81"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mesh_file_extension='.mesh'</w:t>
      </w:r>
    </w:p>
    <w:p w14:paraId="472FEB9B"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146E83DC"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surface_material_file_extn='.smat'</w:t>
      </w:r>
    </w:p>
    <w:p w14:paraId="6EC54DA2"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22404154"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volume_material_file_extn='.vmat'</w:t>
      </w:r>
    </w:p>
    <w:p w14:paraId="16170890"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0CB03603"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cable_geometry_file_extn='.cable'</w:t>
      </w:r>
    </w:p>
    <w:p w14:paraId="5F14BF52"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39FC8967"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info_file_extn='.info'</w:t>
      </w:r>
    </w:p>
    <w:p w14:paraId="282FFB60"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53CB6C3D"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cable_info_file_extn='.cable_info'</w:t>
      </w:r>
    </w:p>
    <w:p w14:paraId="3E043C3F"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43881FCB"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cable_model_file_extn='.cable_model'</w:t>
      </w:r>
    </w:p>
    <w:p w14:paraId="58387F98"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0A83C3B0"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field_output_extn='.field.tout'</w:t>
      </w:r>
    </w:p>
    <w:p w14:paraId="7BF6E5C4"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lastRenderedPageBreak/>
        <w:t xml:space="preserve">  </w:t>
      </w:r>
    </w:p>
    <w:p w14:paraId="49D97E33"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excitation_output_extn='.excitation.tout'</w:t>
      </w:r>
    </w:p>
    <w:p w14:paraId="37CB36E1" w14:textId="77777777" w:rsidR="00D75693" w:rsidRDefault="00D75693" w:rsidP="00D75693">
      <w:pPr>
        <w:autoSpaceDE w:val="0"/>
        <w:autoSpaceDN w:val="0"/>
        <w:adjustRightInd w:val="0"/>
        <w:spacing w:after="0" w:line="240" w:lineRule="auto"/>
        <w:rPr>
          <w:rFonts w:ascii="Courier New" w:hAnsi="Courier New" w:cs="Courier New"/>
        </w:rPr>
      </w:pPr>
    </w:p>
    <w:p w14:paraId="0A05331A"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cable_current_output_extn='.cable_current.tout'</w:t>
      </w:r>
    </w:p>
    <w:p w14:paraId="04862C5D" w14:textId="77777777" w:rsidR="00D75693" w:rsidRDefault="00D75693" w:rsidP="00D75693">
      <w:pPr>
        <w:autoSpaceDE w:val="0"/>
        <w:autoSpaceDN w:val="0"/>
        <w:adjustRightInd w:val="0"/>
        <w:spacing w:after="0" w:line="240" w:lineRule="auto"/>
        <w:rPr>
          <w:rFonts w:ascii="Courier New" w:hAnsi="Courier New" w:cs="Courier New"/>
        </w:rPr>
      </w:pPr>
    </w:p>
    <w:p w14:paraId="2A609CF1"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volume_field_output_extn='.volume_field.tout'</w:t>
      </w:r>
    </w:p>
    <w:p w14:paraId="57718305"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38BC3CDF"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volume_average_field_output_extn='.volume_average_field.tout'</w:t>
      </w:r>
    </w:p>
    <w:p w14:paraId="2877F9A0"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1DB034F6"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surface_field_output_extn='.surface_field.tout'</w:t>
      </w:r>
    </w:p>
    <w:p w14:paraId="0BEC7FF0"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0AF4C101"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far_field_output_extn='.far_field.fout'</w:t>
      </w:r>
    </w:p>
    <w:p w14:paraId="6A9CFA49"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233AA1D5"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frequency_output_surface_extn='.frequency_output_surface.fout'</w:t>
      </w:r>
    </w:p>
    <w:p w14:paraId="1B5F1DA8"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2B016F21"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trcs_output_extn='.rcs.tout'</w:t>
      </w:r>
    </w:p>
    <w:p w14:paraId="71110832" w14:textId="77777777" w:rsidR="00D75693" w:rsidRDefault="00D75693" w:rsidP="00D75693">
      <w:pPr>
        <w:autoSpaceDE w:val="0"/>
        <w:autoSpaceDN w:val="0"/>
        <w:adjustRightInd w:val="0"/>
        <w:spacing w:after="0" w:line="240" w:lineRule="auto"/>
        <w:rPr>
          <w:rFonts w:ascii="Courier New" w:hAnsi="Courier New" w:cs="Courier New"/>
        </w:rPr>
      </w:pPr>
    </w:p>
    <w:p w14:paraId="357463BF"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rcs_output_extn='.rcs.fout'</w:t>
      </w:r>
    </w:p>
    <w:p w14:paraId="4D235A59"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604DD881"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SAR_output_extn='.SAR.fout'</w:t>
      </w:r>
    </w:p>
    <w:p w14:paraId="2577B457"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7C4E4186"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mode_output_extn='.mode.tout'</w:t>
      </w:r>
    </w:p>
    <w:p w14:paraId="61349C4D"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3A5D2218"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frequency_domain_power_surface_extn='.frequency_domain_power_surface.fout'  </w:t>
      </w:r>
    </w:p>
    <w:p w14:paraId="21F1D0AE"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54DF7482" w14:textId="77777777"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progress_filename='progress'</w:t>
      </w:r>
    </w:p>
    <w:p w14:paraId="1B857C24" w14:textId="77777777" w:rsidR="00262A4F" w:rsidRDefault="00262A4F" w:rsidP="00612D06">
      <w:pPr>
        <w:pStyle w:val="NoSpacing"/>
      </w:pPr>
    </w:p>
    <w:p w14:paraId="6AF82D8B" w14:textId="77777777" w:rsidR="00F5383D" w:rsidRDefault="00F5383D" w:rsidP="0000538E">
      <w:pPr>
        <w:pStyle w:val="Heading1"/>
      </w:pPr>
      <w:r>
        <w:t xml:space="preserve">  </w:t>
      </w:r>
      <w:bookmarkStart w:id="83" w:name="_Toc158114079"/>
      <w:r w:rsidR="0000538E">
        <w:t>Post_processing</w:t>
      </w:r>
      <w:bookmarkEnd w:id="83"/>
    </w:p>
    <w:p w14:paraId="4DF81DBD" w14:textId="77777777" w:rsidR="00BB6B3A" w:rsidRDefault="00BB6B3A" w:rsidP="00BB6B3A"/>
    <w:p w14:paraId="4299B965" w14:textId="77777777" w:rsidR="00BB6B3A" w:rsidRDefault="00BB6B3A" w:rsidP="00BB6B3A">
      <w:r>
        <w:t>Once the solution has finished, the results may be processed for analysis and viewing using the post processor:</w:t>
      </w:r>
    </w:p>
    <w:p w14:paraId="1E6A3A73" w14:textId="77777777" w:rsidR="00BB6B3A" w:rsidRDefault="00BB6B3A" w:rsidP="00BB6B3A">
      <w:pPr>
        <w:rPr>
          <w:b/>
        </w:rPr>
      </w:pPr>
      <w:r w:rsidRPr="00BB6B3A">
        <w:rPr>
          <w:b/>
        </w:rPr>
        <w:t>GGI_TLM_post_process</w:t>
      </w:r>
    </w:p>
    <w:p w14:paraId="6C5110B0" w14:textId="77777777" w:rsidR="00BB6B3A" w:rsidRDefault="00BB6B3A" w:rsidP="00BB6B3A">
      <w:r>
        <w:t>The options available are as follows:</w:t>
      </w:r>
    </w:p>
    <w:p w14:paraId="7CFA11A4" w14:textId="77777777" w:rsidR="00064E4F" w:rsidRDefault="00082031"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064E4F">
        <w:rPr>
          <w:rFonts w:ascii="Courier New" w:hAnsi="Courier New" w:cs="Courier New"/>
          <w:sz w:val="20"/>
          <w:szCs w:val="20"/>
          <w:lang w:val="en-US"/>
        </w:rPr>
        <w:t>1.  Extract Time Domain Data</w:t>
      </w:r>
    </w:p>
    <w:p w14:paraId="2083BB63"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2.  Plot Time Domain Data</w:t>
      </w:r>
    </w:p>
    <w:p w14:paraId="78B893B6"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3.  Discrete Time Fourier Transform (Time Domain to Frequency Domain)</w:t>
      </w:r>
    </w:p>
    <w:p w14:paraId="5C07A9A6"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4.  Plot Frequency Domain Data</w:t>
      </w:r>
    </w:p>
    <w:p w14:paraId="2D041AF3"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5.  Create Animation of Time Domain Surface/Volume Field/ Current Output</w:t>
      </w:r>
    </w:p>
    <w:p w14:paraId="118AA75C"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6.  Combine Frequency Domain Data: S(f)=A f1(f)/(B f2(f))+C</w:t>
      </w:r>
    </w:p>
    <w:p w14:paraId="0F43280D"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7.  Combine Frequency Domain Magnitude Data: S(f)=A f1(f)/(B f2(f))+C</w:t>
      </w:r>
    </w:p>
    <w:p w14:paraId="1E6433F8"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8.  Frequency average</w:t>
      </w:r>
    </w:p>
    <w:p w14:paraId="052A823F"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9.  Oneport analysis</w:t>
      </w:r>
    </w:p>
    <w:p w14:paraId="4AD3537F"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10. Twoport analysis for symmetric structures</w:t>
      </w:r>
    </w:p>
    <w:p w14:paraId="28371A36"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11. IELF analysis</w:t>
      </w:r>
    </w:p>
    <w:p w14:paraId="64F552BF"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12. Create Animation of Frequency Domain Surface Field Output</w:t>
      </w:r>
    </w:p>
    <w:p w14:paraId="32744E04"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13. Extract mode from Frequency Domain Surface Field Output</w:t>
      </w:r>
    </w:p>
    <w:p w14:paraId="32E1C71F"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14. Sum Frequency Domain Data</w:t>
      </w:r>
    </w:p>
    <w:p w14:paraId="1AA0B7AC"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15. Transmission cross section calculation</w:t>
      </w:r>
    </w:p>
    <w:p w14:paraId="22B2F8EF"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lastRenderedPageBreak/>
        <w:t xml:space="preserve"> 16. Discrete Time Fourier Transform with frequency warping (Time Domain to Frequency Domain)</w:t>
      </w:r>
    </w:p>
    <w:p w14:paraId="4704AC2F"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17. Create vector field Animation of Frequency Domain Surface Field Output</w:t>
      </w:r>
    </w:p>
    <w:p w14:paraId="194E6C3B"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18. Create vector field Animation of Frequency Domain Volume Field Output</w:t>
      </w:r>
    </w:p>
    <w:p w14:paraId="709ACF26"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19. S parameter to Z parameter transformation</w:t>
      </w:r>
    </w:p>
    <w:p w14:paraId="7E09DC16"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20. Calculate correlation matrix from time domain data</w:t>
      </w:r>
    </w:p>
    <w:p w14:paraId="5B4D3EC9"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21. Calculate correlation matrix from frequency domain data</w:t>
      </w:r>
    </w:p>
    <w:p w14:paraId="3D6E9C88"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22. Calculate complex antenna factor from (S21) measurement for two identical antennas</w:t>
      </w:r>
    </w:p>
    <w:p w14:paraId="5777DC61"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23. Calculate complex antenna factor from antenna coupling (S21) measurement with one unknown antenna</w:t>
      </w:r>
    </w:p>
    <w:p w14:paraId="2C4E6050"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24. Fast Fourier Transform (Time Domain to Frequency Domain)</w:t>
      </w:r>
    </w:p>
    <w:p w14:paraId="55D1A631"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25. Generate random sample sequence either with or without an imposed correlation matrix</w:t>
      </w:r>
    </w:p>
    <w:p w14:paraId="66E18A6D"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26. Apply a filter function to time domain data</w:t>
      </w:r>
    </w:p>
    <w:p w14:paraId="758875A0"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27. Apply a filter function to frequency domain data</w:t>
      </w:r>
    </w:p>
    <w:p w14:paraId="0F1568E6"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28. Calculate the frequency domain transfer function of a filter function</w:t>
      </w:r>
    </w:p>
    <w:p w14:paraId="4365F714"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29. Combine Frequency Domain Data: S(f)=f1(f) f2(f)</w:t>
      </w:r>
    </w:p>
    <w:p w14:paraId="39C48498"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30. Calculate PDF and CDF from a data set</w:t>
      </w:r>
    </w:p>
    <w:p w14:paraId="431F9C40"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31. Calculate correlation function from time domain data</w:t>
      </w:r>
    </w:p>
    <w:p w14:paraId="2EBA25B5"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32. Calculate correlation function from frequency domain data</w:t>
      </w:r>
    </w:p>
    <w:p w14:paraId="36455E28"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33. Create Vector Animation of Time Domain Volume Field Output</w:t>
      </w:r>
    </w:p>
    <w:p w14:paraId="1E39F05C"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34. Create time domain near field scan</w:t>
      </w:r>
    </w:p>
    <w:p w14:paraId="2FC6CC5E"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35. Set random_number_seed</w:t>
      </w:r>
    </w:p>
    <w:p w14:paraId="789B0EE8"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36. Generate Far field plot data</w:t>
      </w:r>
    </w:p>
    <w:p w14:paraId="6F97D589" w14:textId="77777777"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37. Re-format data file</w:t>
      </w:r>
    </w:p>
    <w:p w14:paraId="2EE7E155" w14:textId="77777777" w:rsidR="00FE5685" w:rsidRDefault="00064E4F" w:rsidP="00FE5685">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38. Visualise multi-dimensional data sets (up to 4D)</w:t>
      </w:r>
    </w:p>
    <w:p w14:paraId="10BC3766" w14:textId="77777777" w:rsidR="00FE5685" w:rsidRPr="00FE5685" w:rsidRDefault="00FE5685" w:rsidP="00FE5685">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FE5685">
        <w:rPr>
          <w:rFonts w:ascii="Courier New" w:hAnsi="Courier New" w:cs="Courier New"/>
          <w:sz w:val="20"/>
          <w:szCs w:val="20"/>
          <w:lang w:val="en-US"/>
        </w:rPr>
        <w:t>39. Calculate the impuls</w:t>
      </w:r>
      <w:r>
        <w:rPr>
          <w:rFonts w:ascii="Courier New" w:hAnsi="Courier New" w:cs="Courier New"/>
          <w:sz w:val="20"/>
          <w:szCs w:val="20"/>
          <w:lang w:val="en-US"/>
        </w:rPr>
        <w:t>e response of a filter function</w:t>
      </w:r>
    </w:p>
    <w:p w14:paraId="1FA5FC67" w14:textId="77777777"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Pr>
          <w:rFonts w:ascii="Courier New" w:hAnsi="Courier New" w:cs="Courier New"/>
          <w:sz w:val="20"/>
          <w:szCs w:val="20"/>
          <w:lang w:val="en-US"/>
        </w:rPr>
        <w:t>40. S11 to VSWR</w:t>
      </w:r>
    </w:p>
    <w:p w14:paraId="3DD0C5AC" w14:textId="77777777"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41. Convert Frequency Domain Volume Field Output to x y z Re{</w:t>
      </w:r>
      <w:r w:rsidR="00FE5685">
        <w:rPr>
          <w:rFonts w:ascii="Courier New" w:hAnsi="Courier New" w:cs="Courier New"/>
          <w:sz w:val="20"/>
          <w:szCs w:val="20"/>
          <w:lang w:val="en-US"/>
        </w:rPr>
        <w:t>field} Im{field} |field| format</w:t>
      </w:r>
    </w:p>
    <w:p w14:paraId="0D3C318D" w14:textId="77777777"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42. Calculate spatial c</w:t>
      </w:r>
      <w:r w:rsidR="005A423E">
        <w:rPr>
          <w:rFonts w:ascii="Courier New" w:hAnsi="Courier New" w:cs="Courier New"/>
          <w:sz w:val="20"/>
          <w:szCs w:val="20"/>
          <w:lang w:val="en-US"/>
        </w:rPr>
        <w:t>ovariance</w:t>
      </w:r>
      <w:r w:rsidR="00FE5685" w:rsidRPr="00FE5685">
        <w:rPr>
          <w:rFonts w:ascii="Courier New" w:hAnsi="Courier New" w:cs="Courier New"/>
          <w:sz w:val="20"/>
          <w:szCs w:val="20"/>
          <w:lang w:val="en-US"/>
        </w:rPr>
        <w:t xml:space="preserve"> </w:t>
      </w:r>
      <w:r w:rsidR="00FE5685">
        <w:rPr>
          <w:rFonts w:ascii="Courier New" w:hAnsi="Courier New" w:cs="Courier New"/>
          <w:sz w:val="20"/>
          <w:szCs w:val="20"/>
          <w:lang w:val="en-US"/>
        </w:rPr>
        <w:t>for 1D and 2D complex data sets</w:t>
      </w:r>
    </w:p>
    <w:p w14:paraId="5945AE6F" w14:textId="77777777"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43. Calculate and propagate Wigner function from c</w:t>
      </w:r>
      <w:r w:rsidR="00FE5685">
        <w:rPr>
          <w:rFonts w:ascii="Courier New" w:hAnsi="Courier New" w:cs="Courier New"/>
          <w:sz w:val="20"/>
          <w:szCs w:val="20"/>
          <w:lang w:val="en-US"/>
        </w:rPr>
        <w:t>omplex spatial correlation data</w:t>
      </w:r>
    </w:p>
    <w:p w14:paraId="6141CBB6" w14:textId="77777777"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Pr>
          <w:rFonts w:ascii="Courier New" w:hAnsi="Courier New" w:cs="Courier New"/>
          <w:sz w:val="20"/>
          <w:szCs w:val="20"/>
          <w:lang w:val="en-US"/>
        </w:rPr>
        <w:t>44. Sum Time Domain Data</w:t>
      </w:r>
    </w:p>
    <w:p w14:paraId="3430FAD5" w14:textId="77777777"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45. Square root Sum of squares/RMS calcul</w:t>
      </w:r>
      <w:r w:rsidR="00FE5685">
        <w:rPr>
          <w:rFonts w:ascii="Courier New" w:hAnsi="Courier New" w:cs="Courier New"/>
          <w:sz w:val="20"/>
          <w:szCs w:val="20"/>
          <w:lang w:val="en-US"/>
        </w:rPr>
        <w:t>ation for Frequency Domain Data</w:t>
      </w:r>
    </w:p>
    <w:p w14:paraId="56137E91" w14:textId="77777777"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46. R</w:t>
      </w:r>
      <w:r w:rsidR="00FE5685">
        <w:rPr>
          <w:rFonts w:ascii="Courier New" w:hAnsi="Courier New" w:cs="Courier New"/>
          <w:sz w:val="20"/>
          <w:szCs w:val="20"/>
          <w:lang w:val="en-US"/>
        </w:rPr>
        <w:t>eciprocal Frequency Domain Data</w:t>
      </w:r>
    </w:p>
    <w:p w14:paraId="44EB5B90" w14:textId="77777777"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Pr>
          <w:rFonts w:ascii="Courier New" w:hAnsi="Courier New" w:cs="Courier New"/>
          <w:sz w:val="20"/>
          <w:szCs w:val="20"/>
          <w:lang w:val="en-US"/>
        </w:rPr>
        <w:t>47. Time-frequency analysis</w:t>
      </w:r>
    </w:p>
    <w:p w14:paraId="142489D1" w14:textId="77777777"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Pr>
          <w:rFonts w:ascii="Courier New" w:hAnsi="Courier New" w:cs="Courier New"/>
          <w:sz w:val="20"/>
          <w:szCs w:val="20"/>
          <w:lang w:val="en-US"/>
        </w:rPr>
        <w:t>48. Statistical tools</w:t>
      </w:r>
    </w:p>
    <w:p w14:paraId="58C7DCFC" w14:textId="77777777"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49. Create Poynting Vector o</w:t>
      </w:r>
      <w:r w:rsidR="00FE5685">
        <w:rPr>
          <w:rFonts w:ascii="Courier New" w:hAnsi="Courier New" w:cs="Courier New"/>
          <w:sz w:val="20"/>
          <w:szCs w:val="20"/>
          <w:lang w:val="en-US"/>
        </w:rPr>
        <w:t>r real/ imag E or H vector plot</w:t>
      </w:r>
    </w:p>
    <w:p w14:paraId="06758305" w14:textId="77777777"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Pr>
          <w:rFonts w:ascii="Courier New" w:hAnsi="Courier New" w:cs="Courier New"/>
          <w:sz w:val="20"/>
          <w:szCs w:val="20"/>
          <w:lang w:val="en-US"/>
        </w:rPr>
        <w:t>50. Multiply Time Domain Data</w:t>
      </w:r>
    </w:p>
    <w:p w14:paraId="653017A1" w14:textId="77777777"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 xml:space="preserve">51. Create Time Domain Force Vector </w:t>
      </w:r>
      <w:r w:rsidR="00FE5685">
        <w:rPr>
          <w:rFonts w:ascii="Courier New" w:hAnsi="Courier New" w:cs="Courier New"/>
          <w:sz w:val="20"/>
          <w:szCs w:val="20"/>
          <w:lang w:val="en-US"/>
        </w:rPr>
        <w:t>Animation in conducting volumes</w:t>
      </w:r>
    </w:p>
    <w:p w14:paraId="010759E7" w14:textId="77777777"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52. Creat</w:t>
      </w:r>
      <w:r w:rsidR="00FE5685">
        <w:rPr>
          <w:rFonts w:ascii="Courier New" w:hAnsi="Courier New" w:cs="Courier New"/>
          <w:sz w:val="20"/>
          <w:szCs w:val="20"/>
          <w:lang w:val="en-US"/>
        </w:rPr>
        <w:t>e_surface_frequency_domain_plot</w:t>
      </w:r>
    </w:p>
    <w:p w14:paraId="1210A14D" w14:textId="77777777"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53. Ca</w:t>
      </w:r>
      <w:r w:rsidR="00FE5685">
        <w:rPr>
          <w:rFonts w:ascii="Courier New" w:hAnsi="Courier New" w:cs="Courier New"/>
          <w:sz w:val="20"/>
          <w:szCs w:val="20"/>
          <w:lang w:val="en-US"/>
        </w:rPr>
        <w:t>lculate filter impulse response</w:t>
      </w:r>
    </w:p>
    <w:p w14:paraId="2308CB29" w14:textId="77777777"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54. Cr</w:t>
      </w:r>
      <w:r w:rsidR="00FE5685">
        <w:rPr>
          <w:rFonts w:ascii="Courier New" w:hAnsi="Courier New" w:cs="Courier New"/>
          <w:sz w:val="20"/>
          <w:szCs w:val="20"/>
          <w:lang w:val="en-US"/>
        </w:rPr>
        <w:t>eate filter function (LPF, HPF)</w:t>
      </w:r>
    </w:p>
    <w:p w14:paraId="2366AE1D" w14:textId="77777777"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55. interpolate function(s)</w:t>
      </w:r>
    </w:p>
    <w:p w14:paraId="353251EF" w14:textId="77777777" w:rsidR="00FE5685" w:rsidRPr="00FE5685" w:rsidRDefault="00FE5685" w:rsidP="00FE5685">
      <w:pPr>
        <w:pStyle w:val="NoSpacing"/>
        <w:rPr>
          <w:rFonts w:ascii="Courier New" w:hAnsi="Courier New" w:cs="Courier New"/>
          <w:sz w:val="20"/>
          <w:szCs w:val="20"/>
          <w:lang w:val="en-US"/>
        </w:rPr>
      </w:pPr>
      <w:r w:rsidRPr="00FE5685">
        <w:rPr>
          <w:rFonts w:ascii="Courier New" w:hAnsi="Courier New" w:cs="Courier New"/>
          <w:sz w:val="20"/>
          <w:szCs w:val="20"/>
          <w:lang w:val="en-US"/>
        </w:rPr>
        <w:t xml:space="preserve">  </w:t>
      </w:r>
    </w:p>
    <w:p w14:paraId="667E1347" w14:textId="77777777"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56. Subt</w:t>
      </w:r>
      <w:r w:rsidR="00FE5685">
        <w:rPr>
          <w:rFonts w:ascii="Courier New" w:hAnsi="Courier New" w:cs="Courier New"/>
          <w:sz w:val="20"/>
          <w:szCs w:val="20"/>
          <w:lang w:val="en-US"/>
        </w:rPr>
        <w:t>ract d.c. from Time Domain Data</w:t>
      </w:r>
    </w:p>
    <w:p w14:paraId="0DB67E00" w14:textId="77777777"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57.</w:t>
      </w:r>
      <w:r w:rsidR="00FE5685">
        <w:rPr>
          <w:rFonts w:ascii="Courier New" w:hAnsi="Courier New" w:cs="Courier New"/>
          <w:sz w:val="20"/>
          <w:szCs w:val="20"/>
          <w:lang w:val="en-US"/>
        </w:rPr>
        <w:t xml:space="preserve"> Multiply Frequency domain Data</w:t>
      </w:r>
    </w:p>
    <w:p w14:paraId="2D0C70B6" w14:textId="77777777"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58. Post processing for time domain conducted emissions data</w:t>
      </w:r>
    </w:p>
    <w:p w14:paraId="514CBE1F" w14:textId="77777777" w:rsidR="00FE5685" w:rsidRDefault="00FE5685" w:rsidP="00FE5685">
      <w:pPr>
        <w:autoSpaceDE w:val="0"/>
        <w:autoSpaceDN w:val="0"/>
        <w:adjustRightInd w:val="0"/>
        <w:spacing w:after="0" w:line="240" w:lineRule="auto"/>
        <w:rPr>
          <w:rFonts w:ascii="Courier New" w:hAnsi="Courier New" w:cs="Courier New"/>
          <w:sz w:val="20"/>
          <w:szCs w:val="20"/>
          <w:lang w:val="en-US"/>
        </w:rPr>
      </w:pPr>
      <w:r w:rsidRPr="00FE5685">
        <w:rPr>
          <w:rFonts w:ascii="Courier New" w:hAnsi="Courier New" w:cs="Courier New"/>
          <w:sz w:val="20"/>
          <w:szCs w:val="20"/>
          <w:lang w:val="en-US"/>
        </w:rPr>
        <w:t xml:space="preserve">  </w:t>
      </w:r>
    </w:p>
    <w:p w14:paraId="08269A76" w14:textId="77777777" w:rsidR="00C2530A" w:rsidRDefault="00C2530A" w:rsidP="00BB6B3A">
      <w:pPr>
        <w:autoSpaceDE w:val="0"/>
        <w:autoSpaceDN w:val="0"/>
        <w:adjustRightInd w:val="0"/>
        <w:spacing w:after="0" w:line="240" w:lineRule="auto"/>
        <w:rPr>
          <w:rFonts w:ascii="Courier New" w:hAnsi="Courier New" w:cs="Courier New"/>
        </w:rPr>
      </w:pPr>
    </w:p>
    <w:p w14:paraId="4C004342" w14:textId="77777777" w:rsidR="00BB6B3A" w:rsidRDefault="00BB6B3A" w:rsidP="00BB6B3A">
      <w:pPr>
        <w:autoSpaceDE w:val="0"/>
        <w:autoSpaceDN w:val="0"/>
        <w:adjustRightInd w:val="0"/>
        <w:spacing w:after="0" w:line="240" w:lineRule="auto"/>
        <w:rPr>
          <w:rFonts w:ascii="Courier New" w:hAnsi="Courier New" w:cs="Courier New"/>
        </w:rPr>
      </w:pPr>
    </w:p>
    <w:p w14:paraId="41212321" w14:textId="77777777" w:rsidR="000B6AB7" w:rsidRDefault="000B6AB7" w:rsidP="00BB6B3A">
      <w:pPr>
        <w:autoSpaceDE w:val="0"/>
        <w:autoSpaceDN w:val="0"/>
        <w:adjustRightInd w:val="0"/>
        <w:spacing w:after="0" w:line="240" w:lineRule="auto"/>
        <w:rPr>
          <w:rFonts w:cs="Courier New"/>
        </w:rPr>
      </w:pPr>
      <w:r>
        <w:rPr>
          <w:rFonts w:cs="Courier New"/>
        </w:rPr>
        <w:t>The action of the post processor is stored in the file GGI_TLM_post_process_in.txt. The process can be rerun by</w:t>
      </w:r>
    </w:p>
    <w:p w14:paraId="2F4D6EE6" w14:textId="77777777" w:rsidR="000B6AB7" w:rsidRDefault="000B6AB7" w:rsidP="00BB6B3A">
      <w:pPr>
        <w:autoSpaceDE w:val="0"/>
        <w:autoSpaceDN w:val="0"/>
        <w:adjustRightInd w:val="0"/>
        <w:spacing w:after="0" w:line="240" w:lineRule="auto"/>
        <w:rPr>
          <w:rFonts w:cs="Courier New"/>
        </w:rPr>
      </w:pPr>
    </w:p>
    <w:p w14:paraId="48A43317" w14:textId="77777777" w:rsidR="000B6AB7" w:rsidRDefault="009E3C75" w:rsidP="00BB6B3A">
      <w:pPr>
        <w:autoSpaceDE w:val="0"/>
        <w:autoSpaceDN w:val="0"/>
        <w:adjustRightInd w:val="0"/>
        <w:spacing w:after="0" w:line="240" w:lineRule="auto"/>
        <w:rPr>
          <w:rFonts w:cs="Courier New"/>
          <w:b/>
        </w:rPr>
      </w:pPr>
      <w:r>
        <w:rPr>
          <w:rFonts w:cs="Courier New"/>
          <w:b/>
        </w:rPr>
        <w:t xml:space="preserve">GGI_TLM_post_process &lt; </w:t>
      </w:r>
      <w:r w:rsidRPr="009E3C75">
        <w:rPr>
          <w:rFonts w:cs="Courier New"/>
          <w:b/>
        </w:rPr>
        <w:t>GGI_TLM_post_process_in.txt</w:t>
      </w:r>
    </w:p>
    <w:p w14:paraId="5E48C269" w14:textId="77777777" w:rsidR="009E3C75" w:rsidRDefault="009E3C75" w:rsidP="00BB6B3A">
      <w:pPr>
        <w:autoSpaceDE w:val="0"/>
        <w:autoSpaceDN w:val="0"/>
        <w:adjustRightInd w:val="0"/>
        <w:spacing w:after="0" w:line="240" w:lineRule="auto"/>
        <w:rPr>
          <w:rFonts w:cs="Courier New"/>
          <w:b/>
        </w:rPr>
      </w:pPr>
    </w:p>
    <w:p w14:paraId="285713CF" w14:textId="77777777" w:rsidR="009E3C75" w:rsidRPr="009E3C75" w:rsidRDefault="009E3C75" w:rsidP="00BB6B3A">
      <w:pPr>
        <w:autoSpaceDE w:val="0"/>
        <w:autoSpaceDN w:val="0"/>
        <w:adjustRightInd w:val="0"/>
        <w:spacing w:after="0" w:line="240" w:lineRule="auto"/>
        <w:rPr>
          <w:rFonts w:cs="Courier New"/>
        </w:rPr>
      </w:pPr>
      <w:r>
        <w:rPr>
          <w:rFonts w:cs="Courier New"/>
        </w:rPr>
        <w:t>The GGI_TLM_post_process_in.txt file is annotated and should be simple enough to understand to allow complex post processing files to be constructed using the original file as a template.</w:t>
      </w:r>
    </w:p>
    <w:p w14:paraId="2F9FA1A0" w14:textId="77777777" w:rsidR="000B6AB7" w:rsidRDefault="000B6AB7" w:rsidP="00BB6B3A">
      <w:pPr>
        <w:autoSpaceDE w:val="0"/>
        <w:autoSpaceDN w:val="0"/>
        <w:adjustRightInd w:val="0"/>
        <w:spacing w:after="0" w:line="240" w:lineRule="auto"/>
        <w:rPr>
          <w:rFonts w:ascii="Courier New" w:hAnsi="Courier New" w:cs="Courier New"/>
        </w:rPr>
      </w:pPr>
    </w:p>
    <w:p w14:paraId="1A083E29" w14:textId="77777777" w:rsidR="000B6AB7" w:rsidRDefault="000B6AB7" w:rsidP="00BB6B3A">
      <w:pPr>
        <w:autoSpaceDE w:val="0"/>
        <w:autoSpaceDN w:val="0"/>
        <w:adjustRightInd w:val="0"/>
        <w:spacing w:after="0" w:line="240" w:lineRule="auto"/>
        <w:rPr>
          <w:rFonts w:ascii="Courier New" w:hAnsi="Courier New" w:cs="Courier New"/>
        </w:rPr>
      </w:pPr>
    </w:p>
    <w:p w14:paraId="494565DD" w14:textId="77777777" w:rsidR="00BB6B3A" w:rsidRDefault="008221BB" w:rsidP="00BB6B3A">
      <w:r>
        <w:t>The post processing procedures are described in the following sections:</w:t>
      </w:r>
    </w:p>
    <w:p w14:paraId="0661A741" w14:textId="77777777" w:rsidR="008221BB" w:rsidRPr="008221BB" w:rsidRDefault="008221BB" w:rsidP="00337111">
      <w:pPr>
        <w:pStyle w:val="Heading2"/>
      </w:pPr>
      <w:bookmarkStart w:id="84" w:name="_Toc158114080"/>
      <w:r w:rsidRPr="008221BB">
        <w:t>Extract Time Domain Data</w:t>
      </w:r>
      <w:bookmarkEnd w:id="84"/>
    </w:p>
    <w:p w14:paraId="6B5A2587" w14:textId="77777777" w:rsidR="008221BB" w:rsidRDefault="004E348B" w:rsidP="00983F90">
      <w:r>
        <w:t xml:space="preserve">GGI_TLM writes all time domain data of a particular type (field output at a point for example) to a single file. This process allows a single output point to be extracted to a separate file. </w:t>
      </w:r>
    </w:p>
    <w:p w14:paraId="7C5E9FBB" w14:textId="77777777" w:rsidR="008221BB" w:rsidRDefault="008221BB" w:rsidP="00337111">
      <w:pPr>
        <w:pStyle w:val="Heading2"/>
      </w:pPr>
      <w:bookmarkStart w:id="85" w:name="_Toc158114081"/>
      <w:r>
        <w:t>Plot Time Domain Data</w:t>
      </w:r>
      <w:bookmarkEnd w:id="85"/>
    </w:p>
    <w:p w14:paraId="5522B428" w14:textId="77777777" w:rsidR="008221BB" w:rsidRDefault="004E348B" w:rsidP="00983F90">
      <w:r>
        <w:t xml:space="preserve">This process allows the plotting of simple time domain data i.e. field at a point or cable current. </w:t>
      </w:r>
    </w:p>
    <w:p w14:paraId="2F6639AD" w14:textId="77777777" w:rsidR="008221BB" w:rsidRDefault="008221BB" w:rsidP="004E348B">
      <w:pPr>
        <w:pStyle w:val="Heading2"/>
      </w:pPr>
      <w:bookmarkStart w:id="86" w:name="_Toc158114082"/>
      <w:r>
        <w:t>Fourier Transform (Time Domain to Frequency Domain)</w:t>
      </w:r>
      <w:bookmarkEnd w:id="86"/>
    </w:p>
    <w:p w14:paraId="7FBF5ED6" w14:textId="77777777" w:rsidR="004E348B" w:rsidRDefault="004E348B" w:rsidP="004E348B">
      <w:r>
        <w:t>Simple time domain output data may be transformed into the frequency domain.</w:t>
      </w:r>
      <w:r w:rsidR="00877908">
        <w:t xml:space="preserve"> The user will need to specify the minimum and maximum frequencies, the number of frequency samples to calculate and whether to use a linear or logarithmic frequency scale.</w:t>
      </w:r>
    </w:p>
    <w:p w14:paraId="6BA63266" w14:textId="77777777" w:rsidR="00877908" w:rsidRDefault="00877908" w:rsidP="004E348B">
      <w:r>
        <w:t xml:space="preserve">The </w:t>
      </w:r>
      <w:r w:rsidR="00983F90">
        <w:t xml:space="preserve">Fourier transform of </w:t>
      </w:r>
      <w:r>
        <w:t xml:space="preserve">a </w:t>
      </w:r>
      <w:r w:rsidR="00983F90">
        <w:t xml:space="preserve">function of time g(t), evaluated at a </w:t>
      </w:r>
      <w:r>
        <w:t>frequency, f,</w:t>
      </w:r>
      <w:r w:rsidR="00983F90">
        <w:t xml:space="preserve"> is</w:t>
      </w:r>
      <w:r>
        <w:t>:</w:t>
      </w:r>
    </w:p>
    <w:p w14:paraId="61E85A3B" w14:textId="77777777" w:rsidR="00877908" w:rsidRDefault="00877908" w:rsidP="00877908">
      <w:pPr>
        <w:pStyle w:val="MTDisplayEquation"/>
      </w:pPr>
      <w:r>
        <w:tab/>
      </w:r>
      <w:r w:rsidRPr="00877908">
        <w:rPr>
          <w:position w:val="-32"/>
        </w:rPr>
        <w:object w:dxaOrig="1980" w:dyaOrig="740" w14:anchorId="6044ADB9">
          <v:shape id="_x0000_i1053" type="#_x0000_t75" style="width:99.05pt;height:36.85pt" o:ole="">
            <v:imagedata r:id="rId68" o:title=""/>
          </v:shape>
          <o:OLEObject Type="Embed" ProgID="Equation.DSMT4" ShapeID="_x0000_i1053" DrawAspect="Content" ObjectID="_1768728322" r:id="rId69"/>
        </w:object>
      </w:r>
    </w:p>
    <w:p w14:paraId="5D3423A8" w14:textId="77777777" w:rsidR="00877908" w:rsidRDefault="00877908" w:rsidP="004E348B">
      <w:r>
        <w:t>Where the function g(t) is assumed to be zero outside the time period of the simulation</w:t>
      </w:r>
      <w:r w:rsidR="00983F90">
        <w:t>. The Fourier integral is evaluated as</w:t>
      </w:r>
    </w:p>
    <w:p w14:paraId="3448CD62" w14:textId="77777777" w:rsidR="00983F90" w:rsidRDefault="00983F90" w:rsidP="00983F90">
      <w:pPr>
        <w:pStyle w:val="MTDisplayEquation"/>
      </w:pPr>
      <w:r>
        <w:tab/>
      </w:r>
      <w:r w:rsidRPr="00983F90">
        <w:rPr>
          <w:position w:val="-28"/>
        </w:rPr>
        <w:object w:dxaOrig="2500" w:dyaOrig="680" w14:anchorId="67659A16">
          <v:shape id="_x0000_i1054" type="#_x0000_t75" style="width:125pt;height:34pt" o:ole="">
            <v:imagedata r:id="rId70" o:title=""/>
          </v:shape>
          <o:OLEObject Type="Embed" ProgID="Equation.DSMT4" ShapeID="_x0000_i1054" DrawAspect="Content" ObjectID="_1768728323" r:id="rId71"/>
        </w:object>
      </w:r>
    </w:p>
    <w:p w14:paraId="6EAC64C7" w14:textId="77777777" w:rsidR="00877908" w:rsidRDefault="00877908" w:rsidP="004E348B">
      <w:r>
        <w:t xml:space="preserve">The frequency domain </w:t>
      </w:r>
      <w:r w:rsidR="00983F90">
        <w:t>output file has the following form:</w:t>
      </w:r>
    </w:p>
    <w:p w14:paraId="66A325D2" w14:textId="77777777" w:rsidR="00983F90" w:rsidRDefault="00983F90" w:rsidP="004E348B">
      <w:r>
        <w:t>Frequency</w:t>
      </w:r>
      <w:r w:rsidR="00BD4A78">
        <w:t xml:space="preserve"> (Hz)</w:t>
      </w:r>
      <w:r>
        <w:tab/>
        <w:t>output number</w:t>
      </w:r>
      <w:r>
        <w:tab/>
        <w:t xml:space="preserve">    Re{G(f)}      Im{G(f)}    |G(f)|    phase (G(f))     20log</w:t>
      </w:r>
      <w:r>
        <w:rPr>
          <w:vertAlign w:val="subscript"/>
        </w:rPr>
        <w:t>10</w:t>
      </w:r>
      <w:r>
        <w:t>(|G(f)|)</w:t>
      </w:r>
    </w:p>
    <w:p w14:paraId="1BEEC920" w14:textId="77777777" w:rsidR="00983F90" w:rsidRPr="00983F90" w:rsidRDefault="00983F90" w:rsidP="004E348B">
      <w:r>
        <w:t xml:space="preserve">The </w:t>
      </w:r>
      <w:r w:rsidR="00BD4A78">
        <w:t>phase is output</w:t>
      </w:r>
      <w:r>
        <w:t xml:space="preserve"> in radians.</w:t>
      </w:r>
    </w:p>
    <w:p w14:paraId="32A69051" w14:textId="77777777" w:rsidR="008221BB" w:rsidRDefault="00337111" w:rsidP="00337111">
      <w:pPr>
        <w:pStyle w:val="Heading2"/>
      </w:pPr>
      <w:r>
        <w:t xml:space="preserve"> </w:t>
      </w:r>
      <w:bookmarkStart w:id="87" w:name="_Toc158114083"/>
      <w:r w:rsidR="008221BB">
        <w:t>Plot Frequency Domain Data</w:t>
      </w:r>
      <w:bookmarkEnd w:id="87"/>
    </w:p>
    <w:p w14:paraId="3AFB360A" w14:textId="77777777" w:rsidR="008221BB" w:rsidRDefault="00BD4A78" w:rsidP="00B67BB9">
      <w:r>
        <w:t xml:space="preserve">This option allows the plotting of frequency domain data to </w:t>
      </w:r>
      <w:r w:rsidR="00B67BB9">
        <w:t xml:space="preserve">either </w:t>
      </w:r>
      <w:r>
        <w:t>the screen</w:t>
      </w:r>
      <w:r w:rsidR="00B67BB9">
        <w:t>, gif or jpg file</w:t>
      </w:r>
      <w:r>
        <w:t xml:space="preserve"> using gnuplot</w:t>
      </w:r>
      <w:r w:rsidR="00B67BB9">
        <w:t>. The user may specify whether to plot real part, imaginary part, magnitude, phase or magnitude in dB.</w:t>
      </w:r>
    </w:p>
    <w:p w14:paraId="5254E377" w14:textId="77777777" w:rsidR="008221BB" w:rsidRDefault="008221BB" w:rsidP="00337111">
      <w:pPr>
        <w:pStyle w:val="Heading2"/>
      </w:pPr>
      <w:bookmarkStart w:id="88" w:name="_Toc158114084"/>
      <w:r>
        <w:t>Create Animation of Time Domain Surface</w:t>
      </w:r>
      <w:r w:rsidR="00113D2E">
        <w:t xml:space="preserve"> Field</w:t>
      </w:r>
      <w:r>
        <w:t xml:space="preserve">/Volume Field/ </w:t>
      </w:r>
      <w:r w:rsidR="00113D2E">
        <w:t xml:space="preserve">Surface </w:t>
      </w:r>
      <w:r>
        <w:t>Current Output</w:t>
      </w:r>
      <w:bookmarkEnd w:id="88"/>
    </w:p>
    <w:p w14:paraId="1DA73129" w14:textId="77777777" w:rsidR="008221BB" w:rsidRPr="00113D2E" w:rsidRDefault="00113D2E" w:rsidP="00B67BB9">
      <w:r>
        <w:t xml:space="preserve">Time domain data output on surfaces </w:t>
      </w:r>
      <w:r w:rsidR="000832CC">
        <w:t xml:space="preserve">and within volumes </w:t>
      </w:r>
      <w:r>
        <w:t xml:space="preserve">may be turned into a format suitable for visualisation with </w:t>
      </w:r>
      <w:r>
        <w:rPr>
          <w:b/>
        </w:rPr>
        <w:t>paraview</w:t>
      </w:r>
      <w:r>
        <w:t xml:space="preserve">. </w:t>
      </w:r>
    </w:p>
    <w:p w14:paraId="3215BF12" w14:textId="77777777" w:rsidR="008221BB" w:rsidRDefault="008221BB" w:rsidP="00337111">
      <w:pPr>
        <w:pStyle w:val="Heading2"/>
      </w:pPr>
      <w:bookmarkStart w:id="89" w:name="_Toc158114085"/>
      <w:r>
        <w:t>Combine Frequency Domain Data</w:t>
      </w:r>
      <w:bookmarkEnd w:id="89"/>
    </w:p>
    <w:p w14:paraId="074FF2D4" w14:textId="77777777" w:rsidR="008221BB" w:rsidRDefault="000832CC" w:rsidP="008221BB">
      <w:pPr>
        <w:autoSpaceDE w:val="0"/>
        <w:autoSpaceDN w:val="0"/>
        <w:adjustRightInd w:val="0"/>
        <w:spacing w:after="0" w:line="240" w:lineRule="auto"/>
        <w:rPr>
          <w:rFonts w:cs="Courier New"/>
        </w:rPr>
      </w:pPr>
      <w:r w:rsidRPr="000832CC">
        <w:rPr>
          <w:rFonts w:cs="Courier New"/>
        </w:rPr>
        <w:t xml:space="preserve">It is often necessary to combine frequency domain data in order to produce the required result. </w:t>
      </w:r>
      <w:r>
        <w:rPr>
          <w:rFonts w:cs="Courier New"/>
        </w:rPr>
        <w:t>This option allows frequency domain data to be combined in the form:</w:t>
      </w:r>
    </w:p>
    <w:p w14:paraId="212367F7" w14:textId="77777777" w:rsidR="000832CC" w:rsidRDefault="000832CC" w:rsidP="000832CC">
      <w:pPr>
        <w:pStyle w:val="MTDisplayEquation"/>
      </w:pPr>
      <w:r>
        <w:tab/>
      </w:r>
      <w:r w:rsidRPr="000832CC">
        <w:rPr>
          <w:position w:val="-30"/>
        </w:rPr>
        <w:object w:dxaOrig="2040" w:dyaOrig="680" w14:anchorId="1C3FBFD3">
          <v:shape id="_x0000_i1055" type="#_x0000_t75" style="width:101.95pt;height:34pt" o:ole="">
            <v:imagedata r:id="rId72" o:title=""/>
          </v:shape>
          <o:OLEObject Type="Embed" ProgID="Equation.DSMT4" ShapeID="_x0000_i1055" DrawAspect="Content" ObjectID="_1768728324" r:id="rId73"/>
        </w:object>
      </w:r>
    </w:p>
    <w:p w14:paraId="51B47321" w14:textId="77777777" w:rsidR="000832CC" w:rsidRDefault="000832CC" w:rsidP="000832CC">
      <w:r>
        <w:lastRenderedPageBreak/>
        <w:t>Where f</w:t>
      </w:r>
      <w:r>
        <w:rPr>
          <w:vertAlign w:val="subscript"/>
        </w:rPr>
        <w:t>1</w:t>
      </w:r>
      <w:r>
        <w:t>(f) and f</w:t>
      </w:r>
      <w:r>
        <w:rPr>
          <w:vertAlign w:val="subscript"/>
        </w:rPr>
        <w:t>2</w:t>
      </w:r>
      <w:r>
        <w:t>(f) are complex functions of frequency (data from file produced by the Fourier Transform process) and a, b and c are real constants.</w:t>
      </w:r>
    </w:p>
    <w:p w14:paraId="12B18CE9" w14:textId="77777777" w:rsidR="000832CC" w:rsidRPr="000832CC" w:rsidRDefault="000832CC" w:rsidP="000832CC">
      <w:r>
        <w:t>This form allows calculations such as normalisation of a response to an excitation, calculation of antenna impedance and calculation of S parameters. The frequency domain functions f</w:t>
      </w:r>
      <w:r>
        <w:rPr>
          <w:vertAlign w:val="subscript"/>
        </w:rPr>
        <w:t>1</w:t>
      </w:r>
      <w:r>
        <w:t>(f) and f</w:t>
      </w:r>
      <w:r>
        <w:rPr>
          <w:vertAlign w:val="subscript"/>
        </w:rPr>
        <w:t>2</w:t>
      </w:r>
      <w:r>
        <w:t>(f) must be evaluated at exactly the same frequencies</w:t>
      </w:r>
      <w:r w:rsidR="00426E1F">
        <w:t>.</w:t>
      </w:r>
    </w:p>
    <w:p w14:paraId="40778AE8" w14:textId="77777777" w:rsidR="008221BB" w:rsidRDefault="008221BB" w:rsidP="00337111">
      <w:pPr>
        <w:pStyle w:val="Heading2"/>
      </w:pPr>
      <w:bookmarkStart w:id="90" w:name="_Toc158114086"/>
      <w:r>
        <w:t>Combine Frequency Domain Magnitude Data</w:t>
      </w:r>
      <w:bookmarkEnd w:id="90"/>
    </w:p>
    <w:p w14:paraId="4518ABF7" w14:textId="77777777" w:rsidR="008221BB" w:rsidRDefault="00426E1F" w:rsidP="008221BB">
      <w:pPr>
        <w:autoSpaceDE w:val="0"/>
        <w:autoSpaceDN w:val="0"/>
        <w:adjustRightInd w:val="0"/>
        <w:spacing w:after="0" w:line="240" w:lineRule="auto"/>
        <w:rPr>
          <w:rFonts w:ascii="Courier New" w:hAnsi="Courier New" w:cs="Courier New"/>
        </w:rPr>
      </w:pPr>
      <w:r>
        <w:rPr>
          <w:rFonts w:cs="Courier New"/>
        </w:rPr>
        <w:t>This process combines the magnitude of Fourier transform data in much the same manner as the complex frequency domain data combination described in the previous section however only the magnitude of the Fourier Transform data is used.</w:t>
      </w:r>
    </w:p>
    <w:p w14:paraId="5E89F9B8" w14:textId="77777777" w:rsidR="008221BB" w:rsidRDefault="008221BB" w:rsidP="00337111">
      <w:pPr>
        <w:pStyle w:val="Heading2"/>
      </w:pPr>
      <w:bookmarkStart w:id="91" w:name="_Toc158114087"/>
      <w:r>
        <w:t>Frequency average</w:t>
      </w:r>
      <w:bookmarkEnd w:id="91"/>
    </w:p>
    <w:p w14:paraId="6E3E039F" w14:textId="77777777" w:rsidR="008221BB" w:rsidRPr="00426E1F" w:rsidRDefault="00426E1F" w:rsidP="008221BB">
      <w:pPr>
        <w:autoSpaceDE w:val="0"/>
        <w:autoSpaceDN w:val="0"/>
        <w:adjustRightInd w:val="0"/>
        <w:spacing w:after="0" w:line="240" w:lineRule="auto"/>
        <w:rPr>
          <w:rFonts w:cs="Courier New"/>
        </w:rPr>
      </w:pPr>
      <w:r>
        <w:rPr>
          <w:rFonts w:cs="Courier New"/>
        </w:rPr>
        <w:t>This process allows the averaging of frequency domain data over a specified frequency band. The bandwidth may be either a fixed bandwidth or a bandwidth specified relative to the centre frequ</w:t>
      </w:r>
      <w:r w:rsidR="00D22CB5">
        <w:rPr>
          <w:rFonts w:cs="Courier New"/>
        </w:rPr>
        <w:t xml:space="preserve">ency of the band. </w:t>
      </w:r>
      <w:r>
        <w:rPr>
          <w:rFonts w:cs="Courier New"/>
        </w:rPr>
        <w:t xml:space="preserve"> </w:t>
      </w:r>
    </w:p>
    <w:p w14:paraId="5C1DEDA9" w14:textId="77777777" w:rsidR="008221BB" w:rsidRDefault="008221BB" w:rsidP="00337111">
      <w:pPr>
        <w:pStyle w:val="Heading2"/>
      </w:pPr>
      <w:bookmarkStart w:id="92" w:name="_Toc158114088"/>
      <w:r>
        <w:t>Oneport analysis</w:t>
      </w:r>
      <w:bookmarkEnd w:id="92"/>
    </w:p>
    <w:p w14:paraId="033352D3" w14:textId="77777777" w:rsidR="00125389" w:rsidRDefault="00125389" w:rsidP="008221BB">
      <w:pPr>
        <w:autoSpaceDE w:val="0"/>
        <w:autoSpaceDN w:val="0"/>
        <w:adjustRightInd w:val="0"/>
        <w:spacing w:after="0" w:line="240" w:lineRule="auto"/>
        <w:rPr>
          <w:rFonts w:cs="Courier New"/>
        </w:rPr>
      </w:pPr>
      <w:r>
        <w:rPr>
          <w:rFonts w:cs="Courier New"/>
        </w:rPr>
        <w:t>The oneport analysis allows the analysis of the reflection of a mode for example the reflection of a plane wave from a material or a waveguide mode from a waveguide termination. The oneport analysis requires four frequency domain inputs, these are two E field and two H field outputs separated by a small offset either side of the measurement port (figure 15.9.1)</w:t>
      </w:r>
    </w:p>
    <w:p w14:paraId="62FD27BD" w14:textId="77777777" w:rsidR="00CA2012" w:rsidRDefault="00E71119" w:rsidP="008221BB">
      <w:pPr>
        <w:autoSpaceDE w:val="0"/>
        <w:autoSpaceDN w:val="0"/>
        <w:adjustRightInd w:val="0"/>
        <w:spacing w:after="0" w:line="240" w:lineRule="auto"/>
        <w:rPr>
          <w:rFonts w:cs="Courier New"/>
        </w:rPr>
      </w:pPr>
      <w:r>
        <w:rPr>
          <w:rFonts w:cs="Courier New"/>
          <w:noProof/>
          <w:lang w:eastAsia="en-GB"/>
        </w:rPr>
        <mc:AlternateContent>
          <mc:Choice Requires="wpc">
            <w:drawing>
              <wp:inline distT="0" distB="0" distL="0" distR="0" wp14:anchorId="30B0D9DE" wp14:editId="0BA2DC57">
                <wp:extent cx="5731510" cy="2603500"/>
                <wp:effectExtent l="0" t="0" r="2540" b="0"/>
                <wp:docPr id="283" name="Canvas 2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91" name="Rectangle 287"/>
                        <wps:cNvSpPr>
                          <a:spLocks noChangeArrowheads="1"/>
                        </wps:cNvSpPr>
                        <wps:spPr bwMode="auto">
                          <a:xfrm>
                            <a:off x="171149" y="550955"/>
                            <a:ext cx="5262641" cy="99362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92" name="AutoShape 284"/>
                        <wps:cNvCnPr>
                          <a:cxnSpLocks noChangeShapeType="1"/>
                        </wps:cNvCnPr>
                        <wps:spPr bwMode="auto">
                          <a:xfrm>
                            <a:off x="1719453" y="559713"/>
                            <a:ext cx="796" cy="9816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3" name="Text Box 285"/>
                        <wps:cNvSpPr txBox="1">
                          <a:spLocks noChangeArrowheads="1"/>
                        </wps:cNvSpPr>
                        <wps:spPr bwMode="auto">
                          <a:xfrm>
                            <a:off x="664696" y="2065284"/>
                            <a:ext cx="1338944" cy="306528"/>
                          </a:xfrm>
                          <a:prstGeom prst="rect">
                            <a:avLst/>
                          </a:prstGeom>
                          <a:solidFill>
                            <a:srgbClr val="FFFFFF"/>
                          </a:solidFill>
                          <a:ln w="9525">
                            <a:solidFill>
                              <a:srgbClr val="000000"/>
                            </a:solidFill>
                            <a:miter lim="800000"/>
                            <a:headEnd/>
                            <a:tailEnd/>
                          </a:ln>
                        </wps:spPr>
                        <wps:txbx>
                          <w:txbxContent>
                            <w:p w14:paraId="40F297F8" w14:textId="77777777" w:rsidR="005A423E" w:rsidRDefault="005A423E" w:rsidP="00BF6E54">
                              <w:r>
                                <w:t>Measurement port</w:t>
                              </w:r>
                            </w:p>
                          </w:txbxContent>
                        </wps:txbx>
                        <wps:bodyPr rot="0" vert="horz" wrap="square" lIns="91440" tIns="45720" rIns="91440" bIns="45720" anchor="t" anchorCtr="0" upright="1">
                          <a:noAutofit/>
                        </wps:bodyPr>
                      </wps:wsp>
                      <wps:wsp>
                        <wps:cNvPr id="394" name="AutoShape 286"/>
                        <wps:cNvCnPr>
                          <a:cxnSpLocks noChangeShapeType="1"/>
                          <a:stCxn id="393" idx="0"/>
                        </wps:cNvCnPr>
                        <wps:spPr bwMode="auto">
                          <a:xfrm flipV="1">
                            <a:off x="1334168" y="1601113"/>
                            <a:ext cx="349463" cy="4641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AutoShape 290"/>
                        <wps:cNvSpPr>
                          <a:spLocks noChangeArrowheads="1"/>
                        </wps:cNvSpPr>
                        <wps:spPr bwMode="auto">
                          <a:xfrm>
                            <a:off x="1435266" y="932324"/>
                            <a:ext cx="186274" cy="187898"/>
                          </a:xfrm>
                          <a:prstGeom prst="plus">
                            <a:avLst>
                              <a:gd name="adj" fmla="val 50000"/>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s:wsp>
                        <wps:cNvPr id="396" name="AutoShape 291"/>
                        <wps:cNvSpPr>
                          <a:spLocks noChangeArrowheads="1"/>
                        </wps:cNvSpPr>
                        <wps:spPr bwMode="auto">
                          <a:xfrm>
                            <a:off x="1818958" y="926750"/>
                            <a:ext cx="187070" cy="188694"/>
                          </a:xfrm>
                          <a:prstGeom prst="plus">
                            <a:avLst>
                              <a:gd name="adj" fmla="val 50000"/>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s:wsp>
                        <wps:cNvPr id="397" name="Text Box 292"/>
                        <wps:cNvSpPr txBox="1">
                          <a:spLocks noChangeArrowheads="1"/>
                        </wps:cNvSpPr>
                        <wps:spPr bwMode="auto">
                          <a:xfrm>
                            <a:off x="309661" y="79618"/>
                            <a:ext cx="1116848" cy="286624"/>
                          </a:xfrm>
                          <a:prstGeom prst="rect">
                            <a:avLst/>
                          </a:prstGeom>
                          <a:solidFill>
                            <a:srgbClr val="FFFFFF"/>
                          </a:solidFill>
                          <a:ln w="9525">
                            <a:solidFill>
                              <a:srgbClr val="000000"/>
                            </a:solidFill>
                            <a:miter lim="800000"/>
                            <a:headEnd/>
                            <a:tailEnd/>
                          </a:ln>
                        </wps:spPr>
                        <wps:txbx>
                          <w:txbxContent>
                            <w:p w14:paraId="5EFD35B0" w14:textId="77777777" w:rsidR="005A423E" w:rsidRDefault="005A423E" w:rsidP="00BF6E54">
                              <w:r>
                                <w:t>Output point 1</w:t>
                              </w:r>
                            </w:p>
                          </w:txbxContent>
                        </wps:txbx>
                        <wps:bodyPr rot="0" vert="horz" wrap="square" lIns="91440" tIns="45720" rIns="91440" bIns="45720" anchor="t" anchorCtr="0" upright="1">
                          <a:noAutofit/>
                        </wps:bodyPr>
                      </wps:wsp>
                      <wps:wsp>
                        <wps:cNvPr id="398" name="Text Box 293"/>
                        <wps:cNvSpPr txBox="1">
                          <a:spLocks noChangeArrowheads="1"/>
                        </wps:cNvSpPr>
                        <wps:spPr bwMode="auto">
                          <a:xfrm>
                            <a:off x="2051403" y="74044"/>
                            <a:ext cx="1116052" cy="287420"/>
                          </a:xfrm>
                          <a:prstGeom prst="rect">
                            <a:avLst/>
                          </a:prstGeom>
                          <a:solidFill>
                            <a:srgbClr val="FFFFFF"/>
                          </a:solidFill>
                          <a:ln w="9525">
                            <a:solidFill>
                              <a:srgbClr val="000000"/>
                            </a:solidFill>
                            <a:miter lim="800000"/>
                            <a:headEnd/>
                            <a:tailEnd/>
                          </a:ln>
                        </wps:spPr>
                        <wps:txbx>
                          <w:txbxContent>
                            <w:p w14:paraId="2D74D5DF" w14:textId="77777777" w:rsidR="005A423E" w:rsidRDefault="005A423E" w:rsidP="00BF6E54">
                              <w:r>
                                <w:t>Output point 2</w:t>
                              </w:r>
                            </w:p>
                          </w:txbxContent>
                        </wps:txbx>
                        <wps:bodyPr rot="0" vert="horz" wrap="square" lIns="91440" tIns="45720" rIns="91440" bIns="45720" anchor="t" anchorCtr="0" upright="1">
                          <a:noAutofit/>
                        </wps:bodyPr>
                      </wps:wsp>
                      <wps:wsp>
                        <wps:cNvPr id="399" name="AutoShape 296"/>
                        <wps:cNvCnPr>
                          <a:cxnSpLocks noChangeShapeType="1"/>
                        </wps:cNvCnPr>
                        <wps:spPr bwMode="auto">
                          <a:xfrm>
                            <a:off x="974357" y="358280"/>
                            <a:ext cx="456929" cy="5270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0" name="AutoShape 297"/>
                        <wps:cNvCnPr>
                          <a:cxnSpLocks noChangeShapeType="1"/>
                        </wps:cNvCnPr>
                        <wps:spPr bwMode="auto">
                          <a:xfrm flipH="1">
                            <a:off x="2004436" y="365445"/>
                            <a:ext cx="452152" cy="4928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1" name="Rectangle 298"/>
                        <wps:cNvSpPr>
                          <a:spLocks noChangeArrowheads="1"/>
                        </wps:cNvSpPr>
                        <wps:spPr bwMode="auto">
                          <a:xfrm>
                            <a:off x="4550182" y="550955"/>
                            <a:ext cx="883608" cy="988852"/>
                          </a:xfrm>
                          <a:prstGeom prst="rect">
                            <a:avLst/>
                          </a:prstGeom>
                          <a:solidFill>
                            <a:srgbClr val="0070C0"/>
                          </a:solidFill>
                          <a:ln w="9525">
                            <a:solidFill>
                              <a:srgbClr val="000000"/>
                            </a:solidFill>
                            <a:miter lim="800000"/>
                            <a:headEnd/>
                            <a:tailEnd/>
                          </a:ln>
                        </wps:spPr>
                        <wps:bodyPr rot="0" vert="horz" wrap="square" lIns="91440" tIns="45720" rIns="91440" bIns="45720" anchor="t" anchorCtr="0" upright="1">
                          <a:noAutofit/>
                        </wps:bodyPr>
                      </wps:wsp>
                      <wps:wsp>
                        <wps:cNvPr id="402" name="Text Box 299"/>
                        <wps:cNvSpPr txBox="1">
                          <a:spLocks noChangeArrowheads="1"/>
                        </wps:cNvSpPr>
                        <wps:spPr bwMode="auto">
                          <a:xfrm>
                            <a:off x="4523913" y="2006367"/>
                            <a:ext cx="961620" cy="307324"/>
                          </a:xfrm>
                          <a:prstGeom prst="rect">
                            <a:avLst/>
                          </a:prstGeom>
                          <a:solidFill>
                            <a:srgbClr val="FFFFFF"/>
                          </a:solidFill>
                          <a:ln w="9525">
                            <a:solidFill>
                              <a:srgbClr val="000000"/>
                            </a:solidFill>
                            <a:miter lim="800000"/>
                            <a:headEnd/>
                            <a:tailEnd/>
                          </a:ln>
                        </wps:spPr>
                        <wps:txbx>
                          <w:txbxContent>
                            <w:p w14:paraId="471F50CF" w14:textId="77777777" w:rsidR="005A423E" w:rsidRDefault="005A423E" w:rsidP="00BF6E54">
                              <w:r>
                                <w:t>Termination</w:t>
                              </w:r>
                            </w:p>
                          </w:txbxContent>
                        </wps:txbx>
                        <wps:bodyPr rot="0" vert="horz" wrap="square" lIns="91440" tIns="45720" rIns="91440" bIns="45720" anchor="t" anchorCtr="0" upright="1">
                          <a:noAutofit/>
                        </wps:bodyPr>
                      </wps:wsp>
                      <wps:wsp>
                        <wps:cNvPr id="403" name="AutoShape 300"/>
                        <wps:cNvCnPr>
                          <a:cxnSpLocks noChangeShapeType="1"/>
                        </wps:cNvCnPr>
                        <wps:spPr bwMode="auto">
                          <a:xfrm flipV="1">
                            <a:off x="5018255" y="1623406"/>
                            <a:ext cx="8756" cy="371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4" name="AutoShape 301"/>
                        <wps:cNvCnPr>
                          <a:cxnSpLocks noChangeShapeType="1"/>
                        </wps:cNvCnPr>
                        <wps:spPr bwMode="auto">
                          <a:xfrm>
                            <a:off x="1705920" y="1776272"/>
                            <a:ext cx="2831525" cy="0"/>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405" name="AutoShape 302"/>
                        <wps:cNvCnPr>
                          <a:cxnSpLocks noChangeShapeType="1"/>
                        </wps:cNvCnPr>
                        <wps:spPr bwMode="auto">
                          <a:xfrm flipV="1">
                            <a:off x="1522034" y="447452"/>
                            <a:ext cx="394837" cy="2389"/>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406" name="Text Box 304"/>
                        <wps:cNvSpPr txBox="1">
                          <a:spLocks noChangeArrowheads="1"/>
                        </wps:cNvSpPr>
                        <wps:spPr bwMode="auto">
                          <a:xfrm>
                            <a:off x="1565817" y="140127"/>
                            <a:ext cx="419515" cy="324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83877" w14:textId="77777777" w:rsidR="005A423E" w:rsidRDefault="005A423E" w:rsidP="00BF6E54">
                              <w:r>
                                <w:t>2s</w:t>
                              </w:r>
                            </w:p>
                          </w:txbxContent>
                        </wps:txbx>
                        <wps:bodyPr rot="0" vert="horz" wrap="square" lIns="91440" tIns="45720" rIns="91440" bIns="45720" anchor="t" anchorCtr="0" upright="1">
                          <a:noAutofit/>
                        </wps:bodyPr>
                      </wps:wsp>
                      <wps:wsp>
                        <wps:cNvPr id="407" name="Text Box 303"/>
                        <wps:cNvSpPr txBox="1">
                          <a:spLocks noChangeArrowheads="1"/>
                        </wps:cNvSpPr>
                        <wps:spPr bwMode="auto">
                          <a:xfrm>
                            <a:off x="2799683" y="1553342"/>
                            <a:ext cx="319213" cy="324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484C6" w14:textId="77777777" w:rsidR="005A423E" w:rsidRDefault="005A423E">
                              <w:r>
                                <w:t>l</w:t>
                              </w:r>
                            </w:p>
                          </w:txbxContent>
                        </wps:txbx>
                        <wps:bodyPr rot="0" vert="horz" wrap="square" lIns="91440" tIns="45720" rIns="91440" bIns="45720" anchor="t" anchorCtr="0" upright="1">
                          <a:noAutofit/>
                        </wps:bodyPr>
                      </wps:wsp>
                    </wpc:wpc>
                  </a:graphicData>
                </a:graphic>
              </wp:inline>
            </w:drawing>
          </mc:Choice>
          <mc:Fallback>
            <w:pict>
              <v:group w14:anchorId="30B0D9DE" id="Canvas 283" o:spid="_x0000_s1266" editas="canvas" style="width:451.3pt;height:205pt;mso-position-horizontal-relative:char;mso-position-vertical-relative:line" coordsize="57315,26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">
                <v:shape id="_x0000_s1267" type="#_x0000_t75" style="position:absolute;width:57315;height:26035;visibility:visible;mso-wrap-style:square">
                  <v:fill o:detectmouseclick="t"/>
                  <v:path o:connecttype="none"/>
                </v:shape>
                <v:rect id="Rectangle 287" o:spid="_x0000_s1268" style="position:absolute;left:1711;top:5509;width:52626;height:9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"/>
                <v:shape id="AutoShape 284" o:spid="_x0000_s1269" type="#_x0000_t32" style="position:absolute;left:17194;top:5597;width:8;height:98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"/>
                <v:shape id="Text Box 285" o:spid="_x0000_s1270" type="#_x0000_t202" style="position:absolute;left:6646;top:20652;width:13390;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">
                  <v:textbox>
                    <w:txbxContent>
                      <w:p w14:paraId="40F297F8" w14:textId="77777777" w:rsidR="005A423E" w:rsidRDefault="005A423E" w:rsidP="00BF6E54">
                        <w:r>
                          <w:t>Measurement port</w:t>
                        </w:r>
                      </w:p>
                    </w:txbxContent>
                  </v:textbox>
                </v:shape>
                <v:shape id="AutoShape 286" o:spid="_x0000_s1271" type="#_x0000_t32" style="position:absolute;left:13341;top:16011;width:3495;height:4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">
                  <v:stroke endarrow="block"/>
                </v:shape>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AutoShape 290" o:spid="_x0000_s1272" type="#_x0000_t11" style="position:absolute;left:14352;top:9323;width:1863;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" adj="10800" strokecolor="red"/>
                <v:shape id="AutoShape 291" o:spid="_x0000_s1273" type="#_x0000_t11" style="position:absolute;left:18189;top:9267;width:187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" adj="10800" strokecolor="red"/>
                <v:shape id="Text Box 292" o:spid="_x0000_s1274" type="#_x0000_t202" style="position:absolute;left:3096;top:796;width:11169;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">
                  <v:textbox>
                    <w:txbxContent>
                      <w:p w14:paraId="5EFD35B0" w14:textId="77777777" w:rsidR="005A423E" w:rsidRDefault="005A423E" w:rsidP="00BF6E54">
                        <w:r>
                          <w:t>Output point 1</w:t>
                        </w:r>
                      </w:p>
                    </w:txbxContent>
                  </v:textbox>
                </v:shape>
                <v:shape id="Text Box 293" o:spid="_x0000_s1275" type="#_x0000_t202" style="position:absolute;left:20514;top:740;width:11160;height:2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">
                  <v:textbox>
                    <w:txbxContent>
                      <w:p w14:paraId="2D74D5DF" w14:textId="77777777" w:rsidR="005A423E" w:rsidRDefault="005A423E" w:rsidP="00BF6E54">
                        <w:r>
                          <w:t>Output point 2</w:t>
                        </w:r>
                      </w:p>
                    </w:txbxContent>
                  </v:textbox>
                </v:shape>
                <v:shape id="AutoShape 296" o:spid="_x0000_s1276" type="#_x0000_t32" style="position:absolute;left:9743;top:3582;width:4569;height:5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">
                  <v:stroke endarrow="block"/>
                </v:shape>
                <v:shape id="AutoShape 297" o:spid="_x0000_s1277" type="#_x0000_t32" style="position:absolute;left:20044;top:3654;width:4521;height:49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">
                  <v:stroke endarrow="block"/>
                </v:shape>
                <v:rect id="Rectangle 298" o:spid="_x0000_s1278" style="position:absolute;left:45501;top:5509;width:8836;height:9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" fillcolor="#0070c0"/>
                <v:shape id="Text Box 299" o:spid="_x0000_s1279" type="#_x0000_t202" style="position:absolute;left:45239;top:20063;width:9616;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">
                  <v:textbox>
                    <w:txbxContent>
                      <w:p w14:paraId="471F50CF" w14:textId="77777777" w:rsidR="005A423E" w:rsidRDefault="005A423E" w:rsidP="00BF6E54">
                        <w:r>
                          <w:t>Termination</w:t>
                        </w:r>
                      </w:p>
                    </w:txbxContent>
                  </v:textbox>
                </v:shape>
                <v:shape id="AutoShape 300" o:spid="_x0000_s1280" type="#_x0000_t32" style="position:absolute;left:50182;top:16234;width:88;height:3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">
                  <v:stroke endarrow="block"/>
                </v:shape>
                <v:shape id="AutoShape 301" o:spid="_x0000_s1281" type="#_x0000_t32" style="position:absolute;left:17059;top:17762;width:28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">
                  <v:stroke startarrow="open" endarrow="open"/>
                </v:shape>
                <v:shape id="AutoShape 302" o:spid="_x0000_s1282" type="#_x0000_t32" style="position:absolute;left:15220;top:4474;width:3948;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">
                  <v:stroke startarrow="open" endarrow="open"/>
                </v:shape>
                <v:shape id="Text Box 304" o:spid="_x0000_s1283" type="#_x0000_t202" style="position:absolute;left:15658;top:1401;width:4195;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" filled="f" stroked="f">
                  <v:textbox>
                    <w:txbxContent>
                      <w:p w14:paraId="51D83877" w14:textId="77777777" w:rsidR="005A423E" w:rsidRDefault="005A423E" w:rsidP="00BF6E54">
                        <w:r>
                          <w:t>2s</w:t>
                        </w:r>
                      </w:p>
                    </w:txbxContent>
                  </v:textbox>
                </v:shape>
                <v:shape id="Text Box 303" o:spid="_x0000_s1284" type="#_x0000_t202" style="position:absolute;left:27996;top:15533;width:3192;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" filled="f" stroked="f">
                  <v:textbox>
                    <w:txbxContent>
                      <w:p w14:paraId="73C484C6" w14:textId="77777777" w:rsidR="005A423E" w:rsidRDefault="005A423E">
                        <w:r>
                          <w:t>l</w:t>
                        </w:r>
                      </w:p>
                    </w:txbxContent>
                  </v:textbox>
                </v:shape>
                <w10:anchorlock/>
              </v:group>
            </w:pict>
          </mc:Fallback>
        </mc:AlternateContent>
      </w:r>
    </w:p>
    <w:p w14:paraId="55268FDF" w14:textId="77777777" w:rsidR="00CA2012" w:rsidRDefault="00CA2012" w:rsidP="008221BB">
      <w:pPr>
        <w:autoSpaceDE w:val="0"/>
        <w:autoSpaceDN w:val="0"/>
        <w:adjustRightInd w:val="0"/>
        <w:spacing w:after="0" w:line="240" w:lineRule="auto"/>
        <w:rPr>
          <w:rFonts w:cs="Courier New"/>
        </w:rPr>
      </w:pPr>
    </w:p>
    <w:p w14:paraId="436A463D" w14:textId="77777777" w:rsidR="00CA2012" w:rsidRPr="00CA2012" w:rsidRDefault="00CA2012" w:rsidP="008221BB">
      <w:pPr>
        <w:autoSpaceDE w:val="0"/>
        <w:autoSpaceDN w:val="0"/>
        <w:adjustRightInd w:val="0"/>
        <w:spacing w:after="0" w:line="240" w:lineRule="auto"/>
        <w:rPr>
          <w:rFonts w:cs="Courier New"/>
          <w:i/>
        </w:rPr>
      </w:pPr>
      <w:r>
        <w:rPr>
          <w:rFonts w:cs="Courier New"/>
          <w:i/>
        </w:rPr>
        <w:t>Figure 15.9.1.Configuration for oneport analysis.</w:t>
      </w:r>
    </w:p>
    <w:p w14:paraId="5F155F09" w14:textId="77777777" w:rsidR="00CA2012" w:rsidRDefault="00CA2012" w:rsidP="008221BB">
      <w:pPr>
        <w:autoSpaceDE w:val="0"/>
        <w:autoSpaceDN w:val="0"/>
        <w:adjustRightInd w:val="0"/>
        <w:spacing w:after="0" w:line="240" w:lineRule="auto"/>
        <w:rPr>
          <w:rFonts w:cs="Courier New"/>
        </w:rPr>
      </w:pPr>
    </w:p>
    <w:p w14:paraId="51EBC40B" w14:textId="77777777" w:rsidR="00DA6720" w:rsidRDefault="00DA6720" w:rsidP="008221BB">
      <w:pPr>
        <w:autoSpaceDE w:val="0"/>
        <w:autoSpaceDN w:val="0"/>
        <w:adjustRightInd w:val="0"/>
        <w:spacing w:after="0" w:line="240" w:lineRule="auto"/>
        <w:rPr>
          <w:rFonts w:cs="Courier New"/>
        </w:rPr>
      </w:pPr>
      <w:r>
        <w:rPr>
          <w:rFonts w:cs="Courier New"/>
        </w:rPr>
        <w:t>In the frequency domain the fields at the output ports may be expressed as:</w:t>
      </w:r>
    </w:p>
    <w:p w14:paraId="5CCCC9CA" w14:textId="77777777" w:rsidR="00B84171" w:rsidRDefault="00B84171" w:rsidP="008221BB">
      <w:pPr>
        <w:autoSpaceDE w:val="0"/>
        <w:autoSpaceDN w:val="0"/>
        <w:adjustRightInd w:val="0"/>
        <w:spacing w:after="0" w:line="240" w:lineRule="auto"/>
        <w:rPr>
          <w:rFonts w:cs="Courier New"/>
        </w:rPr>
      </w:pPr>
    </w:p>
    <w:p w14:paraId="37662486" w14:textId="77777777" w:rsidR="00DA6720" w:rsidRDefault="00DA6720" w:rsidP="00DA6720">
      <w:pPr>
        <w:pStyle w:val="MTDisplayEquation"/>
      </w:pPr>
      <w:r>
        <w:tab/>
      </w:r>
      <w:r w:rsidRPr="00DA6720">
        <w:rPr>
          <w:position w:val="-12"/>
        </w:rPr>
        <w:object w:dxaOrig="2480" w:dyaOrig="400" w14:anchorId="62DC6566">
          <v:shape id="_x0000_i1056" type="#_x0000_t75" style="width:123.85pt;height:20.15pt" o:ole="">
            <v:imagedata r:id="rId74" o:title=""/>
          </v:shape>
          <o:OLEObject Type="Embed" ProgID="Equation.DSMT4" ShapeID="_x0000_i1056" DrawAspect="Content" ObjectID="_1768728325" r:id="rId75"/>
        </w:object>
      </w:r>
    </w:p>
    <w:p w14:paraId="543D70C6" w14:textId="77777777" w:rsidR="00DA6720" w:rsidRDefault="00DA6720" w:rsidP="00DA6720">
      <w:pPr>
        <w:pStyle w:val="MTDisplayEquation"/>
      </w:pPr>
      <w:r>
        <w:tab/>
      </w:r>
      <w:r w:rsidRPr="00DA6720">
        <w:rPr>
          <w:position w:val="-12"/>
        </w:rPr>
        <w:object w:dxaOrig="2500" w:dyaOrig="400" w14:anchorId="2FDE6793">
          <v:shape id="_x0000_i1057" type="#_x0000_t75" style="width:125pt;height:20.15pt" o:ole="">
            <v:imagedata r:id="rId76" o:title=""/>
          </v:shape>
          <o:OLEObject Type="Embed" ProgID="Equation.DSMT4" ShapeID="_x0000_i1057" DrawAspect="Content" ObjectID="_1768728326" r:id="rId77"/>
        </w:object>
      </w:r>
    </w:p>
    <w:p w14:paraId="43C66439" w14:textId="77777777" w:rsidR="00DA6720" w:rsidRDefault="00DA6720" w:rsidP="00DA6720">
      <w:pPr>
        <w:pStyle w:val="MTDisplayEquation"/>
      </w:pPr>
      <w:r>
        <w:tab/>
      </w:r>
      <w:r w:rsidRPr="00DA6720">
        <w:rPr>
          <w:position w:val="-24"/>
        </w:rPr>
        <w:object w:dxaOrig="2580" w:dyaOrig="680" w14:anchorId="63753A2F">
          <v:shape id="_x0000_i1058" type="#_x0000_t75" style="width:129pt;height:34pt" o:ole="">
            <v:imagedata r:id="rId78" o:title=""/>
          </v:shape>
          <o:OLEObject Type="Embed" ProgID="Equation.DSMT4" ShapeID="_x0000_i1058" DrawAspect="Content" ObjectID="_1768728327" r:id="rId79"/>
        </w:object>
      </w:r>
    </w:p>
    <w:p w14:paraId="5037C87F" w14:textId="77777777" w:rsidR="00B84171" w:rsidRDefault="00B84171" w:rsidP="00B84171">
      <w:pPr>
        <w:pStyle w:val="MTDisplayEquation"/>
      </w:pPr>
      <w:r>
        <w:lastRenderedPageBreak/>
        <w:tab/>
      </w:r>
      <w:r w:rsidRPr="00DA6720">
        <w:rPr>
          <w:position w:val="-24"/>
        </w:rPr>
        <w:object w:dxaOrig="2600" w:dyaOrig="680" w14:anchorId="1E00A1FC">
          <v:shape id="_x0000_i1059" type="#_x0000_t75" style="width:129.6pt;height:34pt" o:ole="">
            <v:imagedata r:id="rId80" o:title=""/>
          </v:shape>
          <o:OLEObject Type="Embed" ProgID="Equation.DSMT4" ShapeID="_x0000_i1059" DrawAspect="Content" ObjectID="_1768728328" r:id="rId81"/>
        </w:object>
      </w:r>
    </w:p>
    <w:p w14:paraId="1E9659C9" w14:textId="77777777" w:rsidR="00B84171" w:rsidRDefault="00B84171" w:rsidP="008221BB">
      <w:pPr>
        <w:autoSpaceDE w:val="0"/>
        <w:autoSpaceDN w:val="0"/>
        <w:adjustRightInd w:val="0"/>
        <w:spacing w:after="0" w:line="240" w:lineRule="auto"/>
        <w:rPr>
          <w:rFonts w:cs="Courier New"/>
        </w:rPr>
      </w:pPr>
      <w:r>
        <w:rPr>
          <w:rFonts w:cs="Courier New"/>
        </w:rPr>
        <w:t>Where E</w:t>
      </w:r>
      <w:r>
        <w:rPr>
          <w:rFonts w:cs="Courier New"/>
          <w:vertAlign w:val="subscript"/>
        </w:rPr>
        <w:t>i</w:t>
      </w:r>
      <w:r>
        <w:rPr>
          <w:rFonts w:cs="Courier New"/>
        </w:rPr>
        <w:t xml:space="preserve"> is the mode E field incident on the terminat</w:t>
      </w:r>
      <w:r w:rsidR="00194230">
        <w:rPr>
          <w:rFonts w:cs="Courier New"/>
        </w:rPr>
        <w:t>i</w:t>
      </w:r>
      <w:r>
        <w:rPr>
          <w:rFonts w:cs="Courier New"/>
        </w:rPr>
        <w:t>on,  E</w:t>
      </w:r>
      <w:r>
        <w:rPr>
          <w:rFonts w:cs="Courier New"/>
          <w:vertAlign w:val="subscript"/>
        </w:rPr>
        <w:t>r</w:t>
      </w:r>
      <w:r>
        <w:rPr>
          <w:rFonts w:cs="Courier New"/>
        </w:rPr>
        <w:t xml:space="preserve"> is the mode E field reflected from the termination, β is the mode propagation constant and Z is the mode impedance. </w:t>
      </w:r>
      <w:r w:rsidR="00194230">
        <w:rPr>
          <w:rFonts w:cs="Courier New"/>
        </w:rPr>
        <w:t>Note that E</w:t>
      </w:r>
      <w:r w:rsidR="00194230">
        <w:rPr>
          <w:rFonts w:cs="Courier New"/>
          <w:vertAlign w:val="subscript"/>
        </w:rPr>
        <w:t>i</w:t>
      </w:r>
      <w:r w:rsidR="00194230">
        <w:rPr>
          <w:rFonts w:cs="Courier New"/>
        </w:rPr>
        <w:t xml:space="preserve"> and E</w:t>
      </w:r>
      <w:r w:rsidR="00194230">
        <w:rPr>
          <w:rFonts w:cs="Courier New"/>
          <w:vertAlign w:val="subscript"/>
        </w:rPr>
        <w:t>r</w:t>
      </w:r>
      <w:r w:rsidR="00194230">
        <w:rPr>
          <w:rFonts w:cs="Courier New"/>
        </w:rPr>
        <w:t xml:space="preserve"> are referenced to the position of the termination. </w:t>
      </w:r>
    </w:p>
    <w:p w14:paraId="08FF31D7" w14:textId="77777777" w:rsidR="00DA6720" w:rsidRDefault="00B84171" w:rsidP="008221BB">
      <w:pPr>
        <w:autoSpaceDE w:val="0"/>
        <w:autoSpaceDN w:val="0"/>
        <w:adjustRightInd w:val="0"/>
        <w:spacing w:after="0" w:line="240" w:lineRule="auto"/>
        <w:rPr>
          <w:rFonts w:cs="Courier New"/>
        </w:rPr>
      </w:pPr>
      <w:r>
        <w:rPr>
          <w:rFonts w:cs="Courier New"/>
        </w:rPr>
        <w:t>Given frequency domain complex E</w:t>
      </w:r>
      <w:r>
        <w:rPr>
          <w:rFonts w:cs="Courier New"/>
          <w:vertAlign w:val="subscript"/>
        </w:rPr>
        <w:t>1</w:t>
      </w:r>
      <w:r>
        <w:rPr>
          <w:rFonts w:cs="Courier New"/>
        </w:rPr>
        <w:t>, E</w:t>
      </w:r>
      <w:r>
        <w:rPr>
          <w:rFonts w:cs="Courier New"/>
          <w:vertAlign w:val="subscript"/>
        </w:rPr>
        <w:t>2</w:t>
      </w:r>
      <w:r>
        <w:rPr>
          <w:rFonts w:cs="Courier New"/>
        </w:rPr>
        <w:t>, H</w:t>
      </w:r>
      <w:r>
        <w:rPr>
          <w:rFonts w:cs="Courier New"/>
          <w:vertAlign w:val="subscript"/>
        </w:rPr>
        <w:t>1</w:t>
      </w:r>
      <w:r>
        <w:rPr>
          <w:rFonts w:cs="Courier New"/>
        </w:rPr>
        <w:t xml:space="preserve"> and H</w:t>
      </w:r>
      <w:r>
        <w:rPr>
          <w:rFonts w:cs="Courier New"/>
          <w:vertAlign w:val="subscript"/>
        </w:rPr>
        <w:t>2</w:t>
      </w:r>
      <w:r>
        <w:rPr>
          <w:rFonts w:cs="Courier New"/>
        </w:rPr>
        <w:t xml:space="preserve"> plus the distances l and s, this system of equations may be solved for complex E</w:t>
      </w:r>
      <w:r>
        <w:rPr>
          <w:rFonts w:cs="Courier New"/>
          <w:vertAlign w:val="subscript"/>
        </w:rPr>
        <w:t>i</w:t>
      </w:r>
      <w:r>
        <w:rPr>
          <w:rFonts w:cs="Courier New"/>
        </w:rPr>
        <w:t>, E</w:t>
      </w:r>
      <w:r>
        <w:rPr>
          <w:rFonts w:cs="Courier New"/>
          <w:vertAlign w:val="subscript"/>
        </w:rPr>
        <w:t>r</w:t>
      </w:r>
      <w:r>
        <w:rPr>
          <w:rFonts w:cs="Courier New"/>
        </w:rPr>
        <w:t>, β and Z.</w:t>
      </w:r>
      <w:r w:rsidR="00194230">
        <w:rPr>
          <w:rFonts w:cs="Courier New"/>
        </w:rPr>
        <w:t xml:space="preserve"> The reflection coefficient at</w:t>
      </w:r>
      <w:r>
        <w:rPr>
          <w:rFonts w:cs="Courier New"/>
        </w:rPr>
        <w:t xml:space="preserve"> the interface is then given as:</w:t>
      </w:r>
    </w:p>
    <w:p w14:paraId="4127B2F6" w14:textId="77777777" w:rsidR="00DA6720" w:rsidRPr="00194230" w:rsidRDefault="00B84171" w:rsidP="00194230">
      <w:pPr>
        <w:pStyle w:val="MTDisplayEquation"/>
      </w:pPr>
      <w:r>
        <w:tab/>
      </w:r>
      <w:r w:rsidRPr="00B84171">
        <w:rPr>
          <w:position w:val="-30"/>
        </w:rPr>
        <w:object w:dxaOrig="760" w:dyaOrig="680" w14:anchorId="6EFFA8F6">
          <v:shape id="_x0000_i1060" type="#_x0000_t75" style="width:38pt;height:34pt" o:ole="">
            <v:imagedata r:id="rId82" o:title=""/>
          </v:shape>
          <o:OLEObject Type="Embed" ProgID="Equation.DSMT4" ShapeID="_x0000_i1060" DrawAspect="Content" ObjectID="_1768728329" r:id="rId83"/>
        </w:object>
      </w:r>
    </w:p>
    <w:p w14:paraId="1E10A38C" w14:textId="77777777" w:rsidR="008221BB" w:rsidRPr="00125389" w:rsidRDefault="00CA2012" w:rsidP="008221BB">
      <w:pPr>
        <w:autoSpaceDE w:val="0"/>
        <w:autoSpaceDN w:val="0"/>
        <w:adjustRightInd w:val="0"/>
        <w:spacing w:after="0" w:line="240" w:lineRule="auto"/>
        <w:rPr>
          <w:rFonts w:cs="Courier New"/>
        </w:rPr>
      </w:pPr>
      <w:r>
        <w:rPr>
          <w:rFonts w:cs="Courier New"/>
        </w:rPr>
        <w:t xml:space="preserve">Note that the oneport analysis assumes that there is only a single mode present, if there are any other propagating modes this will corrupt the analysis to some extent. Experience shows that the oneport analysis is very sensitive to this type of corruption. </w:t>
      </w:r>
      <w:r w:rsidR="00125389">
        <w:rPr>
          <w:rFonts w:cs="Courier New"/>
        </w:rPr>
        <w:t xml:space="preserve"> </w:t>
      </w:r>
    </w:p>
    <w:p w14:paraId="7F5EFF08" w14:textId="77777777" w:rsidR="008221BB" w:rsidRDefault="008221BB" w:rsidP="00337111">
      <w:pPr>
        <w:pStyle w:val="Heading2"/>
      </w:pPr>
      <w:bookmarkStart w:id="93" w:name="_Toc158114089"/>
      <w:r>
        <w:t>Twoport analysis</w:t>
      </w:r>
      <w:bookmarkEnd w:id="93"/>
    </w:p>
    <w:p w14:paraId="7A6AD98D" w14:textId="77777777" w:rsidR="00194230" w:rsidRDefault="00194230" w:rsidP="00194230">
      <w:pPr>
        <w:autoSpaceDE w:val="0"/>
        <w:autoSpaceDN w:val="0"/>
        <w:adjustRightInd w:val="0"/>
        <w:spacing w:after="0" w:line="240" w:lineRule="auto"/>
        <w:rPr>
          <w:rFonts w:cs="Courier New"/>
        </w:rPr>
      </w:pPr>
      <w:r>
        <w:rPr>
          <w:rFonts w:cs="Courier New"/>
        </w:rPr>
        <w:t xml:space="preserve">The twoport analysis allows the analysis of the reflection </w:t>
      </w:r>
      <w:r w:rsidRPr="00194230">
        <w:rPr>
          <w:rFonts w:cs="Courier New"/>
          <w:i/>
        </w:rPr>
        <w:t>and</w:t>
      </w:r>
      <w:r>
        <w:rPr>
          <w:rFonts w:cs="Courier New"/>
        </w:rPr>
        <w:t xml:space="preserve"> transmission of a mode for example the reflection and transmission of a plane wave from a material or a waveguide mode from a waveguide discontinuity. The twoport analysis requires eight frequency domain inputs, these are two E field and two H field outputs separated by a small offset either side of the two measurement ports (figure 15.10.1)</w:t>
      </w:r>
    </w:p>
    <w:p w14:paraId="7028FBF8" w14:textId="77777777" w:rsidR="00194230" w:rsidRDefault="00E71119" w:rsidP="00194230">
      <w:pPr>
        <w:autoSpaceDE w:val="0"/>
        <w:autoSpaceDN w:val="0"/>
        <w:adjustRightInd w:val="0"/>
        <w:spacing w:after="0" w:line="240" w:lineRule="auto"/>
        <w:rPr>
          <w:rFonts w:cs="Courier New"/>
        </w:rPr>
      </w:pPr>
      <w:r>
        <w:rPr>
          <w:rFonts w:cs="Courier New"/>
          <w:noProof/>
          <w:lang w:eastAsia="en-GB"/>
        </w:rPr>
        <mc:AlternateContent>
          <mc:Choice Requires="wpc">
            <w:drawing>
              <wp:inline distT="0" distB="0" distL="0" distR="0" wp14:anchorId="01EB9C0C" wp14:editId="46CE32CE">
                <wp:extent cx="5731510" cy="2603500"/>
                <wp:effectExtent l="0" t="0" r="12065" b="0"/>
                <wp:docPr id="305" name="Canvas 3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1" name="Rectangle 307"/>
                        <wps:cNvSpPr>
                          <a:spLocks noChangeArrowheads="1"/>
                        </wps:cNvSpPr>
                        <wps:spPr bwMode="auto">
                          <a:xfrm>
                            <a:off x="171149" y="550955"/>
                            <a:ext cx="5262641" cy="99362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2" name="AutoShape 308"/>
                        <wps:cNvCnPr>
                          <a:cxnSpLocks noChangeShapeType="1"/>
                        </wps:cNvCnPr>
                        <wps:spPr bwMode="auto">
                          <a:xfrm>
                            <a:off x="1719453" y="559713"/>
                            <a:ext cx="796" cy="9816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Text Box 309"/>
                        <wps:cNvSpPr txBox="1">
                          <a:spLocks noChangeArrowheads="1"/>
                        </wps:cNvSpPr>
                        <wps:spPr bwMode="auto">
                          <a:xfrm>
                            <a:off x="511856" y="2065284"/>
                            <a:ext cx="1491785" cy="306528"/>
                          </a:xfrm>
                          <a:prstGeom prst="rect">
                            <a:avLst/>
                          </a:prstGeom>
                          <a:solidFill>
                            <a:srgbClr val="FFFFFF"/>
                          </a:solidFill>
                          <a:ln w="9525">
                            <a:solidFill>
                              <a:srgbClr val="000000"/>
                            </a:solidFill>
                            <a:miter lim="800000"/>
                            <a:headEnd/>
                            <a:tailEnd/>
                          </a:ln>
                        </wps:spPr>
                        <wps:txbx>
                          <w:txbxContent>
                            <w:p w14:paraId="21AEAC92" w14:textId="77777777" w:rsidR="005A423E" w:rsidRDefault="005A423E" w:rsidP="00377A13">
                              <w:r>
                                <w:t>Measurement port 1</w:t>
                              </w:r>
                            </w:p>
                          </w:txbxContent>
                        </wps:txbx>
                        <wps:bodyPr rot="0" vert="horz" wrap="square" lIns="91440" tIns="45720" rIns="91440" bIns="45720" anchor="t" anchorCtr="0" upright="1">
                          <a:noAutofit/>
                        </wps:bodyPr>
                      </wps:wsp>
                      <wps:wsp>
                        <wps:cNvPr id="174" name="AutoShape 310"/>
                        <wps:cNvCnPr>
                          <a:cxnSpLocks noChangeShapeType="1"/>
                          <a:stCxn id="173" idx="0"/>
                        </wps:cNvCnPr>
                        <wps:spPr bwMode="auto">
                          <a:xfrm flipV="1">
                            <a:off x="1257748" y="1601113"/>
                            <a:ext cx="349463" cy="4641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5" name="AutoShape 311"/>
                        <wps:cNvSpPr>
                          <a:spLocks noChangeArrowheads="1"/>
                        </wps:cNvSpPr>
                        <wps:spPr bwMode="auto">
                          <a:xfrm>
                            <a:off x="1435266" y="932324"/>
                            <a:ext cx="186274" cy="187898"/>
                          </a:xfrm>
                          <a:prstGeom prst="plus">
                            <a:avLst>
                              <a:gd name="adj" fmla="val 50000"/>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s:wsp>
                        <wps:cNvPr id="176" name="AutoShape 312"/>
                        <wps:cNvSpPr>
                          <a:spLocks noChangeArrowheads="1"/>
                        </wps:cNvSpPr>
                        <wps:spPr bwMode="auto">
                          <a:xfrm>
                            <a:off x="1818958" y="926750"/>
                            <a:ext cx="187070" cy="188694"/>
                          </a:xfrm>
                          <a:prstGeom prst="plus">
                            <a:avLst>
                              <a:gd name="adj" fmla="val 50000"/>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s:wsp>
                        <wps:cNvPr id="177" name="Text Box 313"/>
                        <wps:cNvSpPr txBox="1">
                          <a:spLocks noChangeArrowheads="1"/>
                        </wps:cNvSpPr>
                        <wps:spPr bwMode="auto">
                          <a:xfrm>
                            <a:off x="309661" y="79618"/>
                            <a:ext cx="1046797" cy="286624"/>
                          </a:xfrm>
                          <a:prstGeom prst="rect">
                            <a:avLst/>
                          </a:prstGeom>
                          <a:solidFill>
                            <a:srgbClr val="FFFFFF"/>
                          </a:solidFill>
                          <a:ln w="9525">
                            <a:solidFill>
                              <a:srgbClr val="000000"/>
                            </a:solidFill>
                            <a:miter lim="800000"/>
                            <a:headEnd/>
                            <a:tailEnd/>
                          </a:ln>
                        </wps:spPr>
                        <wps:txbx>
                          <w:txbxContent>
                            <w:p w14:paraId="32B8DAFC" w14:textId="77777777" w:rsidR="005A423E" w:rsidRDefault="005A423E" w:rsidP="00377A13">
                              <w:r>
                                <w:t>Output point 1</w:t>
                              </w:r>
                            </w:p>
                          </w:txbxContent>
                        </wps:txbx>
                        <wps:bodyPr rot="0" vert="horz" wrap="square" lIns="91440" tIns="45720" rIns="91440" bIns="45720" anchor="t" anchorCtr="0" upright="1">
                          <a:noAutofit/>
                        </wps:bodyPr>
                      </wps:wsp>
                      <wps:wsp>
                        <wps:cNvPr id="178" name="Text Box 314"/>
                        <wps:cNvSpPr txBox="1">
                          <a:spLocks noChangeArrowheads="1"/>
                        </wps:cNvSpPr>
                        <wps:spPr bwMode="auto">
                          <a:xfrm>
                            <a:off x="2051403" y="74044"/>
                            <a:ext cx="1059533" cy="287420"/>
                          </a:xfrm>
                          <a:prstGeom prst="rect">
                            <a:avLst/>
                          </a:prstGeom>
                          <a:solidFill>
                            <a:srgbClr val="FFFFFF"/>
                          </a:solidFill>
                          <a:ln w="9525">
                            <a:solidFill>
                              <a:srgbClr val="000000"/>
                            </a:solidFill>
                            <a:miter lim="800000"/>
                            <a:headEnd/>
                            <a:tailEnd/>
                          </a:ln>
                        </wps:spPr>
                        <wps:txbx>
                          <w:txbxContent>
                            <w:p w14:paraId="69001932" w14:textId="77777777" w:rsidR="005A423E" w:rsidRDefault="005A423E" w:rsidP="00377A13">
                              <w:r>
                                <w:t>Output point 2</w:t>
                              </w:r>
                            </w:p>
                          </w:txbxContent>
                        </wps:txbx>
                        <wps:bodyPr rot="0" vert="horz" wrap="square" lIns="91440" tIns="45720" rIns="91440" bIns="45720" anchor="t" anchorCtr="0" upright="1">
                          <a:noAutofit/>
                        </wps:bodyPr>
                      </wps:wsp>
                      <wps:wsp>
                        <wps:cNvPr id="179" name="AutoShape 315"/>
                        <wps:cNvCnPr>
                          <a:cxnSpLocks noChangeShapeType="1"/>
                        </wps:cNvCnPr>
                        <wps:spPr bwMode="auto">
                          <a:xfrm>
                            <a:off x="974357" y="358280"/>
                            <a:ext cx="456929" cy="5270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 name="AutoShape 316"/>
                        <wps:cNvCnPr>
                          <a:cxnSpLocks noChangeShapeType="1"/>
                        </wps:cNvCnPr>
                        <wps:spPr bwMode="auto">
                          <a:xfrm flipH="1">
                            <a:off x="2004436" y="365445"/>
                            <a:ext cx="452152" cy="4928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Rectangle 317"/>
                        <wps:cNvSpPr>
                          <a:spLocks noChangeArrowheads="1"/>
                        </wps:cNvSpPr>
                        <wps:spPr bwMode="auto">
                          <a:xfrm>
                            <a:off x="2506740" y="550955"/>
                            <a:ext cx="454541" cy="988852"/>
                          </a:xfrm>
                          <a:prstGeom prst="rect">
                            <a:avLst/>
                          </a:prstGeom>
                          <a:solidFill>
                            <a:srgbClr val="0070C0"/>
                          </a:solidFill>
                          <a:ln w="9525">
                            <a:solidFill>
                              <a:srgbClr val="000000"/>
                            </a:solidFill>
                            <a:miter lim="800000"/>
                            <a:headEnd/>
                            <a:tailEnd/>
                          </a:ln>
                        </wps:spPr>
                        <wps:bodyPr rot="0" vert="horz" wrap="square" lIns="91440" tIns="45720" rIns="91440" bIns="45720" anchor="t" anchorCtr="0" upright="1">
                          <a:noAutofit/>
                        </wps:bodyPr>
                      </wps:wsp>
                      <wps:wsp>
                        <wps:cNvPr id="182" name="Text Box 318"/>
                        <wps:cNvSpPr txBox="1">
                          <a:spLocks noChangeArrowheads="1"/>
                        </wps:cNvSpPr>
                        <wps:spPr bwMode="auto">
                          <a:xfrm>
                            <a:off x="2213796" y="2071654"/>
                            <a:ext cx="1189288" cy="307324"/>
                          </a:xfrm>
                          <a:prstGeom prst="rect">
                            <a:avLst/>
                          </a:prstGeom>
                          <a:solidFill>
                            <a:srgbClr val="FFFFFF"/>
                          </a:solidFill>
                          <a:ln w="9525">
                            <a:solidFill>
                              <a:srgbClr val="000000"/>
                            </a:solidFill>
                            <a:miter lim="800000"/>
                            <a:headEnd/>
                            <a:tailEnd/>
                          </a:ln>
                        </wps:spPr>
                        <wps:txbx>
                          <w:txbxContent>
                            <w:p w14:paraId="47C3177A" w14:textId="77777777" w:rsidR="005A423E" w:rsidRDefault="005A423E" w:rsidP="00377A13">
                              <w:r>
                                <w:t>Scattering object</w:t>
                              </w:r>
                            </w:p>
                          </w:txbxContent>
                        </wps:txbx>
                        <wps:bodyPr rot="0" vert="horz" wrap="square" lIns="91440" tIns="45720" rIns="91440" bIns="45720" anchor="t" anchorCtr="0" upright="1">
                          <a:noAutofit/>
                        </wps:bodyPr>
                      </wps:wsp>
                      <wps:wsp>
                        <wps:cNvPr id="183" name="AutoShape 319"/>
                        <wps:cNvCnPr>
                          <a:cxnSpLocks noChangeShapeType="1"/>
                        </wps:cNvCnPr>
                        <wps:spPr bwMode="auto">
                          <a:xfrm flipV="1">
                            <a:off x="2734408" y="1619425"/>
                            <a:ext cx="8756" cy="3710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AutoShape 320"/>
                        <wps:cNvCnPr>
                          <a:cxnSpLocks noChangeShapeType="1"/>
                        </wps:cNvCnPr>
                        <wps:spPr bwMode="auto">
                          <a:xfrm flipV="1">
                            <a:off x="2978793" y="1786622"/>
                            <a:ext cx="819128" cy="318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85" name="AutoShape 321"/>
                        <wps:cNvCnPr>
                          <a:cxnSpLocks noChangeShapeType="1"/>
                        </wps:cNvCnPr>
                        <wps:spPr bwMode="auto">
                          <a:xfrm flipV="1">
                            <a:off x="1522034" y="447452"/>
                            <a:ext cx="394837" cy="2389"/>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86" name="Text Box 322"/>
                        <wps:cNvSpPr txBox="1">
                          <a:spLocks noChangeArrowheads="1"/>
                        </wps:cNvSpPr>
                        <wps:spPr bwMode="auto">
                          <a:xfrm>
                            <a:off x="1565817" y="140127"/>
                            <a:ext cx="419515" cy="324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F14916" w14:textId="77777777" w:rsidR="005A423E" w:rsidRDefault="005A423E" w:rsidP="00377A13">
                              <w:r>
                                <w:t>2s</w:t>
                              </w:r>
                              <w:r w:rsidRPr="00377A13">
                                <w:rPr>
                                  <w:vertAlign w:val="subscript"/>
                                </w:rPr>
                                <w:t>1</w:t>
                              </w:r>
                            </w:p>
                          </w:txbxContent>
                        </wps:txbx>
                        <wps:bodyPr rot="0" vert="horz" wrap="square" lIns="91440" tIns="45720" rIns="91440" bIns="45720" anchor="t" anchorCtr="0" upright="1">
                          <a:noAutofit/>
                        </wps:bodyPr>
                      </wps:wsp>
                      <wps:wsp>
                        <wps:cNvPr id="187" name="Text Box 323"/>
                        <wps:cNvSpPr txBox="1">
                          <a:spLocks noChangeArrowheads="1"/>
                        </wps:cNvSpPr>
                        <wps:spPr bwMode="auto">
                          <a:xfrm>
                            <a:off x="1933589" y="1544584"/>
                            <a:ext cx="319213" cy="324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90423" w14:textId="77777777" w:rsidR="005A423E" w:rsidRDefault="005A423E" w:rsidP="00377A13">
                              <w:r>
                                <w:t>L</w:t>
                              </w:r>
                              <w:r w:rsidRPr="00377A13">
                                <w:rPr>
                                  <w:vertAlign w:val="subscript"/>
                                </w:rPr>
                                <w:t>1</w:t>
                              </w:r>
                            </w:p>
                          </w:txbxContent>
                        </wps:txbx>
                        <wps:bodyPr rot="0" vert="horz" wrap="square" lIns="91440" tIns="45720" rIns="91440" bIns="45720" anchor="t" anchorCtr="0" upright="1">
                          <a:noAutofit/>
                        </wps:bodyPr>
                      </wps:wsp>
                      <wps:wsp>
                        <wps:cNvPr id="188" name="Text Box 324"/>
                        <wps:cNvSpPr txBox="1">
                          <a:spLocks noChangeArrowheads="1"/>
                        </wps:cNvSpPr>
                        <wps:spPr bwMode="auto">
                          <a:xfrm>
                            <a:off x="3200889" y="1547769"/>
                            <a:ext cx="320009" cy="324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A9A74" w14:textId="77777777" w:rsidR="005A423E" w:rsidRDefault="005A423E" w:rsidP="00377A13">
                              <w:r>
                                <w:t>L</w:t>
                              </w:r>
                              <w:r w:rsidRPr="00377A13">
                                <w:rPr>
                                  <w:vertAlign w:val="subscript"/>
                                </w:rPr>
                                <w:t>2</w:t>
                              </w:r>
                            </w:p>
                          </w:txbxContent>
                        </wps:txbx>
                        <wps:bodyPr rot="0" vert="horz" wrap="square" lIns="91440" tIns="45720" rIns="91440" bIns="45720" anchor="t" anchorCtr="0" upright="1">
                          <a:noAutofit/>
                        </wps:bodyPr>
                      </wps:wsp>
                      <wps:wsp>
                        <wps:cNvPr id="189" name="Text Box 325"/>
                        <wps:cNvSpPr txBox="1">
                          <a:spLocks noChangeArrowheads="1"/>
                        </wps:cNvSpPr>
                        <wps:spPr bwMode="auto">
                          <a:xfrm>
                            <a:off x="4082109" y="2072450"/>
                            <a:ext cx="1490989" cy="307324"/>
                          </a:xfrm>
                          <a:prstGeom prst="rect">
                            <a:avLst/>
                          </a:prstGeom>
                          <a:solidFill>
                            <a:srgbClr val="FFFFFF"/>
                          </a:solidFill>
                          <a:ln w="9525">
                            <a:solidFill>
                              <a:srgbClr val="000000"/>
                            </a:solidFill>
                            <a:miter lim="800000"/>
                            <a:headEnd/>
                            <a:tailEnd/>
                          </a:ln>
                        </wps:spPr>
                        <wps:txbx>
                          <w:txbxContent>
                            <w:p w14:paraId="09BCD571" w14:textId="77777777" w:rsidR="005A423E" w:rsidRDefault="005A423E" w:rsidP="00377A13">
                              <w:r>
                                <w:t>Measurement port 2</w:t>
                              </w:r>
                            </w:p>
                          </w:txbxContent>
                        </wps:txbx>
                        <wps:bodyPr rot="0" vert="horz" wrap="square" lIns="91440" tIns="45720" rIns="91440" bIns="45720" anchor="t" anchorCtr="0" upright="1">
                          <a:noAutofit/>
                        </wps:bodyPr>
                      </wps:wsp>
                      <wps:wsp>
                        <wps:cNvPr id="190" name="AutoShape 326"/>
                        <wps:cNvCnPr>
                          <a:cxnSpLocks noChangeShapeType="1"/>
                        </wps:cNvCnPr>
                        <wps:spPr bwMode="auto">
                          <a:xfrm>
                            <a:off x="4558143" y="554139"/>
                            <a:ext cx="796" cy="9816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AutoShape 327"/>
                        <wps:cNvCnPr>
                          <a:cxnSpLocks noChangeShapeType="1"/>
                        </wps:cNvCnPr>
                        <wps:spPr bwMode="auto">
                          <a:xfrm flipH="1" flipV="1">
                            <a:off x="4558939" y="1587578"/>
                            <a:ext cx="308069" cy="4896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4" name="Text Box 328"/>
                        <wps:cNvSpPr txBox="1">
                          <a:spLocks noChangeArrowheads="1"/>
                        </wps:cNvSpPr>
                        <wps:spPr bwMode="auto">
                          <a:xfrm>
                            <a:off x="4689490" y="74044"/>
                            <a:ext cx="1042020" cy="286624"/>
                          </a:xfrm>
                          <a:prstGeom prst="rect">
                            <a:avLst/>
                          </a:prstGeom>
                          <a:solidFill>
                            <a:srgbClr val="FFFFFF"/>
                          </a:solidFill>
                          <a:ln w="9525">
                            <a:solidFill>
                              <a:srgbClr val="000000"/>
                            </a:solidFill>
                            <a:miter lim="800000"/>
                            <a:headEnd/>
                            <a:tailEnd/>
                          </a:ln>
                        </wps:spPr>
                        <wps:txbx>
                          <w:txbxContent>
                            <w:p w14:paraId="30F3FF36" w14:textId="77777777" w:rsidR="005A423E" w:rsidRDefault="005A423E" w:rsidP="00377A13">
                              <w:r>
                                <w:t>Output point 4</w:t>
                              </w:r>
                            </w:p>
                          </w:txbxContent>
                        </wps:txbx>
                        <wps:bodyPr rot="0" vert="horz" wrap="square" lIns="91440" tIns="45720" rIns="91440" bIns="45720" anchor="t" anchorCtr="0" upright="1">
                          <a:noAutofit/>
                        </wps:bodyPr>
                      </wps:wsp>
                      <wps:wsp>
                        <wps:cNvPr id="385" name="Text Box 329"/>
                        <wps:cNvSpPr txBox="1">
                          <a:spLocks noChangeArrowheads="1"/>
                        </wps:cNvSpPr>
                        <wps:spPr bwMode="auto">
                          <a:xfrm>
                            <a:off x="3327460" y="74044"/>
                            <a:ext cx="1046797" cy="287420"/>
                          </a:xfrm>
                          <a:prstGeom prst="rect">
                            <a:avLst/>
                          </a:prstGeom>
                          <a:solidFill>
                            <a:srgbClr val="FFFFFF"/>
                          </a:solidFill>
                          <a:ln w="9525">
                            <a:solidFill>
                              <a:srgbClr val="000000"/>
                            </a:solidFill>
                            <a:miter lim="800000"/>
                            <a:headEnd/>
                            <a:tailEnd/>
                          </a:ln>
                        </wps:spPr>
                        <wps:txbx>
                          <w:txbxContent>
                            <w:p w14:paraId="1C3E346A" w14:textId="77777777" w:rsidR="005A423E" w:rsidRDefault="005A423E" w:rsidP="00377A13">
                              <w:r>
                                <w:t>Output point 3</w:t>
                              </w:r>
                            </w:p>
                          </w:txbxContent>
                        </wps:txbx>
                        <wps:bodyPr rot="0" vert="horz" wrap="square" lIns="91440" tIns="45720" rIns="91440" bIns="45720" anchor="t" anchorCtr="0" upright="1">
                          <a:noAutofit/>
                        </wps:bodyPr>
                      </wps:wsp>
                      <wps:wsp>
                        <wps:cNvPr id="386" name="AutoShape 330"/>
                        <wps:cNvCnPr>
                          <a:cxnSpLocks noChangeShapeType="1"/>
                        </wps:cNvCnPr>
                        <wps:spPr bwMode="auto">
                          <a:xfrm flipV="1">
                            <a:off x="4348783" y="459394"/>
                            <a:ext cx="394041" cy="2389"/>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387" name="AutoShape 331"/>
                        <wps:cNvSpPr>
                          <a:spLocks noChangeArrowheads="1"/>
                        </wps:cNvSpPr>
                        <wps:spPr bwMode="auto">
                          <a:xfrm>
                            <a:off x="4251666" y="953820"/>
                            <a:ext cx="187070" cy="187898"/>
                          </a:xfrm>
                          <a:prstGeom prst="plus">
                            <a:avLst>
                              <a:gd name="adj" fmla="val 50000"/>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s:wsp>
                        <wps:cNvPr id="388" name="AutoShape 332"/>
                        <wps:cNvSpPr>
                          <a:spLocks noChangeArrowheads="1"/>
                        </wps:cNvSpPr>
                        <wps:spPr bwMode="auto">
                          <a:xfrm>
                            <a:off x="4659240" y="949043"/>
                            <a:ext cx="186274" cy="187898"/>
                          </a:xfrm>
                          <a:prstGeom prst="plus">
                            <a:avLst>
                              <a:gd name="adj" fmla="val 50000"/>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s:wsp>
                        <wps:cNvPr id="389" name="Text Box 333"/>
                        <wps:cNvSpPr txBox="1">
                          <a:spLocks noChangeArrowheads="1"/>
                        </wps:cNvSpPr>
                        <wps:spPr bwMode="auto">
                          <a:xfrm>
                            <a:off x="4356744" y="161624"/>
                            <a:ext cx="419515" cy="324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5ED40E" w14:textId="77777777" w:rsidR="005A423E" w:rsidRDefault="005A423E" w:rsidP="00377A13">
                              <w:r>
                                <w:t>2s</w:t>
                              </w:r>
                              <w:r w:rsidRPr="00377A13">
                                <w:rPr>
                                  <w:vertAlign w:val="subscript"/>
                                </w:rPr>
                                <w:t>2</w:t>
                              </w:r>
                            </w:p>
                          </w:txbxContent>
                        </wps:txbx>
                        <wps:bodyPr rot="0" vert="horz" wrap="square" lIns="91440" tIns="45720" rIns="91440" bIns="45720" anchor="t" anchorCtr="0" upright="1">
                          <a:noAutofit/>
                        </wps:bodyPr>
                      </wps:wsp>
                      <wps:wsp>
                        <wps:cNvPr id="390" name="AutoShape 334"/>
                        <wps:cNvCnPr>
                          <a:cxnSpLocks noChangeShapeType="1"/>
                        </wps:cNvCnPr>
                        <wps:spPr bwMode="auto">
                          <a:xfrm>
                            <a:off x="1712289" y="1824839"/>
                            <a:ext cx="775346" cy="796"/>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1EB9C0C" id="Canvas 305" o:spid="_x0000_s1285" editas="canvas" style="width:451.3pt;height:205pt;mso-position-horizontal-relative:char;mso-position-vertical-relative:line" coordsize="57315,26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">
                <v:shape id="_x0000_s1286" type="#_x0000_t75" style="position:absolute;width:57315;height:26035;visibility:visible;mso-wrap-style:square">
                  <v:fill o:detectmouseclick="t"/>
                  <v:path o:connecttype="none"/>
                </v:shape>
                <v:rect id="Rectangle 307" o:spid="_x0000_s1287" style="position:absolute;left:1711;top:5509;width:52626;height:9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"/>
                <v:shape id="AutoShape 308" o:spid="_x0000_s1288" type="#_x0000_t32" style="position:absolute;left:17194;top:5597;width:8;height:98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Text Box 309" o:spid="_x0000_s1289" type="#_x0000_t202" style="position:absolute;left:5118;top:20652;width:14918;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">
                  <v:textbox>
                    <w:txbxContent>
                      <w:p w14:paraId="21AEAC92" w14:textId="77777777" w:rsidR="005A423E" w:rsidRDefault="005A423E" w:rsidP="00377A13">
                        <w:r>
                          <w:t>Measurement port 1</w:t>
                        </w:r>
                      </w:p>
                    </w:txbxContent>
                  </v:textbox>
                </v:shape>
                <v:shape id="AutoShape 310" o:spid="_x0000_s1290" type="#_x0000_t32" style="position:absolute;left:12577;top:16011;width:3495;height:4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">
                  <v:stroke endarrow="block"/>
                </v:shape>
                <v:shape id="AutoShape 311" o:spid="_x0000_s1291" type="#_x0000_t11" style="position:absolute;left:14352;top:9323;width:1863;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" adj="10800" strokecolor="red"/>
                <v:shape id="AutoShape 312" o:spid="_x0000_s1292" type="#_x0000_t11" style="position:absolute;left:18189;top:9267;width:187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" adj="10800" strokecolor="red"/>
                <v:shape id="Text Box 313" o:spid="_x0000_s1293" type="#_x0000_t202" style="position:absolute;left:3096;top:796;width:10468;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">
                  <v:textbox>
                    <w:txbxContent>
                      <w:p w14:paraId="32B8DAFC" w14:textId="77777777" w:rsidR="005A423E" w:rsidRDefault="005A423E" w:rsidP="00377A13">
                        <w:r>
                          <w:t>Output point 1</w:t>
                        </w:r>
                      </w:p>
                    </w:txbxContent>
                  </v:textbox>
                </v:shape>
                <v:shape id="Text Box 314" o:spid="_x0000_s1294" type="#_x0000_t202" style="position:absolute;left:20514;top:740;width:10595;height:2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">
                  <v:textbox>
                    <w:txbxContent>
                      <w:p w14:paraId="69001932" w14:textId="77777777" w:rsidR="005A423E" w:rsidRDefault="005A423E" w:rsidP="00377A13">
                        <w:r>
                          <w:t>Output point 2</w:t>
                        </w:r>
                      </w:p>
                    </w:txbxContent>
                  </v:textbox>
                </v:shape>
                <v:shape id="AutoShape 315" o:spid="_x0000_s1295" type="#_x0000_t32" style="position:absolute;left:9743;top:3582;width:4569;height:5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shape id="AutoShape 316" o:spid="_x0000_s1296" type="#_x0000_t32" style="position:absolute;left:20044;top:3654;width:4521;height:49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">
                  <v:stroke endarrow="block"/>
                </v:shape>
                <v:rect id="Rectangle 317" o:spid="_x0000_s1297" style="position:absolute;left:25067;top:5509;width:4545;height:9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" fillcolor="#0070c0"/>
                <v:shape id="Text Box 318" o:spid="_x0000_s1298" type="#_x0000_t202" style="position:absolute;left:22137;top:20716;width:11893;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">
                  <v:textbox>
                    <w:txbxContent>
                      <w:p w14:paraId="47C3177A" w14:textId="77777777" w:rsidR="005A423E" w:rsidRDefault="005A423E" w:rsidP="00377A13">
                        <w:r>
                          <w:t>Scattering object</w:t>
                        </w:r>
                      </w:p>
                    </w:txbxContent>
                  </v:textbox>
                </v:shape>
                <v:shape id="AutoShape 319" o:spid="_x0000_s1299" type="#_x0000_t32" style="position:absolute;left:27344;top:16194;width:87;height:37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">
                  <v:stroke endarrow="block"/>
                </v:shape>
                <v:shape id="AutoShape 320" o:spid="_x0000_s1300" type="#_x0000_t32" style="position:absolute;left:29787;top:17866;width:8192;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">
                  <v:stroke startarrow="open" endarrow="open"/>
                </v:shape>
                <v:shape id="AutoShape 321" o:spid="_x0000_s1301" type="#_x0000_t32" style="position:absolute;left:15220;top:4474;width:3948;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">
                  <v:stroke startarrow="open" endarrow="open"/>
                </v:shape>
                <v:shape id="Text Box 322" o:spid="_x0000_s1302" type="#_x0000_t202" style="position:absolute;left:15658;top:1401;width:4195;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" filled="f" stroked="f">
                  <v:textbox>
                    <w:txbxContent>
                      <w:p w14:paraId="1EF14916" w14:textId="77777777" w:rsidR="005A423E" w:rsidRDefault="005A423E" w:rsidP="00377A13">
                        <w:r>
                          <w:t>2s</w:t>
                        </w:r>
                        <w:r w:rsidRPr="00377A13">
                          <w:rPr>
                            <w:vertAlign w:val="subscript"/>
                          </w:rPr>
                          <w:t>1</w:t>
                        </w:r>
                      </w:p>
                    </w:txbxContent>
                  </v:textbox>
                </v:shape>
                <v:shape id="Text Box 323" o:spid="_x0000_s1303" type="#_x0000_t202" style="position:absolute;left:19335;top:15445;width:3193;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" filled="f" stroked="f">
                  <v:textbox>
                    <w:txbxContent>
                      <w:p w14:paraId="14090423" w14:textId="77777777" w:rsidR="005A423E" w:rsidRDefault="005A423E" w:rsidP="00377A13">
                        <w:r>
                          <w:t>L</w:t>
                        </w:r>
                        <w:r w:rsidRPr="00377A13">
                          <w:rPr>
                            <w:vertAlign w:val="subscript"/>
                          </w:rPr>
                          <w:t>1</w:t>
                        </w:r>
                      </w:p>
                    </w:txbxContent>
                  </v:textbox>
                </v:shape>
                <v:shape id="Text Box 324" o:spid="_x0000_s1304" type="#_x0000_t202" style="position:absolute;left:32008;top:15477;width:3200;height:3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281A9A74" w14:textId="77777777" w:rsidR="005A423E" w:rsidRDefault="005A423E" w:rsidP="00377A13">
                        <w:r>
                          <w:t>L</w:t>
                        </w:r>
                        <w:r w:rsidRPr="00377A13">
                          <w:rPr>
                            <w:vertAlign w:val="subscript"/>
                          </w:rPr>
                          <w:t>2</w:t>
                        </w:r>
                      </w:p>
                    </w:txbxContent>
                  </v:textbox>
                </v:shape>
                <v:shape id="Text Box 325" o:spid="_x0000_s1305" type="#_x0000_t202" style="position:absolute;left:40821;top:20724;width:14909;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">
                  <v:textbox>
                    <w:txbxContent>
                      <w:p w14:paraId="09BCD571" w14:textId="77777777" w:rsidR="005A423E" w:rsidRDefault="005A423E" w:rsidP="00377A13">
                        <w:r>
                          <w:t>Measurement port 2</w:t>
                        </w:r>
                      </w:p>
                    </w:txbxContent>
                  </v:textbox>
                </v:shape>
                <v:shape id="AutoShape 326" o:spid="_x0000_s1306" type="#_x0000_t32" style="position:absolute;left:45581;top:5541;width:8;height:98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"/>
                <v:shape id="AutoShape 327" o:spid="_x0000_s1307" type="#_x0000_t32" style="position:absolute;left:45589;top:15875;width:3081;height:4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">
                  <v:stroke endarrow="block"/>
                </v:shape>
                <v:shape id="Text Box 328" o:spid="_x0000_s1308" type="#_x0000_t202" style="position:absolute;left:46894;top:740;width:10421;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">
                  <v:textbox>
                    <w:txbxContent>
                      <w:p w14:paraId="30F3FF36" w14:textId="77777777" w:rsidR="005A423E" w:rsidRDefault="005A423E" w:rsidP="00377A13">
                        <w:r>
                          <w:t>Output point 4</w:t>
                        </w:r>
                      </w:p>
                    </w:txbxContent>
                  </v:textbox>
                </v:shape>
                <v:shape id="Text Box 329" o:spid="_x0000_s1309" type="#_x0000_t202" style="position:absolute;left:33274;top:740;width:10468;height:2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">
                  <v:textbox>
                    <w:txbxContent>
                      <w:p w14:paraId="1C3E346A" w14:textId="77777777" w:rsidR="005A423E" w:rsidRDefault="005A423E" w:rsidP="00377A13">
                        <w:r>
                          <w:t>Output point 3</w:t>
                        </w:r>
                      </w:p>
                    </w:txbxContent>
                  </v:textbox>
                </v:shape>
                <v:shape id="AutoShape 330" o:spid="_x0000_s1310" type="#_x0000_t32" style="position:absolute;left:43487;top:4593;width:3941;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">
                  <v:stroke startarrow="open" endarrow="open"/>
                </v:shape>
                <v:shape id="AutoShape 331" o:spid="_x0000_s1311" type="#_x0000_t11" style="position:absolute;left:42516;top:9538;width:1871;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" adj="10800" strokecolor="red"/>
                <v:shape id="AutoShape 332" o:spid="_x0000_s1312" type="#_x0000_t11" style="position:absolute;left:46592;top:9490;width:1863;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" adj="10800" strokecolor="red"/>
                <v:shape id="Text Box 333" o:spid="_x0000_s1313" type="#_x0000_t202" style="position:absolute;left:43567;top:1616;width:4195;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" filled="f" stroked="f">
                  <v:textbox>
                    <w:txbxContent>
                      <w:p w14:paraId="185ED40E" w14:textId="77777777" w:rsidR="005A423E" w:rsidRDefault="005A423E" w:rsidP="00377A13">
                        <w:r>
                          <w:t>2s</w:t>
                        </w:r>
                        <w:r w:rsidRPr="00377A13">
                          <w:rPr>
                            <w:vertAlign w:val="subscript"/>
                          </w:rPr>
                          <w:t>2</w:t>
                        </w:r>
                      </w:p>
                    </w:txbxContent>
                  </v:textbox>
                </v:shape>
                <v:shape id="AutoShape 334" o:spid="_x0000_s1314" type="#_x0000_t32" style="position:absolute;left:17122;top:18248;width:7754;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">
                  <v:stroke startarrow="open" endarrow="open"/>
                </v:shape>
                <w10:anchorlock/>
              </v:group>
            </w:pict>
          </mc:Fallback>
        </mc:AlternateContent>
      </w:r>
    </w:p>
    <w:p w14:paraId="08F9E206" w14:textId="77777777" w:rsidR="00194230" w:rsidRDefault="00194230" w:rsidP="00194230">
      <w:pPr>
        <w:autoSpaceDE w:val="0"/>
        <w:autoSpaceDN w:val="0"/>
        <w:adjustRightInd w:val="0"/>
        <w:spacing w:after="0" w:line="240" w:lineRule="auto"/>
        <w:rPr>
          <w:rFonts w:cs="Courier New"/>
        </w:rPr>
      </w:pPr>
    </w:p>
    <w:p w14:paraId="7560B7D9" w14:textId="77777777" w:rsidR="00194230" w:rsidRPr="00CA2012" w:rsidRDefault="00194230" w:rsidP="00194230">
      <w:pPr>
        <w:autoSpaceDE w:val="0"/>
        <w:autoSpaceDN w:val="0"/>
        <w:adjustRightInd w:val="0"/>
        <w:spacing w:after="0" w:line="240" w:lineRule="auto"/>
        <w:rPr>
          <w:rFonts w:cs="Courier New"/>
          <w:i/>
        </w:rPr>
      </w:pPr>
      <w:r>
        <w:rPr>
          <w:rFonts w:cs="Courier New"/>
          <w:i/>
        </w:rPr>
        <w:t xml:space="preserve">Figure </w:t>
      </w:r>
      <w:r w:rsidR="00C2530A">
        <w:rPr>
          <w:rFonts w:cs="Courier New"/>
          <w:i/>
        </w:rPr>
        <w:t>15.10.1.Configuration for two</w:t>
      </w:r>
      <w:r>
        <w:rPr>
          <w:rFonts w:cs="Courier New"/>
          <w:i/>
        </w:rPr>
        <w:t>port analysis.</w:t>
      </w:r>
    </w:p>
    <w:p w14:paraId="1A79FE77" w14:textId="77777777" w:rsidR="00194230" w:rsidRDefault="00194230" w:rsidP="00194230">
      <w:pPr>
        <w:autoSpaceDE w:val="0"/>
        <w:autoSpaceDN w:val="0"/>
        <w:adjustRightInd w:val="0"/>
        <w:spacing w:after="0" w:line="240" w:lineRule="auto"/>
        <w:rPr>
          <w:rFonts w:cs="Courier New"/>
        </w:rPr>
      </w:pPr>
    </w:p>
    <w:p w14:paraId="5523CDCE" w14:textId="77777777" w:rsidR="00194230" w:rsidRDefault="00194230" w:rsidP="00194230">
      <w:pPr>
        <w:autoSpaceDE w:val="0"/>
        <w:autoSpaceDN w:val="0"/>
        <w:adjustRightInd w:val="0"/>
        <w:spacing w:after="0" w:line="240" w:lineRule="auto"/>
        <w:rPr>
          <w:rFonts w:cs="Courier New"/>
        </w:rPr>
      </w:pPr>
      <w:r>
        <w:rPr>
          <w:rFonts w:cs="Courier New"/>
        </w:rPr>
        <w:t>In the frequency domain the fields at the output ports may be expressed as:</w:t>
      </w:r>
    </w:p>
    <w:p w14:paraId="599B48FA" w14:textId="77777777" w:rsidR="00194230" w:rsidRDefault="00194230" w:rsidP="00194230">
      <w:pPr>
        <w:autoSpaceDE w:val="0"/>
        <w:autoSpaceDN w:val="0"/>
        <w:adjustRightInd w:val="0"/>
        <w:spacing w:after="0" w:line="240" w:lineRule="auto"/>
        <w:rPr>
          <w:rFonts w:cs="Courier New"/>
        </w:rPr>
      </w:pPr>
    </w:p>
    <w:p w14:paraId="354B834D" w14:textId="77777777" w:rsidR="00194230" w:rsidRDefault="00194230" w:rsidP="00194230">
      <w:pPr>
        <w:pStyle w:val="MTDisplayEquation"/>
      </w:pPr>
      <w:r>
        <w:tab/>
      </w:r>
      <w:r w:rsidR="00377A13" w:rsidRPr="00DA6720">
        <w:rPr>
          <w:position w:val="-12"/>
        </w:rPr>
        <w:object w:dxaOrig="2820" w:dyaOrig="400" w14:anchorId="356DE22D">
          <v:shape id="_x0000_i1061" type="#_x0000_t75" style="width:141.1pt;height:20.15pt" o:ole="">
            <v:imagedata r:id="rId84" o:title=""/>
          </v:shape>
          <o:OLEObject Type="Embed" ProgID="Equation.DSMT4" ShapeID="_x0000_i1061" DrawAspect="Content" ObjectID="_1768728330" r:id="rId85"/>
        </w:object>
      </w:r>
    </w:p>
    <w:p w14:paraId="0B8F255A" w14:textId="77777777" w:rsidR="00377A13" w:rsidRDefault="00377A13" w:rsidP="00377A13">
      <w:pPr>
        <w:pStyle w:val="MTDisplayEquation"/>
      </w:pPr>
      <w:r>
        <w:tab/>
      </w:r>
      <w:r w:rsidR="001A1D2C" w:rsidRPr="00DA6720">
        <w:rPr>
          <w:position w:val="-12"/>
        </w:rPr>
        <w:object w:dxaOrig="2840" w:dyaOrig="400" w14:anchorId="30F27834">
          <v:shape id="_x0000_i1062" type="#_x0000_t75" style="width:141.7pt;height:20.15pt" o:ole="">
            <v:imagedata r:id="rId86" o:title=""/>
          </v:shape>
          <o:OLEObject Type="Embed" ProgID="Equation.DSMT4" ShapeID="_x0000_i1062" DrawAspect="Content" ObjectID="_1768728331" r:id="rId87"/>
        </w:object>
      </w:r>
    </w:p>
    <w:p w14:paraId="7713307A" w14:textId="77777777" w:rsidR="001A1D2C" w:rsidRDefault="001A1D2C" w:rsidP="001A1D2C">
      <w:pPr>
        <w:pStyle w:val="MTDisplayEquation"/>
      </w:pPr>
      <w:r>
        <w:tab/>
      </w:r>
      <w:r w:rsidRPr="001A1D2C">
        <w:rPr>
          <w:position w:val="-30"/>
        </w:rPr>
        <w:object w:dxaOrig="2920" w:dyaOrig="740" w14:anchorId="383A1164">
          <v:shape id="_x0000_i1063" type="#_x0000_t75" style="width:146.3pt;height:36.85pt" o:ole="">
            <v:imagedata r:id="rId88" o:title=""/>
          </v:shape>
          <o:OLEObject Type="Embed" ProgID="Equation.DSMT4" ShapeID="_x0000_i1063" DrawAspect="Content" ObjectID="_1768728332" r:id="rId89"/>
        </w:object>
      </w:r>
    </w:p>
    <w:p w14:paraId="49D331E3" w14:textId="77777777" w:rsidR="001A1D2C" w:rsidRDefault="001A1D2C" w:rsidP="001A1D2C">
      <w:pPr>
        <w:pStyle w:val="MTDisplayEquation"/>
      </w:pPr>
      <w:r>
        <w:lastRenderedPageBreak/>
        <w:tab/>
      </w:r>
      <w:r w:rsidRPr="001A1D2C">
        <w:rPr>
          <w:position w:val="-30"/>
        </w:rPr>
        <w:object w:dxaOrig="2940" w:dyaOrig="740" w14:anchorId="402C117C">
          <v:shape id="_x0000_i1064" type="#_x0000_t75" style="width:146.9pt;height:36.85pt" o:ole="">
            <v:imagedata r:id="rId90" o:title=""/>
          </v:shape>
          <o:OLEObject Type="Embed" ProgID="Equation.DSMT4" ShapeID="_x0000_i1064" DrawAspect="Content" ObjectID="_1768728333" r:id="rId91"/>
        </w:object>
      </w:r>
    </w:p>
    <w:p w14:paraId="3A3C6354" w14:textId="77777777" w:rsidR="001A1D2C" w:rsidRDefault="001A1D2C" w:rsidP="001A1D2C">
      <w:pPr>
        <w:autoSpaceDE w:val="0"/>
        <w:autoSpaceDN w:val="0"/>
        <w:adjustRightInd w:val="0"/>
        <w:spacing w:after="0" w:line="240" w:lineRule="auto"/>
        <w:rPr>
          <w:rFonts w:cs="Courier New"/>
        </w:rPr>
      </w:pPr>
    </w:p>
    <w:p w14:paraId="39BB5393" w14:textId="77777777" w:rsidR="001A1D2C" w:rsidRDefault="001A1D2C" w:rsidP="001A1D2C">
      <w:pPr>
        <w:pStyle w:val="MTDisplayEquation"/>
      </w:pPr>
      <w:r>
        <w:tab/>
      </w:r>
      <w:r w:rsidRPr="00DA6720">
        <w:rPr>
          <w:position w:val="-12"/>
        </w:rPr>
        <w:object w:dxaOrig="3000" w:dyaOrig="400" w14:anchorId="21267907">
          <v:shape id="_x0000_i1065" type="#_x0000_t75" style="width:149.75pt;height:20.15pt" o:ole="">
            <v:imagedata r:id="rId92" o:title=""/>
          </v:shape>
          <o:OLEObject Type="Embed" ProgID="Equation.DSMT4" ShapeID="_x0000_i1065" DrawAspect="Content" ObjectID="_1768728334" r:id="rId93"/>
        </w:object>
      </w:r>
    </w:p>
    <w:p w14:paraId="31D3B2EF" w14:textId="77777777" w:rsidR="001A1D2C" w:rsidRDefault="001A1D2C" w:rsidP="001A1D2C">
      <w:pPr>
        <w:pStyle w:val="MTDisplayEquation"/>
      </w:pPr>
      <w:r>
        <w:tab/>
      </w:r>
      <w:r w:rsidRPr="00DA6720">
        <w:rPr>
          <w:position w:val="-12"/>
        </w:rPr>
        <w:object w:dxaOrig="3000" w:dyaOrig="400" w14:anchorId="2210CB4B">
          <v:shape id="_x0000_i1066" type="#_x0000_t75" style="width:149.75pt;height:20.15pt" o:ole="">
            <v:imagedata r:id="rId94" o:title=""/>
          </v:shape>
          <o:OLEObject Type="Embed" ProgID="Equation.DSMT4" ShapeID="_x0000_i1066" DrawAspect="Content" ObjectID="_1768728335" r:id="rId95"/>
        </w:object>
      </w:r>
    </w:p>
    <w:p w14:paraId="1EEA2B72" w14:textId="77777777" w:rsidR="001A1D2C" w:rsidRDefault="001A1D2C" w:rsidP="001A1D2C">
      <w:pPr>
        <w:pStyle w:val="MTDisplayEquation"/>
      </w:pPr>
      <w:r>
        <w:tab/>
      </w:r>
      <w:r w:rsidRPr="001A1D2C">
        <w:rPr>
          <w:position w:val="-30"/>
        </w:rPr>
        <w:object w:dxaOrig="3240" w:dyaOrig="740" w14:anchorId="3C7F3D8D">
          <v:shape id="_x0000_i1067" type="#_x0000_t75" style="width:161.85pt;height:36.85pt" o:ole="">
            <v:imagedata r:id="rId96" o:title=""/>
          </v:shape>
          <o:OLEObject Type="Embed" ProgID="Equation.DSMT4" ShapeID="_x0000_i1067" DrawAspect="Content" ObjectID="_1768728336" r:id="rId97"/>
        </w:object>
      </w:r>
    </w:p>
    <w:p w14:paraId="73C774EC" w14:textId="77777777" w:rsidR="001A1D2C" w:rsidRDefault="001A1D2C" w:rsidP="001A1D2C">
      <w:pPr>
        <w:pStyle w:val="MTDisplayEquation"/>
      </w:pPr>
      <w:r>
        <w:tab/>
      </w:r>
      <w:r w:rsidRPr="001A1D2C">
        <w:rPr>
          <w:position w:val="-30"/>
        </w:rPr>
        <w:object w:dxaOrig="3240" w:dyaOrig="740" w14:anchorId="48B6EA1B">
          <v:shape id="_x0000_i1068" type="#_x0000_t75" style="width:161.85pt;height:36.85pt" o:ole="">
            <v:imagedata r:id="rId98" o:title=""/>
          </v:shape>
          <o:OLEObject Type="Embed" ProgID="Equation.DSMT4" ShapeID="_x0000_i1068" DrawAspect="Content" ObjectID="_1768728337" r:id="rId99"/>
        </w:object>
      </w:r>
    </w:p>
    <w:p w14:paraId="292B2E0D" w14:textId="77777777" w:rsidR="001A1D2C" w:rsidRDefault="001A1D2C" w:rsidP="001A1D2C">
      <w:pPr>
        <w:pStyle w:val="MTDisplayEquation"/>
      </w:pPr>
    </w:p>
    <w:p w14:paraId="789262A4" w14:textId="77777777" w:rsidR="00377A13" w:rsidRDefault="00377A13" w:rsidP="00377A13">
      <w:pPr>
        <w:pStyle w:val="MTDisplayEquation"/>
      </w:pPr>
    </w:p>
    <w:p w14:paraId="22DF1714" w14:textId="77777777" w:rsidR="00194230" w:rsidRDefault="00194230" w:rsidP="00194230">
      <w:pPr>
        <w:pStyle w:val="MTDisplayEquation"/>
      </w:pPr>
    </w:p>
    <w:p w14:paraId="63852A83" w14:textId="77777777" w:rsidR="00CA0D49" w:rsidRDefault="00194230" w:rsidP="00194230">
      <w:pPr>
        <w:autoSpaceDE w:val="0"/>
        <w:autoSpaceDN w:val="0"/>
        <w:adjustRightInd w:val="0"/>
        <w:spacing w:after="0" w:line="240" w:lineRule="auto"/>
        <w:rPr>
          <w:rFonts w:cs="Courier New"/>
        </w:rPr>
      </w:pPr>
      <w:r>
        <w:rPr>
          <w:rFonts w:cs="Courier New"/>
        </w:rPr>
        <w:t>Where</w:t>
      </w:r>
      <w:r w:rsidR="00CA0D49">
        <w:rPr>
          <w:rFonts w:cs="Courier New"/>
        </w:rPr>
        <w:t>:</w:t>
      </w:r>
    </w:p>
    <w:p w14:paraId="06BCD20A" w14:textId="77777777" w:rsidR="00CA0D49" w:rsidRDefault="00194230" w:rsidP="00194230">
      <w:pPr>
        <w:autoSpaceDE w:val="0"/>
        <w:autoSpaceDN w:val="0"/>
        <w:adjustRightInd w:val="0"/>
        <w:spacing w:after="0" w:line="240" w:lineRule="auto"/>
        <w:rPr>
          <w:rFonts w:cs="Courier New"/>
        </w:rPr>
      </w:pPr>
      <w:r>
        <w:rPr>
          <w:rFonts w:cs="Courier New"/>
        </w:rPr>
        <w:t>E</w:t>
      </w:r>
      <w:r w:rsidR="00CA0D49">
        <w:rPr>
          <w:rFonts w:cs="Courier New"/>
          <w:vertAlign w:val="subscript"/>
        </w:rPr>
        <w:t>1i</w:t>
      </w:r>
      <w:r>
        <w:rPr>
          <w:rFonts w:cs="Courier New"/>
        </w:rPr>
        <w:t xml:space="preserve"> is the mode E field incident on the</w:t>
      </w:r>
      <w:r w:rsidR="00CA0D49">
        <w:rPr>
          <w:rFonts w:cs="Courier New"/>
        </w:rPr>
        <w:t xml:space="preserve"> scatterer from side 1</w:t>
      </w:r>
    </w:p>
    <w:p w14:paraId="14D27312" w14:textId="77777777" w:rsidR="00CA0D49" w:rsidRDefault="00CA0D49" w:rsidP="00CA0D49">
      <w:pPr>
        <w:autoSpaceDE w:val="0"/>
        <w:autoSpaceDN w:val="0"/>
        <w:adjustRightInd w:val="0"/>
        <w:spacing w:after="0" w:line="240" w:lineRule="auto"/>
        <w:rPr>
          <w:rFonts w:cs="Courier New"/>
        </w:rPr>
      </w:pPr>
      <w:r>
        <w:rPr>
          <w:rFonts w:cs="Courier New"/>
        </w:rPr>
        <w:t>E</w:t>
      </w:r>
      <w:r>
        <w:rPr>
          <w:rFonts w:cs="Courier New"/>
          <w:vertAlign w:val="subscript"/>
        </w:rPr>
        <w:t>2i</w:t>
      </w:r>
      <w:r>
        <w:rPr>
          <w:rFonts w:cs="Courier New"/>
        </w:rPr>
        <w:t xml:space="preserve"> is the mode E field incident on the scatterer from side 2</w:t>
      </w:r>
    </w:p>
    <w:p w14:paraId="68953E2C" w14:textId="77777777" w:rsidR="00CA0D49" w:rsidRDefault="00CA0D49" w:rsidP="00CA0D49">
      <w:pPr>
        <w:autoSpaceDE w:val="0"/>
        <w:autoSpaceDN w:val="0"/>
        <w:adjustRightInd w:val="0"/>
        <w:spacing w:after="0" w:line="240" w:lineRule="auto"/>
        <w:rPr>
          <w:rFonts w:cs="Courier New"/>
        </w:rPr>
      </w:pPr>
      <w:r>
        <w:rPr>
          <w:rFonts w:cs="Courier New"/>
        </w:rPr>
        <w:t>E</w:t>
      </w:r>
      <w:r>
        <w:rPr>
          <w:rFonts w:cs="Courier New"/>
          <w:vertAlign w:val="subscript"/>
        </w:rPr>
        <w:t>1r</w:t>
      </w:r>
      <w:r>
        <w:rPr>
          <w:rFonts w:cs="Courier New"/>
        </w:rPr>
        <w:t xml:space="preserve"> is the mode E field reflected from the scatterer on side 1</w:t>
      </w:r>
    </w:p>
    <w:p w14:paraId="407F0682" w14:textId="77777777" w:rsidR="00CA0D49" w:rsidRDefault="00CA0D49" w:rsidP="00CA0D49">
      <w:pPr>
        <w:autoSpaceDE w:val="0"/>
        <w:autoSpaceDN w:val="0"/>
        <w:adjustRightInd w:val="0"/>
        <w:spacing w:after="0" w:line="240" w:lineRule="auto"/>
        <w:rPr>
          <w:rFonts w:cs="Courier New"/>
        </w:rPr>
      </w:pPr>
      <w:r>
        <w:rPr>
          <w:rFonts w:cs="Courier New"/>
        </w:rPr>
        <w:t>E</w:t>
      </w:r>
      <w:r>
        <w:rPr>
          <w:rFonts w:cs="Courier New"/>
          <w:vertAlign w:val="subscript"/>
        </w:rPr>
        <w:t>2r</w:t>
      </w:r>
      <w:r>
        <w:rPr>
          <w:rFonts w:cs="Courier New"/>
        </w:rPr>
        <w:t xml:space="preserve"> is the mode E field reflected from the scatterer on side 2</w:t>
      </w:r>
    </w:p>
    <w:p w14:paraId="642991F9" w14:textId="77777777" w:rsidR="00CA0D49" w:rsidRDefault="00CA0D49" w:rsidP="00194230">
      <w:pPr>
        <w:autoSpaceDE w:val="0"/>
        <w:autoSpaceDN w:val="0"/>
        <w:adjustRightInd w:val="0"/>
        <w:spacing w:after="0" w:line="240" w:lineRule="auto"/>
        <w:rPr>
          <w:rFonts w:cs="Courier New"/>
        </w:rPr>
      </w:pPr>
      <w:r>
        <w:rPr>
          <w:rFonts w:cs="Courier New"/>
        </w:rPr>
        <w:t>β</w:t>
      </w:r>
      <w:r>
        <w:rPr>
          <w:rFonts w:cs="Courier New"/>
          <w:vertAlign w:val="subscript"/>
        </w:rPr>
        <w:t>1</w:t>
      </w:r>
      <w:r w:rsidR="00194230">
        <w:rPr>
          <w:rFonts w:cs="Courier New"/>
        </w:rPr>
        <w:t xml:space="preserve"> is the mode propagation constant</w:t>
      </w:r>
      <w:r>
        <w:rPr>
          <w:rFonts w:cs="Courier New"/>
        </w:rPr>
        <w:t xml:space="preserve"> on side 1</w:t>
      </w:r>
    </w:p>
    <w:p w14:paraId="29D1FB1D" w14:textId="77777777" w:rsidR="00CA0D49" w:rsidRDefault="00CA0D49" w:rsidP="00CA0D49">
      <w:pPr>
        <w:autoSpaceDE w:val="0"/>
        <w:autoSpaceDN w:val="0"/>
        <w:adjustRightInd w:val="0"/>
        <w:spacing w:after="0" w:line="240" w:lineRule="auto"/>
        <w:rPr>
          <w:rFonts w:cs="Courier New"/>
        </w:rPr>
      </w:pPr>
      <w:r>
        <w:rPr>
          <w:rFonts w:cs="Courier New"/>
        </w:rPr>
        <w:t>β</w:t>
      </w:r>
      <w:r>
        <w:rPr>
          <w:rFonts w:cs="Courier New"/>
          <w:vertAlign w:val="subscript"/>
        </w:rPr>
        <w:t>2</w:t>
      </w:r>
      <w:r>
        <w:rPr>
          <w:rFonts w:cs="Courier New"/>
        </w:rPr>
        <w:t xml:space="preserve"> is the mode propagation constant on side 2</w:t>
      </w:r>
    </w:p>
    <w:p w14:paraId="779B5276" w14:textId="77777777" w:rsidR="00CA0D49" w:rsidRDefault="00194230" w:rsidP="00194230">
      <w:pPr>
        <w:autoSpaceDE w:val="0"/>
        <w:autoSpaceDN w:val="0"/>
        <w:adjustRightInd w:val="0"/>
        <w:spacing w:after="0" w:line="240" w:lineRule="auto"/>
        <w:rPr>
          <w:rFonts w:cs="Courier New"/>
        </w:rPr>
      </w:pPr>
      <w:r>
        <w:rPr>
          <w:rFonts w:cs="Courier New"/>
        </w:rPr>
        <w:t>Z</w:t>
      </w:r>
      <w:r w:rsidR="00CA0D49">
        <w:rPr>
          <w:rFonts w:cs="Courier New"/>
          <w:vertAlign w:val="subscript"/>
        </w:rPr>
        <w:t>1</w:t>
      </w:r>
      <w:r w:rsidR="00CA0D49">
        <w:rPr>
          <w:rFonts w:cs="Courier New"/>
        </w:rPr>
        <w:t xml:space="preserve"> is the mode impedance on side 1</w:t>
      </w:r>
    </w:p>
    <w:p w14:paraId="1CB76B49" w14:textId="77777777" w:rsidR="00CA0D49" w:rsidRDefault="00CA0D49" w:rsidP="00CA0D49">
      <w:pPr>
        <w:autoSpaceDE w:val="0"/>
        <w:autoSpaceDN w:val="0"/>
        <w:adjustRightInd w:val="0"/>
        <w:spacing w:after="0" w:line="240" w:lineRule="auto"/>
        <w:rPr>
          <w:rFonts w:cs="Courier New"/>
        </w:rPr>
      </w:pPr>
      <w:r>
        <w:rPr>
          <w:rFonts w:cs="Courier New"/>
        </w:rPr>
        <w:t>Z</w:t>
      </w:r>
      <w:r>
        <w:rPr>
          <w:rFonts w:cs="Courier New"/>
          <w:vertAlign w:val="subscript"/>
        </w:rPr>
        <w:t>2</w:t>
      </w:r>
      <w:r>
        <w:rPr>
          <w:rFonts w:cs="Courier New"/>
        </w:rPr>
        <w:t xml:space="preserve"> is the mode impedance on side 2</w:t>
      </w:r>
    </w:p>
    <w:p w14:paraId="439B9115" w14:textId="77777777" w:rsidR="00CA0D49" w:rsidRDefault="00CA0D49" w:rsidP="00194230">
      <w:pPr>
        <w:autoSpaceDE w:val="0"/>
        <w:autoSpaceDN w:val="0"/>
        <w:adjustRightInd w:val="0"/>
        <w:spacing w:after="0" w:line="240" w:lineRule="auto"/>
        <w:rPr>
          <w:rFonts w:cs="Courier New"/>
        </w:rPr>
      </w:pPr>
    </w:p>
    <w:p w14:paraId="4219A9FF" w14:textId="77777777" w:rsidR="00194230" w:rsidRDefault="00194230" w:rsidP="00194230">
      <w:pPr>
        <w:autoSpaceDE w:val="0"/>
        <w:autoSpaceDN w:val="0"/>
        <w:adjustRightInd w:val="0"/>
        <w:spacing w:after="0" w:line="240" w:lineRule="auto"/>
        <w:rPr>
          <w:rFonts w:cs="Courier New"/>
        </w:rPr>
      </w:pPr>
      <w:r>
        <w:rPr>
          <w:rFonts w:cs="Courier New"/>
        </w:rPr>
        <w:t xml:space="preserve">Note that </w:t>
      </w:r>
      <w:r w:rsidR="00CA0D49">
        <w:rPr>
          <w:rFonts w:cs="Courier New"/>
        </w:rPr>
        <w:t xml:space="preserve">incident and reflected fields </w:t>
      </w:r>
      <w:r>
        <w:rPr>
          <w:rFonts w:cs="Courier New"/>
        </w:rPr>
        <w:t xml:space="preserve">are referenced to the position of the termination. </w:t>
      </w:r>
    </w:p>
    <w:p w14:paraId="6D9B6D88" w14:textId="77777777" w:rsidR="0009111E" w:rsidRDefault="00194230" w:rsidP="00194230">
      <w:pPr>
        <w:autoSpaceDE w:val="0"/>
        <w:autoSpaceDN w:val="0"/>
        <w:adjustRightInd w:val="0"/>
        <w:spacing w:after="0" w:line="240" w:lineRule="auto"/>
        <w:rPr>
          <w:rFonts w:cs="Courier New"/>
        </w:rPr>
      </w:pPr>
      <w:r>
        <w:rPr>
          <w:rFonts w:cs="Courier New"/>
        </w:rPr>
        <w:t>Given frequency domain complex E</w:t>
      </w:r>
      <w:r>
        <w:rPr>
          <w:rFonts w:cs="Courier New"/>
          <w:vertAlign w:val="subscript"/>
        </w:rPr>
        <w:t>1</w:t>
      </w:r>
      <w:r>
        <w:rPr>
          <w:rFonts w:cs="Courier New"/>
        </w:rPr>
        <w:t>, E</w:t>
      </w:r>
      <w:r>
        <w:rPr>
          <w:rFonts w:cs="Courier New"/>
          <w:vertAlign w:val="subscript"/>
        </w:rPr>
        <w:t>2</w:t>
      </w:r>
      <w:r>
        <w:rPr>
          <w:rFonts w:cs="Courier New"/>
        </w:rPr>
        <w:t xml:space="preserve">, </w:t>
      </w:r>
      <w:r w:rsidR="00CA0D49">
        <w:rPr>
          <w:rFonts w:cs="Courier New"/>
        </w:rPr>
        <w:t>E</w:t>
      </w:r>
      <w:r w:rsidR="00CA0D49">
        <w:rPr>
          <w:rFonts w:cs="Courier New"/>
          <w:vertAlign w:val="subscript"/>
        </w:rPr>
        <w:t>3</w:t>
      </w:r>
      <w:r w:rsidR="00CA0D49">
        <w:rPr>
          <w:rFonts w:cs="Courier New"/>
        </w:rPr>
        <w:t>, E</w:t>
      </w:r>
      <w:r w:rsidR="00CA0D49">
        <w:rPr>
          <w:rFonts w:cs="Courier New"/>
          <w:vertAlign w:val="subscript"/>
        </w:rPr>
        <w:t>4</w:t>
      </w:r>
      <w:r w:rsidR="00CA0D49">
        <w:rPr>
          <w:rFonts w:cs="Courier New"/>
        </w:rPr>
        <w:t>, H</w:t>
      </w:r>
      <w:r w:rsidR="00CA0D49">
        <w:rPr>
          <w:rFonts w:cs="Courier New"/>
          <w:vertAlign w:val="subscript"/>
        </w:rPr>
        <w:t>1</w:t>
      </w:r>
      <w:r w:rsidR="00CA0D49">
        <w:rPr>
          <w:rFonts w:cs="Courier New"/>
        </w:rPr>
        <w:t>, H</w:t>
      </w:r>
      <w:r w:rsidR="00CA0D49">
        <w:rPr>
          <w:rFonts w:cs="Courier New"/>
          <w:vertAlign w:val="subscript"/>
        </w:rPr>
        <w:t>2</w:t>
      </w:r>
      <w:r w:rsidR="00CA0D49">
        <w:rPr>
          <w:rFonts w:cs="Courier New"/>
        </w:rPr>
        <w:t>, H</w:t>
      </w:r>
      <w:r w:rsidR="00CA0D49">
        <w:rPr>
          <w:rFonts w:cs="Courier New"/>
          <w:vertAlign w:val="subscript"/>
        </w:rPr>
        <w:t>3</w:t>
      </w:r>
      <w:r w:rsidR="00CA0D49">
        <w:rPr>
          <w:rFonts w:cs="Courier New"/>
        </w:rPr>
        <w:t xml:space="preserve">,  </w:t>
      </w:r>
      <w:r>
        <w:rPr>
          <w:rFonts w:cs="Courier New"/>
        </w:rPr>
        <w:t>and H</w:t>
      </w:r>
      <w:r w:rsidR="00CA0D49">
        <w:rPr>
          <w:rFonts w:cs="Courier New"/>
          <w:vertAlign w:val="subscript"/>
        </w:rPr>
        <w:t>4</w:t>
      </w:r>
      <w:r>
        <w:rPr>
          <w:rFonts w:cs="Courier New"/>
        </w:rPr>
        <w:t xml:space="preserve"> plus the distances l</w:t>
      </w:r>
      <w:r w:rsidR="00CA0D49">
        <w:rPr>
          <w:rFonts w:cs="Courier New"/>
          <w:vertAlign w:val="subscript"/>
        </w:rPr>
        <w:t>1</w:t>
      </w:r>
      <w:r w:rsidR="00CA0D49">
        <w:rPr>
          <w:rFonts w:cs="Courier New"/>
        </w:rPr>
        <w:t>, l</w:t>
      </w:r>
      <w:r w:rsidR="00CA0D49">
        <w:rPr>
          <w:rFonts w:cs="Courier New"/>
          <w:vertAlign w:val="subscript"/>
        </w:rPr>
        <w:t xml:space="preserve">2, </w:t>
      </w:r>
      <w:r w:rsidR="00CA0D49">
        <w:rPr>
          <w:rFonts w:cs="Courier New"/>
        </w:rPr>
        <w:t>s</w:t>
      </w:r>
      <w:r w:rsidR="00CA0D49">
        <w:rPr>
          <w:rFonts w:cs="Courier New"/>
          <w:vertAlign w:val="subscript"/>
        </w:rPr>
        <w:t>1</w:t>
      </w:r>
      <w:r>
        <w:rPr>
          <w:rFonts w:cs="Courier New"/>
        </w:rPr>
        <w:t xml:space="preserve"> and s</w:t>
      </w:r>
      <w:r w:rsidR="00CA0D49">
        <w:rPr>
          <w:rFonts w:cs="Courier New"/>
          <w:vertAlign w:val="subscript"/>
        </w:rPr>
        <w:t>2</w:t>
      </w:r>
      <w:r w:rsidR="00CA0D49">
        <w:rPr>
          <w:rFonts w:cs="Courier New"/>
        </w:rPr>
        <w:t xml:space="preserve"> </w:t>
      </w:r>
      <w:r>
        <w:rPr>
          <w:rFonts w:cs="Courier New"/>
        </w:rPr>
        <w:t>, this system of equations may be solved for complex E</w:t>
      </w:r>
      <w:r w:rsidR="00CA0D49">
        <w:rPr>
          <w:rFonts w:cs="Courier New"/>
          <w:vertAlign w:val="subscript"/>
        </w:rPr>
        <w:t>1i</w:t>
      </w:r>
      <w:r>
        <w:rPr>
          <w:rFonts w:cs="Courier New"/>
        </w:rPr>
        <w:t>, E</w:t>
      </w:r>
      <w:r w:rsidR="00CA0D49">
        <w:rPr>
          <w:rFonts w:cs="Courier New"/>
          <w:vertAlign w:val="subscript"/>
        </w:rPr>
        <w:t>1r</w:t>
      </w:r>
      <w:r>
        <w:rPr>
          <w:rFonts w:cs="Courier New"/>
        </w:rPr>
        <w:t>,</w:t>
      </w:r>
      <w:r w:rsidR="00CA0D49" w:rsidRPr="00CA0D49">
        <w:rPr>
          <w:rFonts w:cs="Courier New"/>
        </w:rPr>
        <w:t xml:space="preserve"> </w:t>
      </w:r>
      <w:r w:rsidR="00CA0D49">
        <w:rPr>
          <w:rFonts w:cs="Courier New"/>
        </w:rPr>
        <w:t>E</w:t>
      </w:r>
      <w:r w:rsidR="00CA0D49">
        <w:rPr>
          <w:rFonts w:cs="Courier New"/>
          <w:vertAlign w:val="subscript"/>
        </w:rPr>
        <w:t>2i</w:t>
      </w:r>
      <w:r w:rsidR="00CA0D49">
        <w:rPr>
          <w:rFonts w:cs="Courier New"/>
        </w:rPr>
        <w:t>, E</w:t>
      </w:r>
      <w:r w:rsidR="00CA0D49">
        <w:rPr>
          <w:rFonts w:cs="Courier New"/>
          <w:vertAlign w:val="subscript"/>
        </w:rPr>
        <w:t>2r</w:t>
      </w:r>
      <w:r w:rsidR="00CA0D49">
        <w:rPr>
          <w:rFonts w:cs="Courier New"/>
        </w:rPr>
        <w:t xml:space="preserve">, </w:t>
      </w:r>
      <w:r>
        <w:rPr>
          <w:rFonts w:cs="Courier New"/>
        </w:rPr>
        <w:t xml:space="preserve"> β</w:t>
      </w:r>
      <w:r w:rsidR="00CA0D49">
        <w:rPr>
          <w:rFonts w:cs="Courier New"/>
          <w:vertAlign w:val="subscript"/>
        </w:rPr>
        <w:t>1</w:t>
      </w:r>
      <w:r w:rsidR="00CA0D49">
        <w:rPr>
          <w:rFonts w:cs="Courier New"/>
        </w:rPr>
        <w:t>,  β</w:t>
      </w:r>
      <w:r w:rsidR="00CA0D49">
        <w:rPr>
          <w:rFonts w:cs="Courier New"/>
          <w:vertAlign w:val="subscript"/>
        </w:rPr>
        <w:t>2</w:t>
      </w:r>
      <w:r w:rsidR="0009111E">
        <w:rPr>
          <w:rFonts w:cs="Courier New"/>
        </w:rPr>
        <w:t>, Z</w:t>
      </w:r>
      <w:r w:rsidR="0009111E">
        <w:rPr>
          <w:rFonts w:cs="Courier New"/>
          <w:vertAlign w:val="subscript"/>
        </w:rPr>
        <w:t>1</w:t>
      </w:r>
      <w:r w:rsidR="00CA0D49">
        <w:rPr>
          <w:rFonts w:cs="Courier New"/>
        </w:rPr>
        <w:t xml:space="preserve"> </w:t>
      </w:r>
      <w:r>
        <w:rPr>
          <w:rFonts w:cs="Courier New"/>
        </w:rPr>
        <w:t>and Z</w:t>
      </w:r>
      <w:r w:rsidR="0009111E">
        <w:rPr>
          <w:rFonts w:cs="Courier New"/>
          <w:vertAlign w:val="subscript"/>
        </w:rPr>
        <w:t>2</w:t>
      </w:r>
      <w:r>
        <w:rPr>
          <w:rFonts w:cs="Courier New"/>
        </w:rPr>
        <w:t xml:space="preserve">. </w:t>
      </w:r>
    </w:p>
    <w:p w14:paraId="7EC5E8B2" w14:textId="77777777" w:rsidR="0009111E" w:rsidRDefault="0009111E" w:rsidP="00194230">
      <w:pPr>
        <w:autoSpaceDE w:val="0"/>
        <w:autoSpaceDN w:val="0"/>
        <w:adjustRightInd w:val="0"/>
        <w:spacing w:after="0" w:line="240" w:lineRule="auto"/>
        <w:rPr>
          <w:rFonts w:cs="Courier New"/>
        </w:rPr>
      </w:pPr>
    </w:p>
    <w:p w14:paraId="097D0342" w14:textId="77777777" w:rsidR="00194230" w:rsidRDefault="0009111E" w:rsidP="00194230">
      <w:pPr>
        <w:autoSpaceDE w:val="0"/>
        <w:autoSpaceDN w:val="0"/>
        <w:adjustRightInd w:val="0"/>
        <w:spacing w:after="0" w:line="240" w:lineRule="auto"/>
        <w:rPr>
          <w:rFonts w:cs="Courier New"/>
        </w:rPr>
      </w:pPr>
      <w:r>
        <w:rPr>
          <w:rFonts w:cs="Courier New"/>
        </w:rPr>
        <w:t xml:space="preserve">Provided that we can assume that the excitation is at port 1 and there is no incident mode from side 2 of the scatterer then the S parameters </w:t>
      </w:r>
      <w:r w:rsidRPr="0009111E">
        <w:rPr>
          <w:rFonts w:cs="Courier New"/>
        </w:rPr>
        <w:t>S</w:t>
      </w:r>
      <w:r w:rsidRPr="0009111E">
        <w:rPr>
          <w:rFonts w:cs="Courier New"/>
          <w:vertAlign w:val="subscript"/>
        </w:rPr>
        <w:t>11</w:t>
      </w:r>
      <w:r>
        <w:rPr>
          <w:rFonts w:cs="Courier New"/>
        </w:rPr>
        <w:t xml:space="preserve"> and  </w:t>
      </w:r>
      <w:r w:rsidRPr="0009111E">
        <w:rPr>
          <w:rFonts w:cs="Courier New"/>
        </w:rPr>
        <w:t>S</w:t>
      </w:r>
      <w:r w:rsidRPr="0009111E">
        <w:rPr>
          <w:rFonts w:cs="Courier New"/>
          <w:vertAlign w:val="subscript"/>
        </w:rPr>
        <w:t>1</w:t>
      </w:r>
      <w:r>
        <w:rPr>
          <w:rFonts w:cs="Courier New"/>
          <w:vertAlign w:val="subscript"/>
        </w:rPr>
        <w:t xml:space="preserve">2 </w:t>
      </w:r>
      <w:r>
        <w:rPr>
          <w:rFonts w:cs="Courier New"/>
        </w:rPr>
        <w:t>are given as</w:t>
      </w:r>
    </w:p>
    <w:p w14:paraId="1BF2A191" w14:textId="77777777" w:rsidR="00194230" w:rsidRPr="00194230" w:rsidRDefault="00194230" w:rsidP="00194230">
      <w:pPr>
        <w:pStyle w:val="MTDisplayEquation"/>
      </w:pPr>
      <w:r>
        <w:tab/>
      </w:r>
      <w:r w:rsidR="0009111E" w:rsidRPr="00B84171">
        <w:rPr>
          <w:position w:val="-30"/>
        </w:rPr>
        <w:object w:dxaOrig="920" w:dyaOrig="680" w14:anchorId="5747B290">
          <v:shape id="_x0000_i1069" type="#_x0000_t75" style="width:45.5pt;height:34pt" o:ole="">
            <v:imagedata r:id="rId100" o:title=""/>
          </v:shape>
          <o:OLEObject Type="Embed" ProgID="Equation.DSMT4" ShapeID="_x0000_i1069" DrawAspect="Content" ObjectID="_1768728338" r:id="rId101"/>
        </w:object>
      </w:r>
    </w:p>
    <w:p w14:paraId="566C840A" w14:textId="77777777" w:rsidR="0009111E" w:rsidRDefault="0009111E" w:rsidP="0009111E">
      <w:pPr>
        <w:pStyle w:val="MTDisplayEquation"/>
      </w:pPr>
      <w:r>
        <w:tab/>
      </w:r>
      <w:r w:rsidRPr="00B84171">
        <w:rPr>
          <w:position w:val="-30"/>
        </w:rPr>
        <w:object w:dxaOrig="960" w:dyaOrig="680" w14:anchorId="3D0228CC">
          <v:shape id="_x0000_i1070" type="#_x0000_t75" style="width:47.8pt;height:34pt" o:ole="">
            <v:imagedata r:id="rId102" o:title=""/>
          </v:shape>
          <o:OLEObject Type="Embed" ProgID="Equation.DSMT4" ShapeID="_x0000_i1070" DrawAspect="Content" ObjectID="_1768728339" r:id="rId103"/>
        </w:object>
      </w:r>
    </w:p>
    <w:p w14:paraId="42D03A6A" w14:textId="77777777" w:rsidR="0009111E" w:rsidRDefault="0009111E" w:rsidP="0009111E">
      <w:pPr>
        <w:autoSpaceDE w:val="0"/>
        <w:autoSpaceDN w:val="0"/>
        <w:adjustRightInd w:val="0"/>
        <w:spacing w:after="0" w:line="240" w:lineRule="auto"/>
        <w:rPr>
          <w:rFonts w:cs="Courier New"/>
        </w:rPr>
      </w:pPr>
      <w:r>
        <w:t>Similarly, p</w:t>
      </w:r>
      <w:r>
        <w:rPr>
          <w:rFonts w:cs="Courier New"/>
        </w:rPr>
        <w:t xml:space="preserve">rovided that we can assume that the excitation is at port 2 and there is no incident mode from side 1 of the scatterer then the S parameters </w:t>
      </w:r>
      <w:r w:rsidRPr="0009111E">
        <w:rPr>
          <w:rFonts w:cs="Courier New"/>
        </w:rPr>
        <w:t>S</w:t>
      </w:r>
      <w:r>
        <w:rPr>
          <w:rFonts w:cs="Courier New"/>
          <w:vertAlign w:val="subscript"/>
        </w:rPr>
        <w:t>2</w:t>
      </w:r>
      <w:r w:rsidRPr="0009111E">
        <w:rPr>
          <w:rFonts w:cs="Courier New"/>
          <w:vertAlign w:val="subscript"/>
        </w:rPr>
        <w:t>1</w:t>
      </w:r>
      <w:r>
        <w:rPr>
          <w:rFonts w:cs="Courier New"/>
        </w:rPr>
        <w:t xml:space="preserve"> and </w:t>
      </w:r>
      <w:r w:rsidRPr="0009111E">
        <w:rPr>
          <w:rFonts w:cs="Courier New"/>
        </w:rPr>
        <w:t>S</w:t>
      </w:r>
      <w:r>
        <w:rPr>
          <w:rFonts w:cs="Courier New"/>
          <w:vertAlign w:val="subscript"/>
        </w:rPr>
        <w:t xml:space="preserve">22 </w:t>
      </w:r>
      <w:r>
        <w:rPr>
          <w:rFonts w:cs="Courier New"/>
        </w:rPr>
        <w:t>are given as</w:t>
      </w:r>
    </w:p>
    <w:p w14:paraId="495DCA73" w14:textId="77777777" w:rsidR="0009111E" w:rsidRPr="00194230" w:rsidRDefault="0009111E" w:rsidP="0009111E">
      <w:pPr>
        <w:pStyle w:val="MTDisplayEquation"/>
      </w:pPr>
      <w:r>
        <w:tab/>
      </w:r>
      <w:r w:rsidRPr="00B84171">
        <w:rPr>
          <w:position w:val="-30"/>
        </w:rPr>
        <w:object w:dxaOrig="940" w:dyaOrig="680" w14:anchorId="5175C243">
          <v:shape id="_x0000_i1071" type="#_x0000_t75" style="width:47.25pt;height:34pt" o:ole="">
            <v:imagedata r:id="rId104" o:title=""/>
          </v:shape>
          <o:OLEObject Type="Embed" ProgID="Equation.DSMT4" ShapeID="_x0000_i1071" DrawAspect="Content" ObjectID="_1768728340" r:id="rId105"/>
        </w:object>
      </w:r>
    </w:p>
    <w:p w14:paraId="7FA071B4" w14:textId="77777777" w:rsidR="0009111E" w:rsidRDefault="0009111E" w:rsidP="0009111E">
      <w:pPr>
        <w:pStyle w:val="MTDisplayEquation"/>
      </w:pPr>
      <w:r>
        <w:lastRenderedPageBreak/>
        <w:tab/>
      </w:r>
      <w:r w:rsidRPr="00B84171">
        <w:rPr>
          <w:position w:val="-30"/>
        </w:rPr>
        <w:object w:dxaOrig="980" w:dyaOrig="680" w14:anchorId="4FED9DE9">
          <v:shape id="_x0000_i1072" type="#_x0000_t75" style="width:48.95pt;height:34pt" o:ole="">
            <v:imagedata r:id="rId106" o:title=""/>
          </v:shape>
          <o:OLEObject Type="Embed" ProgID="Equation.DSMT4" ShapeID="_x0000_i1072" DrawAspect="Content" ObjectID="_1768728341" r:id="rId107"/>
        </w:object>
      </w:r>
    </w:p>
    <w:p w14:paraId="65CB4B8B" w14:textId="77777777" w:rsidR="0009111E" w:rsidRPr="0009111E" w:rsidRDefault="0009111E" w:rsidP="0009111E">
      <w:r>
        <w:t xml:space="preserve">Two simulations are therefore required in order to fully characterise a scatterer in this way. </w:t>
      </w:r>
    </w:p>
    <w:p w14:paraId="431DF62D" w14:textId="77777777" w:rsidR="00194230" w:rsidRDefault="0009111E" w:rsidP="00194230">
      <w:pPr>
        <w:autoSpaceDE w:val="0"/>
        <w:autoSpaceDN w:val="0"/>
        <w:adjustRightInd w:val="0"/>
        <w:spacing w:after="0" w:line="240" w:lineRule="auto"/>
        <w:rPr>
          <w:rFonts w:cs="Courier New"/>
        </w:rPr>
      </w:pPr>
      <w:r>
        <w:rPr>
          <w:rFonts w:cs="Courier New"/>
        </w:rPr>
        <w:t>Note that the two</w:t>
      </w:r>
      <w:r w:rsidR="00194230">
        <w:rPr>
          <w:rFonts w:cs="Courier New"/>
        </w:rPr>
        <w:t>port analysis assumes that there is only a single mode present</w:t>
      </w:r>
      <w:r>
        <w:rPr>
          <w:rFonts w:cs="Courier New"/>
        </w:rPr>
        <w:t xml:space="preserve"> at the field observation points</w:t>
      </w:r>
      <w:r w:rsidR="00194230">
        <w:rPr>
          <w:rFonts w:cs="Courier New"/>
        </w:rPr>
        <w:t>, if there are any other propagating modes this will corrupt the analysis to some exten</w:t>
      </w:r>
      <w:r>
        <w:rPr>
          <w:rFonts w:cs="Courier New"/>
        </w:rPr>
        <w:t>t. Experience shows that the two</w:t>
      </w:r>
      <w:r w:rsidR="00194230">
        <w:rPr>
          <w:rFonts w:cs="Courier New"/>
        </w:rPr>
        <w:t>port analysis is very sensitive to this type of corrupt</w:t>
      </w:r>
      <w:r>
        <w:rPr>
          <w:rFonts w:cs="Courier New"/>
        </w:rPr>
        <w:t>ion.</w:t>
      </w:r>
    </w:p>
    <w:p w14:paraId="6F79FEA7" w14:textId="77777777" w:rsidR="00393214" w:rsidRPr="00125389" w:rsidRDefault="00393214" w:rsidP="00194230">
      <w:pPr>
        <w:autoSpaceDE w:val="0"/>
        <w:autoSpaceDN w:val="0"/>
        <w:adjustRightInd w:val="0"/>
        <w:spacing w:after="0" w:line="240" w:lineRule="auto"/>
        <w:rPr>
          <w:rFonts w:cs="Courier New"/>
        </w:rPr>
      </w:pPr>
      <w:r>
        <w:rPr>
          <w:rFonts w:cs="Courier New"/>
        </w:rPr>
        <w:t xml:space="preserve">The assumption of zero incident field from the transmission side of the scatterer does rely on either a very good absorber for the transmitted mode or a very long continuation of the problem space in order that no field is scattered back into the problem from the transmission side. </w:t>
      </w:r>
    </w:p>
    <w:p w14:paraId="362B327F" w14:textId="77777777" w:rsidR="008221BB" w:rsidRDefault="008221BB" w:rsidP="008221BB">
      <w:pPr>
        <w:autoSpaceDE w:val="0"/>
        <w:autoSpaceDN w:val="0"/>
        <w:adjustRightInd w:val="0"/>
        <w:spacing w:after="0" w:line="240" w:lineRule="auto"/>
        <w:rPr>
          <w:rFonts w:ascii="Courier New" w:hAnsi="Courier New" w:cs="Courier New"/>
        </w:rPr>
      </w:pPr>
    </w:p>
    <w:p w14:paraId="323D0648" w14:textId="77777777" w:rsidR="008221BB" w:rsidRDefault="008221BB" w:rsidP="00337111">
      <w:pPr>
        <w:pStyle w:val="Heading2"/>
      </w:pPr>
      <w:bookmarkStart w:id="94" w:name="_Toc158114090"/>
      <w:r>
        <w:t>IELF analysis</w:t>
      </w:r>
      <w:bookmarkEnd w:id="94"/>
    </w:p>
    <w:p w14:paraId="6A26D152" w14:textId="77777777" w:rsidR="008221BB" w:rsidRDefault="00D22CB5" w:rsidP="008221BB">
      <w:pPr>
        <w:autoSpaceDE w:val="0"/>
        <w:autoSpaceDN w:val="0"/>
        <w:adjustRightInd w:val="0"/>
        <w:spacing w:after="0" w:line="240" w:lineRule="auto"/>
        <w:rPr>
          <w:rFonts w:cs="Courier New"/>
        </w:rPr>
      </w:pPr>
      <w:r w:rsidRPr="00D22CB5">
        <w:rPr>
          <w:rFonts w:cs="Courier New"/>
        </w:rPr>
        <w:t xml:space="preserve">The Integrated Error over Log Frequency </w:t>
      </w:r>
      <w:r>
        <w:rPr>
          <w:rFonts w:cs="Courier New"/>
        </w:rPr>
        <w:t>is a parameter which may be used to assess the level of agreement between frequency domain data sets. The IELF v</w:t>
      </w:r>
      <w:r w:rsidR="009B39D7">
        <w:rPr>
          <w:rFonts w:cs="Courier New"/>
        </w:rPr>
        <w:t>a</w:t>
      </w:r>
      <w:r w:rsidR="007A45E7">
        <w:rPr>
          <w:rFonts w:cs="Courier New"/>
        </w:rPr>
        <w:t>lue is</w:t>
      </w:r>
      <w:r w:rsidR="009B39D7">
        <w:rPr>
          <w:rFonts w:cs="Courier New"/>
        </w:rPr>
        <w:t xml:space="preserve"> defined as follows:</w:t>
      </w:r>
    </w:p>
    <w:p w14:paraId="6E391678" w14:textId="77777777" w:rsidR="009B39D7" w:rsidRDefault="009B39D7" w:rsidP="009B39D7">
      <w:pPr>
        <w:pStyle w:val="MTDisplayEquation"/>
      </w:pPr>
      <w:r>
        <w:tab/>
      </w:r>
      <w:r w:rsidRPr="009B39D7">
        <w:rPr>
          <w:position w:val="-32"/>
        </w:rPr>
        <w:object w:dxaOrig="5400" w:dyaOrig="1080" w14:anchorId="0DFCF8C3">
          <v:shape id="_x0000_i1073" type="#_x0000_t75" style="width:270.15pt;height:54.15pt" o:ole="">
            <v:imagedata r:id="rId108" o:title=""/>
          </v:shape>
          <o:OLEObject Type="Embed" ProgID="Equation.DSMT4" ShapeID="_x0000_i1073" DrawAspect="Content" ObjectID="_1768728342" r:id="rId109"/>
        </w:object>
      </w:r>
    </w:p>
    <w:p w14:paraId="7906E99D" w14:textId="77777777" w:rsidR="007A45E7" w:rsidRDefault="007A45E7" w:rsidP="009B39D7">
      <w:r>
        <w:t>A judgement on the degree of agreement between the data sets is given as follows:</w:t>
      </w:r>
    </w:p>
    <w:p w14:paraId="193D15E9" w14:textId="77777777" w:rsidR="007A45E7" w:rsidRDefault="007A45E7" w:rsidP="009B39D7">
      <w:r>
        <w:t>IELF&lt;1</w:t>
      </w:r>
      <w:r>
        <w:tab/>
      </w:r>
      <w:r>
        <w:tab/>
        <w:t>: Excellent</w:t>
      </w:r>
    </w:p>
    <w:p w14:paraId="577E5872" w14:textId="77777777" w:rsidR="009B39D7" w:rsidRDefault="007A45E7" w:rsidP="009B39D7">
      <w:r>
        <w:t>1</w:t>
      </w:r>
      <w:r>
        <w:sym w:font="Symbol" w:char="F0A3"/>
      </w:r>
      <w:r>
        <w:t>IELF&lt;2</w:t>
      </w:r>
      <w:r>
        <w:tab/>
        <w:t>:  Very Good</w:t>
      </w:r>
    </w:p>
    <w:p w14:paraId="2513EE39" w14:textId="77777777" w:rsidR="007A45E7" w:rsidRDefault="007A45E7" w:rsidP="007A45E7">
      <w:r>
        <w:t>2</w:t>
      </w:r>
      <w:r>
        <w:sym w:font="Symbol" w:char="F0A3"/>
      </w:r>
      <w:r>
        <w:t>IELF&lt;4</w:t>
      </w:r>
      <w:r>
        <w:tab/>
        <w:t>:   Good</w:t>
      </w:r>
    </w:p>
    <w:p w14:paraId="08A6CE43" w14:textId="77777777" w:rsidR="007A45E7" w:rsidRDefault="007A45E7" w:rsidP="007A45E7">
      <w:r>
        <w:t>4</w:t>
      </w:r>
      <w:r>
        <w:sym w:font="Symbol" w:char="F0A3"/>
      </w:r>
      <w:r>
        <w:t>IELF&lt;7</w:t>
      </w:r>
      <w:r>
        <w:tab/>
        <w:t>:   Moderate</w:t>
      </w:r>
    </w:p>
    <w:p w14:paraId="024393BF" w14:textId="77777777" w:rsidR="007A45E7" w:rsidRDefault="007A45E7" w:rsidP="007A45E7">
      <w:r>
        <w:t>7</w:t>
      </w:r>
      <w:r>
        <w:sym w:font="Symbol" w:char="F0A3"/>
      </w:r>
      <w:r>
        <w:t>IELF&lt;10</w:t>
      </w:r>
      <w:r>
        <w:tab/>
        <w:t>:   Poor</w:t>
      </w:r>
    </w:p>
    <w:p w14:paraId="7587AAB9" w14:textId="77777777" w:rsidR="00D22CB5" w:rsidRPr="00BA1372" w:rsidRDefault="007A45E7" w:rsidP="00BA1372">
      <w:r>
        <w:t xml:space="preserve">IELF </w:t>
      </w:r>
      <w:r>
        <w:sym w:font="Symbol" w:char="F0B3"/>
      </w:r>
      <w:r>
        <w:t xml:space="preserve"> 10 </w:t>
      </w:r>
      <w:r>
        <w:tab/>
        <w:t>:   Bad</w:t>
      </w:r>
    </w:p>
    <w:p w14:paraId="70AD7F15" w14:textId="77777777" w:rsidR="00D22CB5" w:rsidRPr="00D22CB5" w:rsidRDefault="00D22CB5" w:rsidP="008221BB">
      <w:pPr>
        <w:autoSpaceDE w:val="0"/>
        <w:autoSpaceDN w:val="0"/>
        <w:adjustRightInd w:val="0"/>
        <w:spacing w:after="0" w:line="240" w:lineRule="auto"/>
        <w:rPr>
          <w:rFonts w:cs="Courier New"/>
        </w:rPr>
      </w:pPr>
    </w:p>
    <w:p w14:paraId="4AF12D8F" w14:textId="77777777" w:rsidR="008221BB" w:rsidRDefault="008221BB" w:rsidP="00337111">
      <w:pPr>
        <w:pStyle w:val="Heading2"/>
      </w:pPr>
      <w:bookmarkStart w:id="95" w:name="_Toc158114091"/>
      <w:r>
        <w:t>Create Animation of Frequency Domain Surface Field Output</w:t>
      </w:r>
      <w:bookmarkEnd w:id="95"/>
    </w:p>
    <w:p w14:paraId="216D9434" w14:textId="77777777" w:rsidR="008221BB" w:rsidRPr="00BA1372" w:rsidRDefault="00BA1372" w:rsidP="008221BB">
      <w:pPr>
        <w:autoSpaceDE w:val="0"/>
        <w:autoSpaceDN w:val="0"/>
        <w:adjustRightInd w:val="0"/>
        <w:spacing w:after="0" w:line="240" w:lineRule="auto"/>
        <w:rPr>
          <w:rFonts w:cs="Courier New"/>
        </w:rPr>
      </w:pPr>
      <w:r w:rsidRPr="00BA1372">
        <w:rPr>
          <w:rFonts w:cs="Courier New"/>
        </w:rPr>
        <w:t>This option allows the creation of an animation of frequency domain surface field data.</w:t>
      </w:r>
    </w:p>
    <w:p w14:paraId="03DB4CC9" w14:textId="77777777" w:rsidR="008221BB" w:rsidRDefault="008221BB" w:rsidP="00337111">
      <w:pPr>
        <w:pStyle w:val="Heading2"/>
      </w:pPr>
      <w:bookmarkStart w:id="96" w:name="_Toc158114092"/>
      <w:r>
        <w:t>Extract mode from Frequency Domain Surface Field Output</w:t>
      </w:r>
      <w:bookmarkEnd w:id="96"/>
    </w:p>
    <w:p w14:paraId="0F1D6FD9" w14:textId="77777777" w:rsidR="008221BB" w:rsidRPr="0046555B" w:rsidRDefault="0046555B" w:rsidP="008221BB">
      <w:pPr>
        <w:autoSpaceDE w:val="0"/>
        <w:autoSpaceDN w:val="0"/>
        <w:adjustRightInd w:val="0"/>
        <w:spacing w:after="0" w:line="240" w:lineRule="auto"/>
        <w:rPr>
          <w:rFonts w:cs="Courier New"/>
        </w:rPr>
      </w:pPr>
      <w:r w:rsidRPr="0046555B">
        <w:rPr>
          <w:rFonts w:cs="Courier New"/>
        </w:rPr>
        <w:t xml:space="preserve">Mode data is extracted from frequency domain surface field output for subsequent use as a mode excitation or mode output. </w:t>
      </w:r>
    </w:p>
    <w:p w14:paraId="77588D7A" w14:textId="77777777" w:rsidR="008221BB" w:rsidRDefault="008221BB" w:rsidP="00337111">
      <w:pPr>
        <w:pStyle w:val="Heading2"/>
      </w:pPr>
      <w:bookmarkStart w:id="97" w:name="_Toc158114093"/>
      <w:r>
        <w:t>Sum Frequency Domain Data</w:t>
      </w:r>
      <w:bookmarkEnd w:id="97"/>
    </w:p>
    <w:p w14:paraId="1B3883A0" w14:textId="77777777" w:rsidR="008221BB" w:rsidRPr="0046555B" w:rsidRDefault="0046555B" w:rsidP="008221BB">
      <w:pPr>
        <w:autoSpaceDE w:val="0"/>
        <w:autoSpaceDN w:val="0"/>
        <w:adjustRightInd w:val="0"/>
        <w:spacing w:after="0" w:line="240" w:lineRule="auto"/>
        <w:rPr>
          <w:rFonts w:cs="Courier New"/>
        </w:rPr>
      </w:pPr>
      <w:r>
        <w:rPr>
          <w:rFonts w:cs="Courier New"/>
        </w:rPr>
        <w:t>This option allows the sum of an arbitrary number of frequency domain functions to be summed and output to file. The frequency samples of all the functions to be added must coincide in order for this process to be applied.</w:t>
      </w:r>
    </w:p>
    <w:p w14:paraId="621E3FCE" w14:textId="77777777" w:rsidR="008221BB" w:rsidRDefault="008221BB" w:rsidP="00337111">
      <w:pPr>
        <w:pStyle w:val="Heading2"/>
      </w:pPr>
      <w:bookmarkStart w:id="98" w:name="_Toc158114094"/>
      <w:r>
        <w:t>Transmission cross section calculation</w:t>
      </w:r>
      <w:bookmarkEnd w:id="98"/>
    </w:p>
    <w:p w14:paraId="3D82A1E5" w14:textId="77777777" w:rsidR="008221BB" w:rsidRDefault="0014351E" w:rsidP="008221BB">
      <w:pPr>
        <w:autoSpaceDE w:val="0"/>
        <w:autoSpaceDN w:val="0"/>
        <w:adjustRightInd w:val="0"/>
        <w:spacing w:after="0" w:line="240" w:lineRule="auto"/>
        <w:rPr>
          <w:rFonts w:cs="Courier New"/>
        </w:rPr>
      </w:pPr>
      <w:r>
        <w:rPr>
          <w:rFonts w:cs="Courier New"/>
        </w:rPr>
        <w:t>For the situation of a PEC or mode stirred cavity with a material window or aperture the Transmission Cross S</w:t>
      </w:r>
      <w:r w:rsidR="0046555B">
        <w:rPr>
          <w:rFonts w:cs="Courier New"/>
        </w:rPr>
        <w:t>ection is calculated as</w:t>
      </w:r>
    </w:p>
    <w:p w14:paraId="5789A2C9" w14:textId="77777777" w:rsidR="0046555B" w:rsidRDefault="0046555B" w:rsidP="0046555B">
      <w:pPr>
        <w:pStyle w:val="MTDisplayEquation"/>
      </w:pPr>
      <w:r>
        <w:lastRenderedPageBreak/>
        <w:tab/>
      </w:r>
      <w:r w:rsidRPr="0046555B">
        <w:rPr>
          <w:position w:val="-30"/>
        </w:rPr>
        <w:object w:dxaOrig="3040" w:dyaOrig="680" w14:anchorId="70AC18F5">
          <v:shape id="_x0000_i1074" type="#_x0000_t75" style="width:152.05pt;height:34pt" o:ole="">
            <v:imagedata r:id="rId110" o:title=""/>
          </v:shape>
          <o:OLEObject Type="Embed" ProgID="Equation.DSMT4" ShapeID="_x0000_i1074" DrawAspect="Content" ObjectID="_1768728343" r:id="rId111"/>
        </w:object>
      </w:r>
    </w:p>
    <w:p w14:paraId="48CC2585" w14:textId="77777777" w:rsidR="0014351E" w:rsidRDefault="0014351E" w:rsidP="0046555B">
      <w:r>
        <w:t>The process takes frequency domain transmitted power and a singe component of the cavity internal field as input. The incident power density is calculated as</w:t>
      </w:r>
    </w:p>
    <w:p w14:paraId="5AC83B7A" w14:textId="77777777" w:rsidR="0014351E" w:rsidRPr="0014351E" w:rsidRDefault="0014351E" w:rsidP="0014351E">
      <w:pPr>
        <w:pStyle w:val="MTDisplayEquation"/>
      </w:pPr>
      <w:r>
        <w:tab/>
      </w:r>
      <w:r w:rsidRPr="0014351E">
        <w:rPr>
          <w:position w:val="-30"/>
        </w:rPr>
        <w:object w:dxaOrig="3260" w:dyaOrig="720" w14:anchorId="38445949">
          <v:shape id="_x0000_i1075" type="#_x0000_t75" style="width:162.45pt;height:36.3pt" o:ole="">
            <v:imagedata r:id="rId112" o:title=""/>
          </v:shape>
          <o:OLEObject Type="Embed" ProgID="Equation.DSMT4" ShapeID="_x0000_i1075" DrawAspect="Content" ObjectID="_1768728344" r:id="rId113"/>
        </w:object>
      </w:r>
    </w:p>
    <w:p w14:paraId="0572FA17" w14:textId="77777777" w:rsidR="0046555B" w:rsidRPr="0046555B" w:rsidRDefault="0014351E" w:rsidP="0046555B">
      <w:r>
        <w:t>The frequency samples of transmitted power and Incident field must coincide.</w:t>
      </w:r>
    </w:p>
    <w:p w14:paraId="26F0EAB8" w14:textId="77777777" w:rsidR="008221BB" w:rsidRDefault="008221BB" w:rsidP="00337111">
      <w:pPr>
        <w:pStyle w:val="Heading2"/>
      </w:pPr>
      <w:bookmarkStart w:id="99" w:name="_Toc158114095"/>
      <w:r>
        <w:t>Fourier Transform with frequency warping (Time Domain to Frequency Domain)</w:t>
      </w:r>
      <w:bookmarkEnd w:id="99"/>
    </w:p>
    <w:p w14:paraId="03696EB0" w14:textId="77777777" w:rsidR="00D72DAD" w:rsidRDefault="00EB5FE7" w:rsidP="00D72DAD">
      <w:pPr>
        <w:rPr>
          <w:rFonts w:eastAsia="MS Mincho"/>
        </w:rPr>
      </w:pPr>
      <w:r>
        <w:t>A</w:t>
      </w:r>
      <w:r w:rsidR="00131832">
        <w:t xml:space="preserve"> Fourier transform which undoes the frequency warping introduced by the bilinear transformation applied in the frequency dependent material/ thin layer/ impedance implementation. This is experimental and is designed to be used alongside techniques for expanding the frequency range of simulations in over-moded situations. See C.Smartt, P. Sewell, C. Christopoulos, “</w:t>
      </w:r>
      <w:r w:rsidR="00D72DAD">
        <w:rPr>
          <w:rFonts w:eastAsia="MS Mincho"/>
        </w:rPr>
        <w:t>Expanding the Useful Bandwidth of Time Domain CEM Techni</w:t>
      </w:r>
      <w:r w:rsidR="00FF6E2C">
        <w:rPr>
          <w:rFonts w:eastAsia="MS Mincho"/>
        </w:rPr>
        <w:t xml:space="preserve">ques in HIRF Analysis” </w:t>
      </w:r>
      <w:r w:rsidR="00D72DAD">
        <w:rPr>
          <w:rFonts w:eastAsia="MS Mincho"/>
        </w:rPr>
        <w:t xml:space="preserve"> EMC </w:t>
      </w:r>
      <w:smartTag w:uri="urn:schemas-microsoft-com:office:smarttags" w:element="place">
        <w:r w:rsidR="00D72DAD">
          <w:rPr>
            <w:rFonts w:eastAsia="MS Mincho"/>
          </w:rPr>
          <w:t>Europe</w:t>
        </w:r>
      </w:smartTag>
      <w:r w:rsidR="00D72DAD">
        <w:rPr>
          <w:rFonts w:eastAsia="MS Mincho"/>
        </w:rPr>
        <w:t>, Brugge, 2013.</w:t>
      </w:r>
    </w:p>
    <w:p w14:paraId="7EC8013E" w14:textId="77777777" w:rsidR="008221BB" w:rsidRPr="00EB5FE7" w:rsidRDefault="00131832" w:rsidP="008221BB">
      <w:pPr>
        <w:autoSpaceDE w:val="0"/>
        <w:autoSpaceDN w:val="0"/>
        <w:adjustRightInd w:val="0"/>
        <w:spacing w:after="0" w:line="240" w:lineRule="auto"/>
        <w:rPr>
          <w:rFonts w:cs="Courier New"/>
        </w:rPr>
      </w:pPr>
      <w:r>
        <w:rPr>
          <w:rFonts w:cs="Courier New"/>
        </w:rPr>
        <w:t xml:space="preserve">   </w:t>
      </w:r>
    </w:p>
    <w:p w14:paraId="59E4A746" w14:textId="77777777" w:rsidR="008221BB" w:rsidRDefault="008221BB" w:rsidP="00337111">
      <w:pPr>
        <w:pStyle w:val="Heading2"/>
      </w:pPr>
      <w:bookmarkStart w:id="100" w:name="_Toc158114096"/>
      <w:r>
        <w:t>Create vector field Animation of Frequency Domain Surface Field Output</w:t>
      </w:r>
      <w:bookmarkEnd w:id="100"/>
    </w:p>
    <w:p w14:paraId="33F21D18" w14:textId="77777777" w:rsidR="00EB5FE7" w:rsidRDefault="00EB5FE7" w:rsidP="00EB5FE7">
      <w:pPr>
        <w:autoSpaceDE w:val="0"/>
        <w:autoSpaceDN w:val="0"/>
        <w:adjustRightInd w:val="0"/>
        <w:spacing w:after="0" w:line="240" w:lineRule="auto"/>
        <w:rPr>
          <w:rFonts w:cs="Courier New"/>
        </w:rPr>
      </w:pPr>
      <w:r w:rsidRPr="00BA1372">
        <w:rPr>
          <w:rFonts w:cs="Courier New"/>
        </w:rPr>
        <w:t xml:space="preserve">This </w:t>
      </w:r>
      <w:r>
        <w:rPr>
          <w:rFonts w:cs="Courier New"/>
        </w:rPr>
        <w:t>option allows the creation of a vector field</w:t>
      </w:r>
      <w:r w:rsidRPr="00BA1372">
        <w:rPr>
          <w:rFonts w:cs="Courier New"/>
        </w:rPr>
        <w:t xml:space="preserve"> animation of frequency domain surface field data.</w:t>
      </w:r>
      <w:r>
        <w:rPr>
          <w:rFonts w:cs="Courier New"/>
        </w:rPr>
        <w:t xml:space="preserve"> Frequency domain data is required for each field component to be included in the animation.  </w:t>
      </w:r>
    </w:p>
    <w:p w14:paraId="6A52F470" w14:textId="77777777" w:rsidR="00082031" w:rsidRPr="00BA1372" w:rsidRDefault="00082031" w:rsidP="00EB5FE7">
      <w:pPr>
        <w:autoSpaceDE w:val="0"/>
        <w:autoSpaceDN w:val="0"/>
        <w:adjustRightInd w:val="0"/>
        <w:spacing w:after="0" w:line="240" w:lineRule="auto"/>
        <w:rPr>
          <w:rFonts w:cs="Courier New"/>
        </w:rPr>
      </w:pPr>
    </w:p>
    <w:p w14:paraId="0B785AE9" w14:textId="77777777" w:rsidR="00082031" w:rsidRDefault="00082031" w:rsidP="00082031">
      <w:pPr>
        <w:pStyle w:val="Heading2"/>
        <w:rPr>
          <w:lang w:val="en-US"/>
        </w:rPr>
      </w:pPr>
      <w:bookmarkStart w:id="101" w:name="_Toc158114097"/>
      <w:r>
        <w:rPr>
          <w:lang w:val="en-US"/>
        </w:rPr>
        <w:t>Create vector field Animation of Frequency Domain Volume Field Output</w:t>
      </w:r>
      <w:bookmarkEnd w:id="101"/>
    </w:p>
    <w:p w14:paraId="2344578A" w14:textId="77777777" w:rsidR="00082031" w:rsidRDefault="00082031" w:rsidP="00082031">
      <w:pPr>
        <w:autoSpaceDE w:val="0"/>
        <w:autoSpaceDN w:val="0"/>
        <w:adjustRightInd w:val="0"/>
        <w:spacing w:after="0" w:line="240" w:lineRule="auto"/>
        <w:rPr>
          <w:rFonts w:cs="Courier New"/>
        </w:rPr>
      </w:pPr>
      <w:r w:rsidRPr="00BA1372">
        <w:rPr>
          <w:rFonts w:cs="Courier New"/>
        </w:rPr>
        <w:t xml:space="preserve">This </w:t>
      </w:r>
      <w:r>
        <w:rPr>
          <w:rFonts w:cs="Courier New"/>
        </w:rPr>
        <w:t>option allows the creation of a vector field animation of frequency domain volume</w:t>
      </w:r>
      <w:r w:rsidRPr="00BA1372">
        <w:rPr>
          <w:rFonts w:cs="Courier New"/>
        </w:rPr>
        <w:t xml:space="preserve"> field data.</w:t>
      </w:r>
      <w:r>
        <w:rPr>
          <w:rFonts w:cs="Courier New"/>
        </w:rPr>
        <w:t xml:space="preserve"> Frequency domain data is required for each field component to be included in the animation.  </w:t>
      </w:r>
    </w:p>
    <w:p w14:paraId="0FDF1A22" w14:textId="77777777" w:rsidR="00082031" w:rsidRDefault="00082031" w:rsidP="00082031">
      <w:pPr>
        <w:pStyle w:val="NoSpacing"/>
        <w:rPr>
          <w:lang w:val="en-US"/>
        </w:rPr>
      </w:pPr>
    </w:p>
    <w:p w14:paraId="7CFA4B63" w14:textId="77777777" w:rsidR="00082031" w:rsidRDefault="00082031" w:rsidP="00082031">
      <w:pPr>
        <w:pStyle w:val="Heading2"/>
        <w:rPr>
          <w:lang w:val="en-US"/>
        </w:rPr>
      </w:pPr>
      <w:bookmarkStart w:id="102" w:name="_Toc158114098"/>
      <w:r>
        <w:rPr>
          <w:lang w:val="en-US"/>
        </w:rPr>
        <w:t>S parameter to Z parameter transformation</w:t>
      </w:r>
      <w:bookmarkEnd w:id="102"/>
    </w:p>
    <w:p w14:paraId="292B0848" w14:textId="77777777" w:rsidR="00082031" w:rsidRDefault="00A814D2" w:rsidP="00082031">
      <w:pPr>
        <w:pStyle w:val="NoSpacing"/>
        <w:rPr>
          <w:lang w:val="en-US"/>
        </w:rPr>
      </w:pPr>
      <w:r>
        <w:rPr>
          <w:lang w:val="en-US"/>
        </w:rPr>
        <w:t xml:space="preserve">Convert Scattering (S) parameters to impedance (Z) parameters, given the impedance of ports 1 and 2.  </w:t>
      </w:r>
    </w:p>
    <w:p w14:paraId="72E97A9C" w14:textId="77777777" w:rsidR="00082031" w:rsidRDefault="00082031" w:rsidP="00082031">
      <w:pPr>
        <w:pStyle w:val="Heading2"/>
        <w:rPr>
          <w:lang w:val="en-US"/>
        </w:rPr>
      </w:pPr>
      <w:bookmarkStart w:id="103" w:name="_Toc158114099"/>
      <w:r>
        <w:rPr>
          <w:lang w:val="en-US"/>
        </w:rPr>
        <w:t>Calculate correlation matrix from time domain data</w:t>
      </w:r>
      <w:bookmarkEnd w:id="103"/>
    </w:p>
    <w:p w14:paraId="0211A551" w14:textId="77777777" w:rsidR="00082031" w:rsidRDefault="00A814D2" w:rsidP="00082031">
      <w:pPr>
        <w:pStyle w:val="NoSpacing"/>
        <w:rPr>
          <w:lang w:val="en-US"/>
        </w:rPr>
      </w:pPr>
      <w:r>
        <w:rPr>
          <w:lang w:val="en-US"/>
        </w:rPr>
        <w:t>Calculate the correlation matrix from a number of time domain data sequences.</w:t>
      </w:r>
    </w:p>
    <w:p w14:paraId="79FFC49A" w14:textId="77777777" w:rsidR="00082031" w:rsidRDefault="00082031" w:rsidP="00082031">
      <w:pPr>
        <w:pStyle w:val="Heading2"/>
        <w:rPr>
          <w:lang w:val="en-US"/>
        </w:rPr>
      </w:pPr>
      <w:bookmarkStart w:id="104" w:name="_Toc158114100"/>
      <w:r>
        <w:rPr>
          <w:lang w:val="en-US"/>
        </w:rPr>
        <w:t>Calculate correlation matrix from frequency domain data</w:t>
      </w:r>
      <w:bookmarkEnd w:id="104"/>
    </w:p>
    <w:p w14:paraId="64264048" w14:textId="77777777" w:rsidR="00A814D2" w:rsidRDefault="00A814D2" w:rsidP="00A814D2">
      <w:pPr>
        <w:pStyle w:val="NoSpacing"/>
        <w:rPr>
          <w:lang w:val="en-US"/>
        </w:rPr>
      </w:pPr>
      <w:r>
        <w:rPr>
          <w:lang w:val="en-US"/>
        </w:rPr>
        <w:t>Calculate the correlation matrix from a number of frequency domain data sequences.</w:t>
      </w:r>
    </w:p>
    <w:p w14:paraId="2A7CF023" w14:textId="77777777" w:rsidR="00082031" w:rsidRDefault="00082031" w:rsidP="00082031">
      <w:pPr>
        <w:pStyle w:val="NoSpacing"/>
        <w:rPr>
          <w:lang w:val="en-US"/>
        </w:rPr>
      </w:pPr>
    </w:p>
    <w:p w14:paraId="16152A5C" w14:textId="77777777" w:rsidR="00082031" w:rsidRDefault="00082031" w:rsidP="00082031">
      <w:pPr>
        <w:pStyle w:val="Heading2"/>
        <w:rPr>
          <w:lang w:val="en-US"/>
        </w:rPr>
      </w:pPr>
      <w:bookmarkStart w:id="105" w:name="_Toc158114101"/>
      <w:r>
        <w:rPr>
          <w:lang w:val="en-US"/>
        </w:rPr>
        <w:t>Calculate complex antenna factor from (S21) measurement for two identical antennas</w:t>
      </w:r>
      <w:bookmarkEnd w:id="105"/>
    </w:p>
    <w:p w14:paraId="4506D560" w14:textId="77777777" w:rsidR="00082031" w:rsidRDefault="00A814D2" w:rsidP="00082031">
      <w:pPr>
        <w:pStyle w:val="NoSpacing"/>
        <w:rPr>
          <w:lang w:val="en-US"/>
        </w:rPr>
      </w:pPr>
      <w:r>
        <w:rPr>
          <w:lang w:val="en-US"/>
        </w:rPr>
        <w:t xml:space="preserve">Given </w:t>
      </w:r>
      <w:r w:rsidR="001804B3">
        <w:rPr>
          <w:lang w:val="en-US"/>
        </w:rPr>
        <w:t>a simulation of coupling between two identical antennas, calculate the complex antenna factor (E/V) for the antenna.</w:t>
      </w:r>
    </w:p>
    <w:p w14:paraId="3234A86E" w14:textId="77777777" w:rsidR="00082031" w:rsidRDefault="00082031" w:rsidP="00082031">
      <w:pPr>
        <w:pStyle w:val="Heading2"/>
        <w:rPr>
          <w:lang w:val="en-US"/>
        </w:rPr>
      </w:pPr>
      <w:bookmarkStart w:id="106" w:name="_Toc158114102"/>
      <w:r>
        <w:rPr>
          <w:lang w:val="en-US"/>
        </w:rPr>
        <w:lastRenderedPageBreak/>
        <w:t>Calculate complex antenna factor from antenna coupling (S21) measurement with one unknown antenna</w:t>
      </w:r>
      <w:bookmarkEnd w:id="106"/>
    </w:p>
    <w:p w14:paraId="292E54A9" w14:textId="77777777" w:rsidR="001804B3" w:rsidRDefault="001804B3" w:rsidP="001804B3">
      <w:pPr>
        <w:pStyle w:val="NoSpacing"/>
        <w:rPr>
          <w:lang w:val="en-US"/>
        </w:rPr>
      </w:pPr>
      <w:r>
        <w:rPr>
          <w:lang w:val="en-US"/>
        </w:rPr>
        <w:t>Given a simulation of coupling between an antenna with known antenna factor, and an unknown antenna, calculate the complex antenna factor (E/V) for the unknown antenna.</w:t>
      </w:r>
    </w:p>
    <w:p w14:paraId="7172A2EB" w14:textId="77777777" w:rsidR="00082031" w:rsidRDefault="00082031" w:rsidP="00082031">
      <w:pPr>
        <w:pStyle w:val="NoSpacing"/>
        <w:rPr>
          <w:lang w:val="en-US"/>
        </w:rPr>
      </w:pPr>
    </w:p>
    <w:p w14:paraId="55E1152B" w14:textId="77777777" w:rsidR="00082031" w:rsidRDefault="00082031" w:rsidP="00082031">
      <w:pPr>
        <w:pStyle w:val="Heading2"/>
        <w:rPr>
          <w:lang w:val="en-US"/>
        </w:rPr>
      </w:pPr>
      <w:bookmarkStart w:id="107" w:name="_Toc158114103"/>
      <w:r>
        <w:rPr>
          <w:lang w:val="en-US"/>
        </w:rPr>
        <w:t>Fast Fourier Transform (Time Domain to Frequency Domain)</w:t>
      </w:r>
      <w:bookmarkEnd w:id="107"/>
    </w:p>
    <w:p w14:paraId="36F5FFF1" w14:textId="77777777" w:rsidR="00082031" w:rsidRDefault="00A4433D" w:rsidP="00082031">
      <w:pPr>
        <w:pStyle w:val="NoSpacing"/>
        <w:rPr>
          <w:lang w:val="en-US"/>
        </w:rPr>
      </w:pPr>
      <w:r>
        <w:rPr>
          <w:lang w:val="en-US"/>
        </w:rPr>
        <w:t>Fourier transform time domain data to the frequency domain using the FFT algorithm.</w:t>
      </w:r>
    </w:p>
    <w:p w14:paraId="16689AEB" w14:textId="77777777" w:rsidR="00082031" w:rsidRDefault="00082031" w:rsidP="00082031">
      <w:pPr>
        <w:pStyle w:val="Heading2"/>
        <w:rPr>
          <w:lang w:val="en-US"/>
        </w:rPr>
      </w:pPr>
      <w:bookmarkStart w:id="108" w:name="_Toc158114104"/>
      <w:r>
        <w:rPr>
          <w:lang w:val="en-US"/>
        </w:rPr>
        <w:t>Generate random sample sequence either with or without an imposed correlation matrix</w:t>
      </w:r>
      <w:bookmarkEnd w:id="108"/>
    </w:p>
    <w:p w14:paraId="460BDF18" w14:textId="77777777" w:rsidR="00082031" w:rsidRDefault="00A4433D" w:rsidP="00A4433D">
      <w:pPr>
        <w:rPr>
          <w:lang w:val="en-US"/>
        </w:rPr>
      </w:pPr>
      <w:r>
        <w:rPr>
          <w:lang w:val="en-US"/>
        </w:rPr>
        <w:t xml:space="preserve">This process creates sequences of random numbers which may have a correlation (described by a correlation matrix) imposed on them. These sequences can be used to investigate radiation from partially correlated sources. </w:t>
      </w:r>
    </w:p>
    <w:p w14:paraId="507A7EA0" w14:textId="77777777" w:rsidR="001804B3" w:rsidRDefault="001804B3" w:rsidP="00A4433D">
      <w:pPr>
        <w:rPr>
          <w:lang w:val="en-US"/>
        </w:rPr>
      </w:pPr>
    </w:p>
    <w:p w14:paraId="065890FA" w14:textId="77777777" w:rsidR="00082031" w:rsidRDefault="00082031" w:rsidP="00082031">
      <w:pPr>
        <w:pStyle w:val="Heading2"/>
        <w:rPr>
          <w:lang w:val="en-US"/>
        </w:rPr>
      </w:pPr>
      <w:bookmarkStart w:id="109" w:name="_Toc158114105"/>
      <w:r>
        <w:rPr>
          <w:lang w:val="en-US"/>
        </w:rPr>
        <w:t>Apply a filter function to time domain data</w:t>
      </w:r>
      <w:bookmarkEnd w:id="109"/>
    </w:p>
    <w:p w14:paraId="0EBE79ED" w14:textId="77777777" w:rsidR="00082031" w:rsidRDefault="00A4433D" w:rsidP="00082031">
      <w:pPr>
        <w:pStyle w:val="NoSpacing"/>
        <w:rPr>
          <w:lang w:val="en-US"/>
        </w:rPr>
      </w:pPr>
      <w:r>
        <w:rPr>
          <w:lang w:val="en-US"/>
        </w:rPr>
        <w:t xml:space="preserve">A specified filter function </w:t>
      </w:r>
      <w:r w:rsidR="001804B3">
        <w:rPr>
          <w:lang w:val="en-US"/>
        </w:rPr>
        <w:t xml:space="preserve">to a time domain data set and write the resulting time response to file. </w:t>
      </w:r>
    </w:p>
    <w:p w14:paraId="3C5827EE" w14:textId="77777777" w:rsidR="00082031" w:rsidRDefault="00082031" w:rsidP="00082031">
      <w:pPr>
        <w:pStyle w:val="Heading2"/>
        <w:rPr>
          <w:lang w:val="en-US"/>
        </w:rPr>
      </w:pPr>
      <w:bookmarkStart w:id="110" w:name="_Toc158114106"/>
      <w:r>
        <w:rPr>
          <w:lang w:val="en-US"/>
        </w:rPr>
        <w:t>Apply a filter function to frequency domain data</w:t>
      </w:r>
      <w:bookmarkEnd w:id="110"/>
    </w:p>
    <w:p w14:paraId="1D009D18" w14:textId="77777777" w:rsidR="001804B3" w:rsidRDefault="001804B3" w:rsidP="001804B3">
      <w:pPr>
        <w:pStyle w:val="NoSpacing"/>
        <w:rPr>
          <w:lang w:val="en-US"/>
        </w:rPr>
      </w:pPr>
      <w:r>
        <w:rPr>
          <w:lang w:val="en-US"/>
        </w:rPr>
        <w:t xml:space="preserve">A specified filter function to a frequency domain data set and write the resulting frequency response to file. </w:t>
      </w:r>
    </w:p>
    <w:p w14:paraId="3B976E12" w14:textId="77777777" w:rsidR="00082031" w:rsidRDefault="00082031" w:rsidP="00082031">
      <w:pPr>
        <w:pStyle w:val="NoSpacing"/>
        <w:rPr>
          <w:lang w:val="en-US"/>
        </w:rPr>
      </w:pPr>
    </w:p>
    <w:p w14:paraId="3B6685E6" w14:textId="77777777" w:rsidR="00082031" w:rsidRDefault="00082031" w:rsidP="00082031">
      <w:pPr>
        <w:pStyle w:val="Heading2"/>
        <w:rPr>
          <w:lang w:val="en-US"/>
        </w:rPr>
      </w:pPr>
      <w:bookmarkStart w:id="111" w:name="_Toc158114107"/>
      <w:r>
        <w:rPr>
          <w:lang w:val="en-US"/>
        </w:rPr>
        <w:t>Calculate the frequency domain transfer function of a filter function</w:t>
      </w:r>
      <w:bookmarkEnd w:id="111"/>
    </w:p>
    <w:p w14:paraId="672BAED4" w14:textId="77777777" w:rsidR="00082031" w:rsidRDefault="001804B3" w:rsidP="00082031">
      <w:pPr>
        <w:pStyle w:val="NoSpacing"/>
        <w:rPr>
          <w:lang w:val="en-US"/>
        </w:rPr>
      </w:pPr>
      <w:r>
        <w:rPr>
          <w:lang w:val="en-US"/>
        </w:rPr>
        <w:t xml:space="preserve">For a specified filter function (transfer function) in the normal rational function form, write the frequency response of the transfer function to file. </w:t>
      </w:r>
    </w:p>
    <w:p w14:paraId="11DEF8E6" w14:textId="77777777" w:rsidR="00082031" w:rsidRDefault="00082031" w:rsidP="00082031">
      <w:pPr>
        <w:pStyle w:val="Heading2"/>
        <w:rPr>
          <w:lang w:val="en-US"/>
        </w:rPr>
      </w:pPr>
      <w:bookmarkStart w:id="112" w:name="_Toc158114108"/>
      <w:r>
        <w:rPr>
          <w:lang w:val="en-US"/>
        </w:rPr>
        <w:t>Combine Frequency Domain Data: S(f)=f1(f) f2(f)</w:t>
      </w:r>
      <w:bookmarkEnd w:id="112"/>
    </w:p>
    <w:p w14:paraId="31FF4907" w14:textId="77777777" w:rsidR="00316695" w:rsidRDefault="00316695" w:rsidP="00B8141C">
      <w:pPr>
        <w:autoSpaceDE w:val="0"/>
        <w:autoSpaceDN w:val="0"/>
        <w:adjustRightInd w:val="0"/>
        <w:spacing w:after="0" w:line="240" w:lineRule="auto"/>
      </w:pPr>
      <w:r w:rsidRPr="000832CC">
        <w:rPr>
          <w:rFonts w:cs="Courier New"/>
        </w:rPr>
        <w:t xml:space="preserve">It is often necessary to combine frequency domain data in order to produce the required result. </w:t>
      </w:r>
      <w:r>
        <w:rPr>
          <w:rFonts w:cs="Courier New"/>
        </w:rPr>
        <w:t>This option allows frequency domain data to be combined in the form</w:t>
      </w:r>
      <w:r w:rsidR="00B8141C">
        <w:rPr>
          <w:rFonts w:cs="Courier New"/>
        </w:rPr>
        <w:t xml:space="preserve"> S(f)=f1(f)f2(f)</w:t>
      </w:r>
      <w:r w:rsidR="00B8141C">
        <w:t xml:space="preserve"> w</w:t>
      </w:r>
      <w:r>
        <w:t>here f</w:t>
      </w:r>
      <w:r>
        <w:rPr>
          <w:vertAlign w:val="subscript"/>
        </w:rPr>
        <w:t>1</w:t>
      </w:r>
      <w:r>
        <w:t>(f) and f</w:t>
      </w:r>
      <w:r>
        <w:rPr>
          <w:vertAlign w:val="subscript"/>
        </w:rPr>
        <w:t>2</w:t>
      </w:r>
      <w:r>
        <w:t>(f) are complex functions of frequency (data from file produced by</w:t>
      </w:r>
      <w:r w:rsidR="00B8141C">
        <w:t xml:space="preserve"> the Fourier Transform process). This process also allows the complex conjugate of f2(f) to be used i.e. </w:t>
      </w:r>
      <w:r w:rsidR="00B8141C">
        <w:rPr>
          <w:rFonts w:cs="Courier New"/>
        </w:rPr>
        <w:t>S(f)=f1(f)f2</w:t>
      </w:r>
      <w:r w:rsidR="00B8141C" w:rsidRPr="00B8141C">
        <w:rPr>
          <w:rFonts w:cs="Courier New"/>
          <w:vertAlign w:val="superscript"/>
        </w:rPr>
        <w:t>*</w:t>
      </w:r>
      <w:r w:rsidR="00B8141C">
        <w:rPr>
          <w:rFonts w:cs="Courier New"/>
        </w:rPr>
        <w:t>(f)</w:t>
      </w:r>
    </w:p>
    <w:p w14:paraId="29A1513C" w14:textId="77777777" w:rsidR="00B8141C" w:rsidRDefault="00B8141C" w:rsidP="00B8141C">
      <w:pPr>
        <w:autoSpaceDE w:val="0"/>
        <w:autoSpaceDN w:val="0"/>
        <w:adjustRightInd w:val="0"/>
        <w:spacing w:after="0" w:line="240" w:lineRule="auto"/>
      </w:pPr>
    </w:p>
    <w:p w14:paraId="2CB62D69" w14:textId="77777777" w:rsidR="00082031" w:rsidRDefault="00082031" w:rsidP="00082031">
      <w:pPr>
        <w:pStyle w:val="Heading2"/>
        <w:rPr>
          <w:lang w:val="en-US"/>
        </w:rPr>
      </w:pPr>
      <w:bookmarkStart w:id="113" w:name="_Toc158114109"/>
      <w:r>
        <w:rPr>
          <w:lang w:val="en-US"/>
        </w:rPr>
        <w:t>Calculate PDF and CDF from a data set</w:t>
      </w:r>
      <w:bookmarkEnd w:id="113"/>
    </w:p>
    <w:p w14:paraId="63F8DAFA" w14:textId="77777777" w:rsidR="00082031" w:rsidRDefault="00316695" w:rsidP="00082031">
      <w:pPr>
        <w:pStyle w:val="NoSpacing"/>
        <w:rPr>
          <w:lang w:val="en-US"/>
        </w:rPr>
      </w:pPr>
      <w:r>
        <w:rPr>
          <w:lang w:val="en-US"/>
        </w:rPr>
        <w:t xml:space="preserve">From a set of sample data (single column of data taken from a data file) calculate the probability density function and the cumulative density function from the samples. </w:t>
      </w:r>
    </w:p>
    <w:p w14:paraId="5CF58DBF" w14:textId="77777777" w:rsidR="00082031" w:rsidRDefault="00082031" w:rsidP="00082031">
      <w:pPr>
        <w:pStyle w:val="Heading2"/>
        <w:rPr>
          <w:lang w:val="en-US"/>
        </w:rPr>
      </w:pPr>
      <w:bookmarkStart w:id="114" w:name="_Toc158114110"/>
      <w:r>
        <w:rPr>
          <w:lang w:val="en-US"/>
        </w:rPr>
        <w:t>Calculate correlation function from time domain data</w:t>
      </w:r>
      <w:bookmarkEnd w:id="114"/>
    </w:p>
    <w:p w14:paraId="534BCBED" w14:textId="77777777" w:rsidR="00A814D2" w:rsidRDefault="00A814D2" w:rsidP="00A814D2">
      <w:pPr>
        <w:pStyle w:val="NoSpacing"/>
        <w:rPr>
          <w:lang w:val="en-US"/>
        </w:rPr>
      </w:pPr>
      <w:r>
        <w:rPr>
          <w:lang w:val="en-US"/>
        </w:rPr>
        <w:t>Calcula</w:t>
      </w:r>
      <w:r w:rsidR="00F849E9">
        <w:rPr>
          <w:lang w:val="en-US"/>
        </w:rPr>
        <w:t>te the correlation function of</w:t>
      </w:r>
      <w:r>
        <w:rPr>
          <w:lang w:val="en-US"/>
        </w:rPr>
        <w:t xml:space="preserve"> two time domain data sequences over a specified range of time lags. </w:t>
      </w:r>
    </w:p>
    <w:p w14:paraId="1DDB2063" w14:textId="77777777" w:rsidR="00082031" w:rsidRDefault="00082031" w:rsidP="00082031">
      <w:pPr>
        <w:pStyle w:val="NoSpacing"/>
        <w:rPr>
          <w:lang w:val="en-US"/>
        </w:rPr>
      </w:pPr>
    </w:p>
    <w:p w14:paraId="7A762EE8" w14:textId="77777777" w:rsidR="00082031" w:rsidRDefault="00082031" w:rsidP="00082031">
      <w:pPr>
        <w:pStyle w:val="Heading2"/>
        <w:rPr>
          <w:lang w:val="en-US"/>
        </w:rPr>
      </w:pPr>
      <w:bookmarkStart w:id="115" w:name="_Toc158114111"/>
      <w:r>
        <w:rPr>
          <w:lang w:val="en-US"/>
        </w:rPr>
        <w:t>Calculate correlation function from frequency domain data</w:t>
      </w:r>
      <w:bookmarkEnd w:id="115"/>
    </w:p>
    <w:p w14:paraId="22F27C49" w14:textId="77777777" w:rsidR="00F849E9" w:rsidRDefault="00F849E9" w:rsidP="00F849E9">
      <w:pPr>
        <w:pStyle w:val="NoSpacing"/>
        <w:rPr>
          <w:lang w:val="en-US"/>
        </w:rPr>
      </w:pPr>
      <w:r>
        <w:rPr>
          <w:lang w:val="en-US"/>
        </w:rPr>
        <w:t xml:space="preserve">Calculate the correlation function of two frequency domain data sequences over a specified range of frequencies. </w:t>
      </w:r>
    </w:p>
    <w:p w14:paraId="4B96B5B0" w14:textId="77777777" w:rsidR="00082031" w:rsidRDefault="00082031" w:rsidP="00082031">
      <w:pPr>
        <w:pStyle w:val="NoSpacing"/>
        <w:rPr>
          <w:lang w:val="en-US"/>
        </w:rPr>
      </w:pPr>
    </w:p>
    <w:p w14:paraId="6FC5117A" w14:textId="77777777" w:rsidR="00082031" w:rsidRDefault="00082031" w:rsidP="00082031">
      <w:pPr>
        <w:pStyle w:val="Heading2"/>
        <w:rPr>
          <w:lang w:val="en-US"/>
        </w:rPr>
      </w:pPr>
      <w:bookmarkStart w:id="116" w:name="_Toc158114112"/>
      <w:r>
        <w:rPr>
          <w:lang w:val="en-US"/>
        </w:rPr>
        <w:lastRenderedPageBreak/>
        <w:t>Create Vector Animation of Time Domain Volume Field Output</w:t>
      </w:r>
      <w:bookmarkEnd w:id="116"/>
    </w:p>
    <w:p w14:paraId="763C6EC7" w14:textId="77777777" w:rsidR="00082031" w:rsidRPr="00F849E9" w:rsidRDefault="00F849E9" w:rsidP="00F849E9">
      <w:pPr>
        <w:autoSpaceDE w:val="0"/>
        <w:autoSpaceDN w:val="0"/>
        <w:adjustRightInd w:val="0"/>
        <w:spacing w:after="0" w:line="240" w:lineRule="auto"/>
        <w:rPr>
          <w:rFonts w:cs="Courier New"/>
        </w:rPr>
      </w:pPr>
      <w:r w:rsidRPr="00BA1372">
        <w:rPr>
          <w:rFonts w:cs="Courier New"/>
        </w:rPr>
        <w:t xml:space="preserve">This </w:t>
      </w:r>
      <w:r>
        <w:rPr>
          <w:rFonts w:cs="Courier New"/>
        </w:rPr>
        <w:t>option allows the creation of a vector field animation of time domain volume</w:t>
      </w:r>
      <w:r w:rsidRPr="00BA1372">
        <w:rPr>
          <w:rFonts w:cs="Courier New"/>
        </w:rPr>
        <w:t xml:space="preserve"> field data.</w:t>
      </w:r>
      <w:r>
        <w:rPr>
          <w:rFonts w:cs="Courier New"/>
        </w:rPr>
        <w:t xml:space="preserve"> </w:t>
      </w:r>
    </w:p>
    <w:p w14:paraId="0772B312" w14:textId="77777777" w:rsidR="00082031" w:rsidRDefault="00082031" w:rsidP="00082031">
      <w:pPr>
        <w:pStyle w:val="Heading2"/>
        <w:rPr>
          <w:lang w:val="en-US"/>
        </w:rPr>
      </w:pPr>
      <w:bookmarkStart w:id="117" w:name="_Toc158114113"/>
      <w:r>
        <w:rPr>
          <w:lang w:val="en-US"/>
        </w:rPr>
        <w:t>Create time domain near field scan</w:t>
      </w:r>
      <w:bookmarkEnd w:id="117"/>
    </w:p>
    <w:p w14:paraId="564C66DF" w14:textId="77777777" w:rsidR="00082031" w:rsidRDefault="007B1576" w:rsidP="00082031">
      <w:pPr>
        <w:pStyle w:val="NoSpacing"/>
        <w:rPr>
          <w:lang w:val="en-US"/>
        </w:rPr>
      </w:pPr>
      <w:r>
        <w:rPr>
          <w:lang w:val="en-US"/>
        </w:rPr>
        <w:t>Read time domain output over a volume and output in the form:</w:t>
      </w:r>
    </w:p>
    <w:p w14:paraId="4C134EBB" w14:textId="77777777" w:rsidR="007B1576" w:rsidRDefault="007B1576" w:rsidP="00082031">
      <w:pPr>
        <w:pStyle w:val="NoSpacing"/>
        <w:rPr>
          <w:lang w:val="en-US"/>
        </w:rPr>
      </w:pPr>
      <w:r>
        <w:rPr>
          <w:lang w:val="en-US"/>
        </w:rPr>
        <w:tab/>
        <w:t>X</w:t>
      </w:r>
      <w:r>
        <w:rPr>
          <w:lang w:val="en-US"/>
        </w:rPr>
        <w:tab/>
        <w:t>y</w:t>
      </w:r>
      <w:r>
        <w:rPr>
          <w:lang w:val="en-US"/>
        </w:rPr>
        <w:tab/>
        <w:t>z</w:t>
      </w:r>
      <w:r>
        <w:rPr>
          <w:lang w:val="en-US"/>
        </w:rPr>
        <w:tab/>
        <w:t>time</w:t>
      </w:r>
      <w:r>
        <w:rPr>
          <w:lang w:val="en-US"/>
        </w:rPr>
        <w:tab/>
        <w:t>Field_x</w:t>
      </w:r>
      <w:r>
        <w:rPr>
          <w:lang w:val="en-US"/>
        </w:rPr>
        <w:tab/>
        <w:t>Field_y</w:t>
      </w:r>
      <w:r>
        <w:rPr>
          <w:lang w:val="en-US"/>
        </w:rPr>
        <w:tab/>
        <w:t>Field_z</w:t>
      </w:r>
    </w:p>
    <w:p w14:paraId="1BC02DFC" w14:textId="77777777" w:rsidR="00082031" w:rsidRDefault="00082031" w:rsidP="00082031">
      <w:pPr>
        <w:pStyle w:val="Heading2"/>
        <w:rPr>
          <w:lang w:val="en-US"/>
        </w:rPr>
      </w:pPr>
      <w:bookmarkStart w:id="118" w:name="_Toc158114114"/>
      <w:r>
        <w:rPr>
          <w:lang w:val="en-US"/>
        </w:rPr>
        <w:t>Set random_number_seed</w:t>
      </w:r>
      <w:bookmarkEnd w:id="118"/>
    </w:p>
    <w:p w14:paraId="36B0CC0D" w14:textId="77777777" w:rsidR="00141BF6" w:rsidRDefault="00141BF6" w:rsidP="00141BF6">
      <w:r>
        <w:t xml:space="preserve">The random number generator is used in GGI_TLM_post_process in the generation of random values for the correlated noise source calculation. </w:t>
      </w:r>
    </w:p>
    <w:p w14:paraId="3790EEB5" w14:textId="77777777" w:rsidR="00082031" w:rsidRDefault="00141BF6" w:rsidP="00141BF6">
      <w:r>
        <w:t>The seed values are set to random values based on date, time and process id, the results will then be different on each occasion on which the code is run.</w:t>
      </w:r>
    </w:p>
    <w:p w14:paraId="4E226361" w14:textId="77777777" w:rsidR="001804B3" w:rsidRDefault="001804B3" w:rsidP="00141BF6"/>
    <w:p w14:paraId="184B60F9" w14:textId="77777777" w:rsidR="001804B3" w:rsidRPr="00141BF6" w:rsidRDefault="001804B3" w:rsidP="00141BF6"/>
    <w:p w14:paraId="1ED3F70B" w14:textId="77777777" w:rsidR="00082031" w:rsidRDefault="00082031" w:rsidP="00082031">
      <w:pPr>
        <w:pStyle w:val="Heading2"/>
        <w:rPr>
          <w:lang w:val="en-US"/>
        </w:rPr>
      </w:pPr>
      <w:bookmarkStart w:id="119" w:name="_Toc158114115"/>
      <w:r>
        <w:rPr>
          <w:lang w:val="en-US"/>
        </w:rPr>
        <w:t>Generate Far field plot data</w:t>
      </w:r>
      <w:bookmarkEnd w:id="119"/>
    </w:p>
    <w:p w14:paraId="44B91885" w14:textId="77777777" w:rsidR="00082031" w:rsidRDefault="007B1576" w:rsidP="00082031">
      <w:pPr>
        <w:pStyle w:val="NoSpacing"/>
        <w:rPr>
          <w:lang w:val="en-US"/>
        </w:rPr>
      </w:pPr>
      <w:r>
        <w:rPr>
          <w:lang w:val="en-US"/>
        </w:rPr>
        <w:t xml:space="preserve">Read a name.far_field.fout file and create a 3D surface plot of the far field pattern for plotting in paraview. The far field may be normalized to scale the 3D plot for plotting together with the problem geometry. </w:t>
      </w:r>
      <w:r w:rsidR="00A4433D">
        <w:rPr>
          <w:lang w:val="en-US"/>
        </w:rPr>
        <w:t>An example for the dipole test case is shown below.</w:t>
      </w:r>
    </w:p>
    <w:p w14:paraId="0BEE70A6" w14:textId="77777777" w:rsidR="00A4433D" w:rsidRDefault="00E71119" w:rsidP="00082031">
      <w:pPr>
        <w:pStyle w:val="NoSpacing"/>
        <w:rPr>
          <w:lang w:val="en-US"/>
        </w:rPr>
      </w:pPr>
      <w:r>
        <w:rPr>
          <w:noProof/>
          <w:lang w:eastAsia="en-GB"/>
        </w:rPr>
        <w:drawing>
          <wp:inline distT="0" distB="0" distL="0" distR="0" wp14:anchorId="6F7FD663" wp14:editId="165084BC">
            <wp:extent cx="5041900" cy="3702050"/>
            <wp:effectExtent l="0" t="0" r="0" b="0"/>
            <wp:docPr id="68" name="Picture 68" descr="dipole_far_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ipole_far_fiel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41900" cy="3702050"/>
                    </a:xfrm>
                    <a:prstGeom prst="rect">
                      <a:avLst/>
                    </a:prstGeom>
                    <a:noFill/>
                    <a:ln>
                      <a:noFill/>
                    </a:ln>
                  </pic:spPr>
                </pic:pic>
              </a:graphicData>
            </a:graphic>
          </wp:inline>
        </w:drawing>
      </w:r>
    </w:p>
    <w:p w14:paraId="55644AF9" w14:textId="77777777" w:rsidR="00A4433D" w:rsidRDefault="00A4433D" w:rsidP="00082031">
      <w:pPr>
        <w:pStyle w:val="NoSpacing"/>
        <w:rPr>
          <w:lang w:val="en-US"/>
        </w:rPr>
      </w:pPr>
    </w:p>
    <w:p w14:paraId="039D14EB" w14:textId="77777777" w:rsidR="00FF6065" w:rsidRPr="007B1576" w:rsidRDefault="00082031" w:rsidP="00FF6065">
      <w:pPr>
        <w:pStyle w:val="Heading2"/>
        <w:rPr>
          <w:lang w:val="en-US"/>
        </w:rPr>
      </w:pPr>
      <w:bookmarkStart w:id="120" w:name="_Toc158114116"/>
      <w:r>
        <w:rPr>
          <w:lang w:val="en-US"/>
        </w:rPr>
        <w:t>Re-format data file</w:t>
      </w:r>
      <w:bookmarkEnd w:id="120"/>
    </w:p>
    <w:p w14:paraId="3C382269" w14:textId="77777777" w:rsidR="00FF6065" w:rsidRDefault="00FF6065" w:rsidP="00FF6065">
      <w:pPr>
        <w:rPr>
          <w:lang w:val="en-US"/>
        </w:rPr>
      </w:pPr>
      <w:r>
        <w:rPr>
          <w:lang w:val="en-US"/>
        </w:rPr>
        <w:t>This process allows the user to re-format tabulated data sets for example to re-arrange columns of data, output data over a specified range of values, read and convert csv format files, scale columns of data (for example to convert GHz to Hz).</w:t>
      </w:r>
    </w:p>
    <w:p w14:paraId="508CE1F9" w14:textId="77777777" w:rsidR="00FF6065" w:rsidRDefault="00FF6065" w:rsidP="00FF6065">
      <w:pPr>
        <w:rPr>
          <w:lang w:val="en-US"/>
        </w:rPr>
      </w:pPr>
      <w:r>
        <w:rPr>
          <w:lang w:val="en-US"/>
        </w:rPr>
        <w:lastRenderedPageBreak/>
        <w:t>The processes available are:</w:t>
      </w:r>
    </w:p>
    <w:p w14:paraId="47C5E067" w14:textId="77777777" w:rsidR="00FF6065" w:rsidRDefault="00FF6065" w:rsidP="00FF6065">
      <w:pPr>
        <w:numPr>
          <w:ilvl w:val="0"/>
          <w:numId w:val="12"/>
        </w:numPr>
        <w:rPr>
          <w:lang w:val="en-US"/>
        </w:rPr>
      </w:pPr>
      <w:r>
        <w:rPr>
          <w:lang w:val="en-US"/>
        </w:rPr>
        <w:t>Strip header data from a file</w:t>
      </w:r>
    </w:p>
    <w:p w14:paraId="0D3EAC2F" w14:textId="77777777" w:rsidR="00FF6065" w:rsidRDefault="00FF6065" w:rsidP="00FF6065">
      <w:pPr>
        <w:numPr>
          <w:ilvl w:val="0"/>
          <w:numId w:val="12"/>
        </w:numPr>
        <w:rPr>
          <w:lang w:val="en-US"/>
        </w:rPr>
      </w:pPr>
      <w:r>
        <w:rPr>
          <w:lang w:val="en-US"/>
        </w:rPr>
        <w:t xml:space="preserve">Read csv format data </w:t>
      </w:r>
    </w:p>
    <w:p w14:paraId="3860359B" w14:textId="77777777" w:rsidR="00FF6065" w:rsidRDefault="00FF6065" w:rsidP="00FF6065">
      <w:pPr>
        <w:numPr>
          <w:ilvl w:val="0"/>
          <w:numId w:val="12"/>
        </w:numPr>
        <w:rPr>
          <w:lang w:val="en-US"/>
        </w:rPr>
      </w:pPr>
      <w:r>
        <w:rPr>
          <w:lang w:val="en-US"/>
        </w:rPr>
        <w:t>Re-arrange columns of data</w:t>
      </w:r>
    </w:p>
    <w:p w14:paraId="5DF54D6E" w14:textId="77777777" w:rsidR="00FF6065" w:rsidRDefault="00FF6065" w:rsidP="00FF6065">
      <w:pPr>
        <w:numPr>
          <w:ilvl w:val="0"/>
          <w:numId w:val="12"/>
        </w:numPr>
        <w:rPr>
          <w:lang w:val="en-US"/>
        </w:rPr>
      </w:pPr>
      <w:r>
        <w:rPr>
          <w:lang w:val="en-US"/>
        </w:rPr>
        <w:t>Multiply a column by a given factor (say to convert from GHz to Hz)</w:t>
      </w:r>
    </w:p>
    <w:p w14:paraId="26A851CD" w14:textId="77777777" w:rsidR="00FF6065" w:rsidRDefault="00FF6065" w:rsidP="00FF6065">
      <w:pPr>
        <w:numPr>
          <w:ilvl w:val="0"/>
          <w:numId w:val="12"/>
        </w:numPr>
        <w:rPr>
          <w:lang w:val="en-US"/>
        </w:rPr>
      </w:pPr>
      <w:r>
        <w:rPr>
          <w:lang w:val="en-US"/>
        </w:rPr>
        <w:t>Only write data within a given parameter range</w:t>
      </w:r>
    </w:p>
    <w:p w14:paraId="2256DAF9" w14:textId="77777777" w:rsidR="00FF6065" w:rsidRPr="00FF6065" w:rsidRDefault="00FF6065" w:rsidP="00FF6065">
      <w:pPr>
        <w:numPr>
          <w:ilvl w:val="0"/>
          <w:numId w:val="12"/>
        </w:numPr>
        <w:rPr>
          <w:lang w:val="en-US"/>
        </w:rPr>
      </w:pPr>
      <w:r>
        <w:rPr>
          <w:lang w:val="en-US"/>
        </w:rPr>
        <w:t xml:space="preserve">Combine data files </w:t>
      </w:r>
    </w:p>
    <w:p w14:paraId="791B5074" w14:textId="77777777" w:rsidR="00082031" w:rsidRDefault="00082031" w:rsidP="00082031">
      <w:pPr>
        <w:pStyle w:val="NoSpacing"/>
        <w:rPr>
          <w:lang w:val="en-US"/>
        </w:rPr>
      </w:pPr>
    </w:p>
    <w:p w14:paraId="27EA75B7" w14:textId="77777777" w:rsidR="001804B3" w:rsidRDefault="001804B3" w:rsidP="00082031">
      <w:pPr>
        <w:pStyle w:val="NoSpacing"/>
        <w:rPr>
          <w:lang w:val="en-US"/>
        </w:rPr>
      </w:pPr>
    </w:p>
    <w:p w14:paraId="68B2C5D2" w14:textId="77777777" w:rsidR="001804B3" w:rsidRDefault="001804B3" w:rsidP="00082031">
      <w:pPr>
        <w:pStyle w:val="NoSpacing"/>
        <w:rPr>
          <w:lang w:val="en-US"/>
        </w:rPr>
      </w:pPr>
    </w:p>
    <w:p w14:paraId="2D5BE90D" w14:textId="77777777" w:rsidR="001804B3" w:rsidRDefault="001804B3" w:rsidP="00082031">
      <w:pPr>
        <w:pStyle w:val="NoSpacing"/>
        <w:rPr>
          <w:lang w:val="en-US"/>
        </w:rPr>
      </w:pPr>
    </w:p>
    <w:p w14:paraId="3A085072" w14:textId="77777777" w:rsidR="00082031" w:rsidRDefault="00082031" w:rsidP="00082031">
      <w:pPr>
        <w:pStyle w:val="Heading2"/>
        <w:rPr>
          <w:lang w:val="en-US"/>
        </w:rPr>
      </w:pPr>
      <w:bookmarkStart w:id="121" w:name="_Toc158114117"/>
      <w:r>
        <w:rPr>
          <w:lang w:val="en-US"/>
        </w:rPr>
        <w:t>Visualise multi-dimensional data sets (up to 4D)</w:t>
      </w:r>
      <w:bookmarkEnd w:id="121"/>
    </w:p>
    <w:p w14:paraId="6C02EC25" w14:textId="77777777" w:rsidR="008221BB" w:rsidRDefault="008221BB" w:rsidP="00BB6B3A"/>
    <w:p w14:paraId="472A3343" w14:textId="77777777" w:rsidR="00390739" w:rsidRDefault="00390739" w:rsidP="00BB6B3A">
      <w:r>
        <w:t>This process allows multi-dimensional data sets (up to 4D) to be plotted in paraview. For example a 4D data file in which a value is a function rof four parameters p1-p4 of the form:</w:t>
      </w:r>
    </w:p>
    <w:p w14:paraId="38FD79DE" w14:textId="77777777" w:rsidR="00390739" w:rsidRDefault="00390739" w:rsidP="00BB6B3A">
      <w:r>
        <w:tab/>
        <w:t>P1</w:t>
      </w:r>
      <w:r>
        <w:tab/>
        <w:t>p2</w:t>
      </w:r>
      <w:r>
        <w:tab/>
        <w:t>p3</w:t>
      </w:r>
      <w:r>
        <w:tab/>
        <w:t>p4</w:t>
      </w:r>
      <w:r>
        <w:tab/>
        <w:t>value</w:t>
      </w:r>
    </w:p>
    <w:p w14:paraId="6F38FC08" w14:textId="77777777" w:rsidR="00390739" w:rsidRDefault="00390739" w:rsidP="00BB6B3A">
      <w:r>
        <w:t>Can be plotted as shown in the figure below:</w:t>
      </w:r>
    </w:p>
    <w:p w14:paraId="7829BC8F" w14:textId="77777777" w:rsidR="00390739" w:rsidRDefault="00E71119" w:rsidP="00BB6B3A">
      <w:r>
        <w:rPr>
          <w:noProof/>
          <w:lang w:eastAsia="en-GB"/>
        </w:rPr>
        <mc:AlternateContent>
          <mc:Choice Requires="wpc">
            <w:drawing>
              <wp:inline distT="0" distB="0" distL="0" distR="0" wp14:anchorId="2A00E203" wp14:editId="7EEB4C07">
                <wp:extent cx="5731510" cy="3439160"/>
                <wp:effectExtent l="0" t="0" r="2540" b="2540"/>
                <wp:docPr id="408" name="Canvas 40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AutoShape 409"/>
                        <wps:cNvCnPr>
                          <a:cxnSpLocks noChangeShapeType="1"/>
                        </wps:cNvCnPr>
                        <wps:spPr bwMode="auto">
                          <a:xfrm flipV="1">
                            <a:off x="578723" y="144891"/>
                            <a:ext cx="796" cy="30403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 name="AutoShape 410"/>
                        <wps:cNvCnPr>
                          <a:cxnSpLocks noChangeShapeType="1"/>
                        </wps:cNvCnPr>
                        <wps:spPr bwMode="auto">
                          <a:xfrm>
                            <a:off x="579519" y="3185204"/>
                            <a:ext cx="434321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Text Box 413"/>
                        <wps:cNvSpPr txBox="1">
                          <a:spLocks noChangeArrowheads="1"/>
                        </wps:cNvSpPr>
                        <wps:spPr bwMode="auto">
                          <a:xfrm>
                            <a:off x="578723" y="0"/>
                            <a:ext cx="470461" cy="3980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67A17" w14:textId="77777777" w:rsidR="005A423E" w:rsidRDefault="005A423E" w:rsidP="00EC79D3">
                              <w:r>
                                <w:t>P1</w:t>
                              </w:r>
                            </w:p>
                          </w:txbxContent>
                        </wps:txbx>
                        <wps:bodyPr rot="0" vert="horz" wrap="square" lIns="91440" tIns="45720" rIns="91440" bIns="45720" anchor="t" anchorCtr="0" upright="1">
                          <a:noAutofit/>
                        </wps:bodyPr>
                      </wps:wsp>
                      <wps:wsp>
                        <wps:cNvPr id="4" name="Text Box 414"/>
                        <wps:cNvSpPr txBox="1">
                          <a:spLocks noChangeArrowheads="1"/>
                        </wps:cNvSpPr>
                        <wps:spPr bwMode="auto">
                          <a:xfrm>
                            <a:off x="4850290" y="2967868"/>
                            <a:ext cx="469665" cy="39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1C119" w14:textId="77777777" w:rsidR="005A423E" w:rsidRDefault="005A423E" w:rsidP="00EC79D3">
                              <w:r>
                                <w:t>P2</w:t>
                              </w:r>
                            </w:p>
                          </w:txbxContent>
                        </wps:txbx>
                        <wps:bodyPr rot="0" vert="horz" wrap="square" lIns="91440" tIns="45720" rIns="91440" bIns="45720" anchor="t" anchorCtr="0" upright="1">
                          <a:noAutofit/>
                        </wps:bodyPr>
                      </wps:wsp>
                      <wpg:wgp>
                        <wpg:cNvPr id="5" name="Group 476"/>
                        <wpg:cNvGrpSpPr>
                          <a:grpSpLocks/>
                        </wpg:cNvGrpSpPr>
                        <wpg:grpSpPr bwMode="auto">
                          <a:xfrm>
                            <a:off x="687781" y="1635193"/>
                            <a:ext cx="3808270" cy="1557971"/>
                            <a:chOff x="3226" y="3981"/>
                            <a:chExt cx="4784" cy="1957"/>
                          </a:xfrm>
                        </wpg:grpSpPr>
                        <wpg:grpSp>
                          <wpg:cNvPr id="6" name="Group 433"/>
                          <wpg:cNvGrpSpPr>
                            <a:grpSpLocks/>
                          </wpg:cNvGrpSpPr>
                          <wpg:grpSpPr bwMode="auto">
                            <a:xfrm>
                              <a:off x="3226" y="3981"/>
                              <a:ext cx="1646" cy="1957"/>
                              <a:chOff x="3226" y="3972"/>
                              <a:chExt cx="1646" cy="1957"/>
                            </a:xfrm>
                          </wpg:grpSpPr>
                          <wpg:grpSp>
                            <wpg:cNvPr id="7" name="Group 417"/>
                            <wpg:cNvGrpSpPr>
                              <a:grpSpLocks/>
                            </wpg:cNvGrpSpPr>
                            <wpg:grpSpPr bwMode="auto">
                              <a:xfrm>
                                <a:off x="3226" y="4882"/>
                                <a:ext cx="864" cy="1046"/>
                                <a:chOff x="3226" y="4882"/>
                                <a:chExt cx="864" cy="1046"/>
                              </a:xfrm>
                            </wpg:grpSpPr>
                            <wps:wsp>
                              <wps:cNvPr id="8" name="AutoShape 411"/>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412"/>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Text Box 415"/>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3B30A" w14:textId="77777777" w:rsidR="005A423E" w:rsidRDefault="005A423E" w:rsidP="00EC79D3">
                                    <w:r>
                                      <w:t>P3</w:t>
                                    </w:r>
                                  </w:p>
                                </w:txbxContent>
                              </wps:txbx>
                              <wps:bodyPr rot="0" vert="horz" wrap="square" lIns="91440" tIns="45720" rIns="91440" bIns="45720" anchor="t" anchorCtr="0" upright="1">
                                <a:noAutofit/>
                              </wps:bodyPr>
                            </wps:wsp>
                            <wps:wsp>
                              <wps:cNvPr id="11" name="Text Box 416"/>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B26A6" w14:textId="77777777" w:rsidR="005A423E" w:rsidRDefault="005A423E" w:rsidP="00EC79D3">
                                    <w:r>
                                      <w:t>P4</w:t>
                                    </w:r>
                                  </w:p>
                                </w:txbxContent>
                              </wps:txbx>
                              <wps:bodyPr rot="0" vert="horz" wrap="square" lIns="91440" tIns="45720" rIns="91440" bIns="45720" anchor="t" anchorCtr="0" upright="1">
                                <a:noAutofit/>
                              </wps:bodyPr>
                            </wps:wsp>
                          </wpg:grpSp>
                          <wpg:grpSp>
                            <wpg:cNvPr id="12" name="Group 418"/>
                            <wpg:cNvGrpSpPr>
                              <a:grpSpLocks/>
                            </wpg:cNvGrpSpPr>
                            <wpg:grpSpPr bwMode="auto">
                              <a:xfrm>
                                <a:off x="4008" y="4882"/>
                                <a:ext cx="864" cy="1047"/>
                                <a:chOff x="3226" y="4882"/>
                                <a:chExt cx="864" cy="1046"/>
                              </a:xfrm>
                            </wpg:grpSpPr>
                            <wps:wsp>
                              <wps:cNvPr id="13" name="AutoShape 419"/>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AutoShape 420"/>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421"/>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D5A97" w14:textId="77777777" w:rsidR="005A423E" w:rsidRDefault="005A423E" w:rsidP="00EC79D3">
                                    <w:r>
                                      <w:t>P3</w:t>
                                    </w:r>
                                  </w:p>
                                </w:txbxContent>
                              </wps:txbx>
                              <wps:bodyPr rot="0" vert="horz" wrap="square" lIns="91440" tIns="45720" rIns="91440" bIns="45720" anchor="t" anchorCtr="0" upright="1">
                                <a:noAutofit/>
                              </wps:bodyPr>
                            </wps:wsp>
                            <wps:wsp>
                              <wps:cNvPr id="16" name="Text Box 422"/>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98792" w14:textId="77777777" w:rsidR="005A423E" w:rsidRDefault="005A423E" w:rsidP="00EC79D3">
                                    <w:r>
                                      <w:t>P4</w:t>
                                    </w:r>
                                  </w:p>
                                </w:txbxContent>
                              </wps:txbx>
                              <wps:bodyPr rot="0" vert="horz" wrap="square" lIns="91440" tIns="45720" rIns="91440" bIns="45720" anchor="t" anchorCtr="0" upright="1">
                                <a:noAutofit/>
                              </wps:bodyPr>
                            </wps:wsp>
                          </wpg:grpSp>
                          <wpg:grpSp>
                            <wpg:cNvPr id="17" name="Group 423"/>
                            <wpg:cNvGrpSpPr>
                              <a:grpSpLocks/>
                            </wpg:cNvGrpSpPr>
                            <wpg:grpSpPr bwMode="auto">
                              <a:xfrm>
                                <a:off x="3226" y="3973"/>
                                <a:ext cx="865" cy="1046"/>
                                <a:chOff x="3226" y="4882"/>
                                <a:chExt cx="864" cy="1046"/>
                              </a:xfrm>
                            </wpg:grpSpPr>
                            <wps:wsp>
                              <wps:cNvPr id="18" name="AutoShape 424"/>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AutoShape 425"/>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426"/>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25EEA" w14:textId="77777777" w:rsidR="005A423E" w:rsidRDefault="005A423E" w:rsidP="00EC79D3">
                                    <w:r>
                                      <w:t>P3</w:t>
                                    </w:r>
                                  </w:p>
                                </w:txbxContent>
                              </wps:txbx>
                              <wps:bodyPr rot="0" vert="horz" wrap="square" lIns="91440" tIns="45720" rIns="91440" bIns="45720" anchor="t" anchorCtr="0" upright="1">
                                <a:noAutofit/>
                              </wps:bodyPr>
                            </wps:wsp>
                            <wps:wsp>
                              <wps:cNvPr id="21" name="Text Box 427"/>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5EC22" w14:textId="77777777" w:rsidR="005A423E" w:rsidRDefault="005A423E" w:rsidP="00EC79D3">
                                    <w:r>
                                      <w:t>P4</w:t>
                                    </w:r>
                                  </w:p>
                                </w:txbxContent>
                              </wps:txbx>
                              <wps:bodyPr rot="0" vert="horz" wrap="square" lIns="91440" tIns="45720" rIns="91440" bIns="45720" anchor="t" anchorCtr="0" upright="1">
                                <a:noAutofit/>
                              </wps:bodyPr>
                            </wps:wsp>
                          </wpg:grpSp>
                          <wpg:grpSp>
                            <wpg:cNvPr id="22" name="Group 428"/>
                            <wpg:cNvGrpSpPr>
                              <a:grpSpLocks/>
                            </wpg:cNvGrpSpPr>
                            <wpg:grpSpPr bwMode="auto">
                              <a:xfrm>
                                <a:off x="4008" y="3972"/>
                                <a:ext cx="864" cy="1047"/>
                                <a:chOff x="3226" y="4882"/>
                                <a:chExt cx="864" cy="1046"/>
                              </a:xfrm>
                            </wpg:grpSpPr>
                            <wps:wsp>
                              <wps:cNvPr id="23" name="AutoShape 429"/>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AutoShape 430"/>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431"/>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F88D4" w14:textId="77777777" w:rsidR="005A423E" w:rsidRDefault="005A423E" w:rsidP="00EC79D3">
                                    <w:r>
                                      <w:t>P3</w:t>
                                    </w:r>
                                  </w:p>
                                </w:txbxContent>
                              </wps:txbx>
                              <wps:bodyPr rot="0" vert="horz" wrap="square" lIns="91440" tIns="45720" rIns="91440" bIns="45720" anchor="t" anchorCtr="0" upright="1">
                                <a:noAutofit/>
                              </wps:bodyPr>
                            </wps:wsp>
                            <wps:wsp>
                              <wps:cNvPr id="28" name="Text Box 432"/>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67D5A" w14:textId="77777777" w:rsidR="005A423E" w:rsidRDefault="005A423E" w:rsidP="00EC79D3">
                                    <w:r>
                                      <w:t>P4</w:t>
                                    </w:r>
                                  </w:p>
                                </w:txbxContent>
                              </wps:txbx>
                              <wps:bodyPr rot="0" vert="horz" wrap="square" lIns="91440" tIns="45720" rIns="91440" bIns="45720" anchor="t" anchorCtr="0" upright="1">
                                <a:noAutofit/>
                              </wps:bodyPr>
                            </wps:wsp>
                          </wpg:grpSp>
                        </wpg:grpSp>
                        <wpg:grpSp>
                          <wpg:cNvPr id="30" name="Group 434"/>
                          <wpg:cNvGrpSpPr>
                            <a:grpSpLocks/>
                          </wpg:cNvGrpSpPr>
                          <wpg:grpSpPr bwMode="auto">
                            <a:xfrm>
                              <a:off x="4794" y="3982"/>
                              <a:ext cx="1647" cy="1956"/>
                              <a:chOff x="3226" y="3972"/>
                              <a:chExt cx="1646" cy="1957"/>
                            </a:xfrm>
                          </wpg:grpSpPr>
                          <wpg:grpSp>
                            <wpg:cNvPr id="31" name="Group 435"/>
                            <wpg:cNvGrpSpPr>
                              <a:grpSpLocks/>
                            </wpg:cNvGrpSpPr>
                            <wpg:grpSpPr bwMode="auto">
                              <a:xfrm>
                                <a:off x="3226" y="4882"/>
                                <a:ext cx="864" cy="1046"/>
                                <a:chOff x="3226" y="4882"/>
                                <a:chExt cx="864" cy="1046"/>
                              </a:xfrm>
                            </wpg:grpSpPr>
                            <wps:wsp>
                              <wps:cNvPr id="64" name="AutoShape 436"/>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AutoShape 437"/>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Text Box 438"/>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27BEF" w14:textId="77777777" w:rsidR="005A423E" w:rsidRDefault="005A423E" w:rsidP="00EC79D3">
                                    <w:r>
                                      <w:t>P3</w:t>
                                    </w:r>
                                  </w:p>
                                </w:txbxContent>
                              </wps:txbx>
                              <wps:bodyPr rot="0" vert="horz" wrap="square" lIns="91440" tIns="45720" rIns="91440" bIns="45720" anchor="t" anchorCtr="0" upright="1">
                                <a:noAutofit/>
                              </wps:bodyPr>
                            </wps:wsp>
                            <wps:wsp>
                              <wps:cNvPr id="67" name="Text Box 439"/>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DCDBC" w14:textId="77777777" w:rsidR="005A423E" w:rsidRDefault="005A423E" w:rsidP="00EC79D3">
                                    <w:r>
                                      <w:t>P4</w:t>
                                    </w:r>
                                  </w:p>
                                </w:txbxContent>
                              </wps:txbx>
                              <wps:bodyPr rot="0" vert="horz" wrap="square" lIns="91440" tIns="45720" rIns="91440" bIns="45720" anchor="t" anchorCtr="0" upright="1">
                                <a:noAutofit/>
                              </wps:bodyPr>
                            </wps:wsp>
                          </wpg:grpSp>
                          <wpg:grpSp>
                            <wpg:cNvPr id="71" name="Group 440"/>
                            <wpg:cNvGrpSpPr>
                              <a:grpSpLocks/>
                            </wpg:cNvGrpSpPr>
                            <wpg:grpSpPr bwMode="auto">
                              <a:xfrm>
                                <a:off x="4008" y="4882"/>
                                <a:ext cx="864" cy="1047"/>
                                <a:chOff x="3226" y="4882"/>
                                <a:chExt cx="864" cy="1046"/>
                              </a:xfrm>
                            </wpg:grpSpPr>
                            <wps:wsp>
                              <wps:cNvPr id="72" name="AutoShape 441"/>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AutoShape 442"/>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Text Box 443"/>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1432F" w14:textId="77777777" w:rsidR="005A423E" w:rsidRDefault="005A423E" w:rsidP="00EC79D3">
                                    <w:r>
                                      <w:t>P3</w:t>
                                    </w:r>
                                  </w:p>
                                </w:txbxContent>
                              </wps:txbx>
                              <wps:bodyPr rot="0" vert="horz" wrap="square" lIns="91440" tIns="45720" rIns="91440" bIns="45720" anchor="t" anchorCtr="0" upright="1">
                                <a:noAutofit/>
                              </wps:bodyPr>
                            </wps:wsp>
                            <wps:wsp>
                              <wps:cNvPr id="75" name="Text Box 444"/>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F882B" w14:textId="77777777" w:rsidR="005A423E" w:rsidRDefault="005A423E" w:rsidP="00EC79D3">
                                    <w:r>
                                      <w:t>P4</w:t>
                                    </w:r>
                                  </w:p>
                                </w:txbxContent>
                              </wps:txbx>
                              <wps:bodyPr rot="0" vert="horz" wrap="square" lIns="91440" tIns="45720" rIns="91440" bIns="45720" anchor="t" anchorCtr="0" upright="1">
                                <a:noAutofit/>
                              </wps:bodyPr>
                            </wps:wsp>
                          </wpg:grpSp>
                          <wpg:grpSp>
                            <wpg:cNvPr id="76" name="Group 445"/>
                            <wpg:cNvGrpSpPr>
                              <a:grpSpLocks/>
                            </wpg:cNvGrpSpPr>
                            <wpg:grpSpPr bwMode="auto">
                              <a:xfrm>
                                <a:off x="3226" y="3973"/>
                                <a:ext cx="865" cy="1046"/>
                                <a:chOff x="3226" y="4882"/>
                                <a:chExt cx="864" cy="1046"/>
                              </a:xfrm>
                            </wpg:grpSpPr>
                            <wps:wsp>
                              <wps:cNvPr id="77" name="AutoShape 446"/>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AutoShape 447"/>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Text Box 448"/>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90ACA" w14:textId="77777777" w:rsidR="005A423E" w:rsidRDefault="005A423E" w:rsidP="00EC79D3">
                                    <w:r>
                                      <w:t>P3</w:t>
                                    </w:r>
                                  </w:p>
                                </w:txbxContent>
                              </wps:txbx>
                              <wps:bodyPr rot="0" vert="horz" wrap="square" lIns="91440" tIns="45720" rIns="91440" bIns="45720" anchor="t" anchorCtr="0" upright="1">
                                <a:noAutofit/>
                              </wps:bodyPr>
                            </wps:wsp>
                            <wps:wsp>
                              <wps:cNvPr id="80" name="Text Box 449"/>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CD66E" w14:textId="77777777" w:rsidR="005A423E" w:rsidRDefault="005A423E" w:rsidP="00EC79D3">
                                    <w:r>
                                      <w:t>P4</w:t>
                                    </w:r>
                                  </w:p>
                                </w:txbxContent>
                              </wps:txbx>
                              <wps:bodyPr rot="0" vert="horz" wrap="square" lIns="91440" tIns="45720" rIns="91440" bIns="45720" anchor="t" anchorCtr="0" upright="1">
                                <a:noAutofit/>
                              </wps:bodyPr>
                            </wps:wsp>
                          </wpg:grpSp>
                          <wpg:grpSp>
                            <wpg:cNvPr id="81" name="Group 450"/>
                            <wpg:cNvGrpSpPr>
                              <a:grpSpLocks/>
                            </wpg:cNvGrpSpPr>
                            <wpg:grpSpPr bwMode="auto">
                              <a:xfrm>
                                <a:off x="4008" y="3972"/>
                                <a:ext cx="864" cy="1047"/>
                                <a:chOff x="3226" y="4882"/>
                                <a:chExt cx="864" cy="1046"/>
                              </a:xfrm>
                            </wpg:grpSpPr>
                            <wps:wsp>
                              <wps:cNvPr id="82" name="AutoShape 451"/>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AutoShape 452"/>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Text Box 453"/>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C06EC" w14:textId="77777777" w:rsidR="005A423E" w:rsidRDefault="005A423E" w:rsidP="00EC79D3">
                                    <w:r>
                                      <w:t>P3</w:t>
                                    </w:r>
                                  </w:p>
                                </w:txbxContent>
                              </wps:txbx>
                              <wps:bodyPr rot="0" vert="horz" wrap="square" lIns="91440" tIns="45720" rIns="91440" bIns="45720" anchor="t" anchorCtr="0" upright="1">
                                <a:noAutofit/>
                              </wps:bodyPr>
                            </wps:wsp>
                            <wps:wsp>
                              <wps:cNvPr id="85" name="Text Box 454"/>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5C794" w14:textId="77777777" w:rsidR="005A423E" w:rsidRDefault="005A423E" w:rsidP="00EC79D3">
                                    <w:r>
                                      <w:t>P4</w:t>
                                    </w:r>
                                  </w:p>
                                </w:txbxContent>
                              </wps:txbx>
                              <wps:bodyPr rot="0" vert="horz" wrap="square" lIns="91440" tIns="45720" rIns="91440" bIns="45720" anchor="t" anchorCtr="0" upright="1">
                                <a:noAutofit/>
                              </wps:bodyPr>
                            </wps:wsp>
                          </wpg:grpSp>
                        </wpg:grpSp>
                        <wpg:grpSp>
                          <wpg:cNvPr id="86" name="Group 455"/>
                          <wpg:cNvGrpSpPr>
                            <a:grpSpLocks/>
                          </wpg:cNvGrpSpPr>
                          <wpg:grpSpPr bwMode="auto">
                            <a:xfrm>
                              <a:off x="6363" y="3983"/>
                              <a:ext cx="1647" cy="1955"/>
                              <a:chOff x="3226" y="3972"/>
                              <a:chExt cx="1646" cy="1957"/>
                            </a:xfrm>
                          </wpg:grpSpPr>
                          <wpg:grpSp>
                            <wpg:cNvPr id="87" name="Group 456"/>
                            <wpg:cNvGrpSpPr>
                              <a:grpSpLocks/>
                            </wpg:cNvGrpSpPr>
                            <wpg:grpSpPr bwMode="auto">
                              <a:xfrm>
                                <a:off x="3226" y="4882"/>
                                <a:ext cx="864" cy="1046"/>
                                <a:chOff x="3226" y="4882"/>
                                <a:chExt cx="864" cy="1046"/>
                              </a:xfrm>
                            </wpg:grpSpPr>
                            <wps:wsp>
                              <wps:cNvPr id="88" name="AutoShape 457"/>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AutoShape 458"/>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Text Box 459"/>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ED301" w14:textId="77777777" w:rsidR="005A423E" w:rsidRDefault="005A423E" w:rsidP="00EC79D3">
                                    <w:r>
                                      <w:t>P3</w:t>
                                    </w:r>
                                  </w:p>
                                </w:txbxContent>
                              </wps:txbx>
                              <wps:bodyPr rot="0" vert="horz" wrap="square" lIns="91440" tIns="45720" rIns="91440" bIns="45720" anchor="t" anchorCtr="0" upright="1">
                                <a:noAutofit/>
                              </wps:bodyPr>
                            </wps:wsp>
                            <wps:wsp>
                              <wps:cNvPr id="91" name="Text Box 460"/>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DABD1" w14:textId="77777777" w:rsidR="005A423E" w:rsidRDefault="005A423E" w:rsidP="00EC79D3">
                                    <w:r>
                                      <w:t>P4</w:t>
                                    </w:r>
                                  </w:p>
                                </w:txbxContent>
                              </wps:txbx>
                              <wps:bodyPr rot="0" vert="horz" wrap="square" lIns="91440" tIns="45720" rIns="91440" bIns="45720" anchor="t" anchorCtr="0" upright="1">
                                <a:noAutofit/>
                              </wps:bodyPr>
                            </wps:wsp>
                          </wpg:grpSp>
                          <wpg:grpSp>
                            <wpg:cNvPr id="92" name="Group 461"/>
                            <wpg:cNvGrpSpPr>
                              <a:grpSpLocks/>
                            </wpg:cNvGrpSpPr>
                            <wpg:grpSpPr bwMode="auto">
                              <a:xfrm>
                                <a:off x="4008" y="4882"/>
                                <a:ext cx="864" cy="1047"/>
                                <a:chOff x="3226" y="4882"/>
                                <a:chExt cx="864" cy="1046"/>
                              </a:xfrm>
                            </wpg:grpSpPr>
                            <wps:wsp>
                              <wps:cNvPr id="93" name="AutoShape 462"/>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AutoShape 463"/>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 name="Text Box 464"/>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BD7BC" w14:textId="77777777" w:rsidR="005A423E" w:rsidRDefault="005A423E" w:rsidP="00EC79D3">
                                    <w:r>
                                      <w:t>P3</w:t>
                                    </w:r>
                                  </w:p>
                                </w:txbxContent>
                              </wps:txbx>
                              <wps:bodyPr rot="0" vert="horz" wrap="square" lIns="91440" tIns="45720" rIns="91440" bIns="45720" anchor="t" anchorCtr="0" upright="1">
                                <a:noAutofit/>
                              </wps:bodyPr>
                            </wps:wsp>
                            <wps:wsp>
                              <wps:cNvPr id="96" name="Text Box 465"/>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56995" w14:textId="77777777" w:rsidR="005A423E" w:rsidRDefault="005A423E" w:rsidP="00EC79D3">
                                    <w:r>
                                      <w:t>P4</w:t>
                                    </w:r>
                                  </w:p>
                                </w:txbxContent>
                              </wps:txbx>
                              <wps:bodyPr rot="0" vert="horz" wrap="square" lIns="91440" tIns="45720" rIns="91440" bIns="45720" anchor="t" anchorCtr="0" upright="1">
                                <a:noAutofit/>
                              </wps:bodyPr>
                            </wps:wsp>
                          </wpg:grpSp>
                          <wpg:grpSp>
                            <wpg:cNvPr id="97" name="Group 466"/>
                            <wpg:cNvGrpSpPr>
                              <a:grpSpLocks/>
                            </wpg:cNvGrpSpPr>
                            <wpg:grpSpPr bwMode="auto">
                              <a:xfrm>
                                <a:off x="3226" y="3973"/>
                                <a:ext cx="865" cy="1046"/>
                                <a:chOff x="3226" y="4882"/>
                                <a:chExt cx="864" cy="1046"/>
                              </a:xfrm>
                            </wpg:grpSpPr>
                            <wps:wsp>
                              <wps:cNvPr id="98" name="AutoShape 467"/>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 name="AutoShape 468"/>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Text Box 469"/>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342B4" w14:textId="77777777" w:rsidR="005A423E" w:rsidRDefault="005A423E" w:rsidP="00EC79D3">
                                    <w:r>
                                      <w:t>P3</w:t>
                                    </w:r>
                                  </w:p>
                                </w:txbxContent>
                              </wps:txbx>
                              <wps:bodyPr rot="0" vert="horz" wrap="square" lIns="91440" tIns="45720" rIns="91440" bIns="45720" anchor="t" anchorCtr="0" upright="1">
                                <a:noAutofit/>
                              </wps:bodyPr>
                            </wps:wsp>
                            <wps:wsp>
                              <wps:cNvPr id="101" name="Text Box 470"/>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49FDA" w14:textId="77777777" w:rsidR="005A423E" w:rsidRDefault="005A423E" w:rsidP="00EC79D3">
                                    <w:r>
                                      <w:t>P4</w:t>
                                    </w:r>
                                  </w:p>
                                </w:txbxContent>
                              </wps:txbx>
                              <wps:bodyPr rot="0" vert="horz" wrap="square" lIns="91440" tIns="45720" rIns="91440" bIns="45720" anchor="t" anchorCtr="0" upright="1">
                                <a:noAutofit/>
                              </wps:bodyPr>
                            </wps:wsp>
                          </wpg:grpSp>
                          <wpg:grpSp>
                            <wpg:cNvPr id="102" name="Group 471"/>
                            <wpg:cNvGrpSpPr>
                              <a:grpSpLocks/>
                            </wpg:cNvGrpSpPr>
                            <wpg:grpSpPr bwMode="auto">
                              <a:xfrm>
                                <a:off x="4008" y="3972"/>
                                <a:ext cx="864" cy="1047"/>
                                <a:chOff x="3226" y="4882"/>
                                <a:chExt cx="864" cy="1046"/>
                              </a:xfrm>
                            </wpg:grpSpPr>
                            <wps:wsp>
                              <wps:cNvPr id="103" name="AutoShape 472"/>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AutoShape 473"/>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Text Box 474"/>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2FEB0" w14:textId="77777777" w:rsidR="005A423E" w:rsidRDefault="005A423E" w:rsidP="00EC79D3">
                                    <w:r>
                                      <w:t>P3</w:t>
                                    </w:r>
                                  </w:p>
                                </w:txbxContent>
                              </wps:txbx>
                              <wps:bodyPr rot="0" vert="horz" wrap="square" lIns="91440" tIns="45720" rIns="91440" bIns="45720" anchor="t" anchorCtr="0" upright="1">
                                <a:noAutofit/>
                              </wps:bodyPr>
                            </wps:wsp>
                            <wps:wsp>
                              <wps:cNvPr id="106" name="Text Box 475"/>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35A42" w14:textId="77777777" w:rsidR="005A423E" w:rsidRDefault="005A423E" w:rsidP="00EC79D3">
                                    <w:r>
                                      <w:t>P4</w:t>
                                    </w:r>
                                  </w:p>
                                </w:txbxContent>
                              </wps:txbx>
                              <wps:bodyPr rot="0" vert="horz" wrap="square" lIns="91440" tIns="45720" rIns="91440" bIns="45720" anchor="t" anchorCtr="0" upright="1">
                                <a:noAutofit/>
                              </wps:bodyPr>
                            </wps:wsp>
                          </wpg:grpSp>
                        </wpg:grpSp>
                      </wpg:wgp>
                      <wpg:wgp>
                        <wpg:cNvPr id="107" name="Group 477"/>
                        <wpg:cNvGrpSpPr>
                          <a:grpSpLocks/>
                        </wpg:cNvGrpSpPr>
                        <wpg:grpSpPr bwMode="auto">
                          <a:xfrm>
                            <a:off x="687781" y="186288"/>
                            <a:ext cx="3808270" cy="1557971"/>
                            <a:chOff x="3226" y="3981"/>
                            <a:chExt cx="4784" cy="1957"/>
                          </a:xfrm>
                        </wpg:grpSpPr>
                        <wpg:grpSp>
                          <wpg:cNvPr id="108" name="Group 478"/>
                          <wpg:cNvGrpSpPr>
                            <a:grpSpLocks/>
                          </wpg:cNvGrpSpPr>
                          <wpg:grpSpPr bwMode="auto">
                            <a:xfrm>
                              <a:off x="3226" y="3981"/>
                              <a:ext cx="1646" cy="1957"/>
                              <a:chOff x="3226" y="3972"/>
                              <a:chExt cx="1646" cy="1957"/>
                            </a:xfrm>
                          </wpg:grpSpPr>
                          <wpg:grpSp>
                            <wpg:cNvPr id="109" name="Group 479"/>
                            <wpg:cNvGrpSpPr>
                              <a:grpSpLocks/>
                            </wpg:cNvGrpSpPr>
                            <wpg:grpSpPr bwMode="auto">
                              <a:xfrm>
                                <a:off x="3226" y="4882"/>
                                <a:ext cx="864" cy="1046"/>
                                <a:chOff x="3226" y="4882"/>
                                <a:chExt cx="864" cy="1046"/>
                              </a:xfrm>
                            </wpg:grpSpPr>
                            <wps:wsp>
                              <wps:cNvPr id="110" name="AutoShape 480"/>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481"/>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Text Box 482"/>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DEF6B" w14:textId="77777777" w:rsidR="005A423E" w:rsidRDefault="005A423E" w:rsidP="00EC79D3">
                                    <w:r>
                                      <w:t>P3</w:t>
                                    </w:r>
                                  </w:p>
                                </w:txbxContent>
                              </wps:txbx>
                              <wps:bodyPr rot="0" vert="horz" wrap="square" lIns="91440" tIns="45720" rIns="91440" bIns="45720" anchor="t" anchorCtr="0" upright="1">
                                <a:noAutofit/>
                              </wps:bodyPr>
                            </wps:wsp>
                            <wps:wsp>
                              <wps:cNvPr id="113" name="Text Box 483"/>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895DF8" w14:textId="77777777" w:rsidR="005A423E" w:rsidRDefault="005A423E" w:rsidP="00EC79D3">
                                    <w:r>
                                      <w:t>P4</w:t>
                                    </w:r>
                                  </w:p>
                                </w:txbxContent>
                              </wps:txbx>
                              <wps:bodyPr rot="0" vert="horz" wrap="square" lIns="91440" tIns="45720" rIns="91440" bIns="45720" anchor="t" anchorCtr="0" upright="1">
                                <a:noAutofit/>
                              </wps:bodyPr>
                            </wps:wsp>
                          </wpg:grpSp>
                          <wpg:grpSp>
                            <wpg:cNvPr id="114" name="Group 484"/>
                            <wpg:cNvGrpSpPr>
                              <a:grpSpLocks/>
                            </wpg:cNvGrpSpPr>
                            <wpg:grpSpPr bwMode="auto">
                              <a:xfrm>
                                <a:off x="4008" y="4882"/>
                                <a:ext cx="864" cy="1047"/>
                                <a:chOff x="3226" y="4882"/>
                                <a:chExt cx="864" cy="1046"/>
                              </a:xfrm>
                            </wpg:grpSpPr>
                            <wps:wsp>
                              <wps:cNvPr id="115" name="AutoShape 485"/>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AutoShape 486"/>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Text Box 487"/>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FDA36" w14:textId="77777777" w:rsidR="005A423E" w:rsidRDefault="005A423E" w:rsidP="00EC79D3">
                                    <w:r>
                                      <w:t>P3</w:t>
                                    </w:r>
                                  </w:p>
                                </w:txbxContent>
                              </wps:txbx>
                              <wps:bodyPr rot="0" vert="horz" wrap="square" lIns="91440" tIns="45720" rIns="91440" bIns="45720" anchor="t" anchorCtr="0" upright="1">
                                <a:noAutofit/>
                              </wps:bodyPr>
                            </wps:wsp>
                            <wps:wsp>
                              <wps:cNvPr id="118" name="Text Box 488"/>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BA2AE" w14:textId="77777777" w:rsidR="005A423E" w:rsidRDefault="005A423E" w:rsidP="00EC79D3">
                                    <w:r>
                                      <w:t>P4</w:t>
                                    </w:r>
                                  </w:p>
                                </w:txbxContent>
                              </wps:txbx>
                              <wps:bodyPr rot="0" vert="horz" wrap="square" lIns="91440" tIns="45720" rIns="91440" bIns="45720" anchor="t" anchorCtr="0" upright="1">
                                <a:noAutofit/>
                              </wps:bodyPr>
                            </wps:wsp>
                          </wpg:grpSp>
                          <wpg:grpSp>
                            <wpg:cNvPr id="119" name="Group 489"/>
                            <wpg:cNvGrpSpPr>
                              <a:grpSpLocks/>
                            </wpg:cNvGrpSpPr>
                            <wpg:grpSpPr bwMode="auto">
                              <a:xfrm>
                                <a:off x="3226" y="3973"/>
                                <a:ext cx="865" cy="1046"/>
                                <a:chOff x="3226" y="4882"/>
                                <a:chExt cx="864" cy="1046"/>
                              </a:xfrm>
                            </wpg:grpSpPr>
                            <wps:wsp>
                              <wps:cNvPr id="120" name="AutoShape 490"/>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491"/>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Text Box 492"/>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D2BA9" w14:textId="77777777" w:rsidR="005A423E" w:rsidRDefault="005A423E" w:rsidP="00EC79D3">
                                    <w:r>
                                      <w:t>P3</w:t>
                                    </w:r>
                                  </w:p>
                                </w:txbxContent>
                              </wps:txbx>
                              <wps:bodyPr rot="0" vert="horz" wrap="square" lIns="91440" tIns="45720" rIns="91440" bIns="45720" anchor="t" anchorCtr="0" upright="1">
                                <a:noAutofit/>
                              </wps:bodyPr>
                            </wps:wsp>
                            <wps:wsp>
                              <wps:cNvPr id="123" name="Text Box 493"/>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FA5A9" w14:textId="77777777" w:rsidR="005A423E" w:rsidRDefault="005A423E" w:rsidP="00EC79D3">
                                    <w:r>
                                      <w:t>P4</w:t>
                                    </w:r>
                                  </w:p>
                                </w:txbxContent>
                              </wps:txbx>
                              <wps:bodyPr rot="0" vert="horz" wrap="square" lIns="91440" tIns="45720" rIns="91440" bIns="45720" anchor="t" anchorCtr="0" upright="1">
                                <a:noAutofit/>
                              </wps:bodyPr>
                            </wps:wsp>
                          </wpg:grpSp>
                          <wpg:grpSp>
                            <wpg:cNvPr id="124" name="Group 494"/>
                            <wpg:cNvGrpSpPr>
                              <a:grpSpLocks/>
                            </wpg:cNvGrpSpPr>
                            <wpg:grpSpPr bwMode="auto">
                              <a:xfrm>
                                <a:off x="4008" y="3972"/>
                                <a:ext cx="864" cy="1047"/>
                                <a:chOff x="3226" y="4882"/>
                                <a:chExt cx="864" cy="1046"/>
                              </a:xfrm>
                            </wpg:grpSpPr>
                            <wps:wsp>
                              <wps:cNvPr id="125" name="AutoShape 495"/>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 name="AutoShape 496"/>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 name="Text Box 497"/>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A1A96" w14:textId="77777777" w:rsidR="005A423E" w:rsidRDefault="005A423E" w:rsidP="00EC79D3">
                                    <w:r>
                                      <w:t>P3</w:t>
                                    </w:r>
                                  </w:p>
                                </w:txbxContent>
                              </wps:txbx>
                              <wps:bodyPr rot="0" vert="horz" wrap="square" lIns="91440" tIns="45720" rIns="91440" bIns="45720" anchor="t" anchorCtr="0" upright="1">
                                <a:noAutofit/>
                              </wps:bodyPr>
                            </wps:wsp>
                            <wps:wsp>
                              <wps:cNvPr id="128" name="Text Box 498"/>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6F087" w14:textId="77777777" w:rsidR="005A423E" w:rsidRDefault="005A423E" w:rsidP="00EC79D3">
                                    <w:r>
                                      <w:t>P4</w:t>
                                    </w:r>
                                  </w:p>
                                </w:txbxContent>
                              </wps:txbx>
                              <wps:bodyPr rot="0" vert="horz" wrap="square" lIns="91440" tIns="45720" rIns="91440" bIns="45720" anchor="t" anchorCtr="0" upright="1">
                                <a:noAutofit/>
                              </wps:bodyPr>
                            </wps:wsp>
                          </wpg:grpSp>
                        </wpg:grpSp>
                        <wpg:grpSp>
                          <wpg:cNvPr id="129" name="Group 499"/>
                          <wpg:cNvGrpSpPr>
                            <a:grpSpLocks/>
                          </wpg:cNvGrpSpPr>
                          <wpg:grpSpPr bwMode="auto">
                            <a:xfrm>
                              <a:off x="4794" y="3982"/>
                              <a:ext cx="1647" cy="1956"/>
                              <a:chOff x="3226" y="3972"/>
                              <a:chExt cx="1646" cy="1957"/>
                            </a:xfrm>
                          </wpg:grpSpPr>
                          <wpg:grpSp>
                            <wpg:cNvPr id="130" name="Group 500"/>
                            <wpg:cNvGrpSpPr>
                              <a:grpSpLocks/>
                            </wpg:cNvGrpSpPr>
                            <wpg:grpSpPr bwMode="auto">
                              <a:xfrm>
                                <a:off x="3226" y="4882"/>
                                <a:ext cx="864" cy="1046"/>
                                <a:chOff x="3226" y="4882"/>
                                <a:chExt cx="864" cy="1046"/>
                              </a:xfrm>
                            </wpg:grpSpPr>
                            <wps:wsp>
                              <wps:cNvPr id="131" name="AutoShape 501"/>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AutoShape 502"/>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Text Box 503"/>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780E4" w14:textId="77777777" w:rsidR="005A423E" w:rsidRDefault="005A423E" w:rsidP="00EC79D3">
                                    <w:r>
                                      <w:t>P3</w:t>
                                    </w:r>
                                  </w:p>
                                </w:txbxContent>
                              </wps:txbx>
                              <wps:bodyPr rot="0" vert="horz" wrap="square" lIns="91440" tIns="45720" rIns="91440" bIns="45720" anchor="t" anchorCtr="0" upright="1">
                                <a:noAutofit/>
                              </wps:bodyPr>
                            </wps:wsp>
                            <wps:wsp>
                              <wps:cNvPr id="134" name="Text Box 504"/>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5FEB" w14:textId="77777777" w:rsidR="005A423E" w:rsidRDefault="005A423E" w:rsidP="00EC79D3">
                                    <w:r>
                                      <w:t>P4</w:t>
                                    </w:r>
                                  </w:p>
                                </w:txbxContent>
                              </wps:txbx>
                              <wps:bodyPr rot="0" vert="horz" wrap="square" lIns="91440" tIns="45720" rIns="91440" bIns="45720" anchor="t" anchorCtr="0" upright="1">
                                <a:noAutofit/>
                              </wps:bodyPr>
                            </wps:wsp>
                          </wpg:grpSp>
                          <wpg:grpSp>
                            <wpg:cNvPr id="135" name="Group 505"/>
                            <wpg:cNvGrpSpPr>
                              <a:grpSpLocks/>
                            </wpg:cNvGrpSpPr>
                            <wpg:grpSpPr bwMode="auto">
                              <a:xfrm>
                                <a:off x="4008" y="4882"/>
                                <a:ext cx="864" cy="1047"/>
                                <a:chOff x="3226" y="4882"/>
                                <a:chExt cx="864" cy="1046"/>
                              </a:xfrm>
                            </wpg:grpSpPr>
                            <wps:wsp>
                              <wps:cNvPr id="136" name="AutoShape 506"/>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AutoShape 507"/>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Text Box 508"/>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F9D0E" w14:textId="77777777" w:rsidR="005A423E" w:rsidRDefault="005A423E" w:rsidP="00EC79D3">
                                    <w:r>
                                      <w:t>P3</w:t>
                                    </w:r>
                                  </w:p>
                                </w:txbxContent>
                              </wps:txbx>
                              <wps:bodyPr rot="0" vert="horz" wrap="square" lIns="91440" tIns="45720" rIns="91440" bIns="45720" anchor="t" anchorCtr="0" upright="1">
                                <a:noAutofit/>
                              </wps:bodyPr>
                            </wps:wsp>
                            <wps:wsp>
                              <wps:cNvPr id="139" name="Text Box 509"/>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7C2B3" w14:textId="77777777" w:rsidR="005A423E" w:rsidRDefault="005A423E" w:rsidP="00EC79D3">
                                    <w:r>
                                      <w:t>P4</w:t>
                                    </w:r>
                                  </w:p>
                                </w:txbxContent>
                              </wps:txbx>
                              <wps:bodyPr rot="0" vert="horz" wrap="square" lIns="91440" tIns="45720" rIns="91440" bIns="45720" anchor="t" anchorCtr="0" upright="1">
                                <a:noAutofit/>
                              </wps:bodyPr>
                            </wps:wsp>
                          </wpg:grpSp>
                          <wpg:grpSp>
                            <wpg:cNvPr id="140" name="Group 510"/>
                            <wpg:cNvGrpSpPr>
                              <a:grpSpLocks/>
                            </wpg:cNvGrpSpPr>
                            <wpg:grpSpPr bwMode="auto">
                              <a:xfrm>
                                <a:off x="3226" y="3973"/>
                                <a:ext cx="865" cy="1046"/>
                                <a:chOff x="3226" y="4882"/>
                                <a:chExt cx="864" cy="1046"/>
                              </a:xfrm>
                            </wpg:grpSpPr>
                            <wps:wsp>
                              <wps:cNvPr id="141" name="AutoShape 511"/>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 name="AutoShape 512"/>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513"/>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8E2A7" w14:textId="77777777" w:rsidR="005A423E" w:rsidRDefault="005A423E" w:rsidP="00EC79D3">
                                    <w:r>
                                      <w:t>P3</w:t>
                                    </w:r>
                                  </w:p>
                                </w:txbxContent>
                              </wps:txbx>
                              <wps:bodyPr rot="0" vert="horz" wrap="square" lIns="91440" tIns="45720" rIns="91440" bIns="45720" anchor="t" anchorCtr="0" upright="1">
                                <a:noAutofit/>
                              </wps:bodyPr>
                            </wps:wsp>
                            <wps:wsp>
                              <wps:cNvPr id="144" name="Text Box 514"/>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C03DD" w14:textId="77777777" w:rsidR="005A423E" w:rsidRDefault="005A423E" w:rsidP="00EC79D3">
                                    <w:r>
                                      <w:t>P4</w:t>
                                    </w:r>
                                  </w:p>
                                </w:txbxContent>
                              </wps:txbx>
                              <wps:bodyPr rot="0" vert="horz" wrap="square" lIns="91440" tIns="45720" rIns="91440" bIns="45720" anchor="t" anchorCtr="0" upright="1">
                                <a:noAutofit/>
                              </wps:bodyPr>
                            </wps:wsp>
                          </wpg:grpSp>
                          <wpg:grpSp>
                            <wpg:cNvPr id="145" name="Group 515"/>
                            <wpg:cNvGrpSpPr>
                              <a:grpSpLocks/>
                            </wpg:cNvGrpSpPr>
                            <wpg:grpSpPr bwMode="auto">
                              <a:xfrm>
                                <a:off x="4008" y="3972"/>
                                <a:ext cx="864" cy="1047"/>
                                <a:chOff x="3226" y="4882"/>
                                <a:chExt cx="864" cy="1046"/>
                              </a:xfrm>
                            </wpg:grpSpPr>
                            <wps:wsp>
                              <wps:cNvPr id="146" name="AutoShape 516"/>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 name="AutoShape 517"/>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 name="Text Box 518"/>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FD8A4" w14:textId="77777777" w:rsidR="005A423E" w:rsidRDefault="005A423E" w:rsidP="00EC79D3">
                                    <w:r>
                                      <w:t>P3</w:t>
                                    </w:r>
                                  </w:p>
                                </w:txbxContent>
                              </wps:txbx>
                              <wps:bodyPr rot="0" vert="horz" wrap="square" lIns="91440" tIns="45720" rIns="91440" bIns="45720" anchor="t" anchorCtr="0" upright="1">
                                <a:noAutofit/>
                              </wps:bodyPr>
                            </wps:wsp>
                            <wps:wsp>
                              <wps:cNvPr id="149" name="Text Box 519"/>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08A09" w14:textId="77777777" w:rsidR="005A423E" w:rsidRDefault="005A423E" w:rsidP="00EC79D3">
                                    <w:r>
                                      <w:t>P4</w:t>
                                    </w:r>
                                  </w:p>
                                </w:txbxContent>
                              </wps:txbx>
                              <wps:bodyPr rot="0" vert="horz" wrap="square" lIns="91440" tIns="45720" rIns="91440" bIns="45720" anchor="t" anchorCtr="0" upright="1">
                                <a:noAutofit/>
                              </wps:bodyPr>
                            </wps:wsp>
                          </wpg:grpSp>
                        </wpg:grpSp>
                        <wpg:grpSp>
                          <wpg:cNvPr id="150" name="Group 520"/>
                          <wpg:cNvGrpSpPr>
                            <a:grpSpLocks/>
                          </wpg:cNvGrpSpPr>
                          <wpg:grpSpPr bwMode="auto">
                            <a:xfrm>
                              <a:off x="6363" y="3983"/>
                              <a:ext cx="1647" cy="1955"/>
                              <a:chOff x="3226" y="3972"/>
                              <a:chExt cx="1646" cy="1957"/>
                            </a:xfrm>
                          </wpg:grpSpPr>
                          <wpg:grpSp>
                            <wpg:cNvPr id="151" name="Group 521"/>
                            <wpg:cNvGrpSpPr>
                              <a:grpSpLocks/>
                            </wpg:cNvGrpSpPr>
                            <wpg:grpSpPr bwMode="auto">
                              <a:xfrm>
                                <a:off x="3226" y="4882"/>
                                <a:ext cx="864" cy="1046"/>
                                <a:chOff x="3226" y="4882"/>
                                <a:chExt cx="864" cy="1046"/>
                              </a:xfrm>
                            </wpg:grpSpPr>
                            <wps:wsp>
                              <wps:cNvPr id="152" name="AutoShape 522"/>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AutoShape 523"/>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Text Box 524"/>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93A9F" w14:textId="77777777" w:rsidR="005A423E" w:rsidRDefault="005A423E" w:rsidP="00EC79D3">
                                    <w:r>
                                      <w:t>P3</w:t>
                                    </w:r>
                                  </w:p>
                                </w:txbxContent>
                              </wps:txbx>
                              <wps:bodyPr rot="0" vert="horz" wrap="square" lIns="91440" tIns="45720" rIns="91440" bIns="45720" anchor="t" anchorCtr="0" upright="1">
                                <a:noAutofit/>
                              </wps:bodyPr>
                            </wps:wsp>
                            <wps:wsp>
                              <wps:cNvPr id="155" name="Text Box 525"/>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EC287" w14:textId="77777777" w:rsidR="005A423E" w:rsidRDefault="005A423E" w:rsidP="00EC79D3">
                                    <w:r>
                                      <w:t>P4</w:t>
                                    </w:r>
                                  </w:p>
                                </w:txbxContent>
                              </wps:txbx>
                              <wps:bodyPr rot="0" vert="horz" wrap="square" lIns="91440" tIns="45720" rIns="91440" bIns="45720" anchor="t" anchorCtr="0" upright="1">
                                <a:noAutofit/>
                              </wps:bodyPr>
                            </wps:wsp>
                          </wpg:grpSp>
                          <wpg:grpSp>
                            <wpg:cNvPr id="156" name="Group 526"/>
                            <wpg:cNvGrpSpPr>
                              <a:grpSpLocks/>
                            </wpg:cNvGrpSpPr>
                            <wpg:grpSpPr bwMode="auto">
                              <a:xfrm>
                                <a:off x="4008" y="4882"/>
                                <a:ext cx="864" cy="1047"/>
                                <a:chOff x="3226" y="4882"/>
                                <a:chExt cx="864" cy="1046"/>
                              </a:xfrm>
                            </wpg:grpSpPr>
                            <wps:wsp>
                              <wps:cNvPr id="157" name="AutoShape 527"/>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 name="AutoShape 528"/>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 name="Text Box 529"/>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613F3" w14:textId="77777777" w:rsidR="005A423E" w:rsidRDefault="005A423E" w:rsidP="00EC79D3">
                                    <w:r>
                                      <w:t>P3</w:t>
                                    </w:r>
                                  </w:p>
                                </w:txbxContent>
                              </wps:txbx>
                              <wps:bodyPr rot="0" vert="horz" wrap="square" lIns="91440" tIns="45720" rIns="91440" bIns="45720" anchor="t" anchorCtr="0" upright="1">
                                <a:noAutofit/>
                              </wps:bodyPr>
                            </wps:wsp>
                            <wps:wsp>
                              <wps:cNvPr id="160" name="Text Box 530"/>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074C2" w14:textId="77777777" w:rsidR="005A423E" w:rsidRDefault="005A423E" w:rsidP="00EC79D3">
                                    <w:r>
                                      <w:t>P4</w:t>
                                    </w:r>
                                  </w:p>
                                </w:txbxContent>
                              </wps:txbx>
                              <wps:bodyPr rot="0" vert="horz" wrap="square" lIns="91440" tIns="45720" rIns="91440" bIns="45720" anchor="t" anchorCtr="0" upright="1">
                                <a:noAutofit/>
                              </wps:bodyPr>
                            </wps:wsp>
                          </wpg:grpSp>
                          <wpg:grpSp>
                            <wpg:cNvPr id="161" name="Group 531"/>
                            <wpg:cNvGrpSpPr>
                              <a:grpSpLocks/>
                            </wpg:cNvGrpSpPr>
                            <wpg:grpSpPr bwMode="auto">
                              <a:xfrm>
                                <a:off x="3226" y="3973"/>
                                <a:ext cx="865" cy="1046"/>
                                <a:chOff x="3226" y="4882"/>
                                <a:chExt cx="864" cy="1046"/>
                              </a:xfrm>
                            </wpg:grpSpPr>
                            <wps:wsp>
                              <wps:cNvPr id="162" name="AutoShape 532"/>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AutoShape 533"/>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 name="Text Box 534"/>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D48C71" w14:textId="77777777" w:rsidR="005A423E" w:rsidRDefault="005A423E" w:rsidP="00EC79D3">
                                    <w:r>
                                      <w:t>P3</w:t>
                                    </w:r>
                                  </w:p>
                                </w:txbxContent>
                              </wps:txbx>
                              <wps:bodyPr rot="0" vert="horz" wrap="square" lIns="91440" tIns="45720" rIns="91440" bIns="45720" anchor="t" anchorCtr="0" upright="1">
                                <a:noAutofit/>
                              </wps:bodyPr>
                            </wps:wsp>
                            <wps:wsp>
                              <wps:cNvPr id="165" name="Text Box 535"/>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829A8" w14:textId="77777777" w:rsidR="005A423E" w:rsidRDefault="005A423E" w:rsidP="00EC79D3">
                                    <w:r>
                                      <w:t>P4</w:t>
                                    </w:r>
                                  </w:p>
                                </w:txbxContent>
                              </wps:txbx>
                              <wps:bodyPr rot="0" vert="horz" wrap="square" lIns="91440" tIns="45720" rIns="91440" bIns="45720" anchor="t" anchorCtr="0" upright="1">
                                <a:noAutofit/>
                              </wps:bodyPr>
                            </wps:wsp>
                          </wpg:grpSp>
                          <wpg:grpSp>
                            <wpg:cNvPr id="166" name="Group 536"/>
                            <wpg:cNvGrpSpPr>
                              <a:grpSpLocks/>
                            </wpg:cNvGrpSpPr>
                            <wpg:grpSpPr bwMode="auto">
                              <a:xfrm>
                                <a:off x="4008" y="3972"/>
                                <a:ext cx="864" cy="1047"/>
                                <a:chOff x="3226" y="4882"/>
                                <a:chExt cx="864" cy="1046"/>
                              </a:xfrm>
                            </wpg:grpSpPr>
                            <wps:wsp>
                              <wps:cNvPr id="167" name="AutoShape 537"/>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 name="AutoShape 538"/>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 name="Text Box 539"/>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755650" w14:textId="77777777" w:rsidR="005A423E" w:rsidRDefault="005A423E" w:rsidP="00EC79D3">
                                    <w:r>
                                      <w:t>P3</w:t>
                                    </w:r>
                                  </w:p>
                                </w:txbxContent>
                              </wps:txbx>
                              <wps:bodyPr rot="0" vert="horz" wrap="square" lIns="91440" tIns="45720" rIns="91440" bIns="45720" anchor="t" anchorCtr="0" upright="1">
                                <a:noAutofit/>
                              </wps:bodyPr>
                            </wps:wsp>
                            <wps:wsp>
                              <wps:cNvPr id="170" name="Text Box 540"/>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061E8" w14:textId="77777777" w:rsidR="005A423E" w:rsidRDefault="005A423E" w:rsidP="00EC79D3">
                                    <w:r>
                                      <w:t>P4</w:t>
                                    </w:r>
                                  </w:p>
                                </w:txbxContent>
                              </wps:txbx>
                              <wps:bodyPr rot="0" vert="horz" wrap="square" lIns="91440" tIns="45720" rIns="91440" bIns="45720" anchor="t" anchorCtr="0" upright="1">
                                <a:noAutofit/>
                              </wps:bodyPr>
                            </wps:wsp>
                          </wpg:grpSp>
                        </wpg:grpSp>
                      </wpg:wgp>
                    </wpc:wpc>
                  </a:graphicData>
                </a:graphic>
              </wp:inline>
            </w:drawing>
          </mc:Choice>
          <mc:Fallback>
            <w:pict>
              <v:group w14:anchorId="2A00E203" id="Canvas 408" o:spid="_x0000_s1315" editas="canvas" style="width:451.3pt;height:270.8pt;mso-position-horizontal-relative:char;mso-position-vertical-relative:line" coordsize="57315,34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">
                <v:shape id="_x0000_s1316" type="#_x0000_t75" style="position:absolute;width:57315;height:34391;visibility:visible;mso-wrap-style:square">
                  <v:fill o:detectmouseclick="t"/>
                  <v:path o:connecttype="none"/>
                </v:shape>
                <v:shape id="AutoShape 409" o:spid="_x0000_s1317" type="#_x0000_t32" style="position:absolute;left:5787;top:1448;width:8;height:304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">
                  <v:stroke endarrow="block"/>
                </v:shape>
                <v:shape id="AutoShape 410" o:spid="_x0000_s1318" type="#_x0000_t32" style="position:absolute;left:5795;top:31852;width:434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">
                  <v:stroke endarrow="block"/>
                </v:shape>
                <v:shape id="Text Box 413" o:spid="_x0000_s1319" type="#_x0000_t202" style="position:absolute;left:5787;width:4704;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1E867A17" w14:textId="77777777" w:rsidR="005A423E" w:rsidRDefault="005A423E" w:rsidP="00EC79D3">
                        <w:r>
                          <w:t>P1</w:t>
                        </w:r>
                      </w:p>
                    </w:txbxContent>
                  </v:textbox>
                </v:shape>
                <v:shape id="Text Box 414" o:spid="_x0000_s1320" type="#_x0000_t202" style="position:absolute;left:48502;top:29678;width:4697;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491C119" w14:textId="77777777" w:rsidR="005A423E" w:rsidRDefault="005A423E" w:rsidP="00EC79D3">
                        <w:r>
                          <w:t>P2</w:t>
                        </w:r>
                      </w:p>
                    </w:txbxContent>
                  </v:textbox>
                </v:shape>
                <v:group id="Group 476" o:spid="_x0000_s1321" style="position:absolute;left:6877;top:16351;width:38083;height:15580" coordorigin="3226,3981" coordsize="4784,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433" o:spid="_x0000_s1322" style="position:absolute;left:3226;top:3981;width:1646;height:1957" coordorigin="3226,3972" coordsize="1646,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417" o:spid="_x0000_s1323" style="position:absolute;left:3226;top:4882;width:864;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AutoShape 411" o:spid="_x0000_s1324"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">
                        <v:stroke endarrow="block"/>
                      </v:shape>
                      <v:shape id="AutoShape 412" o:spid="_x0000_s1325"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">
                        <v:stroke endarrow="block"/>
                      </v:shape>
                      <v:shape id="Text Box 415" o:spid="_x0000_s1326"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EE3B30A" w14:textId="77777777" w:rsidR="005A423E" w:rsidRDefault="005A423E" w:rsidP="00EC79D3">
                              <w:r>
                                <w:t>P3</w:t>
                              </w:r>
                            </w:p>
                          </w:txbxContent>
                        </v:textbox>
                      </v:shape>
                      <v:shape id="Text Box 416" o:spid="_x0000_s1327"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729B26A6" w14:textId="77777777" w:rsidR="005A423E" w:rsidRDefault="005A423E" w:rsidP="00EC79D3">
                              <w:r>
                                <w:t>P4</w:t>
                              </w:r>
                            </w:p>
                          </w:txbxContent>
                        </v:textbox>
                      </v:shape>
                    </v:group>
                    <v:group id="Group 418" o:spid="_x0000_s1328" style="position:absolute;left:4008;top:488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AutoShape 419" o:spid="_x0000_s1329"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">
                        <v:stroke endarrow="block"/>
                      </v:shape>
                      <v:shape id="AutoShape 420" o:spid="_x0000_s1330"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u56wgAAANsAAAAPAAAAZHJzL2Rvd25yZXYueG1sRE9Ni8Iw&#10;EL0L/ocwgjdNXUT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CgOu56wgAAANsAAAAPAAAA&#10;AAAAAAAAAAAAAAcCAABkcnMvZG93bnJldi54bWxQSwUGAAAAAAMAAwC3AAAA9gIAAAAA&#10;">
                        <v:stroke endarrow="block"/>
                      </v:shape>
                      <v:shape id="Text Box 421" o:spid="_x0000_s1331"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032D5A97" w14:textId="77777777" w:rsidR="005A423E" w:rsidRDefault="005A423E" w:rsidP="00EC79D3">
                              <w:r>
                                <w:t>P3</w:t>
                              </w:r>
                            </w:p>
                          </w:txbxContent>
                        </v:textbox>
                      </v:shape>
                      <v:shape id="Text Box 422" o:spid="_x0000_s1332"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19D98792" w14:textId="77777777" w:rsidR="005A423E" w:rsidRDefault="005A423E" w:rsidP="00EC79D3">
                              <w:r>
                                <w:t>P4</w:t>
                              </w:r>
                            </w:p>
                          </w:txbxContent>
                        </v:textbox>
                      </v:shape>
                    </v:group>
                    <v:group id="Group 423" o:spid="_x0000_s1333" style="position:absolute;left:3226;top:3973;width:865;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AutoShape 424" o:spid="_x0000_s1334"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">
                        <v:stroke endarrow="block"/>
                      </v:shape>
                      <v:shape id="AutoShape 425" o:spid="_x0000_s1335"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">
                        <v:stroke endarrow="block"/>
                      </v:shape>
                      <v:shape id="Text Box 426" o:spid="_x0000_s1336"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0E825EEA" w14:textId="77777777" w:rsidR="005A423E" w:rsidRDefault="005A423E" w:rsidP="00EC79D3">
                              <w:r>
                                <w:t>P3</w:t>
                              </w:r>
                            </w:p>
                          </w:txbxContent>
                        </v:textbox>
                      </v:shape>
                      <v:shape id="Text Box 427" o:spid="_x0000_s1337"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2CD5EC22" w14:textId="77777777" w:rsidR="005A423E" w:rsidRDefault="005A423E" w:rsidP="00EC79D3">
                              <w:r>
                                <w:t>P4</w:t>
                              </w:r>
                            </w:p>
                          </w:txbxContent>
                        </v:textbox>
                      </v:shape>
                    </v:group>
                    <v:group id="Group 428" o:spid="_x0000_s1338" style="position:absolute;left:4008;top:397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AutoShape 429" o:spid="_x0000_s1339"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">
                        <v:stroke endarrow="block"/>
                      </v:shape>
                      <v:shape id="AutoShape 430" o:spid="_x0000_s1340"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THxAAAANsAAAAPAAAAZHJzL2Rvd25yZXYueG1sRI9Ba8JA&#10;FITvhf6H5RW81Y0i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G5WJMfEAAAA2wAAAA8A&#10;AAAAAAAAAAAAAAAABwIAAGRycy9kb3ducmV2LnhtbFBLBQYAAAAAAwADALcAAAD4AgAAAAA=&#10;">
                        <v:stroke endarrow="block"/>
                      </v:shape>
                      <v:shape id="Text Box 431" o:spid="_x0000_s1341"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98F88D4" w14:textId="77777777" w:rsidR="005A423E" w:rsidRDefault="005A423E" w:rsidP="00EC79D3">
                              <w:r>
                                <w:t>P3</w:t>
                              </w:r>
                            </w:p>
                          </w:txbxContent>
                        </v:textbox>
                      </v:shape>
                      <v:shape id="Text Box 432" o:spid="_x0000_s1342"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5D667D5A" w14:textId="77777777" w:rsidR="005A423E" w:rsidRDefault="005A423E" w:rsidP="00EC79D3">
                              <w:r>
                                <w:t>P4</w:t>
                              </w:r>
                            </w:p>
                          </w:txbxContent>
                        </v:textbox>
                      </v:shape>
                    </v:group>
                  </v:group>
                  <v:group id="Group 434" o:spid="_x0000_s1343" style="position:absolute;left:4794;top:3982;width:1647;height:1956" coordorigin="3226,3972" coordsize="1646,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435" o:spid="_x0000_s1344" style="position:absolute;left:3226;top:4882;width:864;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AutoShape 436" o:spid="_x0000_s1345"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">
                        <v:stroke endarrow="block"/>
                      </v:shape>
                      <v:shape id="AutoShape 437" o:spid="_x0000_s1346"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DicxQAAANsAAAAPAAAAZHJzL2Rvd25yZXYueG1sRI9Ba8JA&#10;FITvBf/D8oTe6iaFSo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CXcDicxQAAANsAAAAP&#10;AAAAAAAAAAAAAAAAAAcCAABkcnMvZG93bnJldi54bWxQSwUGAAAAAAMAAwC3AAAA+QIAAAAA&#10;">
                        <v:stroke endarrow="block"/>
                      </v:shape>
                      <v:shape id="Text Box 438" o:spid="_x0000_s1347"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67027BEF" w14:textId="77777777" w:rsidR="005A423E" w:rsidRDefault="005A423E" w:rsidP="00EC79D3">
                              <w:r>
                                <w:t>P3</w:t>
                              </w:r>
                            </w:p>
                          </w:txbxContent>
                        </v:textbox>
                      </v:shape>
                      <v:shape id="Text Box 439" o:spid="_x0000_s1348"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236DCDBC" w14:textId="77777777" w:rsidR="005A423E" w:rsidRDefault="005A423E" w:rsidP="00EC79D3">
                              <w:r>
                                <w:t>P4</w:t>
                              </w:r>
                            </w:p>
                          </w:txbxContent>
                        </v:textbox>
                      </v:shape>
                    </v:group>
                    <v:group id="Group 440" o:spid="_x0000_s1349" style="position:absolute;left:4008;top:488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AutoShape 441" o:spid="_x0000_s1350"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">
                        <v:stroke endarrow="block"/>
                      </v:shape>
                      <v:shape id="AutoShape 442" o:spid="_x0000_s1351"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JOuxgAAANsAAAAPAAAAZHJzL2Rvd25yZXYueG1sRI9Pa8JA&#10;FMTvBb/D8oTe6sYWWo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8gyTrsYAAADbAAAA&#10;DwAAAAAAAAAAAAAAAAAHAgAAZHJzL2Rvd25yZXYueG1sUEsFBgAAAAADAAMAtwAAAPoCAAAAAA==&#10;">
                        <v:stroke endarrow="block"/>
                      </v:shape>
                      <v:shape id="Text Box 443" o:spid="_x0000_s1352"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00C1432F" w14:textId="77777777" w:rsidR="005A423E" w:rsidRDefault="005A423E" w:rsidP="00EC79D3">
                              <w:r>
                                <w:t>P3</w:t>
                              </w:r>
                            </w:p>
                          </w:txbxContent>
                        </v:textbox>
                      </v:shape>
                      <v:shape id="Text Box 444" o:spid="_x0000_s1353"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F5F882B" w14:textId="77777777" w:rsidR="005A423E" w:rsidRDefault="005A423E" w:rsidP="00EC79D3">
                              <w:r>
                                <w:t>P4</w:t>
                              </w:r>
                            </w:p>
                          </w:txbxContent>
                        </v:textbox>
                      </v:shape>
                    </v:group>
                    <v:group id="Group 445" o:spid="_x0000_s1354" style="position:absolute;left:3226;top:3973;width:865;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AutoShape 446" o:spid="_x0000_s1355"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">
                        <v:stroke endarrow="block"/>
                      </v:shape>
                      <v:shape id="AutoShape 447" o:spid="_x0000_s1356"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">
                        <v:stroke endarrow="block"/>
                      </v:shape>
                      <v:shape id="Text Box 448" o:spid="_x0000_s1357"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5AD90ACA" w14:textId="77777777" w:rsidR="005A423E" w:rsidRDefault="005A423E" w:rsidP="00EC79D3">
                              <w:r>
                                <w:t>P3</w:t>
                              </w:r>
                            </w:p>
                          </w:txbxContent>
                        </v:textbox>
                      </v:shape>
                      <v:shape id="Text Box 449" o:spid="_x0000_s1358"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14:paraId="5D8CD66E" w14:textId="77777777" w:rsidR="005A423E" w:rsidRDefault="005A423E" w:rsidP="00EC79D3">
                              <w:r>
                                <w:t>P4</w:t>
                              </w:r>
                            </w:p>
                          </w:txbxContent>
                        </v:textbox>
                      </v:shape>
                    </v:group>
                    <v:group id="Group 450" o:spid="_x0000_s1359" style="position:absolute;left:4008;top:397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AutoShape 451" o:spid="_x0000_s1360"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">
                        <v:stroke endarrow="block"/>
                      </v:shape>
                      <v:shape id="AutoShape 452" o:spid="_x0000_s1361"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">
                        <v:stroke endarrow="block"/>
                      </v:shape>
                      <v:shape id="Text Box 453" o:spid="_x0000_s1362"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19CC06EC" w14:textId="77777777" w:rsidR="005A423E" w:rsidRDefault="005A423E" w:rsidP="00EC79D3">
                              <w:r>
                                <w:t>P3</w:t>
                              </w:r>
                            </w:p>
                          </w:txbxContent>
                        </v:textbox>
                      </v:shape>
                      <v:shape id="Text Box 454" o:spid="_x0000_s1363"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1145C794" w14:textId="77777777" w:rsidR="005A423E" w:rsidRDefault="005A423E" w:rsidP="00EC79D3">
                              <w:r>
                                <w:t>P4</w:t>
                              </w:r>
                            </w:p>
                          </w:txbxContent>
                        </v:textbox>
                      </v:shape>
                    </v:group>
                  </v:group>
                  <v:group id="Group 455" o:spid="_x0000_s1364" style="position:absolute;left:6363;top:3983;width:1647;height:1955" coordorigin="3226,3972" coordsize="1646,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group id="Group 456" o:spid="_x0000_s1365" style="position:absolute;left:3226;top:4882;width:864;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AutoShape 457" o:spid="_x0000_s1366"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">
                        <v:stroke endarrow="block"/>
                      </v:shape>
                      <v:shape id="AutoShape 458" o:spid="_x0000_s1367"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">
                        <v:stroke endarrow="block"/>
                      </v:shape>
                      <v:shape id="Text Box 459" o:spid="_x0000_s1368"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24ED301" w14:textId="77777777" w:rsidR="005A423E" w:rsidRDefault="005A423E" w:rsidP="00EC79D3">
                              <w:r>
                                <w:t>P3</w:t>
                              </w:r>
                            </w:p>
                          </w:txbxContent>
                        </v:textbox>
                      </v:shape>
                      <v:shape id="Text Box 460" o:spid="_x0000_s1369"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FCDABD1" w14:textId="77777777" w:rsidR="005A423E" w:rsidRDefault="005A423E" w:rsidP="00EC79D3">
                              <w:r>
                                <w:t>P4</w:t>
                              </w:r>
                            </w:p>
                          </w:txbxContent>
                        </v:textbox>
                      </v:shape>
                    </v:group>
                    <v:group id="Group 461" o:spid="_x0000_s1370" style="position:absolute;left:4008;top:488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AutoShape 462" o:spid="_x0000_s1371"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">
                        <v:stroke endarrow="block"/>
                      </v:shape>
                      <v:shape id="AutoShape 463" o:spid="_x0000_s1372"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">
                        <v:stroke endarrow="block"/>
                      </v:shape>
                      <v:shape id="Text Box 464" o:spid="_x0000_s1373"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" filled="f" stroked="f">
                        <v:textbox>
                          <w:txbxContent>
                            <w:p w14:paraId="408BD7BC" w14:textId="77777777" w:rsidR="005A423E" w:rsidRDefault="005A423E" w:rsidP="00EC79D3">
                              <w:r>
                                <w:t>P3</w:t>
                              </w:r>
                            </w:p>
                          </w:txbxContent>
                        </v:textbox>
                      </v:shape>
                      <v:shape id="Text Box 465" o:spid="_x0000_s1374"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2AE56995" w14:textId="77777777" w:rsidR="005A423E" w:rsidRDefault="005A423E" w:rsidP="00EC79D3">
                              <w:r>
                                <w:t>P4</w:t>
                              </w:r>
                            </w:p>
                          </w:txbxContent>
                        </v:textbox>
                      </v:shape>
                    </v:group>
                    <v:group id="Group 466" o:spid="_x0000_s1375" style="position:absolute;left:3226;top:3973;width:865;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AutoShape 467" o:spid="_x0000_s1376"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">
                        <v:stroke endarrow="block"/>
                      </v:shape>
                      <v:shape id="AutoShape 468" o:spid="_x0000_s1377"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">
                        <v:stroke endarrow="block"/>
                      </v:shape>
                      <v:shape id="Text Box 469" o:spid="_x0000_s1378"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" filled="f" stroked="f">
                        <v:textbox>
                          <w:txbxContent>
                            <w:p w14:paraId="658342B4" w14:textId="77777777" w:rsidR="005A423E" w:rsidRDefault="005A423E" w:rsidP="00EC79D3">
                              <w:r>
                                <w:t>P3</w:t>
                              </w:r>
                            </w:p>
                          </w:txbxContent>
                        </v:textbox>
                      </v:shape>
                      <v:shape id="Text Box 470" o:spid="_x0000_s1379"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55C49FDA" w14:textId="77777777" w:rsidR="005A423E" w:rsidRDefault="005A423E" w:rsidP="00EC79D3">
                              <w:r>
                                <w:t>P4</w:t>
                              </w:r>
                            </w:p>
                          </w:txbxContent>
                        </v:textbox>
                      </v:shape>
                    </v:group>
                    <v:group id="Group 471" o:spid="_x0000_s1380" style="position:absolute;left:4008;top:397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AutoShape 472" o:spid="_x0000_s1381"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">
                        <v:stroke endarrow="block"/>
                      </v:shape>
                      <v:shape id="AutoShape 473" o:spid="_x0000_s1382"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CiXxAAAANwAAAAPAAAAZHJzL2Rvd25yZXYueG1sRE9Na8JA&#10;EL0X+h+WKfRWN5FS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IiEKJfEAAAA3AAAAA8A&#10;AAAAAAAAAAAAAAAABwIAAGRycy9kb3ducmV2LnhtbFBLBQYAAAAAAwADALcAAAD4AgAAAAA=&#10;">
                        <v:stroke endarrow="block"/>
                      </v:shape>
                      <v:shape id="Text Box 474" o:spid="_x0000_s1383"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14:paraId="5762FEB0" w14:textId="77777777" w:rsidR="005A423E" w:rsidRDefault="005A423E" w:rsidP="00EC79D3">
                              <w:r>
                                <w:t>P3</w:t>
                              </w:r>
                            </w:p>
                          </w:txbxContent>
                        </v:textbox>
                      </v:shape>
                      <v:shape id="Text Box 475" o:spid="_x0000_s1384"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" filled="f" stroked="f">
                        <v:textbox>
                          <w:txbxContent>
                            <w:p w14:paraId="42335A42" w14:textId="77777777" w:rsidR="005A423E" w:rsidRDefault="005A423E" w:rsidP="00EC79D3">
                              <w:r>
                                <w:t>P4</w:t>
                              </w:r>
                            </w:p>
                          </w:txbxContent>
                        </v:textbox>
                      </v:shape>
                    </v:group>
                  </v:group>
                </v:group>
                <v:group id="Group 477" o:spid="_x0000_s1385" style="position:absolute;left:6877;top:1862;width:38083;height:15580" coordorigin="3226,3981" coordsize="4784,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group id="Group 478" o:spid="_x0000_s1386" style="position:absolute;left:3226;top:3981;width:1646;height:1957" coordorigin="3226,3972" coordsize="1646,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group id="Group 479" o:spid="_x0000_s1387" style="position:absolute;left:3226;top:4882;width:864;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AutoShape 480" o:spid="_x0000_s1388"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">
                        <v:stroke endarrow="block"/>
                      </v:shape>
                      <v:shape id="AutoShape 481" o:spid="_x0000_s1389"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">
                        <v:stroke endarrow="block"/>
                      </v:shape>
                      <v:shape id="Text Box 482" o:spid="_x0000_s1390"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" filled="f" stroked="f">
                        <v:textbox>
                          <w:txbxContent>
                            <w:p w14:paraId="1A2DEF6B" w14:textId="77777777" w:rsidR="005A423E" w:rsidRDefault="005A423E" w:rsidP="00EC79D3">
                              <w:r>
                                <w:t>P3</w:t>
                              </w:r>
                            </w:p>
                          </w:txbxContent>
                        </v:textbox>
                      </v:shape>
                      <v:shape id="Text Box 483" o:spid="_x0000_s1391"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" filled="f" stroked="f">
                        <v:textbox>
                          <w:txbxContent>
                            <w:p w14:paraId="3D895DF8" w14:textId="77777777" w:rsidR="005A423E" w:rsidRDefault="005A423E" w:rsidP="00EC79D3">
                              <w:r>
                                <w:t>P4</w:t>
                              </w:r>
                            </w:p>
                          </w:txbxContent>
                        </v:textbox>
                      </v:shape>
                    </v:group>
                    <v:group id="Group 484" o:spid="_x0000_s1392" style="position:absolute;left:4008;top:488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AutoShape 485" o:spid="_x0000_s1393"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">
                        <v:stroke endarrow="block"/>
                      </v:shape>
                      <v:shape id="AutoShape 486" o:spid="_x0000_s1394"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">
                        <v:stroke endarrow="block"/>
                      </v:shape>
                      <v:shape id="Text Box 487" o:spid="_x0000_s1395"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" filled="f" stroked="f">
                        <v:textbox>
                          <w:txbxContent>
                            <w:p w14:paraId="74AFDA36" w14:textId="77777777" w:rsidR="005A423E" w:rsidRDefault="005A423E" w:rsidP="00EC79D3">
                              <w:r>
                                <w:t>P3</w:t>
                              </w:r>
                            </w:p>
                          </w:txbxContent>
                        </v:textbox>
                      </v:shape>
                      <v:shape id="Text Box 488" o:spid="_x0000_s1396"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" filled="f" stroked="f">
                        <v:textbox>
                          <w:txbxContent>
                            <w:p w14:paraId="0AEBA2AE" w14:textId="77777777" w:rsidR="005A423E" w:rsidRDefault="005A423E" w:rsidP="00EC79D3">
                              <w:r>
                                <w:t>P4</w:t>
                              </w:r>
                            </w:p>
                          </w:txbxContent>
                        </v:textbox>
                      </v:shape>
                    </v:group>
                    <v:group id="Group 489" o:spid="_x0000_s1397" style="position:absolute;left:3226;top:3973;width:865;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AutoShape 490" o:spid="_x0000_s1398"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">
                        <v:stroke endarrow="block"/>
                      </v:shape>
                      <v:shape id="AutoShape 491" o:spid="_x0000_s1399"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">
                        <v:stroke endarrow="block"/>
                      </v:shape>
                      <v:shape id="Text Box 492" o:spid="_x0000_s1400"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" filled="f" stroked="f">
                        <v:textbox>
                          <w:txbxContent>
                            <w:p w14:paraId="774D2BA9" w14:textId="77777777" w:rsidR="005A423E" w:rsidRDefault="005A423E" w:rsidP="00EC79D3">
                              <w:r>
                                <w:t>P3</w:t>
                              </w:r>
                            </w:p>
                          </w:txbxContent>
                        </v:textbox>
                      </v:shape>
                      <v:shape id="Text Box 493" o:spid="_x0000_s1401"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" filled="f" stroked="f">
                        <v:textbox>
                          <w:txbxContent>
                            <w:p w14:paraId="69EFA5A9" w14:textId="77777777" w:rsidR="005A423E" w:rsidRDefault="005A423E" w:rsidP="00EC79D3">
                              <w:r>
                                <w:t>P4</w:t>
                              </w:r>
                            </w:p>
                          </w:txbxContent>
                        </v:textbox>
                      </v:shape>
                    </v:group>
                    <v:group id="Group 494" o:spid="_x0000_s1402" style="position:absolute;left:4008;top:397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 id="AutoShape 495" o:spid="_x0000_s1403"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">
                        <v:stroke endarrow="block"/>
                      </v:shape>
                      <v:shape id="AutoShape 496" o:spid="_x0000_s1404"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">
                        <v:stroke endarrow="block"/>
                      </v:shape>
                      <v:shape id="Text Box 497" o:spid="_x0000_s1405"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" filled="f" stroked="f">
                        <v:textbox>
                          <w:txbxContent>
                            <w:p w14:paraId="3A6A1A96" w14:textId="77777777" w:rsidR="005A423E" w:rsidRDefault="005A423E" w:rsidP="00EC79D3">
                              <w:r>
                                <w:t>P3</w:t>
                              </w:r>
                            </w:p>
                          </w:txbxContent>
                        </v:textbox>
                      </v:shape>
                      <v:shape id="Text Box 498" o:spid="_x0000_s1406"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" filled="f" stroked="f">
                        <v:textbox>
                          <w:txbxContent>
                            <w:p w14:paraId="50A6F087" w14:textId="77777777" w:rsidR="005A423E" w:rsidRDefault="005A423E" w:rsidP="00EC79D3">
                              <w:r>
                                <w:t>P4</w:t>
                              </w:r>
                            </w:p>
                          </w:txbxContent>
                        </v:textbox>
                      </v:shape>
                    </v:group>
                  </v:group>
                  <v:group id="Group 499" o:spid="_x0000_s1407" style="position:absolute;left:4794;top:3982;width:1647;height:1956" coordorigin="3226,3972" coordsize="1646,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group id="Group 500" o:spid="_x0000_s1408" style="position:absolute;left:3226;top:4882;width:864;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AutoShape 501" o:spid="_x0000_s1409"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">
                        <v:stroke endarrow="block"/>
                      </v:shape>
                      <v:shape id="AutoShape 502" o:spid="_x0000_s1410"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">
                        <v:stroke endarrow="block"/>
                      </v:shape>
                      <v:shape id="Text Box 503" o:spid="_x0000_s1411"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" filled="f" stroked="f">
                        <v:textbox>
                          <w:txbxContent>
                            <w:p w14:paraId="6DB780E4" w14:textId="77777777" w:rsidR="005A423E" w:rsidRDefault="005A423E" w:rsidP="00EC79D3">
                              <w:r>
                                <w:t>P3</w:t>
                              </w:r>
                            </w:p>
                          </w:txbxContent>
                        </v:textbox>
                      </v:shape>
                      <v:shape id="Text Box 504" o:spid="_x0000_s1412"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EA85FEB" w14:textId="77777777" w:rsidR="005A423E" w:rsidRDefault="005A423E" w:rsidP="00EC79D3">
                              <w:r>
                                <w:t>P4</w:t>
                              </w:r>
                            </w:p>
                          </w:txbxContent>
                        </v:textbox>
                      </v:shape>
                    </v:group>
                    <v:group id="Group 505" o:spid="_x0000_s1413" style="position:absolute;left:4008;top:488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AutoShape 506" o:spid="_x0000_s1414"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">
                        <v:stroke endarrow="block"/>
                      </v:shape>
                      <v:shape id="AutoShape 507" o:spid="_x0000_s1415"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">
                        <v:stroke endarrow="block"/>
                      </v:shape>
                      <v:shape id="Text Box 508" o:spid="_x0000_s1416"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tlb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" filled="f" stroked="f">
                        <v:textbox>
                          <w:txbxContent>
                            <w:p w14:paraId="2D9F9D0E" w14:textId="77777777" w:rsidR="005A423E" w:rsidRDefault="005A423E" w:rsidP="00EC79D3">
                              <w:r>
                                <w:t>P3</w:t>
                              </w:r>
                            </w:p>
                          </w:txbxContent>
                        </v:textbox>
                      </v:shape>
                      <v:shape id="Text Box 509" o:spid="_x0000_s1417"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" filled="f" stroked="f">
                        <v:textbox>
                          <w:txbxContent>
                            <w:p w14:paraId="73E7C2B3" w14:textId="77777777" w:rsidR="005A423E" w:rsidRDefault="005A423E" w:rsidP="00EC79D3">
                              <w:r>
                                <w:t>P4</w:t>
                              </w:r>
                            </w:p>
                          </w:txbxContent>
                        </v:textbox>
                      </v:shape>
                    </v:group>
                    <v:group id="Group 510" o:spid="_x0000_s1418" style="position:absolute;left:3226;top:3973;width:865;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shape id="AutoShape 511" o:spid="_x0000_s1419"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">
                        <v:stroke endarrow="block"/>
                      </v:shape>
                      <v:shape id="AutoShape 512" o:spid="_x0000_s1420"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">
                        <v:stroke endarrow="block"/>
                      </v:shape>
                      <v:shape id="Text Box 513" o:spid="_x0000_s1421"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1898E2A7" w14:textId="77777777" w:rsidR="005A423E" w:rsidRDefault="005A423E" w:rsidP="00EC79D3">
                              <w:r>
                                <w:t>P3</w:t>
                              </w:r>
                            </w:p>
                          </w:txbxContent>
                        </v:textbox>
                      </v:shape>
                      <v:shape id="Text Box 514" o:spid="_x0000_s1422"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" filled="f" stroked="f">
                        <v:textbox>
                          <w:txbxContent>
                            <w:p w14:paraId="5CBC03DD" w14:textId="77777777" w:rsidR="005A423E" w:rsidRDefault="005A423E" w:rsidP="00EC79D3">
                              <w:r>
                                <w:t>P4</w:t>
                              </w:r>
                            </w:p>
                          </w:txbxContent>
                        </v:textbox>
                      </v:shape>
                    </v:group>
                    <v:group id="Group 515" o:spid="_x0000_s1423" style="position:absolute;left:4008;top:397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AutoShape 516" o:spid="_x0000_s1424"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">
                        <v:stroke endarrow="block"/>
                      </v:shape>
                      <v:shape id="AutoShape 517" o:spid="_x0000_s1425"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">
                        <v:stroke endarrow="block"/>
                      </v:shape>
                      <v:shape id="Text Box 518" o:spid="_x0000_s1426"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1DFD8A4" w14:textId="77777777" w:rsidR="005A423E" w:rsidRDefault="005A423E" w:rsidP="00EC79D3">
                              <w:r>
                                <w:t>P3</w:t>
                              </w:r>
                            </w:p>
                          </w:txbxContent>
                        </v:textbox>
                      </v:shape>
                      <v:shape id="Text Box 519" o:spid="_x0000_s1427"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" filled="f" stroked="f">
                        <v:textbox>
                          <w:txbxContent>
                            <w:p w14:paraId="30B08A09" w14:textId="77777777" w:rsidR="005A423E" w:rsidRDefault="005A423E" w:rsidP="00EC79D3">
                              <w:r>
                                <w:t>P4</w:t>
                              </w:r>
                            </w:p>
                          </w:txbxContent>
                        </v:textbox>
                      </v:shape>
                    </v:group>
                  </v:group>
                  <v:group id="Group 520" o:spid="_x0000_s1428" style="position:absolute;left:6363;top:3983;width:1647;height:1955" coordorigin="3226,3972" coordsize="1646,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group id="Group 521" o:spid="_x0000_s1429" style="position:absolute;left:3226;top:4882;width:864;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AutoShape 522" o:spid="_x0000_s1430"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">
                        <v:stroke endarrow="block"/>
                      </v:shape>
                      <v:shape id="AutoShape 523" o:spid="_x0000_s1431"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">
                        <v:stroke endarrow="block"/>
                      </v:shape>
                      <v:shape id="Text Box 524" o:spid="_x0000_s1432"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DD93A9F" w14:textId="77777777" w:rsidR="005A423E" w:rsidRDefault="005A423E" w:rsidP="00EC79D3">
                              <w:r>
                                <w:t>P3</w:t>
                              </w:r>
                            </w:p>
                          </w:txbxContent>
                        </v:textbox>
                      </v:shape>
                      <v:shape id="Text Box 525" o:spid="_x0000_s1433"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14:paraId="6A2EC287" w14:textId="77777777" w:rsidR="005A423E" w:rsidRDefault="005A423E" w:rsidP="00EC79D3">
                              <w:r>
                                <w:t>P4</w:t>
                              </w:r>
                            </w:p>
                          </w:txbxContent>
                        </v:textbox>
                      </v:shape>
                    </v:group>
                    <v:group id="Group 526" o:spid="_x0000_s1434" style="position:absolute;left:4008;top:488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shape id="AutoShape 527" o:spid="_x0000_s1435"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">
                        <v:stroke endarrow="block"/>
                      </v:shape>
                      <v:shape id="AutoShape 528" o:spid="_x0000_s1436"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">
                        <v:stroke endarrow="block"/>
                      </v:shape>
                      <v:shape id="Text Box 529" o:spid="_x0000_s1437"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14:paraId="6C8613F3" w14:textId="77777777" w:rsidR="005A423E" w:rsidRDefault="005A423E" w:rsidP="00EC79D3">
                              <w:r>
                                <w:t>P3</w:t>
                              </w:r>
                            </w:p>
                          </w:txbxContent>
                        </v:textbox>
                      </v:shape>
                      <v:shape id="Text Box 530" o:spid="_x0000_s1438"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" filled="f" stroked="f">
                        <v:textbox>
                          <w:txbxContent>
                            <w:p w14:paraId="06B074C2" w14:textId="77777777" w:rsidR="005A423E" w:rsidRDefault="005A423E" w:rsidP="00EC79D3">
                              <w:r>
                                <w:t>P4</w:t>
                              </w:r>
                            </w:p>
                          </w:txbxContent>
                        </v:textbox>
                      </v:shape>
                    </v:group>
                    <v:group id="Group 531" o:spid="_x0000_s1439" style="position:absolute;left:3226;top:3973;width:865;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AutoShape 532" o:spid="_x0000_s1440"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">
                        <v:stroke endarrow="block"/>
                      </v:shape>
                      <v:shape id="AutoShape 533" o:spid="_x0000_s1441"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">
                        <v:stroke endarrow="block"/>
                      </v:shape>
                      <v:shape id="Text Box 534" o:spid="_x0000_s1442"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" filled="f" stroked="f">
                        <v:textbox>
                          <w:txbxContent>
                            <w:p w14:paraId="73D48C71" w14:textId="77777777" w:rsidR="005A423E" w:rsidRDefault="005A423E" w:rsidP="00EC79D3">
                              <w:r>
                                <w:t>P3</w:t>
                              </w:r>
                            </w:p>
                          </w:txbxContent>
                        </v:textbox>
                      </v:shape>
                      <v:shape id="Text Box 535" o:spid="_x0000_s1443"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546829A8" w14:textId="77777777" w:rsidR="005A423E" w:rsidRDefault="005A423E" w:rsidP="00EC79D3">
                              <w:r>
                                <w:t>P4</w:t>
                              </w:r>
                            </w:p>
                          </w:txbxContent>
                        </v:textbox>
                      </v:shape>
                    </v:group>
                    <v:group id="Group 536" o:spid="_x0000_s1444" style="position:absolute;left:4008;top:397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AutoShape 537" o:spid="_x0000_s1445"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">
                        <v:stroke endarrow="block"/>
                      </v:shape>
                      <v:shape id="AutoShape 538" o:spid="_x0000_s1446"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">
                        <v:stroke endarrow="block"/>
                      </v:shape>
                      <v:shape id="Text Box 539" o:spid="_x0000_s1447"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" filled="f" stroked="f">
                        <v:textbox>
                          <w:txbxContent>
                            <w:p w14:paraId="2D755650" w14:textId="77777777" w:rsidR="005A423E" w:rsidRDefault="005A423E" w:rsidP="00EC79D3">
                              <w:r>
                                <w:t>P3</w:t>
                              </w:r>
                            </w:p>
                          </w:txbxContent>
                        </v:textbox>
                      </v:shape>
                      <v:shape id="Text Box 540" o:spid="_x0000_s1448"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" filled="f" stroked="f">
                        <v:textbox>
                          <w:txbxContent>
                            <w:p w14:paraId="2FA061E8" w14:textId="77777777" w:rsidR="005A423E" w:rsidRDefault="005A423E" w:rsidP="00EC79D3">
                              <w:r>
                                <w:t>P4</w:t>
                              </w:r>
                            </w:p>
                          </w:txbxContent>
                        </v:textbox>
                      </v:shape>
                    </v:group>
                  </v:group>
                </v:group>
                <w10:anchorlock/>
              </v:group>
            </w:pict>
          </mc:Fallback>
        </mc:AlternateContent>
      </w:r>
    </w:p>
    <w:p w14:paraId="36D8CBD6" w14:textId="77777777" w:rsidR="00EC79D3" w:rsidRDefault="00EC79D3" w:rsidP="00BB6B3A">
      <w:r>
        <w:lastRenderedPageBreak/>
        <w:t>I.e. in each tile p4 varies along the horizontal axis and p3 along the vertical axis. From tile to tile in the horizontal direction, p2 varies and from tile to tile in the vertical direction, p1 varies. An example is shown below.</w:t>
      </w:r>
    </w:p>
    <w:p w14:paraId="3610A051" w14:textId="77777777" w:rsidR="00EC79D3" w:rsidRDefault="00E71119" w:rsidP="00BB6B3A">
      <w:r>
        <w:rPr>
          <w:noProof/>
          <w:lang w:eastAsia="en-GB"/>
        </w:rPr>
        <w:drawing>
          <wp:inline distT="0" distB="0" distL="0" distR="0" wp14:anchorId="23D09890" wp14:editId="14799512">
            <wp:extent cx="5118100" cy="3752850"/>
            <wp:effectExtent l="0" t="0" r="0" b="0"/>
            <wp:docPr id="69" name="Picture 69" descr="4D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4D_data"/>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118100" cy="3752850"/>
                    </a:xfrm>
                    <a:prstGeom prst="rect">
                      <a:avLst/>
                    </a:prstGeom>
                    <a:noFill/>
                    <a:ln>
                      <a:noFill/>
                    </a:ln>
                  </pic:spPr>
                </pic:pic>
              </a:graphicData>
            </a:graphic>
          </wp:inline>
        </w:drawing>
      </w:r>
    </w:p>
    <w:p w14:paraId="36E31985" w14:textId="77777777" w:rsidR="001804B3" w:rsidRDefault="001804B3" w:rsidP="00BB6B3A">
      <w:r>
        <w:t>Visulisation of a 4D data set in paraview</w:t>
      </w:r>
    </w:p>
    <w:p w14:paraId="4156D1D7" w14:textId="77777777" w:rsidR="00A4433D" w:rsidRDefault="00E71119" w:rsidP="00BB6B3A">
      <w:r>
        <w:rPr>
          <w:noProof/>
          <w:lang w:eastAsia="en-GB"/>
        </w:rPr>
        <w:drawing>
          <wp:inline distT="0" distB="0" distL="0" distR="0" wp14:anchorId="17589554" wp14:editId="3C657D6D">
            <wp:extent cx="5137150" cy="3771900"/>
            <wp:effectExtent l="0" t="0" r="0" b="0"/>
            <wp:docPr id="70" name="Picture 70" descr="4D_da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4D_data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137150" cy="3771900"/>
                    </a:xfrm>
                    <a:prstGeom prst="rect">
                      <a:avLst/>
                    </a:prstGeom>
                    <a:noFill/>
                    <a:ln>
                      <a:noFill/>
                    </a:ln>
                  </pic:spPr>
                </pic:pic>
              </a:graphicData>
            </a:graphic>
          </wp:inline>
        </w:drawing>
      </w:r>
    </w:p>
    <w:p w14:paraId="3ABD0CBB" w14:textId="77777777" w:rsidR="001804B3" w:rsidRDefault="001804B3" w:rsidP="001804B3">
      <w:r>
        <w:lastRenderedPageBreak/>
        <w:t>Visulisation of a 4D data set (3D view) in paraview</w:t>
      </w:r>
    </w:p>
    <w:p w14:paraId="019E43CB" w14:textId="77777777" w:rsidR="005A423E" w:rsidRDefault="005A423E" w:rsidP="001804B3"/>
    <w:p w14:paraId="2F9B7EC4" w14:textId="77777777" w:rsidR="006521F4" w:rsidRPr="005A423E" w:rsidRDefault="006521F4" w:rsidP="005A423E">
      <w:pPr>
        <w:pStyle w:val="Heading2"/>
        <w:rPr>
          <w:lang w:val="en-US"/>
        </w:rPr>
      </w:pPr>
      <w:r w:rsidRPr="005A423E">
        <w:rPr>
          <w:lang w:val="en-US"/>
        </w:rPr>
        <w:t xml:space="preserve"> </w:t>
      </w:r>
      <w:bookmarkStart w:id="122" w:name="_Toc158114118"/>
      <w:r w:rsidRPr="005A423E">
        <w:rPr>
          <w:lang w:val="en-US"/>
        </w:rPr>
        <w:t>Calculate the impulse response of a filter function</w:t>
      </w:r>
      <w:bookmarkEnd w:id="122"/>
    </w:p>
    <w:p w14:paraId="7B5AEBA2" w14:textId="77777777" w:rsidR="005A423E" w:rsidRPr="005A423E" w:rsidRDefault="005A423E" w:rsidP="005A423E">
      <w:pPr>
        <w:pStyle w:val="NoSpacing"/>
        <w:rPr>
          <w:lang w:val="en-US"/>
        </w:rPr>
      </w:pPr>
      <w:r w:rsidRPr="005A423E">
        <w:rPr>
          <w:lang w:val="en-US"/>
        </w:rPr>
        <w:t>Read a filter function in the format:</w:t>
      </w:r>
    </w:p>
    <w:p w14:paraId="6A0EA7AA" w14:textId="77777777" w:rsidR="005A423E" w:rsidRPr="005A423E" w:rsidRDefault="005A423E" w:rsidP="005A423E">
      <w:pPr>
        <w:pStyle w:val="NoSpacing"/>
        <w:rPr>
          <w:lang w:val="en-US"/>
        </w:rPr>
      </w:pPr>
      <w:r w:rsidRPr="005A423E">
        <w:rPr>
          <w:lang w:val="en-US"/>
        </w:rPr>
        <w:t>w normalisation constant (real)</w:t>
      </w:r>
    </w:p>
    <w:p w14:paraId="4F430617" w14:textId="77777777" w:rsidR="005A423E" w:rsidRPr="005A423E" w:rsidRDefault="005A423E" w:rsidP="005A423E">
      <w:pPr>
        <w:pStyle w:val="NoSpacing"/>
        <w:rPr>
          <w:lang w:val="en-US"/>
        </w:rPr>
      </w:pPr>
      <w:r w:rsidRPr="005A423E">
        <w:rPr>
          <w:lang w:val="en-US"/>
        </w:rPr>
        <w:t>numerator order (integer)</w:t>
      </w:r>
    </w:p>
    <w:p w14:paraId="594D7852" w14:textId="77777777" w:rsidR="005A423E" w:rsidRPr="005A423E" w:rsidRDefault="005A423E" w:rsidP="005A423E">
      <w:pPr>
        <w:pStyle w:val="NoSpacing"/>
        <w:rPr>
          <w:lang w:val="en-US"/>
        </w:rPr>
      </w:pPr>
      <w:r w:rsidRPr="005A423E">
        <w:rPr>
          <w:lang w:val="en-US"/>
        </w:rPr>
        <w:t>numerator coefficients (numerator_order+1 * real)</w:t>
      </w:r>
    </w:p>
    <w:p w14:paraId="0C0DC513" w14:textId="77777777" w:rsidR="005A423E" w:rsidRPr="005A423E" w:rsidRDefault="005A423E" w:rsidP="005A423E">
      <w:pPr>
        <w:pStyle w:val="NoSpacing"/>
        <w:rPr>
          <w:lang w:val="en-US"/>
        </w:rPr>
      </w:pPr>
      <w:r w:rsidRPr="005A423E">
        <w:rPr>
          <w:lang w:val="en-US"/>
        </w:rPr>
        <w:t>denominator order (integer)</w:t>
      </w:r>
    </w:p>
    <w:p w14:paraId="074E10DE" w14:textId="77777777" w:rsidR="005A423E" w:rsidRPr="005A423E" w:rsidRDefault="005A423E" w:rsidP="005A423E">
      <w:pPr>
        <w:pStyle w:val="NoSpacing"/>
        <w:rPr>
          <w:lang w:val="en-US"/>
        </w:rPr>
      </w:pPr>
      <w:r w:rsidRPr="005A423E">
        <w:rPr>
          <w:lang w:val="en-US"/>
        </w:rPr>
        <w:t>denominator coefficients (denominator_order+1 * real)</w:t>
      </w:r>
    </w:p>
    <w:p w14:paraId="58E9D982" w14:textId="77777777" w:rsidR="005A423E" w:rsidRPr="005A423E" w:rsidRDefault="005A423E" w:rsidP="005A423E">
      <w:pPr>
        <w:pStyle w:val="NoSpacing"/>
        <w:rPr>
          <w:lang w:val="en-US"/>
        </w:rPr>
      </w:pPr>
    </w:p>
    <w:p w14:paraId="1E4A274C" w14:textId="77777777" w:rsidR="005A423E" w:rsidRPr="005A423E" w:rsidRDefault="005A423E" w:rsidP="005A423E">
      <w:pPr>
        <w:pStyle w:val="NoSpacing"/>
        <w:rPr>
          <w:lang w:val="en-US"/>
        </w:rPr>
      </w:pPr>
      <w:r w:rsidRPr="005A423E">
        <w:rPr>
          <w:lang w:val="en-US"/>
        </w:rPr>
        <w:t>A timestep and maximum time are requested.</w:t>
      </w:r>
    </w:p>
    <w:p w14:paraId="1DD244A3" w14:textId="77777777" w:rsidR="005A423E" w:rsidRPr="005A423E" w:rsidRDefault="005A423E" w:rsidP="005A423E">
      <w:pPr>
        <w:pStyle w:val="NoSpacing"/>
        <w:rPr>
          <w:lang w:val="en-US"/>
        </w:rPr>
      </w:pPr>
    </w:p>
    <w:p w14:paraId="269FD345" w14:textId="77777777" w:rsidR="005A423E" w:rsidRPr="005A423E" w:rsidRDefault="005A423E" w:rsidP="005A423E">
      <w:pPr>
        <w:pStyle w:val="NoSpacing"/>
        <w:rPr>
          <w:lang w:val="en-US"/>
        </w:rPr>
      </w:pPr>
      <w:r w:rsidRPr="005A423E">
        <w:rPr>
          <w:lang w:val="en-US"/>
        </w:rPr>
        <w:t xml:space="preserve">The impulse response of this filter function is calculated by firstly applying </w:t>
      </w:r>
    </w:p>
    <w:p w14:paraId="5C78BE6E" w14:textId="77777777" w:rsidR="005A423E" w:rsidRPr="005A423E" w:rsidRDefault="005A423E" w:rsidP="005A423E">
      <w:pPr>
        <w:pStyle w:val="NoSpacing"/>
        <w:rPr>
          <w:lang w:val="en-US"/>
        </w:rPr>
      </w:pPr>
      <w:r w:rsidRPr="005A423E">
        <w:rPr>
          <w:lang w:val="en-US"/>
        </w:rPr>
        <w:t>a bilinear transform to calculate the Z domain filter function and subsequently</w:t>
      </w:r>
    </w:p>
    <w:p w14:paraId="1F2E5CED" w14:textId="77777777" w:rsidR="006521F4" w:rsidRPr="005A423E" w:rsidRDefault="005A423E" w:rsidP="005A423E">
      <w:pPr>
        <w:pStyle w:val="NoSpacing"/>
        <w:rPr>
          <w:lang w:val="en-US"/>
        </w:rPr>
      </w:pPr>
      <w:r w:rsidRPr="005A423E">
        <w:rPr>
          <w:lang w:val="en-US"/>
        </w:rPr>
        <w:t>calculating the impulse response of the z domain filter function.</w:t>
      </w:r>
    </w:p>
    <w:p w14:paraId="50AFB734" w14:textId="77777777" w:rsidR="006521F4" w:rsidRDefault="006521F4" w:rsidP="006521F4">
      <w:pPr>
        <w:pStyle w:val="Heading2"/>
        <w:rPr>
          <w:lang w:val="en-US"/>
        </w:rPr>
      </w:pPr>
      <w:r>
        <w:rPr>
          <w:lang w:val="en-US"/>
        </w:rPr>
        <w:t xml:space="preserve">  </w:t>
      </w:r>
      <w:bookmarkStart w:id="123" w:name="_Toc158114119"/>
      <w:r>
        <w:rPr>
          <w:lang w:val="en-US"/>
        </w:rPr>
        <w:t>S11 to VSWR</w:t>
      </w:r>
      <w:bookmarkEnd w:id="123"/>
    </w:p>
    <w:p w14:paraId="00142E32" w14:textId="77777777" w:rsidR="005A423E" w:rsidRPr="005A423E" w:rsidRDefault="005A423E" w:rsidP="005A423E">
      <w:pPr>
        <w:pStyle w:val="NoSpacing"/>
        <w:rPr>
          <w:lang w:val="en-US"/>
        </w:rPr>
      </w:pPr>
      <w:r w:rsidRPr="005A423E">
        <w:rPr>
          <w:lang w:val="en-US"/>
        </w:rPr>
        <w:t xml:space="preserve">Complex frequency domain S11 data is read from a file </w:t>
      </w:r>
    </w:p>
    <w:p w14:paraId="213CE1A6" w14:textId="77777777" w:rsidR="005A423E" w:rsidRPr="005A423E" w:rsidRDefault="005A423E" w:rsidP="005A423E">
      <w:pPr>
        <w:pStyle w:val="NoSpacing"/>
        <w:rPr>
          <w:lang w:val="en-US"/>
        </w:rPr>
      </w:pPr>
      <w:r w:rsidRPr="005A423E">
        <w:rPr>
          <w:lang w:val="en-US"/>
        </w:rPr>
        <w:t>VSWR is then ca</w:t>
      </w:r>
      <w:r>
        <w:rPr>
          <w:lang w:val="en-US"/>
        </w:rPr>
        <w:t>lculated as (1+|S11|)/(1-|S11|)</w:t>
      </w:r>
    </w:p>
    <w:p w14:paraId="37A95A99" w14:textId="77777777" w:rsidR="006521F4" w:rsidRPr="006521F4" w:rsidRDefault="005A423E" w:rsidP="005A423E">
      <w:pPr>
        <w:pStyle w:val="NoSpacing"/>
        <w:rPr>
          <w:lang w:val="en-US"/>
        </w:rPr>
      </w:pPr>
      <w:r w:rsidRPr="005A423E">
        <w:rPr>
          <w:lang w:val="en-US"/>
        </w:rPr>
        <w:t>The VSWR is then written to file.</w:t>
      </w:r>
    </w:p>
    <w:p w14:paraId="77057705" w14:textId="77777777" w:rsidR="006521F4" w:rsidRDefault="006521F4" w:rsidP="006521F4">
      <w:pPr>
        <w:pStyle w:val="Heading2"/>
        <w:rPr>
          <w:lang w:val="en-US"/>
        </w:rPr>
      </w:pPr>
      <w:r>
        <w:rPr>
          <w:lang w:val="en-US"/>
        </w:rPr>
        <w:t xml:space="preserve"> </w:t>
      </w:r>
      <w:bookmarkStart w:id="124" w:name="_Toc158114120"/>
      <w:r w:rsidRPr="00FE5685">
        <w:rPr>
          <w:lang w:val="en-US"/>
        </w:rPr>
        <w:t>Convert Frequency Domain Volume Field Output to x y z Re{</w:t>
      </w:r>
      <w:r>
        <w:rPr>
          <w:lang w:val="en-US"/>
        </w:rPr>
        <w:t>field} Im{field} |field| format</w:t>
      </w:r>
      <w:bookmarkEnd w:id="124"/>
    </w:p>
    <w:p w14:paraId="27B3FA0C" w14:textId="77777777" w:rsidR="005A423E" w:rsidRPr="005A423E" w:rsidRDefault="005A423E" w:rsidP="005A423E">
      <w:pPr>
        <w:pStyle w:val="NoSpacing"/>
        <w:rPr>
          <w:lang w:val="en-US"/>
        </w:rPr>
      </w:pPr>
      <w:r w:rsidRPr="005A423E">
        <w:rPr>
          <w:lang w:val="en-US"/>
        </w:rPr>
        <w:t>Frequency domain volume field output is read.</w:t>
      </w:r>
    </w:p>
    <w:p w14:paraId="3E8C6252" w14:textId="77777777" w:rsidR="005A423E" w:rsidRPr="005A423E" w:rsidRDefault="005A423E" w:rsidP="005A423E">
      <w:pPr>
        <w:pStyle w:val="NoSpacing"/>
        <w:rPr>
          <w:lang w:val="en-US"/>
        </w:rPr>
      </w:pPr>
    </w:p>
    <w:p w14:paraId="2AA4B3F7" w14:textId="77777777" w:rsidR="005A423E" w:rsidRPr="005A423E" w:rsidRDefault="005A423E" w:rsidP="005A423E">
      <w:pPr>
        <w:pStyle w:val="NoSpacing"/>
        <w:rPr>
          <w:lang w:val="en-US"/>
        </w:rPr>
      </w:pPr>
      <w:r w:rsidRPr="005A423E">
        <w:rPr>
          <w:lang w:val="en-US"/>
        </w:rPr>
        <w:t xml:space="preserve">For each chosen volume the field output dataset (which is based on cell centre data) </w:t>
      </w:r>
    </w:p>
    <w:p w14:paraId="0B98CBD9" w14:textId="77777777" w:rsidR="005A423E" w:rsidRPr="005A423E" w:rsidRDefault="005A423E" w:rsidP="005A423E">
      <w:pPr>
        <w:pStyle w:val="NoSpacing"/>
        <w:rPr>
          <w:lang w:val="en-US"/>
        </w:rPr>
      </w:pPr>
      <w:r w:rsidRPr="005A423E">
        <w:rPr>
          <w:lang w:val="en-US"/>
        </w:rPr>
        <w:t>the field data from each cell in the volume is written out to a text based file in the format:</w:t>
      </w:r>
    </w:p>
    <w:p w14:paraId="7FD0F163" w14:textId="77777777" w:rsidR="005A423E" w:rsidRPr="005A423E" w:rsidRDefault="005A423E" w:rsidP="005A423E">
      <w:pPr>
        <w:pStyle w:val="NoSpacing"/>
        <w:rPr>
          <w:lang w:val="en-US"/>
        </w:rPr>
      </w:pPr>
      <w:r w:rsidRPr="005A423E">
        <w:rPr>
          <w:lang w:val="en-US"/>
        </w:rPr>
        <w:t xml:space="preserve"> x   y   z   Re{field}  Im{field}   |field|</w:t>
      </w:r>
    </w:p>
    <w:p w14:paraId="0DC94D97" w14:textId="77777777" w:rsidR="005A423E" w:rsidRPr="005A423E" w:rsidRDefault="005A423E" w:rsidP="005A423E">
      <w:pPr>
        <w:pStyle w:val="NoSpacing"/>
        <w:rPr>
          <w:lang w:val="en-US"/>
        </w:rPr>
      </w:pPr>
      <w:r w:rsidRPr="005A423E">
        <w:rPr>
          <w:lang w:val="en-US"/>
        </w:rPr>
        <w:t xml:space="preserve"> </w:t>
      </w:r>
    </w:p>
    <w:p w14:paraId="7EB25F9C" w14:textId="77777777" w:rsidR="006521F4" w:rsidRPr="006521F4" w:rsidRDefault="005A423E" w:rsidP="005A423E">
      <w:pPr>
        <w:pStyle w:val="NoSpacing"/>
        <w:rPr>
          <w:lang w:val="en-US"/>
        </w:rPr>
      </w:pPr>
      <w:r w:rsidRPr="005A423E">
        <w:rPr>
          <w:lang w:val="en-US"/>
        </w:rPr>
        <w:t>where x  y  z are the coordinates of the centre of the cell.</w:t>
      </w:r>
    </w:p>
    <w:p w14:paraId="1C0AE7FF" w14:textId="77777777" w:rsidR="006521F4" w:rsidRDefault="006521F4" w:rsidP="006521F4">
      <w:pPr>
        <w:pStyle w:val="Heading2"/>
        <w:rPr>
          <w:lang w:val="en-US"/>
        </w:rPr>
      </w:pPr>
      <w:r>
        <w:rPr>
          <w:lang w:val="en-US"/>
        </w:rPr>
        <w:t xml:space="preserve"> </w:t>
      </w:r>
      <w:bookmarkStart w:id="125" w:name="_Toc158114121"/>
      <w:r w:rsidRPr="00FE5685">
        <w:rPr>
          <w:lang w:val="en-US"/>
        </w:rPr>
        <w:t>Calculate spa</w:t>
      </w:r>
      <w:r w:rsidR="009E5E62">
        <w:rPr>
          <w:lang w:val="en-US"/>
        </w:rPr>
        <w:t>tial covariance</w:t>
      </w:r>
      <w:r w:rsidRPr="00FE5685">
        <w:rPr>
          <w:lang w:val="en-US"/>
        </w:rPr>
        <w:t xml:space="preserve"> </w:t>
      </w:r>
      <w:r>
        <w:rPr>
          <w:lang w:val="en-US"/>
        </w:rPr>
        <w:t>for 1D and 2D complex data sets</w:t>
      </w:r>
      <w:bookmarkEnd w:id="125"/>
    </w:p>
    <w:p w14:paraId="6972F315" w14:textId="77777777" w:rsidR="005A423E" w:rsidRPr="005A423E" w:rsidRDefault="005A423E" w:rsidP="005A423E">
      <w:pPr>
        <w:pStyle w:val="NoSpacing"/>
        <w:rPr>
          <w:lang w:val="en-US"/>
        </w:rPr>
      </w:pPr>
      <w:r>
        <w:rPr>
          <w:lang w:val="en-US"/>
        </w:rPr>
        <w:t>T</w:t>
      </w:r>
      <w:r w:rsidRPr="005A423E">
        <w:rPr>
          <w:lang w:val="en-US"/>
        </w:rPr>
        <w:t>his process calculates the covariance for an ensemble of 1D and 2D complex data sets (a 1D dataset here is a 2D dataset with only one sample in the second direction).</w:t>
      </w:r>
    </w:p>
    <w:p w14:paraId="79E45779" w14:textId="77777777" w:rsidR="005A423E" w:rsidRPr="005A423E" w:rsidRDefault="005A423E" w:rsidP="005A423E">
      <w:pPr>
        <w:pStyle w:val="NoSpacing"/>
        <w:rPr>
          <w:lang w:val="en-US"/>
        </w:rPr>
      </w:pPr>
      <w:r w:rsidRPr="005A423E">
        <w:rPr>
          <w:lang w:val="en-US"/>
        </w:rPr>
        <w:t>The process reads a datafile which contains the input complex dataset. The columns may be in an arbitrary order however there should be data columns for x, y, Re{f(x,y)}, Im{f(x,y)}</w:t>
      </w:r>
    </w:p>
    <w:p w14:paraId="47FCBDE9" w14:textId="77777777" w:rsidR="005A423E" w:rsidRPr="005A423E" w:rsidRDefault="005A423E" w:rsidP="005A423E">
      <w:pPr>
        <w:pStyle w:val="NoSpacing"/>
        <w:rPr>
          <w:lang w:val="en-US"/>
        </w:rPr>
      </w:pPr>
    </w:p>
    <w:p w14:paraId="460E5E59" w14:textId="77777777" w:rsidR="005A423E" w:rsidRPr="005A423E" w:rsidRDefault="005A423E" w:rsidP="005A423E">
      <w:pPr>
        <w:pStyle w:val="NoSpacing"/>
        <w:rPr>
          <w:lang w:val="en-US"/>
        </w:rPr>
      </w:pPr>
      <w:r w:rsidRPr="005A423E">
        <w:rPr>
          <w:lang w:val="en-US"/>
        </w:rPr>
        <w:t>The output of the process is a 4D dataset (for 2D input dataset) with the format:</w:t>
      </w:r>
    </w:p>
    <w:p w14:paraId="304659D8" w14:textId="77777777" w:rsidR="005A423E" w:rsidRPr="005A423E" w:rsidRDefault="005A423E" w:rsidP="005A423E">
      <w:pPr>
        <w:pStyle w:val="NoSpacing"/>
        <w:rPr>
          <w:lang w:val="en-US"/>
        </w:rPr>
      </w:pPr>
    </w:p>
    <w:p w14:paraId="15F18152" w14:textId="77777777" w:rsidR="005A423E" w:rsidRPr="005A423E" w:rsidRDefault="005A423E" w:rsidP="005A423E">
      <w:pPr>
        <w:pStyle w:val="NoSpacing"/>
        <w:rPr>
          <w:lang w:val="en-US"/>
        </w:rPr>
      </w:pPr>
      <w:r w:rsidRPr="005A423E">
        <w:rPr>
          <w:lang w:val="en-US"/>
        </w:rPr>
        <w:t>x1  y1  x2  y2  Re{C(x1,y1,x2,y2)}  Im{C(x1,y1,x2,y2)} |C(x1,y1,x2,y2)|</w:t>
      </w:r>
    </w:p>
    <w:p w14:paraId="6CFAF610" w14:textId="77777777" w:rsidR="005A423E" w:rsidRPr="005A423E" w:rsidRDefault="005A423E" w:rsidP="005A423E">
      <w:pPr>
        <w:pStyle w:val="NoSpacing"/>
        <w:rPr>
          <w:lang w:val="en-US"/>
        </w:rPr>
      </w:pPr>
    </w:p>
    <w:p w14:paraId="72BEA464" w14:textId="77777777" w:rsidR="005A423E" w:rsidRDefault="005A423E" w:rsidP="005A423E">
      <w:pPr>
        <w:pStyle w:val="NoSpacing"/>
        <w:rPr>
          <w:lang w:val="en-US"/>
        </w:rPr>
      </w:pPr>
      <w:r w:rsidRPr="005A423E">
        <w:rPr>
          <w:lang w:val="en-US"/>
        </w:rPr>
        <w:t xml:space="preserve">where </w:t>
      </w:r>
    </w:p>
    <w:p w14:paraId="16B595C7" w14:textId="77777777" w:rsidR="005C5B32" w:rsidRDefault="005C5B32" w:rsidP="005A423E">
      <w:pPr>
        <w:pStyle w:val="NoSpacing"/>
        <w:rPr>
          <w:lang w:val="en-US"/>
        </w:rPr>
      </w:pPr>
    </w:p>
    <w:p w14:paraId="4F3FBA19" w14:textId="77777777" w:rsidR="005C5B32" w:rsidRPr="005A423E" w:rsidRDefault="005C5B32" w:rsidP="005A423E">
      <w:pPr>
        <w:pStyle w:val="NoSpacing"/>
        <w:rPr>
          <w:lang w:val="en-US"/>
        </w:rPr>
      </w:pPr>
      <m:oMathPara>
        <m:oMath>
          <m:r>
            <w:rPr>
              <w:rFonts w:ascii="Cambria Math" w:hAnsi="Cambria Math"/>
              <w:lang w:val="en-US"/>
            </w:rPr>
            <m:t>C</m:t>
          </m:r>
          <m:d>
            <m:dPr>
              <m:ctrlPr>
                <w:rPr>
                  <w:rFonts w:ascii="Cambria Math" w:hAnsi="Cambria Math"/>
                  <w:i/>
                  <w:lang w:val="en-US"/>
                </w:rPr>
              </m:ctrlPr>
            </m:dPr>
            <m:e>
              <m:r>
                <m:rPr>
                  <m:sty m:val="p"/>
                </m:rPr>
                <w:rPr>
                  <w:rFonts w:ascii="Cambria Math" w:hAnsi="Cambria Math"/>
                  <w:lang w:val="en-US"/>
                </w:rPr>
                <m:t>x1,y1,x2,y2</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ns</m:t>
              </m:r>
            </m:sub>
            <m:sup/>
            <m:e>
              <m:r>
                <m:rPr>
                  <m:sty m:val="p"/>
                </m:rPr>
                <w:rPr>
                  <w:rFonts w:ascii="Cambria Math" w:hAnsi="Cambria Math"/>
                  <w:lang w:val="en-US"/>
                </w:rPr>
                <m:t>(f(x1,y1)-&lt;f(x1,y1)&gt;)</m:t>
              </m:r>
              <m:sSup>
                <m:sSupPr>
                  <m:ctrlPr>
                    <w:rPr>
                      <w:rFonts w:ascii="Cambria Math" w:hAnsi="Cambria Math"/>
                      <w:lang w:val="en-US"/>
                    </w:rPr>
                  </m:ctrlPr>
                </m:sSupPr>
                <m:e>
                  <m:r>
                    <m:rPr>
                      <m:sty m:val="p"/>
                    </m:rPr>
                    <w:rPr>
                      <w:rFonts w:ascii="Cambria Math" w:hAnsi="Cambria Math"/>
                      <w:lang w:val="en-US"/>
                    </w:rPr>
                    <m:t>( f(x2,y2)-&lt;f(x2,y2)&gt; )</m:t>
                  </m:r>
                </m:e>
                <m:sup>
                  <m:r>
                    <w:rPr>
                      <w:rFonts w:ascii="Cambria Math" w:hAnsi="Cambria Math"/>
                      <w:lang w:val="en-US"/>
                    </w:rPr>
                    <m:t>*</m:t>
                  </m:r>
                </m:sup>
              </m:sSup>
            </m:e>
          </m:nary>
        </m:oMath>
      </m:oMathPara>
    </w:p>
    <w:p w14:paraId="605D631E" w14:textId="77777777" w:rsidR="005A423E" w:rsidRPr="005A423E" w:rsidRDefault="005A423E" w:rsidP="005A423E">
      <w:pPr>
        <w:pStyle w:val="NoSpacing"/>
        <w:rPr>
          <w:lang w:val="en-US"/>
        </w:rPr>
      </w:pPr>
    </w:p>
    <w:p w14:paraId="79B05355" w14:textId="77777777" w:rsidR="005A423E" w:rsidRPr="005A423E" w:rsidRDefault="005A423E" w:rsidP="005A423E">
      <w:pPr>
        <w:pStyle w:val="NoSpacing"/>
        <w:rPr>
          <w:lang w:val="en-US"/>
        </w:rPr>
      </w:pPr>
      <w:r w:rsidRPr="005A423E">
        <w:rPr>
          <w:lang w:val="en-US"/>
        </w:rPr>
        <w:t>C(x1,y1,x2,y2)=sum(n_ensemble) ( (f(x1,y1)-&lt;f(x1,y1)&gt;)( f(x2,y2)-&lt;f(x2,y2)&gt; )*  )/ns</w:t>
      </w:r>
    </w:p>
    <w:p w14:paraId="7C79D11F" w14:textId="77777777" w:rsidR="005A423E" w:rsidRPr="005A423E" w:rsidRDefault="005A423E" w:rsidP="005A423E">
      <w:pPr>
        <w:pStyle w:val="NoSpacing"/>
        <w:rPr>
          <w:lang w:val="en-US"/>
        </w:rPr>
      </w:pPr>
    </w:p>
    <w:p w14:paraId="68588C2B" w14:textId="77777777" w:rsidR="005A423E" w:rsidRPr="005A423E" w:rsidRDefault="005A423E" w:rsidP="005A423E">
      <w:pPr>
        <w:pStyle w:val="NoSpacing"/>
        <w:rPr>
          <w:lang w:val="en-US"/>
        </w:rPr>
      </w:pPr>
      <w:r w:rsidRPr="005A423E">
        <w:rPr>
          <w:lang w:val="en-US"/>
        </w:rPr>
        <w:t xml:space="preserve">where * denotes the complex conjugate and </w:t>
      </w:r>
    </w:p>
    <w:p w14:paraId="28063BD8" w14:textId="77777777" w:rsidR="005A423E" w:rsidRPr="005A423E" w:rsidRDefault="005A423E" w:rsidP="005A423E">
      <w:pPr>
        <w:pStyle w:val="NoSpacing"/>
        <w:rPr>
          <w:lang w:val="en-US"/>
        </w:rPr>
      </w:pPr>
    </w:p>
    <w:p w14:paraId="1232885E" w14:textId="77777777" w:rsidR="005A423E" w:rsidRPr="005A423E" w:rsidRDefault="005A423E" w:rsidP="005A423E">
      <w:pPr>
        <w:pStyle w:val="NoSpacing"/>
        <w:rPr>
          <w:lang w:val="en-US"/>
        </w:rPr>
      </w:pPr>
      <w:r w:rsidRPr="005A423E">
        <w:rPr>
          <w:lang w:val="en-US"/>
        </w:rPr>
        <w:t>ns=n_ensemble if we assume a known zero mean OR</w:t>
      </w:r>
    </w:p>
    <w:p w14:paraId="37A628C9" w14:textId="77777777" w:rsidR="005A423E" w:rsidRPr="005A423E" w:rsidRDefault="005A423E" w:rsidP="005A423E">
      <w:pPr>
        <w:pStyle w:val="NoSpacing"/>
        <w:rPr>
          <w:lang w:val="en-US"/>
        </w:rPr>
      </w:pPr>
      <w:r w:rsidRPr="005A423E">
        <w:rPr>
          <w:lang w:val="en-US"/>
        </w:rPr>
        <w:t>ns=n_ensemble-1 if we use the sample mean</w:t>
      </w:r>
    </w:p>
    <w:p w14:paraId="7C77680E" w14:textId="77777777" w:rsidR="005A423E" w:rsidRPr="005A423E" w:rsidRDefault="005A423E" w:rsidP="005A423E">
      <w:pPr>
        <w:pStyle w:val="NoSpacing"/>
        <w:rPr>
          <w:lang w:val="en-US"/>
        </w:rPr>
      </w:pPr>
    </w:p>
    <w:p w14:paraId="0BDFD467" w14:textId="77777777" w:rsidR="005A423E" w:rsidRPr="005A423E" w:rsidRDefault="005A423E" w:rsidP="005A423E">
      <w:pPr>
        <w:pStyle w:val="NoSpacing"/>
        <w:rPr>
          <w:lang w:val="en-US"/>
        </w:rPr>
      </w:pPr>
      <w:r w:rsidRPr="005A423E">
        <w:rPr>
          <w:lang w:val="en-US"/>
        </w:rPr>
        <w:t>and &lt;f(xi,yj)&gt; is the mean value of f(xi,yj) over the ensemble of data at point xi,yj</w:t>
      </w:r>
    </w:p>
    <w:p w14:paraId="24E43BE0" w14:textId="77777777" w:rsidR="005C5B32" w:rsidRPr="005A423E" w:rsidRDefault="005C5B32" w:rsidP="005C5B32">
      <w:pPr>
        <w:pStyle w:val="NoSpacing"/>
        <w:rPr>
          <w:lang w:val="en-US"/>
        </w:rPr>
      </w:pPr>
      <m:oMathPara>
        <m:oMath>
          <m:r>
            <m:rPr>
              <m:sty m:val="p"/>
            </m:rPr>
            <w:rPr>
              <w:rFonts w:ascii="Cambria Math" w:hAnsi="Cambria Math"/>
              <w:lang w:val="en-US"/>
            </w:rPr>
            <m:t>&lt;f(xi,yi)&gt;</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n_ensemble</m:t>
              </m:r>
            </m:den>
          </m:f>
          <m:nary>
            <m:naryPr>
              <m:chr m:val="∑"/>
              <m:limLoc m:val="undOvr"/>
              <m:supHide m:val="1"/>
              <m:ctrlPr>
                <w:rPr>
                  <w:rFonts w:ascii="Cambria Math" w:hAnsi="Cambria Math"/>
                  <w:i/>
                  <w:lang w:val="en-US"/>
                </w:rPr>
              </m:ctrlPr>
            </m:naryPr>
            <m:sub>
              <m:r>
                <w:rPr>
                  <w:rFonts w:ascii="Cambria Math" w:hAnsi="Cambria Math"/>
                  <w:lang w:val="en-US"/>
                </w:rPr>
                <m:t>n_ensemble</m:t>
              </m:r>
            </m:sub>
            <m:sup/>
            <m:e>
              <m:r>
                <m:rPr>
                  <m:sty m:val="p"/>
                </m:rPr>
                <w:rPr>
                  <w:rFonts w:ascii="Cambria Math" w:hAnsi="Cambria Math"/>
                  <w:lang w:val="en-US"/>
                </w:rPr>
                <m:t>f(xi,yi)</m:t>
              </m:r>
            </m:e>
          </m:nary>
        </m:oMath>
      </m:oMathPara>
    </w:p>
    <w:p w14:paraId="3A4402FC" w14:textId="77777777" w:rsidR="005A423E" w:rsidRDefault="005A423E" w:rsidP="005A423E">
      <w:pPr>
        <w:pStyle w:val="NoSpacing"/>
        <w:rPr>
          <w:lang w:val="en-US"/>
        </w:rPr>
      </w:pPr>
    </w:p>
    <w:p w14:paraId="5E334E78" w14:textId="77777777" w:rsidR="009E5E62" w:rsidRPr="005A423E" w:rsidRDefault="009E5E62" w:rsidP="005A423E">
      <w:pPr>
        <w:pStyle w:val="NoSpacing"/>
        <w:rPr>
          <w:lang w:val="en-US"/>
        </w:rPr>
      </w:pPr>
      <w:r>
        <w:rPr>
          <w:lang w:val="en-US"/>
        </w:rPr>
        <w:t>Spatial covariance functions may be plotted using the nd visualization process.</w:t>
      </w:r>
    </w:p>
    <w:p w14:paraId="71563206" w14:textId="77777777" w:rsidR="006521F4" w:rsidRDefault="006521F4" w:rsidP="006521F4">
      <w:pPr>
        <w:pStyle w:val="Heading2"/>
        <w:rPr>
          <w:lang w:val="en-US"/>
        </w:rPr>
      </w:pPr>
      <w:bookmarkStart w:id="126" w:name="_Toc158114122"/>
      <w:r w:rsidRPr="00FE5685">
        <w:rPr>
          <w:lang w:val="en-US"/>
        </w:rPr>
        <w:t>Calculate and propagate Wigner function from c</w:t>
      </w:r>
      <w:r>
        <w:rPr>
          <w:lang w:val="en-US"/>
        </w:rPr>
        <w:t>omplex spatial correlation data</w:t>
      </w:r>
      <w:bookmarkEnd w:id="126"/>
    </w:p>
    <w:p w14:paraId="12CA079E" w14:textId="77777777" w:rsidR="005A423E" w:rsidRPr="005A423E" w:rsidRDefault="005A423E" w:rsidP="005A423E">
      <w:pPr>
        <w:pStyle w:val="NoSpacing"/>
        <w:rPr>
          <w:lang w:val="en-US"/>
        </w:rPr>
      </w:pPr>
      <w:r>
        <w:rPr>
          <w:lang w:val="en-US"/>
        </w:rPr>
        <w:t>(</w:t>
      </w:r>
      <w:r w:rsidRPr="005A423E">
        <w:rPr>
          <w:lang w:val="en-US"/>
        </w:rPr>
        <w:t>Reference required</w:t>
      </w:r>
      <w:r>
        <w:rPr>
          <w:lang w:val="en-US"/>
        </w:rPr>
        <w:t>)</w:t>
      </w:r>
    </w:p>
    <w:p w14:paraId="6B93008D" w14:textId="77777777" w:rsidR="005A423E" w:rsidRPr="005A423E" w:rsidRDefault="005A423E" w:rsidP="005A423E">
      <w:pPr>
        <w:pStyle w:val="NoSpacing"/>
        <w:rPr>
          <w:lang w:val="en-US"/>
        </w:rPr>
      </w:pPr>
    </w:p>
    <w:p w14:paraId="01891E5B" w14:textId="77777777" w:rsidR="005A423E" w:rsidRPr="005A423E" w:rsidRDefault="005A423E" w:rsidP="005A423E">
      <w:pPr>
        <w:pStyle w:val="NoSpacing"/>
        <w:rPr>
          <w:lang w:val="en-US"/>
        </w:rPr>
      </w:pPr>
      <w:r w:rsidRPr="005A423E">
        <w:rPr>
          <w:lang w:val="en-US"/>
        </w:rPr>
        <w:t>Read covariance data (from process calculate</w:t>
      </w:r>
      <w:r>
        <w:rPr>
          <w:lang w:val="en-US"/>
        </w:rPr>
        <w:t xml:space="preserve"> spatial covariance)</w:t>
      </w:r>
    </w:p>
    <w:p w14:paraId="045E49BA" w14:textId="77777777" w:rsidR="005A423E" w:rsidRPr="005A423E" w:rsidRDefault="005A423E" w:rsidP="005A423E">
      <w:pPr>
        <w:pStyle w:val="NoSpacing"/>
        <w:rPr>
          <w:lang w:val="en-US"/>
        </w:rPr>
      </w:pPr>
      <w:r w:rsidRPr="005A423E">
        <w:rPr>
          <w:lang w:val="en-US"/>
        </w:rPr>
        <w:t>Enter the number of samples in p r</w:t>
      </w:r>
      <w:r>
        <w:rPr>
          <w:lang w:val="en-US"/>
        </w:rPr>
        <w:t xml:space="preserve">equired (the spectral variable </w:t>
      </w:r>
    </w:p>
    <w:p w14:paraId="303F0EAF" w14:textId="77777777" w:rsidR="005A423E" w:rsidRPr="005A423E" w:rsidRDefault="005A423E" w:rsidP="005A423E">
      <w:pPr>
        <w:pStyle w:val="NoSpacing"/>
        <w:rPr>
          <w:lang w:val="en-US"/>
        </w:rPr>
      </w:pPr>
      <w:r>
        <w:rPr>
          <w:lang w:val="en-US"/>
        </w:rPr>
        <w:t>Enter the frequency</w:t>
      </w:r>
    </w:p>
    <w:p w14:paraId="7E2311B1" w14:textId="77777777" w:rsidR="005A423E" w:rsidRPr="005A423E" w:rsidRDefault="005A423E" w:rsidP="005A423E">
      <w:pPr>
        <w:pStyle w:val="NoSpacing"/>
        <w:rPr>
          <w:lang w:val="en-US"/>
        </w:rPr>
      </w:pPr>
      <w:r w:rsidRPr="005A423E">
        <w:rPr>
          <w:lang w:val="en-US"/>
        </w:rPr>
        <w:t>Enter the maximum value of p required (range of p is from -pmax to pmax) pm</w:t>
      </w:r>
      <w:r>
        <w:rPr>
          <w:lang w:val="en-US"/>
        </w:rPr>
        <w:t>ax&lt;=1 excludes evanescent waves</w:t>
      </w:r>
    </w:p>
    <w:p w14:paraId="226AA41C" w14:textId="77777777" w:rsidR="005A423E" w:rsidRPr="005A423E" w:rsidRDefault="005A423E" w:rsidP="005A423E">
      <w:pPr>
        <w:pStyle w:val="NoSpacing"/>
        <w:rPr>
          <w:lang w:val="en-US"/>
        </w:rPr>
      </w:pPr>
      <w:r w:rsidRPr="005A423E">
        <w:rPr>
          <w:lang w:val="en-US"/>
        </w:rPr>
        <w:t>E</w:t>
      </w:r>
      <w:r>
        <w:rPr>
          <w:lang w:val="en-US"/>
        </w:rPr>
        <w:t>nter the z propagation distance</w:t>
      </w:r>
    </w:p>
    <w:p w14:paraId="70267825" w14:textId="77777777" w:rsidR="005A423E" w:rsidRPr="005A423E" w:rsidRDefault="005A423E" w:rsidP="005A423E">
      <w:pPr>
        <w:pStyle w:val="NoSpacing"/>
        <w:rPr>
          <w:lang w:val="en-US"/>
        </w:rPr>
      </w:pPr>
      <w:r>
        <w:rPr>
          <w:lang w:val="en-US"/>
        </w:rPr>
        <w:t>Respond as to whether</w:t>
      </w:r>
      <w:r w:rsidRPr="005A423E">
        <w:rPr>
          <w:lang w:val="en-US"/>
        </w:rPr>
        <w:t xml:space="preserve"> you want to</w:t>
      </w:r>
      <w:r>
        <w:rPr>
          <w:lang w:val="en-US"/>
        </w:rPr>
        <w:t xml:space="preserve"> propagate the evanescent field or set it to zero</w:t>
      </w:r>
    </w:p>
    <w:p w14:paraId="0EDC2991" w14:textId="77777777" w:rsidR="005A423E" w:rsidRPr="005A423E" w:rsidRDefault="005A423E" w:rsidP="005A423E">
      <w:pPr>
        <w:pStyle w:val="NoSpacing"/>
        <w:rPr>
          <w:lang w:val="en-US"/>
        </w:rPr>
      </w:pPr>
      <w:r w:rsidRPr="005A423E">
        <w:rPr>
          <w:lang w:val="en-US"/>
        </w:rPr>
        <w:t>Calculate t</w:t>
      </w:r>
      <w:r>
        <w:rPr>
          <w:lang w:val="en-US"/>
        </w:rPr>
        <w:t>he Wigner distribution function</w:t>
      </w:r>
    </w:p>
    <w:p w14:paraId="2F33588C" w14:textId="77777777" w:rsidR="005A423E" w:rsidRPr="005A423E" w:rsidRDefault="005A423E" w:rsidP="005A423E">
      <w:pPr>
        <w:pStyle w:val="NoSpacing"/>
        <w:rPr>
          <w:lang w:val="en-US"/>
        </w:rPr>
      </w:pPr>
      <w:r w:rsidRPr="005A423E">
        <w:rPr>
          <w:lang w:val="en-US"/>
        </w:rPr>
        <w:t>Wr</w:t>
      </w:r>
      <w:r>
        <w:rPr>
          <w:lang w:val="en-US"/>
        </w:rPr>
        <w:t>ite the Wigner function to file</w:t>
      </w:r>
    </w:p>
    <w:p w14:paraId="5FD8C787" w14:textId="77777777" w:rsidR="005A423E" w:rsidRPr="005A423E" w:rsidRDefault="005A423E" w:rsidP="005A423E">
      <w:pPr>
        <w:pStyle w:val="NoSpacing"/>
        <w:rPr>
          <w:lang w:val="en-US"/>
        </w:rPr>
      </w:pPr>
      <w:r w:rsidRPr="005A423E">
        <w:rPr>
          <w:lang w:val="en-US"/>
        </w:rPr>
        <w:t>Propagate the Wigner function a distance z us</w:t>
      </w:r>
      <w:r>
        <w:rPr>
          <w:lang w:val="en-US"/>
        </w:rPr>
        <w:t>ing the Frobenius Perron method</w:t>
      </w:r>
    </w:p>
    <w:p w14:paraId="1A6B69A0" w14:textId="77777777" w:rsidR="005A423E" w:rsidRPr="005A423E" w:rsidRDefault="005A423E" w:rsidP="005A423E">
      <w:pPr>
        <w:pStyle w:val="NoSpacing"/>
        <w:rPr>
          <w:lang w:val="en-US"/>
        </w:rPr>
      </w:pPr>
      <w:r w:rsidRPr="005A423E">
        <w:rPr>
          <w:lang w:val="en-US"/>
        </w:rPr>
        <w:t>Write the pro</w:t>
      </w:r>
      <w:r>
        <w:rPr>
          <w:lang w:val="en-US"/>
        </w:rPr>
        <w:t>pagated Wigner function to file</w:t>
      </w:r>
    </w:p>
    <w:p w14:paraId="25BFE1F7" w14:textId="77777777" w:rsidR="005A423E" w:rsidRPr="005A423E" w:rsidRDefault="005A423E" w:rsidP="005A423E">
      <w:pPr>
        <w:pStyle w:val="NoSpacing"/>
        <w:rPr>
          <w:lang w:val="en-US"/>
        </w:rPr>
      </w:pPr>
      <w:r w:rsidRPr="005A423E">
        <w:rPr>
          <w:lang w:val="en-US"/>
        </w:rPr>
        <w:t>Evaluate the covariance function from the propagat</w:t>
      </w:r>
      <w:r>
        <w:rPr>
          <w:lang w:val="en-US"/>
        </w:rPr>
        <w:t>ed Wigner distribution function</w:t>
      </w:r>
    </w:p>
    <w:p w14:paraId="4D4C751B" w14:textId="77777777" w:rsidR="006521F4" w:rsidRDefault="005A423E" w:rsidP="005A423E">
      <w:pPr>
        <w:pStyle w:val="NoSpacing"/>
        <w:rPr>
          <w:lang w:val="en-US"/>
        </w:rPr>
      </w:pPr>
      <w:r w:rsidRPr="005A423E">
        <w:rPr>
          <w:lang w:val="en-US"/>
        </w:rPr>
        <w:t>Write the propagated covariance function to file</w:t>
      </w:r>
    </w:p>
    <w:p w14:paraId="09356561" w14:textId="77777777" w:rsidR="009E5E62" w:rsidRDefault="009E5E62" w:rsidP="005A423E">
      <w:pPr>
        <w:pStyle w:val="NoSpacing"/>
        <w:rPr>
          <w:lang w:val="en-US"/>
        </w:rPr>
      </w:pPr>
    </w:p>
    <w:p w14:paraId="607EE22C" w14:textId="77777777" w:rsidR="009E5E62" w:rsidRPr="005A423E" w:rsidRDefault="009E5E62" w:rsidP="009E5E62">
      <w:pPr>
        <w:pStyle w:val="NoSpacing"/>
        <w:rPr>
          <w:lang w:val="en-US"/>
        </w:rPr>
      </w:pPr>
      <w:r>
        <w:rPr>
          <w:lang w:val="en-US"/>
        </w:rPr>
        <w:t>Spatial covariance and Wigner functions may be plotted using the nd visualization process.</w:t>
      </w:r>
    </w:p>
    <w:p w14:paraId="7EB7AB11" w14:textId="77777777" w:rsidR="009E5E62" w:rsidRPr="006521F4" w:rsidRDefault="009E5E62" w:rsidP="005A423E">
      <w:pPr>
        <w:pStyle w:val="NoSpacing"/>
        <w:rPr>
          <w:lang w:val="en-US"/>
        </w:rPr>
      </w:pPr>
    </w:p>
    <w:p w14:paraId="672A9965" w14:textId="77777777" w:rsidR="006521F4" w:rsidRDefault="006521F4" w:rsidP="006521F4">
      <w:pPr>
        <w:pStyle w:val="Heading2"/>
        <w:rPr>
          <w:lang w:val="en-US"/>
        </w:rPr>
      </w:pPr>
      <w:r>
        <w:rPr>
          <w:lang w:val="en-US"/>
        </w:rPr>
        <w:t xml:space="preserve">  </w:t>
      </w:r>
      <w:bookmarkStart w:id="127" w:name="_Toc158114123"/>
      <w:r>
        <w:rPr>
          <w:lang w:val="en-US"/>
        </w:rPr>
        <w:t>Sum Time Domain Data</w:t>
      </w:r>
      <w:bookmarkEnd w:id="127"/>
    </w:p>
    <w:p w14:paraId="684B9905" w14:textId="77777777" w:rsidR="005A423E" w:rsidRPr="005C5B32" w:rsidRDefault="005A423E" w:rsidP="005A423E">
      <w:pPr>
        <w:pStyle w:val="NoSpacing"/>
        <w:rPr>
          <w:lang w:val="en-US"/>
        </w:rPr>
      </w:pPr>
      <w:r w:rsidRPr="005A423E">
        <w:rPr>
          <w:lang w:val="en-US"/>
        </w:rPr>
        <w:t>Read a number of time domain data files</w:t>
      </w:r>
      <w:r w:rsidR="005C5B32">
        <w:rPr>
          <w:lang w:val="en-US"/>
        </w:rPr>
        <w:t>, f</w:t>
      </w:r>
      <w:r w:rsidR="005C5B32">
        <w:rPr>
          <w:vertAlign w:val="subscript"/>
          <w:lang w:val="en-US"/>
        </w:rPr>
        <w:t>n</w:t>
      </w:r>
      <w:r w:rsidR="005C5B32">
        <w:rPr>
          <w:lang w:val="en-US"/>
        </w:rPr>
        <w:t>,</w:t>
      </w:r>
      <w:r w:rsidRPr="005A423E">
        <w:rPr>
          <w:lang w:val="en-US"/>
        </w:rPr>
        <w:t xml:space="preserve"> and sum the time domain data with specified weighting factors</w:t>
      </w:r>
      <w:r w:rsidR="005C5B32">
        <w:rPr>
          <w:lang w:val="en-US"/>
        </w:rPr>
        <w:t>, w</w:t>
      </w:r>
      <w:r w:rsidR="005C5B32">
        <w:rPr>
          <w:vertAlign w:val="subscript"/>
          <w:lang w:val="en-US"/>
        </w:rPr>
        <w:t>n</w:t>
      </w:r>
      <w:r w:rsidR="005C5B32">
        <w:rPr>
          <w:lang w:val="en-US"/>
        </w:rPr>
        <w:t>.</w:t>
      </w:r>
    </w:p>
    <w:p w14:paraId="373A5325" w14:textId="77777777" w:rsidR="005A423E" w:rsidRDefault="005A423E" w:rsidP="005A423E">
      <w:pPr>
        <w:pStyle w:val="NoSpacing"/>
        <w:rPr>
          <w:lang w:val="en-US"/>
        </w:rPr>
      </w:pPr>
    </w:p>
    <w:p w14:paraId="539495B8" w14:textId="77777777" w:rsidR="005C5B32" w:rsidRPr="005A423E" w:rsidRDefault="005C5B32" w:rsidP="005A423E">
      <w:pPr>
        <w:pStyle w:val="NoSpacing"/>
        <w:rPr>
          <w:lang w:val="en-US"/>
        </w:rPr>
      </w:pPr>
      <m:oMathPara>
        <m:oMath>
          <m:r>
            <w:rPr>
              <w:rFonts w:ascii="Cambria Math" w:hAnsi="Cambria Math"/>
              <w:lang w:val="en-US"/>
            </w:rPr>
            <m:t>Result=</m:t>
          </m:r>
          <m:nary>
            <m:naryPr>
              <m:chr m:val="∑"/>
              <m:limLoc m:val="undOvr"/>
              <m:supHide m:val="1"/>
              <m:ctrlPr>
                <w:rPr>
                  <w:rFonts w:ascii="Cambria Math" w:hAnsi="Cambria Math"/>
                  <w:i/>
                  <w:lang w:val="en-US"/>
                </w:rPr>
              </m:ctrlPr>
            </m:naryPr>
            <m:sub>
              <m:r>
                <w:rPr>
                  <w:rFonts w:ascii="Cambria Math" w:hAnsi="Cambria Math"/>
                  <w:lang w:val="en-US"/>
                </w:rPr>
                <m:t>1..N</m:t>
              </m:r>
            </m:sub>
            <m:sup/>
            <m:e>
              <m:r>
                <w:rPr>
                  <w:rFonts w:ascii="Cambria Math" w:hAnsi="Cambria Math"/>
                  <w:lang w:val="en-US"/>
                </w:rPr>
                <m:t>fn×</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e>
          </m:nary>
        </m:oMath>
      </m:oMathPara>
    </w:p>
    <w:p w14:paraId="29E87B74" w14:textId="77777777" w:rsidR="006521F4" w:rsidRPr="006521F4" w:rsidRDefault="006521F4" w:rsidP="005A423E">
      <w:pPr>
        <w:pStyle w:val="NoSpacing"/>
        <w:rPr>
          <w:lang w:val="en-US"/>
        </w:rPr>
      </w:pPr>
    </w:p>
    <w:p w14:paraId="56D4D194" w14:textId="77777777" w:rsidR="006521F4" w:rsidRDefault="006521F4" w:rsidP="006521F4">
      <w:pPr>
        <w:pStyle w:val="Heading2"/>
        <w:rPr>
          <w:lang w:val="en-US"/>
        </w:rPr>
      </w:pPr>
      <w:r>
        <w:rPr>
          <w:lang w:val="en-US"/>
        </w:rPr>
        <w:t xml:space="preserve"> </w:t>
      </w:r>
      <w:bookmarkStart w:id="128" w:name="_Toc158114124"/>
      <w:r w:rsidRPr="00FE5685">
        <w:rPr>
          <w:lang w:val="en-US"/>
        </w:rPr>
        <w:t>Square root Sum of squares/RMS calcul</w:t>
      </w:r>
      <w:r>
        <w:rPr>
          <w:lang w:val="en-US"/>
        </w:rPr>
        <w:t>ation for Frequency Domain Data</w:t>
      </w:r>
      <w:bookmarkEnd w:id="128"/>
    </w:p>
    <w:p w14:paraId="3D78FCB3" w14:textId="77777777" w:rsidR="005A423E" w:rsidRPr="005A423E" w:rsidRDefault="005A423E" w:rsidP="005A423E">
      <w:pPr>
        <w:pStyle w:val="NoSpacing"/>
        <w:rPr>
          <w:lang w:val="en-US"/>
        </w:rPr>
      </w:pPr>
      <w:r w:rsidRPr="005A423E">
        <w:rPr>
          <w:lang w:val="en-US"/>
        </w:rPr>
        <w:t>calculate the square root of the sum of squares or RMS value of a set of complex frequency domain datasets</w:t>
      </w:r>
    </w:p>
    <w:p w14:paraId="65832203" w14:textId="77777777" w:rsidR="005A423E" w:rsidRPr="005A423E" w:rsidRDefault="005A423E" w:rsidP="005A423E">
      <w:pPr>
        <w:pStyle w:val="NoSpacing"/>
        <w:rPr>
          <w:lang w:val="en-US"/>
        </w:rPr>
      </w:pPr>
    </w:p>
    <w:p w14:paraId="72BCB5C3" w14:textId="77777777" w:rsidR="006521F4" w:rsidRPr="006521F4" w:rsidRDefault="005A423E" w:rsidP="005A423E">
      <w:pPr>
        <w:pStyle w:val="NoSpacing"/>
        <w:rPr>
          <w:lang w:val="en-US"/>
        </w:rPr>
      </w:pPr>
      <w:r w:rsidRPr="005A423E">
        <w:rPr>
          <w:lang w:val="en-US"/>
        </w:rPr>
        <w:t>The user should enter the nmumber of frequency domain datasets to combine and t</w:t>
      </w:r>
      <w:r>
        <w:rPr>
          <w:lang w:val="en-US"/>
        </w:rPr>
        <w:t xml:space="preserve">he filenames for each of the </w:t>
      </w:r>
      <w:r w:rsidRPr="005A423E">
        <w:rPr>
          <w:lang w:val="en-US"/>
        </w:rPr>
        <w:t>datasets. The frequencies for each of the datasets must be the same.</w:t>
      </w:r>
    </w:p>
    <w:p w14:paraId="4C95F087" w14:textId="77777777" w:rsidR="006521F4" w:rsidRDefault="006521F4" w:rsidP="006521F4">
      <w:pPr>
        <w:pStyle w:val="Heading2"/>
        <w:rPr>
          <w:lang w:val="en-US"/>
        </w:rPr>
      </w:pPr>
      <w:r>
        <w:rPr>
          <w:lang w:val="en-US"/>
        </w:rPr>
        <w:t xml:space="preserve"> </w:t>
      </w:r>
      <w:bookmarkStart w:id="129" w:name="_Toc158114125"/>
      <w:r w:rsidRPr="00FE5685">
        <w:rPr>
          <w:lang w:val="en-US"/>
        </w:rPr>
        <w:t>R</w:t>
      </w:r>
      <w:r>
        <w:rPr>
          <w:lang w:val="en-US"/>
        </w:rPr>
        <w:t>eciprocal Frequency Domain Data</w:t>
      </w:r>
      <w:bookmarkEnd w:id="129"/>
    </w:p>
    <w:p w14:paraId="2F393A18" w14:textId="77777777" w:rsidR="006521F4" w:rsidRPr="006521F4" w:rsidRDefault="005A423E" w:rsidP="005A423E">
      <w:pPr>
        <w:pStyle w:val="NoSpacing"/>
        <w:rPr>
          <w:lang w:val="en-US"/>
        </w:rPr>
      </w:pPr>
      <w:r w:rsidRPr="005A423E">
        <w:rPr>
          <w:lang w:val="en-US"/>
        </w:rPr>
        <w:t>Calculate Result=1/fn where fn is a complex frequency domain quantity</w:t>
      </w:r>
    </w:p>
    <w:p w14:paraId="41767666" w14:textId="77777777" w:rsidR="006521F4" w:rsidRDefault="006521F4" w:rsidP="006521F4">
      <w:pPr>
        <w:pStyle w:val="Heading2"/>
        <w:rPr>
          <w:lang w:val="en-US"/>
        </w:rPr>
      </w:pPr>
      <w:r>
        <w:rPr>
          <w:lang w:val="en-US"/>
        </w:rPr>
        <w:lastRenderedPageBreak/>
        <w:t xml:space="preserve"> </w:t>
      </w:r>
      <w:bookmarkStart w:id="130" w:name="_Toc158114126"/>
      <w:r>
        <w:rPr>
          <w:lang w:val="en-US"/>
        </w:rPr>
        <w:t>Time-frequency analysis</w:t>
      </w:r>
      <w:bookmarkEnd w:id="130"/>
    </w:p>
    <w:p w14:paraId="78A8EC0F" w14:textId="77777777" w:rsidR="005A423E" w:rsidRPr="005A423E" w:rsidRDefault="005A423E" w:rsidP="005A423E">
      <w:pPr>
        <w:pStyle w:val="NoSpacing"/>
        <w:rPr>
          <w:lang w:val="en-US"/>
        </w:rPr>
      </w:pPr>
      <w:r w:rsidRPr="005A423E">
        <w:rPr>
          <w:lang w:val="en-US"/>
        </w:rPr>
        <w:t>Time-frequency analysis i.e. perform a short time FFT on a windowed version of the input time sequence,</w:t>
      </w:r>
      <w:r>
        <w:rPr>
          <w:lang w:val="en-US"/>
        </w:rPr>
        <w:t xml:space="preserve"> </w:t>
      </w:r>
      <w:r w:rsidRPr="005A423E">
        <w:rPr>
          <w:lang w:val="en-US"/>
        </w:rPr>
        <w:t>allowing the window to move through the input time domain data</w:t>
      </w:r>
    </w:p>
    <w:p w14:paraId="037506D2" w14:textId="77777777" w:rsidR="005A423E" w:rsidRDefault="005A423E" w:rsidP="005A423E">
      <w:pPr>
        <w:pStyle w:val="NoSpacing"/>
        <w:rPr>
          <w:lang w:val="en-US"/>
        </w:rPr>
      </w:pPr>
      <w:r>
        <w:rPr>
          <w:lang w:val="en-US"/>
        </w:rPr>
        <w:t xml:space="preserve">   </w:t>
      </w:r>
    </w:p>
    <w:p w14:paraId="3B935412" w14:textId="77777777" w:rsidR="005A423E" w:rsidRPr="005A423E" w:rsidRDefault="005A423E" w:rsidP="005A423E">
      <w:pPr>
        <w:pStyle w:val="NoSpacing"/>
        <w:rPr>
          <w:lang w:val="en-US"/>
        </w:rPr>
      </w:pPr>
      <w:r w:rsidRPr="005A423E">
        <w:rPr>
          <w:lang w:val="en-US"/>
        </w:rPr>
        <w:t>Note that this process operates on simple data files with no header data i.e. it could come from measurement or wherever...</w:t>
      </w:r>
    </w:p>
    <w:p w14:paraId="1E0D0FB5" w14:textId="77777777" w:rsidR="005A423E" w:rsidRDefault="005A423E" w:rsidP="005A423E">
      <w:pPr>
        <w:pStyle w:val="NoSpacing"/>
        <w:rPr>
          <w:lang w:val="en-US"/>
        </w:rPr>
      </w:pPr>
    </w:p>
    <w:p w14:paraId="76204C12" w14:textId="77777777" w:rsidR="005A423E" w:rsidRPr="005A423E" w:rsidRDefault="005A423E" w:rsidP="005A423E">
      <w:pPr>
        <w:pStyle w:val="NoSpacing"/>
        <w:rPr>
          <w:lang w:val="en-US"/>
        </w:rPr>
      </w:pPr>
      <w:r w:rsidRPr="005A423E">
        <w:rPr>
          <w:lang w:val="en-US"/>
        </w:rPr>
        <w:t>The input format is assumed to be two column data:</w:t>
      </w:r>
    </w:p>
    <w:p w14:paraId="50134D04" w14:textId="77777777" w:rsidR="005A423E" w:rsidRPr="005A423E" w:rsidRDefault="005A423E" w:rsidP="005A423E">
      <w:pPr>
        <w:pStyle w:val="NoSpacing"/>
        <w:rPr>
          <w:lang w:val="en-US"/>
        </w:rPr>
      </w:pPr>
    </w:p>
    <w:p w14:paraId="0F7E83AC" w14:textId="77777777" w:rsidR="005A423E" w:rsidRPr="005A423E" w:rsidRDefault="005A423E" w:rsidP="005A423E">
      <w:pPr>
        <w:pStyle w:val="NoSpacing"/>
        <w:rPr>
          <w:lang w:val="en-US"/>
        </w:rPr>
      </w:pPr>
      <w:r w:rsidRPr="005A423E">
        <w:rPr>
          <w:lang w:val="en-US"/>
        </w:rPr>
        <w:t xml:space="preserve">  time    value</w:t>
      </w:r>
    </w:p>
    <w:p w14:paraId="038E2293" w14:textId="77777777" w:rsidR="005A423E" w:rsidRPr="005A423E" w:rsidRDefault="005A423E" w:rsidP="005A423E">
      <w:pPr>
        <w:pStyle w:val="NoSpacing"/>
        <w:rPr>
          <w:lang w:val="en-US"/>
        </w:rPr>
      </w:pPr>
    </w:p>
    <w:p w14:paraId="7ED100A5" w14:textId="77777777" w:rsidR="005A423E" w:rsidRPr="005A423E" w:rsidRDefault="005A423E" w:rsidP="005A423E">
      <w:pPr>
        <w:pStyle w:val="NoSpacing"/>
        <w:rPr>
          <w:lang w:val="en-US"/>
        </w:rPr>
      </w:pPr>
      <w:r w:rsidRPr="005A423E">
        <w:rPr>
          <w:lang w:val="en-US"/>
        </w:rPr>
        <w:t xml:space="preserve"> GGI_TLM output files will require format conversion before using this process i.e. </w:t>
      </w:r>
      <w:r>
        <w:rPr>
          <w:lang w:val="en-US"/>
        </w:rPr>
        <w:t>post processing process number 37:</w:t>
      </w:r>
      <w:r w:rsidRPr="005A423E">
        <w:rPr>
          <w:lang w:val="en-US"/>
        </w:rPr>
        <w:t xml:space="preserve"> Re-format data file</w:t>
      </w:r>
    </w:p>
    <w:p w14:paraId="3312B054" w14:textId="77777777" w:rsidR="005A423E" w:rsidRPr="005A423E" w:rsidRDefault="005A423E" w:rsidP="005A423E">
      <w:pPr>
        <w:pStyle w:val="NoSpacing"/>
        <w:rPr>
          <w:lang w:val="en-US"/>
        </w:rPr>
      </w:pPr>
    </w:p>
    <w:p w14:paraId="6F03600D" w14:textId="77777777" w:rsidR="005A423E" w:rsidRDefault="005A423E" w:rsidP="005A423E">
      <w:pPr>
        <w:pStyle w:val="NoSpacing"/>
        <w:rPr>
          <w:lang w:val="en-US"/>
        </w:rPr>
      </w:pPr>
      <w:r w:rsidRPr="005A423E">
        <w:rPr>
          <w:lang w:val="en-US"/>
        </w:rPr>
        <w:t xml:space="preserve">  The user is asked to enter the width of</w:t>
      </w:r>
      <w:r>
        <w:rPr>
          <w:lang w:val="en-US"/>
        </w:rPr>
        <w:t xml:space="preserve"> the time window (in timesteps) </w:t>
      </w:r>
      <w:r w:rsidRPr="005A423E">
        <w:rPr>
          <w:lang w:val="en-US"/>
        </w:rPr>
        <w:t>and then enter the number of time windows to analyse</w:t>
      </w:r>
      <w:r>
        <w:rPr>
          <w:lang w:val="en-US"/>
        </w:rPr>
        <w:t xml:space="preserve"> in the time-frequency analysis.</w:t>
      </w:r>
      <w:r w:rsidRPr="005A423E">
        <w:rPr>
          <w:lang w:val="en-US"/>
        </w:rPr>
        <w:t xml:space="preserve"> The frequency range for the output should then be specified and the number of frequency samples in this range. </w:t>
      </w:r>
    </w:p>
    <w:p w14:paraId="6F88D53F" w14:textId="77777777" w:rsidR="005A423E" w:rsidRPr="005A423E" w:rsidRDefault="005A423E" w:rsidP="005A423E">
      <w:pPr>
        <w:pStyle w:val="NoSpacing"/>
        <w:rPr>
          <w:lang w:val="en-US"/>
        </w:rPr>
      </w:pPr>
    </w:p>
    <w:p w14:paraId="6F69BBE8" w14:textId="77777777" w:rsidR="005A423E" w:rsidRPr="005A423E" w:rsidRDefault="005A423E" w:rsidP="005A423E">
      <w:pPr>
        <w:pStyle w:val="NoSpacing"/>
        <w:rPr>
          <w:lang w:val="en-US"/>
        </w:rPr>
      </w:pPr>
      <w:r w:rsidRPr="005A423E">
        <w:rPr>
          <w:lang w:val="en-US"/>
        </w:rPr>
        <w:t xml:space="preserve">The time-frequency analysis results are output in to a file in the </w:t>
      </w:r>
      <w:r>
        <w:rPr>
          <w:lang w:val="en-US"/>
        </w:rPr>
        <w:t xml:space="preserve">three column </w:t>
      </w:r>
      <w:r w:rsidRPr="005A423E">
        <w:rPr>
          <w:lang w:val="en-US"/>
        </w:rPr>
        <w:t>format:</w:t>
      </w:r>
    </w:p>
    <w:p w14:paraId="465AB462" w14:textId="77777777" w:rsidR="005A423E" w:rsidRPr="005A423E" w:rsidRDefault="005A423E" w:rsidP="005A423E">
      <w:pPr>
        <w:pStyle w:val="NoSpacing"/>
        <w:rPr>
          <w:lang w:val="en-US"/>
        </w:rPr>
      </w:pPr>
      <w:r w:rsidRPr="005A423E">
        <w:rPr>
          <w:lang w:val="en-US"/>
        </w:rPr>
        <w:t xml:space="preserve">  </w:t>
      </w:r>
    </w:p>
    <w:p w14:paraId="20C6EC3E" w14:textId="77777777" w:rsidR="006521F4" w:rsidRPr="006521F4" w:rsidRDefault="005A423E" w:rsidP="005A423E">
      <w:pPr>
        <w:pStyle w:val="NoSpacing"/>
        <w:rPr>
          <w:lang w:val="en-US"/>
        </w:rPr>
      </w:pPr>
      <w:r w:rsidRPr="005A423E">
        <w:rPr>
          <w:lang w:val="en-US"/>
        </w:rPr>
        <w:t xml:space="preserve">  frequency   time  magnitude  (or frequency   time  20log10(magnitude) if dB output has been requested)</w:t>
      </w:r>
    </w:p>
    <w:p w14:paraId="0A61DBCC" w14:textId="77777777" w:rsidR="006521F4" w:rsidRDefault="006521F4" w:rsidP="006521F4">
      <w:pPr>
        <w:pStyle w:val="Heading2"/>
        <w:rPr>
          <w:lang w:val="en-US"/>
        </w:rPr>
      </w:pPr>
      <w:r>
        <w:rPr>
          <w:lang w:val="en-US"/>
        </w:rPr>
        <w:t xml:space="preserve"> </w:t>
      </w:r>
      <w:bookmarkStart w:id="131" w:name="_Toc158114127"/>
      <w:r>
        <w:rPr>
          <w:lang w:val="en-US"/>
        </w:rPr>
        <w:t>Statistical tools</w:t>
      </w:r>
      <w:bookmarkEnd w:id="131"/>
    </w:p>
    <w:p w14:paraId="6739C958" w14:textId="77777777" w:rsidR="005A423E" w:rsidRPr="005A423E" w:rsidRDefault="005A423E" w:rsidP="005A423E">
      <w:pPr>
        <w:pStyle w:val="NoSpacing"/>
        <w:rPr>
          <w:lang w:val="en-US"/>
        </w:rPr>
      </w:pPr>
      <w:r w:rsidRPr="005A423E">
        <w:rPr>
          <w:lang w:val="en-US"/>
        </w:rPr>
        <w:t>Read a set of data samples from a file. The data samples may be transfmored if required as follows:</w:t>
      </w:r>
    </w:p>
    <w:p w14:paraId="2EEE2390" w14:textId="77777777" w:rsidR="005A423E" w:rsidRPr="005A423E" w:rsidRDefault="005A423E" w:rsidP="005A423E">
      <w:pPr>
        <w:pStyle w:val="NoSpacing"/>
        <w:rPr>
          <w:lang w:val="en-US"/>
        </w:rPr>
      </w:pPr>
    </w:p>
    <w:p w14:paraId="00D7290D" w14:textId="77777777" w:rsidR="005A423E" w:rsidRPr="005A423E" w:rsidRDefault="005A423E" w:rsidP="005A423E">
      <w:pPr>
        <w:pStyle w:val="NoSpacing"/>
        <w:rPr>
          <w:lang w:val="en-US"/>
        </w:rPr>
      </w:pPr>
      <w:r w:rsidRPr="005A423E">
        <w:rPr>
          <w:lang w:val="en-US"/>
        </w:rPr>
        <w:t>Convert from dB to field amplitude</w:t>
      </w:r>
    </w:p>
    <w:p w14:paraId="594E941D" w14:textId="77777777" w:rsidR="005A423E" w:rsidRPr="005A423E" w:rsidRDefault="005A423E" w:rsidP="005A423E">
      <w:pPr>
        <w:pStyle w:val="NoSpacing"/>
        <w:rPr>
          <w:lang w:val="en-US"/>
        </w:rPr>
      </w:pPr>
      <w:r w:rsidRPr="005A423E">
        <w:rPr>
          <w:lang w:val="en-US"/>
        </w:rPr>
        <w:t>Convert from field amplitude to dB</w:t>
      </w:r>
    </w:p>
    <w:p w14:paraId="369505D0" w14:textId="77777777" w:rsidR="005A423E" w:rsidRPr="005A423E" w:rsidRDefault="005A423E" w:rsidP="005A423E">
      <w:pPr>
        <w:pStyle w:val="NoSpacing"/>
        <w:rPr>
          <w:lang w:val="en-US"/>
        </w:rPr>
      </w:pPr>
      <w:r w:rsidRPr="005A423E">
        <w:rPr>
          <w:lang w:val="en-US"/>
        </w:rPr>
        <w:t>Convert from field to field magnitude</w:t>
      </w:r>
    </w:p>
    <w:p w14:paraId="0E0CC360" w14:textId="77777777" w:rsidR="005A423E" w:rsidRPr="005A423E" w:rsidRDefault="005A423E" w:rsidP="005A423E">
      <w:pPr>
        <w:pStyle w:val="NoSpacing"/>
        <w:rPr>
          <w:lang w:val="en-US"/>
        </w:rPr>
      </w:pPr>
    </w:p>
    <w:p w14:paraId="1AAFDFF1" w14:textId="77777777" w:rsidR="005A423E" w:rsidRPr="005A423E" w:rsidRDefault="005A423E" w:rsidP="005A423E">
      <w:pPr>
        <w:pStyle w:val="NoSpacing"/>
        <w:rPr>
          <w:lang w:val="en-US"/>
        </w:rPr>
      </w:pPr>
      <w:r w:rsidRPr="005A423E">
        <w:rPr>
          <w:lang w:val="en-US"/>
        </w:rPr>
        <w:t>The distribution of the sample data is then calculated by putting the data into a</w:t>
      </w:r>
    </w:p>
    <w:p w14:paraId="682EDE84" w14:textId="77777777" w:rsidR="005A423E" w:rsidRPr="005A423E" w:rsidRDefault="005A423E" w:rsidP="005A423E">
      <w:pPr>
        <w:pStyle w:val="NoSpacing"/>
        <w:rPr>
          <w:lang w:val="en-US"/>
        </w:rPr>
      </w:pPr>
      <w:r w:rsidRPr="005A423E">
        <w:rPr>
          <w:lang w:val="en-US"/>
        </w:rPr>
        <w:t xml:space="preserve">specified number of sample bins. </w:t>
      </w:r>
    </w:p>
    <w:p w14:paraId="691B501B" w14:textId="77777777" w:rsidR="005A423E" w:rsidRPr="005A423E" w:rsidRDefault="005A423E" w:rsidP="005A423E">
      <w:pPr>
        <w:pStyle w:val="NoSpacing"/>
        <w:rPr>
          <w:lang w:val="en-US"/>
        </w:rPr>
      </w:pPr>
    </w:p>
    <w:p w14:paraId="57DD1A10" w14:textId="77777777" w:rsidR="005A423E" w:rsidRPr="005A423E" w:rsidRDefault="005A423E" w:rsidP="005A423E">
      <w:pPr>
        <w:pStyle w:val="NoSpacing"/>
        <w:rPr>
          <w:lang w:val="en-US"/>
        </w:rPr>
      </w:pPr>
      <w:r w:rsidRPr="005A423E">
        <w:rPr>
          <w:lang w:val="en-US"/>
        </w:rPr>
        <w:t>The probability density function and the cumulative density function of the data are written to file.</w:t>
      </w:r>
    </w:p>
    <w:p w14:paraId="583DB41F" w14:textId="77777777" w:rsidR="005A423E" w:rsidRPr="005A423E" w:rsidRDefault="005A423E" w:rsidP="005A423E">
      <w:pPr>
        <w:pStyle w:val="NoSpacing"/>
        <w:rPr>
          <w:lang w:val="en-US"/>
        </w:rPr>
      </w:pPr>
    </w:p>
    <w:p w14:paraId="52340112" w14:textId="77777777" w:rsidR="006521F4" w:rsidRPr="006521F4" w:rsidRDefault="005A423E" w:rsidP="005A423E">
      <w:pPr>
        <w:pStyle w:val="NoSpacing"/>
        <w:rPr>
          <w:lang w:val="en-US"/>
        </w:rPr>
      </w:pPr>
      <w:r w:rsidRPr="005A423E">
        <w:rPr>
          <w:lang w:val="en-US"/>
        </w:rPr>
        <w:t>The mean and variance of the data are also calculated</w:t>
      </w:r>
    </w:p>
    <w:p w14:paraId="3019FA63" w14:textId="77777777" w:rsidR="006521F4" w:rsidRDefault="006521F4" w:rsidP="006521F4">
      <w:pPr>
        <w:pStyle w:val="Heading2"/>
        <w:rPr>
          <w:lang w:val="en-US"/>
        </w:rPr>
      </w:pPr>
      <w:r>
        <w:rPr>
          <w:lang w:val="en-US"/>
        </w:rPr>
        <w:t xml:space="preserve"> </w:t>
      </w:r>
      <w:bookmarkStart w:id="132" w:name="_Toc158114128"/>
      <w:r w:rsidRPr="00FE5685">
        <w:rPr>
          <w:lang w:val="en-US"/>
        </w:rPr>
        <w:t>Create Poynting Vector o</w:t>
      </w:r>
      <w:r>
        <w:rPr>
          <w:lang w:val="en-US"/>
        </w:rPr>
        <w:t>r real/ imag E or H vector plot</w:t>
      </w:r>
      <w:bookmarkEnd w:id="132"/>
    </w:p>
    <w:p w14:paraId="6FA7828D" w14:textId="77777777" w:rsidR="006521F4" w:rsidRPr="006521F4" w:rsidRDefault="005A423E" w:rsidP="005A423E">
      <w:pPr>
        <w:pStyle w:val="NoSpacing"/>
        <w:rPr>
          <w:lang w:val="en-US"/>
        </w:rPr>
      </w:pPr>
      <w:r w:rsidRPr="005A423E">
        <w:rPr>
          <w:lang w:val="en-US"/>
        </w:rPr>
        <w:t xml:space="preserve">Read frequency domain vector E and H fields and calculate the Poynting vector P=ExH* </w:t>
      </w:r>
      <w:r>
        <w:rPr>
          <w:lang w:val="en-US"/>
        </w:rPr>
        <w:t>t</w:t>
      </w:r>
      <w:r w:rsidRPr="005A423E">
        <w:rPr>
          <w:lang w:val="en-US"/>
        </w:rPr>
        <w:t xml:space="preserve">hen plot average </w:t>
      </w:r>
      <w:r>
        <w:rPr>
          <w:lang w:val="en-US"/>
        </w:rPr>
        <w:t>power flow or Reactive power or r</w:t>
      </w:r>
      <w:r w:rsidRPr="005A423E">
        <w:rPr>
          <w:lang w:val="en-US"/>
        </w:rPr>
        <w:t>eal and imaginary E and H field vectors may also be plotted</w:t>
      </w:r>
    </w:p>
    <w:p w14:paraId="08484C38" w14:textId="77777777" w:rsidR="006521F4" w:rsidRDefault="006521F4" w:rsidP="006521F4">
      <w:pPr>
        <w:pStyle w:val="Heading2"/>
        <w:rPr>
          <w:lang w:val="en-US"/>
        </w:rPr>
      </w:pPr>
      <w:r>
        <w:rPr>
          <w:lang w:val="en-US"/>
        </w:rPr>
        <w:t xml:space="preserve"> </w:t>
      </w:r>
      <w:bookmarkStart w:id="133" w:name="_Toc158114129"/>
      <w:r>
        <w:rPr>
          <w:lang w:val="en-US"/>
        </w:rPr>
        <w:t>Multiply Time Domain Data</w:t>
      </w:r>
      <w:bookmarkEnd w:id="133"/>
    </w:p>
    <w:p w14:paraId="58A0B085" w14:textId="77777777" w:rsidR="005A423E" w:rsidRDefault="005A423E" w:rsidP="005A423E">
      <w:pPr>
        <w:pStyle w:val="NoSpacing"/>
        <w:rPr>
          <w:lang w:val="en-US"/>
        </w:rPr>
      </w:pPr>
      <w:r w:rsidRPr="005A423E">
        <w:rPr>
          <w:lang w:val="en-US"/>
        </w:rPr>
        <w:t>Read a number</w:t>
      </w:r>
      <w:r w:rsidR="005C5B32">
        <w:rPr>
          <w:lang w:val="en-US"/>
        </w:rPr>
        <w:t>, N,</w:t>
      </w:r>
      <w:r w:rsidRPr="005A423E">
        <w:rPr>
          <w:lang w:val="en-US"/>
        </w:rPr>
        <w:t xml:space="preserve"> of time domain data files</w:t>
      </w:r>
      <w:r w:rsidR="005C5B32">
        <w:rPr>
          <w:lang w:val="en-US"/>
        </w:rPr>
        <w:t>, f</w:t>
      </w:r>
      <w:r w:rsidR="005C5B32">
        <w:rPr>
          <w:vertAlign w:val="subscript"/>
          <w:lang w:val="en-US"/>
        </w:rPr>
        <w:t>n</w:t>
      </w:r>
      <w:r w:rsidRPr="005A423E">
        <w:rPr>
          <w:lang w:val="en-US"/>
        </w:rPr>
        <w:t xml:space="preserve"> and multiply the time domain data with specified weighting factors</w:t>
      </w:r>
      <w:r w:rsidR="005C5B32">
        <w:rPr>
          <w:lang w:val="en-US"/>
        </w:rPr>
        <w:t>, Wn</w:t>
      </w:r>
    </w:p>
    <w:p w14:paraId="27A0D6A7" w14:textId="77777777" w:rsidR="004C5068" w:rsidRDefault="004C5068" w:rsidP="005A423E">
      <w:pPr>
        <w:pStyle w:val="NoSpacing"/>
        <w:rPr>
          <w:lang w:val="en-US"/>
        </w:rPr>
      </w:pPr>
    </w:p>
    <w:p w14:paraId="60579391" w14:textId="77777777" w:rsidR="005A423E" w:rsidRPr="005A423E" w:rsidRDefault="004C5068" w:rsidP="005A423E">
      <w:pPr>
        <w:pStyle w:val="NoSpacing"/>
        <w:rPr>
          <w:lang w:val="en-US"/>
        </w:rPr>
      </w:pPr>
      <m:oMathPara>
        <m:oMath>
          <m:r>
            <w:rPr>
              <w:rFonts w:ascii="Cambria Math" w:hAnsi="Cambria Math"/>
              <w:lang w:val="en-US"/>
            </w:rPr>
            <m:t>Result=</m:t>
          </m:r>
          <m:nary>
            <m:naryPr>
              <m:chr m:val="∏"/>
              <m:limLoc m:val="undOvr"/>
              <m:supHide m:val="1"/>
              <m:ctrlPr>
                <w:rPr>
                  <w:rFonts w:ascii="Cambria Math" w:hAnsi="Cambria Math"/>
                  <w:i/>
                  <w:lang w:val="en-US"/>
                </w:rPr>
              </m:ctrlPr>
            </m:naryPr>
            <m:sub>
              <m:r>
                <w:rPr>
                  <w:rFonts w:ascii="Cambria Math" w:hAnsi="Cambria Math"/>
                  <w:lang w:val="en-US"/>
                </w:rPr>
                <m:t>1..N</m:t>
              </m:r>
            </m:sub>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e>
          </m:nary>
        </m:oMath>
      </m:oMathPara>
    </w:p>
    <w:p w14:paraId="72588752" w14:textId="77777777" w:rsidR="006521F4" w:rsidRPr="006521F4" w:rsidRDefault="005A423E" w:rsidP="005A423E">
      <w:pPr>
        <w:pStyle w:val="NoSpacing"/>
        <w:rPr>
          <w:lang w:val="en-US"/>
        </w:rPr>
      </w:pPr>
      <w:r w:rsidRPr="005A423E">
        <w:rPr>
          <w:lang w:val="en-US"/>
        </w:rPr>
        <w:t xml:space="preserve">   </w:t>
      </w:r>
    </w:p>
    <w:p w14:paraId="494C548B" w14:textId="77777777" w:rsidR="006521F4" w:rsidRDefault="006521F4" w:rsidP="006521F4">
      <w:pPr>
        <w:pStyle w:val="Heading2"/>
        <w:rPr>
          <w:lang w:val="en-US"/>
        </w:rPr>
      </w:pPr>
      <w:r>
        <w:rPr>
          <w:lang w:val="en-US"/>
        </w:rPr>
        <w:t xml:space="preserve"> </w:t>
      </w:r>
      <w:bookmarkStart w:id="134" w:name="_Toc158114130"/>
      <w:r w:rsidRPr="00FE5685">
        <w:rPr>
          <w:lang w:val="en-US"/>
        </w:rPr>
        <w:t xml:space="preserve">Create Time Domain Force Vector </w:t>
      </w:r>
      <w:r>
        <w:rPr>
          <w:lang w:val="en-US"/>
        </w:rPr>
        <w:t>Animation in conducting volumes</w:t>
      </w:r>
      <w:bookmarkEnd w:id="134"/>
    </w:p>
    <w:p w14:paraId="105426CD" w14:textId="77777777" w:rsidR="005A423E" w:rsidRPr="005A423E" w:rsidRDefault="005A423E" w:rsidP="005A423E">
      <w:pPr>
        <w:pStyle w:val="NoSpacing"/>
        <w:rPr>
          <w:lang w:val="en-US"/>
        </w:rPr>
      </w:pPr>
      <w:r w:rsidRPr="005A423E">
        <w:rPr>
          <w:lang w:val="en-US"/>
        </w:rPr>
        <w:lastRenderedPageBreak/>
        <w:t xml:space="preserve">Read time domain output over volumes and create a vector animation of forces on conductors from the data </w:t>
      </w:r>
    </w:p>
    <w:p w14:paraId="076132D6" w14:textId="77777777" w:rsidR="005A423E" w:rsidRPr="005A423E" w:rsidRDefault="005A423E" w:rsidP="005A423E">
      <w:pPr>
        <w:pStyle w:val="NoSpacing"/>
        <w:rPr>
          <w:lang w:val="en-US"/>
        </w:rPr>
      </w:pPr>
    </w:p>
    <w:p w14:paraId="36E7DD3C" w14:textId="77777777" w:rsidR="005A423E" w:rsidRPr="005A423E" w:rsidRDefault="005A423E" w:rsidP="005A423E">
      <w:pPr>
        <w:pStyle w:val="NoSpacing"/>
        <w:rPr>
          <w:lang w:val="en-US"/>
        </w:rPr>
      </w:pPr>
      <w:r w:rsidRPr="005A423E">
        <w:rPr>
          <w:lang w:val="en-US"/>
        </w:rPr>
        <w:t>All components of Electric and Magnetic field are specified in a volume from time domain volume output data.</w:t>
      </w:r>
    </w:p>
    <w:p w14:paraId="781F280D" w14:textId="77777777" w:rsidR="005A423E" w:rsidRPr="005A423E" w:rsidRDefault="005A423E" w:rsidP="005A423E">
      <w:pPr>
        <w:pStyle w:val="NoSpacing"/>
        <w:rPr>
          <w:lang w:val="en-US"/>
        </w:rPr>
      </w:pPr>
    </w:p>
    <w:p w14:paraId="5E507215" w14:textId="77777777" w:rsidR="005A423E" w:rsidRPr="005A423E" w:rsidRDefault="005A423E" w:rsidP="005A423E">
      <w:pPr>
        <w:pStyle w:val="NoSpacing"/>
        <w:rPr>
          <w:lang w:val="en-US"/>
        </w:rPr>
      </w:pPr>
      <w:r w:rsidRPr="005A423E">
        <w:rPr>
          <w:lang w:val="en-US"/>
        </w:rPr>
        <w:t>The elect</w:t>
      </w:r>
      <w:r>
        <w:rPr>
          <w:lang w:val="en-US"/>
        </w:rPr>
        <w:t>rical conductivity is specified and the reduced_c factor used in the simulation (set to 1.0 in reduced_c has not been used).</w:t>
      </w:r>
    </w:p>
    <w:p w14:paraId="4F35771B" w14:textId="77777777" w:rsidR="005A423E" w:rsidRPr="005A423E" w:rsidRDefault="005A423E" w:rsidP="005A423E">
      <w:pPr>
        <w:pStyle w:val="NoSpacing"/>
        <w:rPr>
          <w:lang w:val="en-US"/>
        </w:rPr>
      </w:pPr>
    </w:p>
    <w:p w14:paraId="51271ABA" w14:textId="77777777" w:rsidR="005A423E" w:rsidRPr="005A423E" w:rsidRDefault="005A423E" w:rsidP="005A423E">
      <w:pPr>
        <w:pStyle w:val="NoSpacing"/>
        <w:rPr>
          <w:lang w:val="en-US"/>
        </w:rPr>
      </w:pPr>
      <w:r w:rsidRPr="005A423E">
        <w:rPr>
          <w:lang w:val="en-US"/>
        </w:rPr>
        <w:t xml:space="preserve">Calculate the force vector on this cell </w:t>
      </w:r>
    </w:p>
    <w:p w14:paraId="64393C31" w14:textId="77777777" w:rsidR="005A423E" w:rsidRPr="005A423E" w:rsidRDefault="005A423E" w:rsidP="005A423E">
      <w:pPr>
        <w:pStyle w:val="NoSpacing"/>
        <w:rPr>
          <w:lang w:val="en-US"/>
        </w:rPr>
      </w:pPr>
      <w:r w:rsidRPr="005A423E">
        <w:rPr>
          <w:lang w:val="en-US"/>
        </w:rPr>
        <w:t>Force per unit length is F=IxB=dA*sigma ExB= dA*sigma*mu0 ExH</w:t>
      </w:r>
    </w:p>
    <w:p w14:paraId="02C70FDA" w14:textId="77777777" w:rsidR="005A423E" w:rsidRPr="005A423E" w:rsidRDefault="005A423E" w:rsidP="005A423E">
      <w:pPr>
        <w:pStyle w:val="NoSpacing"/>
        <w:rPr>
          <w:lang w:val="en-US"/>
        </w:rPr>
      </w:pPr>
      <w:r w:rsidRPr="005A423E">
        <w:rPr>
          <w:lang w:val="en-US"/>
        </w:rPr>
        <w:t xml:space="preserve">then multiply by dl to give the </w:t>
      </w:r>
      <w:r w:rsidR="003A1557">
        <w:rPr>
          <w:lang w:val="en-US"/>
        </w:rPr>
        <w:t xml:space="preserve">total </w:t>
      </w:r>
      <w:r w:rsidRPr="005A423E">
        <w:rPr>
          <w:lang w:val="en-US"/>
        </w:rPr>
        <w:t>force on the cell</w:t>
      </w:r>
    </w:p>
    <w:p w14:paraId="29B7CED3" w14:textId="77777777" w:rsidR="005A423E" w:rsidRPr="005A423E" w:rsidRDefault="005A423E" w:rsidP="005A423E">
      <w:pPr>
        <w:pStyle w:val="NoSpacing"/>
        <w:rPr>
          <w:lang w:val="en-US"/>
        </w:rPr>
      </w:pPr>
    </w:p>
    <w:p w14:paraId="0B864A14" w14:textId="77777777" w:rsidR="006521F4" w:rsidRDefault="005A423E" w:rsidP="005A423E">
      <w:pPr>
        <w:pStyle w:val="NoSpacing"/>
        <w:rPr>
          <w:lang w:val="en-US"/>
        </w:rPr>
      </w:pPr>
      <w:r w:rsidRPr="005A423E">
        <w:rPr>
          <w:lang w:val="en-US"/>
        </w:rPr>
        <w:t>A vector plot of magnetic force is then created where the force is measured in N</w:t>
      </w:r>
      <w:r w:rsidR="003A1557">
        <w:rPr>
          <w:lang w:val="en-US"/>
        </w:rPr>
        <w:t xml:space="preserve"> with one vector within each cell of the output volume. </w:t>
      </w:r>
    </w:p>
    <w:p w14:paraId="39D48814" w14:textId="77777777" w:rsidR="003A1557" w:rsidRPr="006521F4" w:rsidRDefault="003A1557" w:rsidP="005A423E">
      <w:pPr>
        <w:pStyle w:val="NoSpacing"/>
        <w:rPr>
          <w:lang w:val="en-US"/>
        </w:rPr>
      </w:pPr>
      <w:r>
        <w:rPr>
          <w:lang w:val="en-US"/>
        </w:rPr>
        <w:t>Note please use with caution when using reduced_c as this is little tested at the moment.</w:t>
      </w:r>
    </w:p>
    <w:p w14:paraId="2975448E" w14:textId="77777777" w:rsidR="006521F4" w:rsidRDefault="006521F4" w:rsidP="006521F4">
      <w:pPr>
        <w:pStyle w:val="Heading2"/>
        <w:rPr>
          <w:lang w:val="en-US"/>
        </w:rPr>
      </w:pPr>
      <w:r>
        <w:rPr>
          <w:lang w:val="en-US"/>
        </w:rPr>
        <w:t xml:space="preserve"> </w:t>
      </w:r>
      <w:bookmarkStart w:id="135" w:name="_Toc158114131"/>
      <w:r w:rsidRPr="00FE5685">
        <w:rPr>
          <w:lang w:val="en-US"/>
        </w:rPr>
        <w:t>Creat</w:t>
      </w:r>
      <w:r>
        <w:rPr>
          <w:lang w:val="en-US"/>
        </w:rPr>
        <w:t>e_surface_frequency_domain_plot</w:t>
      </w:r>
      <w:bookmarkEnd w:id="135"/>
    </w:p>
    <w:p w14:paraId="12D3B489" w14:textId="77777777" w:rsidR="006521F4" w:rsidRPr="006521F4" w:rsidRDefault="003A1557" w:rsidP="003A1557">
      <w:pPr>
        <w:pStyle w:val="NoSpacing"/>
        <w:rPr>
          <w:lang w:val="en-US"/>
        </w:rPr>
      </w:pPr>
      <w:r w:rsidRPr="003A1557">
        <w:rPr>
          <w:lang w:val="en-US"/>
        </w:rPr>
        <w:t>This process produces a surface plot which shows the magnitu</w:t>
      </w:r>
      <w:r>
        <w:rPr>
          <w:lang w:val="en-US"/>
        </w:rPr>
        <w:t xml:space="preserve">de of frequency domain data </w:t>
      </w:r>
      <w:r w:rsidRPr="003A1557">
        <w:rPr>
          <w:lang w:val="en-US"/>
        </w:rPr>
        <w:t>based on frequency_output_surface data</w:t>
      </w:r>
    </w:p>
    <w:p w14:paraId="5EC1A10B" w14:textId="77777777" w:rsidR="006521F4" w:rsidRDefault="006521F4" w:rsidP="006521F4">
      <w:pPr>
        <w:pStyle w:val="Heading2"/>
        <w:rPr>
          <w:lang w:val="en-US"/>
        </w:rPr>
      </w:pPr>
      <w:r>
        <w:rPr>
          <w:lang w:val="en-US"/>
        </w:rPr>
        <w:t xml:space="preserve"> </w:t>
      </w:r>
      <w:bookmarkStart w:id="136" w:name="_Toc158114132"/>
      <w:r w:rsidRPr="00FE5685">
        <w:rPr>
          <w:lang w:val="en-US"/>
        </w:rPr>
        <w:t>Ca</w:t>
      </w:r>
      <w:r>
        <w:rPr>
          <w:lang w:val="en-US"/>
        </w:rPr>
        <w:t>lculate filter impulse response</w:t>
      </w:r>
      <w:bookmarkEnd w:id="136"/>
    </w:p>
    <w:p w14:paraId="454C0274" w14:textId="77777777" w:rsidR="006521F4" w:rsidRPr="006521F4" w:rsidRDefault="003A1557" w:rsidP="003A1557">
      <w:pPr>
        <w:pStyle w:val="NoSpacing"/>
        <w:rPr>
          <w:lang w:val="en-US"/>
        </w:rPr>
      </w:pPr>
      <w:r w:rsidRPr="003A1557">
        <w:rPr>
          <w:lang w:val="en-US"/>
        </w:rPr>
        <w:t>As for 39. Calculate the impulse response of a filter function except the impulse response may be calculated</w:t>
      </w:r>
      <w:r>
        <w:rPr>
          <w:lang w:val="en-US"/>
        </w:rPr>
        <w:t xml:space="preserve"> </w:t>
      </w:r>
      <w:r w:rsidRPr="003A1557">
        <w:rPr>
          <w:lang w:val="en-US"/>
        </w:rPr>
        <w:t>for a material filter applied to a problem with a specifiend T</w:t>
      </w:r>
      <w:r>
        <w:rPr>
          <w:lang w:val="en-US"/>
        </w:rPr>
        <w:t xml:space="preserve">LM cell size (the timestep  is </w:t>
      </w:r>
      <w:r w:rsidRPr="003A1557">
        <w:rPr>
          <w:lang w:val="en-US"/>
        </w:rPr>
        <w:t>calculated from this</w:t>
      </w:r>
      <w:r>
        <w:rPr>
          <w:lang w:val="en-US"/>
        </w:rPr>
        <w:t>.</w:t>
      </w:r>
    </w:p>
    <w:p w14:paraId="100705B8" w14:textId="77777777" w:rsidR="006521F4" w:rsidRDefault="006521F4" w:rsidP="006521F4">
      <w:pPr>
        <w:pStyle w:val="Heading2"/>
        <w:rPr>
          <w:lang w:val="en-US"/>
        </w:rPr>
      </w:pPr>
      <w:bookmarkStart w:id="137" w:name="_Toc158114133"/>
      <w:r w:rsidRPr="00FE5685">
        <w:rPr>
          <w:lang w:val="en-US"/>
        </w:rPr>
        <w:t>Cr</w:t>
      </w:r>
      <w:r>
        <w:rPr>
          <w:lang w:val="en-US"/>
        </w:rPr>
        <w:t>eate filter function (LPF, HPF)</w:t>
      </w:r>
      <w:bookmarkEnd w:id="137"/>
    </w:p>
    <w:p w14:paraId="787314B2" w14:textId="77777777" w:rsidR="003A1557" w:rsidRPr="003A1557" w:rsidRDefault="003A1557" w:rsidP="003A1557">
      <w:pPr>
        <w:pStyle w:val="NoSpacing"/>
        <w:rPr>
          <w:lang w:val="en-US"/>
        </w:rPr>
      </w:pPr>
      <w:r w:rsidRPr="003A1557">
        <w:rPr>
          <w:lang w:val="en-US"/>
        </w:rPr>
        <w:t>The process creates s domain filter functions for low pass or high pass butterworth filters of orders</w:t>
      </w:r>
    </w:p>
    <w:p w14:paraId="71EDDAFC" w14:textId="77777777" w:rsidR="003A1557" w:rsidRPr="003A1557" w:rsidRDefault="003A1557" w:rsidP="003A1557">
      <w:pPr>
        <w:pStyle w:val="NoSpacing"/>
        <w:rPr>
          <w:lang w:val="en-US"/>
        </w:rPr>
      </w:pPr>
      <w:r w:rsidRPr="003A1557">
        <w:rPr>
          <w:lang w:val="en-US"/>
        </w:rPr>
        <w:t>between 1 and 9. Note that higher order filters may not lead to accurate tim</w:t>
      </w:r>
      <w:r>
        <w:rPr>
          <w:lang w:val="en-US"/>
        </w:rPr>
        <w:t xml:space="preserve">e domain filter implementations </w:t>
      </w:r>
      <w:r w:rsidRPr="003A1557">
        <w:rPr>
          <w:lang w:val="en-US"/>
        </w:rPr>
        <w:t>due to the specification as high order rational functions. These filte</w:t>
      </w:r>
      <w:r>
        <w:rPr>
          <w:lang w:val="en-US"/>
        </w:rPr>
        <w:t xml:space="preserve">rs are better implemented using </w:t>
      </w:r>
      <w:r w:rsidRPr="003A1557">
        <w:rPr>
          <w:lang w:val="en-US"/>
        </w:rPr>
        <w:t xml:space="preserve">cascaded lower order functions.  </w:t>
      </w:r>
    </w:p>
    <w:p w14:paraId="4CF6EC28" w14:textId="77777777" w:rsidR="003A1557" w:rsidRPr="003A1557" w:rsidRDefault="003A1557" w:rsidP="003A1557">
      <w:pPr>
        <w:pStyle w:val="NoSpacing"/>
        <w:rPr>
          <w:lang w:val="en-US"/>
        </w:rPr>
      </w:pPr>
    </w:p>
    <w:p w14:paraId="37CEA90D" w14:textId="77777777" w:rsidR="003A1557" w:rsidRPr="003A1557" w:rsidRDefault="003A1557" w:rsidP="003A1557">
      <w:pPr>
        <w:pStyle w:val="NoSpacing"/>
        <w:rPr>
          <w:lang w:val="en-US"/>
        </w:rPr>
      </w:pPr>
      <w:r w:rsidRPr="003A1557">
        <w:rPr>
          <w:lang w:val="en-US"/>
        </w:rPr>
        <w:t>The filters are output in the standard frequency domain format. T</w:t>
      </w:r>
      <w:r>
        <w:rPr>
          <w:lang w:val="en-US"/>
        </w:rPr>
        <w:t xml:space="preserve">he cutoff frequency is used to </w:t>
      </w:r>
      <w:r w:rsidRPr="003A1557">
        <w:rPr>
          <w:lang w:val="en-US"/>
        </w:rPr>
        <w:t>set the normalisation constant and the filter coefficients are set for a 1 rad/second cutoff.</w:t>
      </w:r>
    </w:p>
    <w:p w14:paraId="0E382E7E" w14:textId="77777777" w:rsidR="003A1557" w:rsidRPr="003A1557" w:rsidRDefault="003A1557" w:rsidP="003A1557">
      <w:pPr>
        <w:pStyle w:val="NoSpacing"/>
        <w:rPr>
          <w:lang w:val="en-US"/>
        </w:rPr>
      </w:pPr>
    </w:p>
    <w:p w14:paraId="1C5C584A" w14:textId="77777777" w:rsidR="003A1557" w:rsidRPr="003A1557" w:rsidRDefault="003A1557" w:rsidP="003A1557">
      <w:pPr>
        <w:pStyle w:val="NoSpacing"/>
        <w:rPr>
          <w:lang w:val="en-US"/>
        </w:rPr>
      </w:pPr>
      <w:r w:rsidRPr="003A1557">
        <w:rPr>
          <w:lang w:val="en-US"/>
        </w:rPr>
        <w:t>The format is as follows:</w:t>
      </w:r>
    </w:p>
    <w:p w14:paraId="1DB3D16C" w14:textId="77777777" w:rsidR="003A1557" w:rsidRPr="003A1557" w:rsidRDefault="003A1557" w:rsidP="003A1557">
      <w:pPr>
        <w:pStyle w:val="NoSpacing"/>
        <w:rPr>
          <w:lang w:val="en-US"/>
        </w:rPr>
      </w:pPr>
    </w:p>
    <w:p w14:paraId="1675DB1A" w14:textId="77777777" w:rsidR="003A1557" w:rsidRPr="003A1557" w:rsidRDefault="003A1557" w:rsidP="003A1557">
      <w:pPr>
        <w:pStyle w:val="NoSpacing"/>
        <w:rPr>
          <w:lang w:val="en-US"/>
        </w:rPr>
      </w:pPr>
      <w:r w:rsidRPr="003A1557">
        <w:rPr>
          <w:lang w:val="en-US"/>
        </w:rPr>
        <w:t>w normalisation constant (real)</w:t>
      </w:r>
    </w:p>
    <w:p w14:paraId="42633722" w14:textId="77777777" w:rsidR="003A1557" w:rsidRPr="003A1557" w:rsidRDefault="003A1557" w:rsidP="003A1557">
      <w:pPr>
        <w:pStyle w:val="NoSpacing"/>
        <w:rPr>
          <w:lang w:val="en-US"/>
        </w:rPr>
      </w:pPr>
      <w:r w:rsidRPr="003A1557">
        <w:rPr>
          <w:lang w:val="en-US"/>
        </w:rPr>
        <w:t>numerator order (integer)</w:t>
      </w:r>
    </w:p>
    <w:p w14:paraId="7346E026" w14:textId="77777777" w:rsidR="003A1557" w:rsidRPr="003A1557" w:rsidRDefault="003A1557" w:rsidP="003A1557">
      <w:pPr>
        <w:pStyle w:val="NoSpacing"/>
        <w:rPr>
          <w:lang w:val="en-US"/>
        </w:rPr>
      </w:pPr>
      <w:r w:rsidRPr="003A1557">
        <w:rPr>
          <w:lang w:val="en-US"/>
        </w:rPr>
        <w:t>numerator coefficients (numerator_order+1 * real)</w:t>
      </w:r>
    </w:p>
    <w:p w14:paraId="011218FB" w14:textId="77777777" w:rsidR="003A1557" w:rsidRPr="003A1557" w:rsidRDefault="003A1557" w:rsidP="003A1557">
      <w:pPr>
        <w:pStyle w:val="NoSpacing"/>
        <w:rPr>
          <w:lang w:val="en-US"/>
        </w:rPr>
      </w:pPr>
      <w:r w:rsidRPr="003A1557">
        <w:rPr>
          <w:lang w:val="en-US"/>
        </w:rPr>
        <w:t>denominator order (integer)</w:t>
      </w:r>
    </w:p>
    <w:p w14:paraId="2E54FC5F" w14:textId="77777777" w:rsidR="003A1557" w:rsidRPr="003A1557" w:rsidRDefault="003A1557" w:rsidP="003A1557">
      <w:pPr>
        <w:pStyle w:val="NoSpacing"/>
        <w:rPr>
          <w:lang w:val="en-US"/>
        </w:rPr>
      </w:pPr>
      <w:r w:rsidRPr="003A1557">
        <w:rPr>
          <w:lang w:val="en-US"/>
        </w:rPr>
        <w:t>denominator coefficients (denominator_order+1 * real)</w:t>
      </w:r>
    </w:p>
    <w:p w14:paraId="0D62A248" w14:textId="77777777" w:rsidR="006521F4" w:rsidRPr="00FE5685" w:rsidRDefault="006521F4" w:rsidP="006521F4">
      <w:pPr>
        <w:pStyle w:val="Heading2"/>
        <w:rPr>
          <w:lang w:val="en-US"/>
        </w:rPr>
      </w:pPr>
      <w:r>
        <w:rPr>
          <w:lang w:val="en-US"/>
        </w:rPr>
        <w:t xml:space="preserve"> </w:t>
      </w:r>
      <w:bookmarkStart w:id="138" w:name="_Toc158114134"/>
      <w:r>
        <w:rPr>
          <w:lang w:val="en-US"/>
        </w:rPr>
        <w:t>I</w:t>
      </w:r>
      <w:r w:rsidRPr="00FE5685">
        <w:rPr>
          <w:lang w:val="en-US"/>
        </w:rPr>
        <w:t>nterpolate function(s)</w:t>
      </w:r>
      <w:bookmarkEnd w:id="138"/>
    </w:p>
    <w:p w14:paraId="1BF85400" w14:textId="77777777" w:rsidR="003A1557" w:rsidRPr="003A1557" w:rsidRDefault="006521F4" w:rsidP="003A1557">
      <w:pPr>
        <w:pStyle w:val="NoSpacing"/>
      </w:pPr>
      <w:r w:rsidRPr="003A1557">
        <w:t xml:space="preserve">  </w:t>
      </w:r>
      <w:r w:rsidR="003A1557" w:rsidRPr="003A1557">
        <w:t>Read a data file with a set of x values x1 or alternatively set a uniform set of n_samples sampling points x1 from x1min to x1max.</w:t>
      </w:r>
    </w:p>
    <w:p w14:paraId="20BB49CC" w14:textId="77777777" w:rsidR="006521F4" w:rsidRPr="003A1557" w:rsidRDefault="003A1557" w:rsidP="003A1557">
      <w:pPr>
        <w:pStyle w:val="NoSpacing"/>
      </w:pPr>
      <w:r w:rsidRPr="003A1557">
        <w:t xml:space="preserve">  Read a second file with a set of real or complex function valu</w:t>
      </w:r>
      <w:r>
        <w:t xml:space="preserve">es f(x) at a set of x values x2 </w:t>
      </w:r>
      <w:r w:rsidRPr="003A1557">
        <w:t xml:space="preserve">interpolate the values f(x) to the set of </w:t>
      </w:r>
      <w:r>
        <w:t>samples</w:t>
      </w:r>
      <w:r w:rsidRPr="003A1557">
        <w:t xml:space="preserve"> x1</w:t>
      </w:r>
      <w:r>
        <w:t>.</w:t>
      </w:r>
    </w:p>
    <w:p w14:paraId="4C0AE55F" w14:textId="77777777" w:rsidR="006521F4" w:rsidRDefault="006521F4" w:rsidP="006521F4">
      <w:pPr>
        <w:pStyle w:val="Heading2"/>
        <w:rPr>
          <w:lang w:val="en-US"/>
        </w:rPr>
      </w:pPr>
      <w:bookmarkStart w:id="139" w:name="_Toc158114135"/>
      <w:r w:rsidRPr="00FE5685">
        <w:rPr>
          <w:lang w:val="en-US"/>
        </w:rPr>
        <w:t>Subt</w:t>
      </w:r>
      <w:r>
        <w:rPr>
          <w:lang w:val="en-US"/>
        </w:rPr>
        <w:t>ract d.c. from Time Domain Data</w:t>
      </w:r>
      <w:bookmarkEnd w:id="139"/>
    </w:p>
    <w:p w14:paraId="590E4FEE" w14:textId="77777777" w:rsidR="006521F4" w:rsidRPr="006521F4" w:rsidRDefault="003A1557" w:rsidP="003A1557">
      <w:pPr>
        <w:pStyle w:val="NoSpacing"/>
        <w:rPr>
          <w:lang w:val="en-US"/>
        </w:rPr>
      </w:pPr>
      <w:r w:rsidRPr="003A1557">
        <w:rPr>
          <w:lang w:val="en-US"/>
        </w:rPr>
        <w:lastRenderedPageBreak/>
        <w:t xml:space="preserve">Read a time domain dataset, calculate the d.c. value and write a time </w:t>
      </w:r>
      <w:r>
        <w:rPr>
          <w:lang w:val="en-US"/>
        </w:rPr>
        <w:t xml:space="preserve">domain output dataset with the </w:t>
      </w:r>
      <w:r w:rsidRPr="003A1557">
        <w:rPr>
          <w:lang w:val="en-US"/>
        </w:rPr>
        <w:t>d.c. value subtracted.</w:t>
      </w:r>
    </w:p>
    <w:p w14:paraId="151D3A86" w14:textId="77777777" w:rsidR="006521F4" w:rsidRDefault="006521F4" w:rsidP="006521F4">
      <w:pPr>
        <w:pStyle w:val="Heading2"/>
        <w:rPr>
          <w:lang w:val="en-US"/>
        </w:rPr>
      </w:pPr>
      <w:bookmarkStart w:id="140" w:name="_Toc158114136"/>
      <w:r>
        <w:rPr>
          <w:lang w:val="en-US"/>
        </w:rPr>
        <w:t>Multiply Frequency domain Data</w:t>
      </w:r>
      <w:bookmarkEnd w:id="140"/>
    </w:p>
    <w:p w14:paraId="1D5AF116" w14:textId="77777777" w:rsidR="006521F4" w:rsidRPr="003A1557" w:rsidRDefault="003A1557" w:rsidP="003A1557">
      <w:pPr>
        <w:rPr>
          <w:lang w:val="en-US"/>
        </w:rPr>
      </w:pPr>
      <w:r w:rsidRPr="003A1557">
        <w:rPr>
          <w:lang w:val="en-US"/>
        </w:rPr>
        <w:t>Scale complex frequency domain data by a real scale factor</w:t>
      </w:r>
    </w:p>
    <w:p w14:paraId="44DF9AA1" w14:textId="77777777" w:rsidR="006521F4" w:rsidRDefault="006521F4" w:rsidP="006521F4">
      <w:pPr>
        <w:pStyle w:val="Heading2"/>
        <w:rPr>
          <w:lang w:val="en-US"/>
        </w:rPr>
      </w:pPr>
      <w:bookmarkStart w:id="141" w:name="_Toc158114137"/>
      <w:r w:rsidRPr="00FE5685">
        <w:rPr>
          <w:lang w:val="en-US"/>
        </w:rPr>
        <w:t>Post processing for time domain conducted emissions data</w:t>
      </w:r>
      <w:bookmarkEnd w:id="141"/>
    </w:p>
    <w:p w14:paraId="513BF0D3" w14:textId="77777777" w:rsidR="003A1557" w:rsidRPr="003A1557" w:rsidRDefault="003A1557" w:rsidP="003A1557">
      <w:pPr>
        <w:pStyle w:val="NoSpacing"/>
        <w:rPr>
          <w:lang w:val="en-US"/>
        </w:rPr>
      </w:pPr>
      <w:r w:rsidRPr="003A1557">
        <w:rPr>
          <w:lang w:val="en-US"/>
        </w:rPr>
        <w:t>This is documented separately in the separate document:</w:t>
      </w:r>
    </w:p>
    <w:p w14:paraId="03929C6F" w14:textId="77777777" w:rsidR="003A1557" w:rsidRPr="003A1557" w:rsidRDefault="003A1557" w:rsidP="003A1557">
      <w:pPr>
        <w:pStyle w:val="NoSpacing"/>
        <w:rPr>
          <w:lang w:val="en-US"/>
        </w:rPr>
      </w:pPr>
      <w:r w:rsidRPr="003A1557">
        <w:rPr>
          <w:lang w:val="en-US"/>
        </w:rPr>
        <w:t xml:space="preserve"> </w:t>
      </w:r>
    </w:p>
    <w:p w14:paraId="2A87F045" w14:textId="77777777" w:rsidR="003A1557" w:rsidRPr="003A1557" w:rsidRDefault="003A1557" w:rsidP="003A1557">
      <w:pPr>
        <w:pStyle w:val="NoSpacing"/>
        <w:rPr>
          <w:b/>
          <w:lang w:val="en-US"/>
        </w:rPr>
      </w:pPr>
      <w:r w:rsidRPr="003A1557">
        <w:rPr>
          <w:b/>
          <w:lang w:val="en-US"/>
        </w:rPr>
        <w:t xml:space="preserve"> GGI_TLM_Ngspice_documentation</w:t>
      </w:r>
    </w:p>
    <w:p w14:paraId="3C194568" w14:textId="77777777" w:rsidR="006521F4" w:rsidRDefault="006521F4" w:rsidP="006521F4">
      <w:pPr>
        <w:autoSpaceDE w:val="0"/>
        <w:autoSpaceDN w:val="0"/>
        <w:adjustRightInd w:val="0"/>
        <w:spacing w:after="0" w:line="240" w:lineRule="auto"/>
        <w:rPr>
          <w:rFonts w:ascii="Courier New" w:hAnsi="Courier New" w:cs="Courier New"/>
          <w:sz w:val="20"/>
          <w:szCs w:val="20"/>
          <w:lang w:val="en-US"/>
        </w:rPr>
      </w:pPr>
      <w:r w:rsidRPr="00FE5685">
        <w:rPr>
          <w:rFonts w:ascii="Courier New" w:hAnsi="Courier New" w:cs="Courier New"/>
          <w:sz w:val="20"/>
          <w:szCs w:val="20"/>
          <w:lang w:val="en-US"/>
        </w:rPr>
        <w:t xml:space="preserve">  </w:t>
      </w:r>
    </w:p>
    <w:p w14:paraId="3088856B" w14:textId="77777777" w:rsidR="001804B3" w:rsidRPr="00BB6B3A" w:rsidRDefault="001804B3" w:rsidP="00BB6B3A"/>
    <w:sectPr w:rsidR="001804B3" w:rsidRPr="00BB6B3A" w:rsidSect="007744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alt="a_(11)" style="width:13.25pt;height:10.35pt;visibility:visible" o:bullet="t">
        <v:imagedata r:id="rId1" o:title=""/>
      </v:shape>
    </w:pict>
  </w:numPicBullet>
  <w:abstractNum w:abstractNumId="0" w15:restartNumberingAfterBreak="0">
    <w:nsid w:val="FFFFFF7C"/>
    <w:multiLevelType w:val="singleLevel"/>
    <w:tmpl w:val="36C22BD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EAE298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8EA59F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2D469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C666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CECC34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6E4C0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BA8210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18DF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6802D4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3A1F1A"/>
    <w:multiLevelType w:val="hybridMultilevel"/>
    <w:tmpl w:val="0B984A26"/>
    <w:lvl w:ilvl="0" w:tplc="BBD20E26">
      <w:numFmt w:val="decimal"/>
      <w:lvlText w:val="%1"/>
      <w:lvlJc w:val="left"/>
      <w:pPr>
        <w:ind w:left="390" w:hanging="360"/>
      </w:pPr>
      <w:rPr>
        <w:rFonts w:hint="default"/>
      </w:rPr>
    </w:lvl>
    <w:lvl w:ilvl="1" w:tplc="08090019">
      <w:start w:val="1"/>
      <w:numFmt w:val="lowerLetter"/>
      <w:lvlText w:val="%2."/>
      <w:lvlJc w:val="left"/>
      <w:pPr>
        <w:ind w:left="1110" w:hanging="360"/>
      </w:pPr>
    </w:lvl>
    <w:lvl w:ilvl="2" w:tplc="0809001B" w:tentative="1">
      <w:start w:val="1"/>
      <w:numFmt w:val="lowerRoman"/>
      <w:lvlText w:val="%3."/>
      <w:lvlJc w:val="right"/>
      <w:pPr>
        <w:ind w:left="1830" w:hanging="180"/>
      </w:pPr>
    </w:lvl>
    <w:lvl w:ilvl="3" w:tplc="0809000F" w:tentative="1">
      <w:start w:val="1"/>
      <w:numFmt w:val="decimal"/>
      <w:lvlText w:val="%4."/>
      <w:lvlJc w:val="left"/>
      <w:pPr>
        <w:ind w:left="2550" w:hanging="360"/>
      </w:pPr>
    </w:lvl>
    <w:lvl w:ilvl="4" w:tplc="08090019" w:tentative="1">
      <w:start w:val="1"/>
      <w:numFmt w:val="lowerLetter"/>
      <w:lvlText w:val="%5."/>
      <w:lvlJc w:val="left"/>
      <w:pPr>
        <w:ind w:left="3270" w:hanging="360"/>
      </w:pPr>
    </w:lvl>
    <w:lvl w:ilvl="5" w:tplc="0809001B" w:tentative="1">
      <w:start w:val="1"/>
      <w:numFmt w:val="lowerRoman"/>
      <w:lvlText w:val="%6."/>
      <w:lvlJc w:val="right"/>
      <w:pPr>
        <w:ind w:left="3990" w:hanging="180"/>
      </w:pPr>
    </w:lvl>
    <w:lvl w:ilvl="6" w:tplc="0809000F" w:tentative="1">
      <w:start w:val="1"/>
      <w:numFmt w:val="decimal"/>
      <w:lvlText w:val="%7."/>
      <w:lvlJc w:val="left"/>
      <w:pPr>
        <w:ind w:left="4710" w:hanging="360"/>
      </w:pPr>
    </w:lvl>
    <w:lvl w:ilvl="7" w:tplc="08090019" w:tentative="1">
      <w:start w:val="1"/>
      <w:numFmt w:val="lowerLetter"/>
      <w:lvlText w:val="%8."/>
      <w:lvlJc w:val="left"/>
      <w:pPr>
        <w:ind w:left="5430" w:hanging="360"/>
      </w:pPr>
    </w:lvl>
    <w:lvl w:ilvl="8" w:tplc="0809001B" w:tentative="1">
      <w:start w:val="1"/>
      <w:numFmt w:val="lowerRoman"/>
      <w:lvlText w:val="%9."/>
      <w:lvlJc w:val="right"/>
      <w:pPr>
        <w:ind w:left="6150" w:hanging="180"/>
      </w:pPr>
    </w:lvl>
  </w:abstractNum>
  <w:abstractNum w:abstractNumId="11" w15:restartNumberingAfterBreak="0">
    <w:nsid w:val="0E186387"/>
    <w:multiLevelType w:val="hybridMultilevel"/>
    <w:tmpl w:val="EEEA3C76"/>
    <w:lvl w:ilvl="0" w:tplc="7F94CB2C">
      <w:start w:val="1"/>
      <w:numFmt w:val="decimal"/>
      <w:lvlText w:val="%1."/>
      <w:lvlJc w:val="left"/>
      <w:pPr>
        <w:ind w:left="720" w:hanging="360"/>
      </w:pPr>
      <w:rPr>
        <w:rFonts w:ascii="Calibri" w:hAnsi="Calibri" w:hint="default"/>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3A721CD"/>
    <w:multiLevelType w:val="hybridMultilevel"/>
    <w:tmpl w:val="EB8029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B2165AC"/>
    <w:multiLevelType w:val="hybridMultilevel"/>
    <w:tmpl w:val="587A97A4"/>
    <w:lvl w:ilvl="0" w:tplc="F32A30B8">
      <w:start w:val="1"/>
      <w:numFmt w:val="decimal"/>
      <w:lvlText w:val="%1"/>
      <w:lvlJc w:val="left"/>
      <w:pPr>
        <w:ind w:left="720" w:hanging="690"/>
      </w:pPr>
      <w:rPr>
        <w:rFonts w:hint="default"/>
      </w:rPr>
    </w:lvl>
    <w:lvl w:ilvl="1" w:tplc="08090019" w:tentative="1">
      <w:start w:val="1"/>
      <w:numFmt w:val="lowerLetter"/>
      <w:lvlText w:val="%2."/>
      <w:lvlJc w:val="left"/>
      <w:pPr>
        <w:ind w:left="1110" w:hanging="360"/>
      </w:pPr>
    </w:lvl>
    <w:lvl w:ilvl="2" w:tplc="0809001B" w:tentative="1">
      <w:start w:val="1"/>
      <w:numFmt w:val="lowerRoman"/>
      <w:lvlText w:val="%3."/>
      <w:lvlJc w:val="right"/>
      <w:pPr>
        <w:ind w:left="1830" w:hanging="180"/>
      </w:pPr>
    </w:lvl>
    <w:lvl w:ilvl="3" w:tplc="0809000F" w:tentative="1">
      <w:start w:val="1"/>
      <w:numFmt w:val="decimal"/>
      <w:lvlText w:val="%4."/>
      <w:lvlJc w:val="left"/>
      <w:pPr>
        <w:ind w:left="2550" w:hanging="360"/>
      </w:pPr>
    </w:lvl>
    <w:lvl w:ilvl="4" w:tplc="08090019" w:tentative="1">
      <w:start w:val="1"/>
      <w:numFmt w:val="lowerLetter"/>
      <w:lvlText w:val="%5."/>
      <w:lvlJc w:val="left"/>
      <w:pPr>
        <w:ind w:left="3270" w:hanging="360"/>
      </w:pPr>
    </w:lvl>
    <w:lvl w:ilvl="5" w:tplc="0809001B" w:tentative="1">
      <w:start w:val="1"/>
      <w:numFmt w:val="lowerRoman"/>
      <w:lvlText w:val="%6."/>
      <w:lvlJc w:val="right"/>
      <w:pPr>
        <w:ind w:left="3990" w:hanging="180"/>
      </w:pPr>
    </w:lvl>
    <w:lvl w:ilvl="6" w:tplc="0809000F" w:tentative="1">
      <w:start w:val="1"/>
      <w:numFmt w:val="decimal"/>
      <w:lvlText w:val="%7."/>
      <w:lvlJc w:val="left"/>
      <w:pPr>
        <w:ind w:left="4710" w:hanging="360"/>
      </w:pPr>
    </w:lvl>
    <w:lvl w:ilvl="7" w:tplc="08090019" w:tentative="1">
      <w:start w:val="1"/>
      <w:numFmt w:val="lowerLetter"/>
      <w:lvlText w:val="%8."/>
      <w:lvlJc w:val="left"/>
      <w:pPr>
        <w:ind w:left="5430" w:hanging="360"/>
      </w:pPr>
    </w:lvl>
    <w:lvl w:ilvl="8" w:tplc="0809001B" w:tentative="1">
      <w:start w:val="1"/>
      <w:numFmt w:val="lowerRoman"/>
      <w:lvlText w:val="%9."/>
      <w:lvlJc w:val="right"/>
      <w:pPr>
        <w:ind w:left="6150" w:hanging="180"/>
      </w:pPr>
    </w:lvl>
  </w:abstractNum>
  <w:abstractNum w:abstractNumId="14" w15:restartNumberingAfterBreak="0">
    <w:nsid w:val="1C440AC1"/>
    <w:multiLevelType w:val="hybridMultilevel"/>
    <w:tmpl w:val="09DEC692"/>
    <w:lvl w:ilvl="0" w:tplc="3134ED4C">
      <w:start w:val="1"/>
      <w:numFmt w:val="decimal"/>
      <w:lvlText w:val="%1"/>
      <w:lvlJc w:val="left"/>
      <w:pPr>
        <w:ind w:left="720" w:hanging="690"/>
      </w:pPr>
      <w:rPr>
        <w:rFonts w:hint="default"/>
      </w:rPr>
    </w:lvl>
    <w:lvl w:ilvl="1" w:tplc="08090019" w:tentative="1">
      <w:start w:val="1"/>
      <w:numFmt w:val="lowerLetter"/>
      <w:lvlText w:val="%2."/>
      <w:lvlJc w:val="left"/>
      <w:pPr>
        <w:ind w:left="1110" w:hanging="360"/>
      </w:pPr>
    </w:lvl>
    <w:lvl w:ilvl="2" w:tplc="0809001B" w:tentative="1">
      <w:start w:val="1"/>
      <w:numFmt w:val="lowerRoman"/>
      <w:lvlText w:val="%3."/>
      <w:lvlJc w:val="right"/>
      <w:pPr>
        <w:ind w:left="1830" w:hanging="180"/>
      </w:pPr>
    </w:lvl>
    <w:lvl w:ilvl="3" w:tplc="0809000F" w:tentative="1">
      <w:start w:val="1"/>
      <w:numFmt w:val="decimal"/>
      <w:lvlText w:val="%4."/>
      <w:lvlJc w:val="left"/>
      <w:pPr>
        <w:ind w:left="2550" w:hanging="360"/>
      </w:pPr>
    </w:lvl>
    <w:lvl w:ilvl="4" w:tplc="08090019" w:tentative="1">
      <w:start w:val="1"/>
      <w:numFmt w:val="lowerLetter"/>
      <w:lvlText w:val="%5."/>
      <w:lvlJc w:val="left"/>
      <w:pPr>
        <w:ind w:left="3270" w:hanging="360"/>
      </w:pPr>
    </w:lvl>
    <w:lvl w:ilvl="5" w:tplc="0809001B" w:tentative="1">
      <w:start w:val="1"/>
      <w:numFmt w:val="lowerRoman"/>
      <w:lvlText w:val="%6."/>
      <w:lvlJc w:val="right"/>
      <w:pPr>
        <w:ind w:left="3990" w:hanging="180"/>
      </w:pPr>
    </w:lvl>
    <w:lvl w:ilvl="6" w:tplc="0809000F" w:tentative="1">
      <w:start w:val="1"/>
      <w:numFmt w:val="decimal"/>
      <w:lvlText w:val="%7."/>
      <w:lvlJc w:val="left"/>
      <w:pPr>
        <w:ind w:left="4710" w:hanging="360"/>
      </w:pPr>
    </w:lvl>
    <w:lvl w:ilvl="7" w:tplc="08090019" w:tentative="1">
      <w:start w:val="1"/>
      <w:numFmt w:val="lowerLetter"/>
      <w:lvlText w:val="%8."/>
      <w:lvlJc w:val="left"/>
      <w:pPr>
        <w:ind w:left="5430" w:hanging="360"/>
      </w:pPr>
    </w:lvl>
    <w:lvl w:ilvl="8" w:tplc="0809001B" w:tentative="1">
      <w:start w:val="1"/>
      <w:numFmt w:val="lowerRoman"/>
      <w:lvlText w:val="%9."/>
      <w:lvlJc w:val="right"/>
      <w:pPr>
        <w:ind w:left="6150" w:hanging="180"/>
      </w:pPr>
    </w:lvl>
  </w:abstractNum>
  <w:abstractNum w:abstractNumId="15" w15:restartNumberingAfterBreak="0">
    <w:nsid w:val="2B312C9D"/>
    <w:multiLevelType w:val="hybridMultilevel"/>
    <w:tmpl w:val="68725F6A"/>
    <w:lvl w:ilvl="0" w:tplc="2CCAB132">
      <w:start w:val="1"/>
      <w:numFmt w:val="decimal"/>
      <w:lvlText w:val="%1."/>
      <w:lvlJc w:val="left"/>
      <w:pPr>
        <w:ind w:left="720" w:hanging="360"/>
      </w:pPr>
      <w:rPr>
        <w:rFonts w:ascii="Calibri" w:hAnsi="Calibri" w:hint="default"/>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F4C3A36"/>
    <w:multiLevelType w:val="hybridMultilevel"/>
    <w:tmpl w:val="6A5265AE"/>
    <w:lvl w:ilvl="0" w:tplc="06C2862A">
      <w:start w:val="1"/>
      <w:numFmt w:val="decimal"/>
      <w:lvlText w:val="%1"/>
      <w:lvlJc w:val="left"/>
      <w:pPr>
        <w:ind w:left="720" w:hanging="690"/>
      </w:pPr>
      <w:rPr>
        <w:rFonts w:hint="default"/>
      </w:rPr>
    </w:lvl>
    <w:lvl w:ilvl="1" w:tplc="08090019" w:tentative="1">
      <w:start w:val="1"/>
      <w:numFmt w:val="lowerLetter"/>
      <w:lvlText w:val="%2."/>
      <w:lvlJc w:val="left"/>
      <w:pPr>
        <w:ind w:left="1110" w:hanging="360"/>
      </w:pPr>
    </w:lvl>
    <w:lvl w:ilvl="2" w:tplc="0809001B" w:tentative="1">
      <w:start w:val="1"/>
      <w:numFmt w:val="lowerRoman"/>
      <w:lvlText w:val="%3."/>
      <w:lvlJc w:val="right"/>
      <w:pPr>
        <w:ind w:left="1830" w:hanging="180"/>
      </w:pPr>
    </w:lvl>
    <w:lvl w:ilvl="3" w:tplc="0809000F" w:tentative="1">
      <w:start w:val="1"/>
      <w:numFmt w:val="decimal"/>
      <w:lvlText w:val="%4."/>
      <w:lvlJc w:val="left"/>
      <w:pPr>
        <w:ind w:left="2550" w:hanging="360"/>
      </w:pPr>
    </w:lvl>
    <w:lvl w:ilvl="4" w:tplc="08090019" w:tentative="1">
      <w:start w:val="1"/>
      <w:numFmt w:val="lowerLetter"/>
      <w:lvlText w:val="%5."/>
      <w:lvlJc w:val="left"/>
      <w:pPr>
        <w:ind w:left="3270" w:hanging="360"/>
      </w:pPr>
    </w:lvl>
    <w:lvl w:ilvl="5" w:tplc="0809001B" w:tentative="1">
      <w:start w:val="1"/>
      <w:numFmt w:val="lowerRoman"/>
      <w:lvlText w:val="%6."/>
      <w:lvlJc w:val="right"/>
      <w:pPr>
        <w:ind w:left="3990" w:hanging="180"/>
      </w:pPr>
    </w:lvl>
    <w:lvl w:ilvl="6" w:tplc="0809000F" w:tentative="1">
      <w:start w:val="1"/>
      <w:numFmt w:val="decimal"/>
      <w:lvlText w:val="%7."/>
      <w:lvlJc w:val="left"/>
      <w:pPr>
        <w:ind w:left="4710" w:hanging="360"/>
      </w:pPr>
    </w:lvl>
    <w:lvl w:ilvl="7" w:tplc="08090019" w:tentative="1">
      <w:start w:val="1"/>
      <w:numFmt w:val="lowerLetter"/>
      <w:lvlText w:val="%8."/>
      <w:lvlJc w:val="left"/>
      <w:pPr>
        <w:ind w:left="5430" w:hanging="360"/>
      </w:pPr>
    </w:lvl>
    <w:lvl w:ilvl="8" w:tplc="0809001B" w:tentative="1">
      <w:start w:val="1"/>
      <w:numFmt w:val="lowerRoman"/>
      <w:lvlText w:val="%9."/>
      <w:lvlJc w:val="right"/>
      <w:pPr>
        <w:ind w:left="6150" w:hanging="180"/>
      </w:pPr>
    </w:lvl>
  </w:abstractNum>
  <w:abstractNum w:abstractNumId="17" w15:restartNumberingAfterBreak="0">
    <w:nsid w:val="37DF26B6"/>
    <w:multiLevelType w:val="hybridMultilevel"/>
    <w:tmpl w:val="B0C85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87C1C8E"/>
    <w:multiLevelType w:val="hybridMultilevel"/>
    <w:tmpl w:val="EB1C3410"/>
    <w:lvl w:ilvl="0" w:tplc="8F58AA12">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CA12D9E"/>
    <w:multiLevelType w:val="multilevel"/>
    <w:tmpl w:val="9A82DDFC"/>
    <w:lvl w:ilvl="0">
      <w:numFmt w:val="decimal"/>
      <w:lvlText w:val="%1.0"/>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20" w15:restartNumberingAfterBreak="0">
    <w:nsid w:val="4D1D047B"/>
    <w:multiLevelType w:val="hybridMultilevel"/>
    <w:tmpl w:val="CC50B8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CCF30E7"/>
    <w:multiLevelType w:val="hybridMultilevel"/>
    <w:tmpl w:val="6352B174"/>
    <w:lvl w:ilvl="0" w:tplc="8D6A7D6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479479D"/>
    <w:multiLevelType w:val="hybridMultilevel"/>
    <w:tmpl w:val="C3DC7EA6"/>
    <w:lvl w:ilvl="0" w:tplc="CB783640">
      <w:start w:val="1"/>
      <w:numFmt w:val="decimal"/>
      <w:lvlText w:val="%1"/>
      <w:lvlJc w:val="left"/>
      <w:pPr>
        <w:ind w:left="720" w:hanging="690"/>
      </w:pPr>
      <w:rPr>
        <w:rFonts w:hint="default"/>
      </w:rPr>
    </w:lvl>
    <w:lvl w:ilvl="1" w:tplc="08090019" w:tentative="1">
      <w:start w:val="1"/>
      <w:numFmt w:val="lowerLetter"/>
      <w:lvlText w:val="%2."/>
      <w:lvlJc w:val="left"/>
      <w:pPr>
        <w:ind w:left="1110" w:hanging="360"/>
      </w:pPr>
    </w:lvl>
    <w:lvl w:ilvl="2" w:tplc="0809001B" w:tentative="1">
      <w:start w:val="1"/>
      <w:numFmt w:val="lowerRoman"/>
      <w:lvlText w:val="%3."/>
      <w:lvlJc w:val="right"/>
      <w:pPr>
        <w:ind w:left="1830" w:hanging="180"/>
      </w:pPr>
    </w:lvl>
    <w:lvl w:ilvl="3" w:tplc="0809000F" w:tentative="1">
      <w:start w:val="1"/>
      <w:numFmt w:val="decimal"/>
      <w:lvlText w:val="%4."/>
      <w:lvlJc w:val="left"/>
      <w:pPr>
        <w:ind w:left="2550" w:hanging="360"/>
      </w:pPr>
    </w:lvl>
    <w:lvl w:ilvl="4" w:tplc="08090019" w:tentative="1">
      <w:start w:val="1"/>
      <w:numFmt w:val="lowerLetter"/>
      <w:lvlText w:val="%5."/>
      <w:lvlJc w:val="left"/>
      <w:pPr>
        <w:ind w:left="3270" w:hanging="360"/>
      </w:pPr>
    </w:lvl>
    <w:lvl w:ilvl="5" w:tplc="0809001B" w:tentative="1">
      <w:start w:val="1"/>
      <w:numFmt w:val="lowerRoman"/>
      <w:lvlText w:val="%6."/>
      <w:lvlJc w:val="right"/>
      <w:pPr>
        <w:ind w:left="3990" w:hanging="180"/>
      </w:pPr>
    </w:lvl>
    <w:lvl w:ilvl="6" w:tplc="0809000F" w:tentative="1">
      <w:start w:val="1"/>
      <w:numFmt w:val="decimal"/>
      <w:lvlText w:val="%7."/>
      <w:lvlJc w:val="left"/>
      <w:pPr>
        <w:ind w:left="4710" w:hanging="360"/>
      </w:pPr>
    </w:lvl>
    <w:lvl w:ilvl="7" w:tplc="08090019" w:tentative="1">
      <w:start w:val="1"/>
      <w:numFmt w:val="lowerLetter"/>
      <w:lvlText w:val="%8."/>
      <w:lvlJc w:val="left"/>
      <w:pPr>
        <w:ind w:left="5430" w:hanging="360"/>
      </w:pPr>
    </w:lvl>
    <w:lvl w:ilvl="8" w:tplc="0809001B" w:tentative="1">
      <w:start w:val="1"/>
      <w:numFmt w:val="lowerRoman"/>
      <w:lvlText w:val="%9."/>
      <w:lvlJc w:val="right"/>
      <w:pPr>
        <w:ind w:left="6150" w:hanging="180"/>
      </w:pPr>
    </w:lvl>
  </w:abstractNum>
  <w:abstractNum w:abstractNumId="23" w15:restartNumberingAfterBreak="0">
    <w:nsid w:val="675451DA"/>
    <w:multiLevelType w:val="multilevel"/>
    <w:tmpl w:val="86F858FE"/>
    <w:lvl w:ilvl="0">
      <w:start w:val="1"/>
      <w:numFmt w:val="decimal"/>
      <w:pStyle w:val="Heading1"/>
      <w:lvlText w:val="%1."/>
      <w:lvlJc w:val="left"/>
      <w:pPr>
        <w:ind w:left="360" w:hanging="360"/>
      </w:pPr>
      <w:rPr>
        <w:rFonts w:cs="Times New Roman"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74732846"/>
    <w:multiLevelType w:val="hybridMultilevel"/>
    <w:tmpl w:val="99FA96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69316914">
    <w:abstractNumId w:val="19"/>
  </w:num>
  <w:num w:numId="2" w16cid:durableId="1239752711">
    <w:abstractNumId w:val="24"/>
  </w:num>
  <w:num w:numId="3" w16cid:durableId="34156534">
    <w:abstractNumId w:val="23"/>
  </w:num>
  <w:num w:numId="4" w16cid:durableId="302778337">
    <w:abstractNumId w:val="15"/>
  </w:num>
  <w:num w:numId="5" w16cid:durableId="104541594">
    <w:abstractNumId w:val="11"/>
  </w:num>
  <w:num w:numId="6" w16cid:durableId="678509551">
    <w:abstractNumId w:val="12"/>
  </w:num>
  <w:num w:numId="7" w16cid:durableId="421219772">
    <w:abstractNumId w:val="22"/>
  </w:num>
  <w:num w:numId="8" w16cid:durableId="24529667">
    <w:abstractNumId w:val="14"/>
  </w:num>
  <w:num w:numId="9" w16cid:durableId="1931889321">
    <w:abstractNumId w:val="16"/>
  </w:num>
  <w:num w:numId="10" w16cid:durableId="1569920167">
    <w:abstractNumId w:val="13"/>
  </w:num>
  <w:num w:numId="11" w16cid:durableId="1868909658">
    <w:abstractNumId w:val="10"/>
  </w:num>
  <w:num w:numId="12" w16cid:durableId="12145970">
    <w:abstractNumId w:val="20"/>
  </w:num>
  <w:num w:numId="13" w16cid:durableId="1320304928">
    <w:abstractNumId w:val="17"/>
  </w:num>
  <w:num w:numId="14" w16cid:durableId="1984657139">
    <w:abstractNumId w:val="18"/>
  </w:num>
  <w:num w:numId="15" w16cid:durableId="658388467">
    <w:abstractNumId w:val="21"/>
  </w:num>
  <w:num w:numId="16" w16cid:durableId="1127892353">
    <w:abstractNumId w:val="9"/>
  </w:num>
  <w:num w:numId="17" w16cid:durableId="472674428">
    <w:abstractNumId w:val="7"/>
  </w:num>
  <w:num w:numId="18" w16cid:durableId="158692910">
    <w:abstractNumId w:val="6"/>
  </w:num>
  <w:num w:numId="19" w16cid:durableId="1963227798">
    <w:abstractNumId w:val="5"/>
  </w:num>
  <w:num w:numId="20" w16cid:durableId="2006975118">
    <w:abstractNumId w:val="4"/>
  </w:num>
  <w:num w:numId="21" w16cid:durableId="1900091062">
    <w:abstractNumId w:val="8"/>
  </w:num>
  <w:num w:numId="22" w16cid:durableId="293759204">
    <w:abstractNumId w:val="3"/>
  </w:num>
  <w:num w:numId="23" w16cid:durableId="187258310">
    <w:abstractNumId w:val="2"/>
  </w:num>
  <w:num w:numId="24" w16cid:durableId="2137409240">
    <w:abstractNumId w:val="1"/>
  </w:num>
  <w:num w:numId="25" w16cid:durableId="1406145257">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defaultTabStop w:val="720"/>
  <w:drawingGridHorizontalSpacing w:val="57"/>
  <w:drawingGridVerticalSpacing w:val="57"/>
  <w:displayHorizontalDrawingGridEvery w:val="4"/>
  <w:displayVerticalDrawingGridEvery w:val="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74B"/>
    <w:rsid w:val="0000538E"/>
    <w:rsid w:val="00011148"/>
    <w:rsid w:val="00013104"/>
    <w:rsid w:val="000166F4"/>
    <w:rsid w:val="000210D4"/>
    <w:rsid w:val="000242AF"/>
    <w:rsid w:val="00027B72"/>
    <w:rsid w:val="00036721"/>
    <w:rsid w:val="00040A0B"/>
    <w:rsid w:val="00054ED6"/>
    <w:rsid w:val="00055046"/>
    <w:rsid w:val="00056D31"/>
    <w:rsid w:val="00061529"/>
    <w:rsid w:val="00064E4F"/>
    <w:rsid w:val="00066817"/>
    <w:rsid w:val="00073E08"/>
    <w:rsid w:val="00081BF6"/>
    <w:rsid w:val="00082031"/>
    <w:rsid w:val="000832CC"/>
    <w:rsid w:val="0008466F"/>
    <w:rsid w:val="0009111E"/>
    <w:rsid w:val="00094EB6"/>
    <w:rsid w:val="000A5C26"/>
    <w:rsid w:val="000A6747"/>
    <w:rsid w:val="000B0411"/>
    <w:rsid w:val="000B0B7B"/>
    <w:rsid w:val="000B6AB7"/>
    <w:rsid w:val="000B7105"/>
    <w:rsid w:val="000C68DF"/>
    <w:rsid w:val="000D3DEE"/>
    <w:rsid w:val="000D6ADE"/>
    <w:rsid w:val="000D7D9B"/>
    <w:rsid w:val="000E5739"/>
    <w:rsid w:val="000F1D84"/>
    <w:rsid w:val="00112A5B"/>
    <w:rsid w:val="00113838"/>
    <w:rsid w:val="00113D2E"/>
    <w:rsid w:val="00116167"/>
    <w:rsid w:val="00125389"/>
    <w:rsid w:val="00130197"/>
    <w:rsid w:val="00131832"/>
    <w:rsid w:val="00135A58"/>
    <w:rsid w:val="00141BF6"/>
    <w:rsid w:val="0014351E"/>
    <w:rsid w:val="00150CA4"/>
    <w:rsid w:val="0015309A"/>
    <w:rsid w:val="00156B60"/>
    <w:rsid w:val="0016058B"/>
    <w:rsid w:val="00161CC0"/>
    <w:rsid w:val="00166ED4"/>
    <w:rsid w:val="001757FF"/>
    <w:rsid w:val="001768B3"/>
    <w:rsid w:val="001804B3"/>
    <w:rsid w:val="001876E6"/>
    <w:rsid w:val="001900D0"/>
    <w:rsid w:val="00194230"/>
    <w:rsid w:val="0019523A"/>
    <w:rsid w:val="0019566E"/>
    <w:rsid w:val="001A12C6"/>
    <w:rsid w:val="001A1344"/>
    <w:rsid w:val="001A1D2C"/>
    <w:rsid w:val="001A5D3A"/>
    <w:rsid w:val="001B1EA5"/>
    <w:rsid w:val="001B61B5"/>
    <w:rsid w:val="001B652E"/>
    <w:rsid w:val="001B7B0F"/>
    <w:rsid w:val="001C0946"/>
    <w:rsid w:val="001C2671"/>
    <w:rsid w:val="001C39C0"/>
    <w:rsid w:val="001C7FDD"/>
    <w:rsid w:val="001D1C5A"/>
    <w:rsid w:val="001E0961"/>
    <w:rsid w:val="001E1CBE"/>
    <w:rsid w:val="001E2486"/>
    <w:rsid w:val="001E6330"/>
    <w:rsid w:val="001E6548"/>
    <w:rsid w:val="00202FFA"/>
    <w:rsid w:val="002132EE"/>
    <w:rsid w:val="00213395"/>
    <w:rsid w:val="00216AA6"/>
    <w:rsid w:val="0022183D"/>
    <w:rsid w:val="002276AB"/>
    <w:rsid w:val="002430CD"/>
    <w:rsid w:val="0024799C"/>
    <w:rsid w:val="002560D9"/>
    <w:rsid w:val="00262A4F"/>
    <w:rsid w:val="002667B5"/>
    <w:rsid w:val="00272534"/>
    <w:rsid w:val="00283FB7"/>
    <w:rsid w:val="002A0D6E"/>
    <w:rsid w:val="002A6FC2"/>
    <w:rsid w:val="002B44FC"/>
    <w:rsid w:val="002B6371"/>
    <w:rsid w:val="002C2DF6"/>
    <w:rsid w:val="002C4349"/>
    <w:rsid w:val="002C46CD"/>
    <w:rsid w:val="002C7576"/>
    <w:rsid w:val="002D5F06"/>
    <w:rsid w:val="002E295C"/>
    <w:rsid w:val="002E6232"/>
    <w:rsid w:val="002E7DCA"/>
    <w:rsid w:val="003043AA"/>
    <w:rsid w:val="00304C5D"/>
    <w:rsid w:val="00311C99"/>
    <w:rsid w:val="00312B81"/>
    <w:rsid w:val="00314387"/>
    <w:rsid w:val="00314E32"/>
    <w:rsid w:val="00316695"/>
    <w:rsid w:val="00316BF9"/>
    <w:rsid w:val="003274BC"/>
    <w:rsid w:val="003328D3"/>
    <w:rsid w:val="00333A01"/>
    <w:rsid w:val="003352C9"/>
    <w:rsid w:val="00337111"/>
    <w:rsid w:val="003376B9"/>
    <w:rsid w:val="00346719"/>
    <w:rsid w:val="00354B65"/>
    <w:rsid w:val="0036244C"/>
    <w:rsid w:val="00371CA2"/>
    <w:rsid w:val="00377A13"/>
    <w:rsid w:val="00381D06"/>
    <w:rsid w:val="003823BB"/>
    <w:rsid w:val="00387662"/>
    <w:rsid w:val="00390739"/>
    <w:rsid w:val="00393214"/>
    <w:rsid w:val="003A1557"/>
    <w:rsid w:val="003B05E3"/>
    <w:rsid w:val="003C76B1"/>
    <w:rsid w:val="003D6CBA"/>
    <w:rsid w:val="003D7B05"/>
    <w:rsid w:val="00407AB1"/>
    <w:rsid w:val="00407B13"/>
    <w:rsid w:val="0041552C"/>
    <w:rsid w:val="00415BDC"/>
    <w:rsid w:val="00415E4F"/>
    <w:rsid w:val="00424640"/>
    <w:rsid w:val="004256A7"/>
    <w:rsid w:val="004262A2"/>
    <w:rsid w:val="00426908"/>
    <w:rsid w:val="00426E1F"/>
    <w:rsid w:val="00437C58"/>
    <w:rsid w:val="00452AD3"/>
    <w:rsid w:val="00456027"/>
    <w:rsid w:val="004636B0"/>
    <w:rsid w:val="0046555B"/>
    <w:rsid w:val="00467BBA"/>
    <w:rsid w:val="00477D98"/>
    <w:rsid w:val="00481BDB"/>
    <w:rsid w:val="00484A4C"/>
    <w:rsid w:val="0048531C"/>
    <w:rsid w:val="0049649A"/>
    <w:rsid w:val="004B73E5"/>
    <w:rsid w:val="004C5068"/>
    <w:rsid w:val="004E1F23"/>
    <w:rsid w:val="004E348B"/>
    <w:rsid w:val="004E5028"/>
    <w:rsid w:val="004E5378"/>
    <w:rsid w:val="004E7492"/>
    <w:rsid w:val="004F372D"/>
    <w:rsid w:val="004F3827"/>
    <w:rsid w:val="004F414D"/>
    <w:rsid w:val="004F67FC"/>
    <w:rsid w:val="004F6964"/>
    <w:rsid w:val="00521FB4"/>
    <w:rsid w:val="00536DF7"/>
    <w:rsid w:val="00545A33"/>
    <w:rsid w:val="005518AB"/>
    <w:rsid w:val="005565EC"/>
    <w:rsid w:val="00557306"/>
    <w:rsid w:val="0056615C"/>
    <w:rsid w:val="005A423E"/>
    <w:rsid w:val="005B3578"/>
    <w:rsid w:val="005C143C"/>
    <w:rsid w:val="005C302E"/>
    <w:rsid w:val="005C483D"/>
    <w:rsid w:val="005C5B32"/>
    <w:rsid w:val="005D2943"/>
    <w:rsid w:val="005E55FA"/>
    <w:rsid w:val="005E76B6"/>
    <w:rsid w:val="005F5457"/>
    <w:rsid w:val="00606811"/>
    <w:rsid w:val="00607658"/>
    <w:rsid w:val="00612D06"/>
    <w:rsid w:val="006151EB"/>
    <w:rsid w:val="006275EA"/>
    <w:rsid w:val="0063355F"/>
    <w:rsid w:val="00637FEA"/>
    <w:rsid w:val="006420DC"/>
    <w:rsid w:val="006510AB"/>
    <w:rsid w:val="006521F4"/>
    <w:rsid w:val="006616B9"/>
    <w:rsid w:val="006704B4"/>
    <w:rsid w:val="00675AD4"/>
    <w:rsid w:val="00676DCB"/>
    <w:rsid w:val="00687A30"/>
    <w:rsid w:val="0069211C"/>
    <w:rsid w:val="00695226"/>
    <w:rsid w:val="006A0627"/>
    <w:rsid w:val="006A1985"/>
    <w:rsid w:val="006A6761"/>
    <w:rsid w:val="006B2BAE"/>
    <w:rsid w:val="006D50D1"/>
    <w:rsid w:val="006E5919"/>
    <w:rsid w:val="006E6679"/>
    <w:rsid w:val="006E727A"/>
    <w:rsid w:val="006F1A17"/>
    <w:rsid w:val="006F4B21"/>
    <w:rsid w:val="007003D5"/>
    <w:rsid w:val="0070663A"/>
    <w:rsid w:val="007116CB"/>
    <w:rsid w:val="00712964"/>
    <w:rsid w:val="007139B1"/>
    <w:rsid w:val="00721908"/>
    <w:rsid w:val="00724DCB"/>
    <w:rsid w:val="007334B0"/>
    <w:rsid w:val="00735B31"/>
    <w:rsid w:val="00743AE3"/>
    <w:rsid w:val="00744B23"/>
    <w:rsid w:val="007548B7"/>
    <w:rsid w:val="0077149D"/>
    <w:rsid w:val="0077332C"/>
    <w:rsid w:val="007733B4"/>
    <w:rsid w:val="00774485"/>
    <w:rsid w:val="00776C7F"/>
    <w:rsid w:val="00797C0D"/>
    <w:rsid w:val="007A45E7"/>
    <w:rsid w:val="007B1576"/>
    <w:rsid w:val="007B26A8"/>
    <w:rsid w:val="007B2FA6"/>
    <w:rsid w:val="007B61B5"/>
    <w:rsid w:val="007C0BE3"/>
    <w:rsid w:val="007C2AA6"/>
    <w:rsid w:val="007C4DF7"/>
    <w:rsid w:val="007C7DF2"/>
    <w:rsid w:val="007E383A"/>
    <w:rsid w:val="007E6479"/>
    <w:rsid w:val="007F00E4"/>
    <w:rsid w:val="007F3C17"/>
    <w:rsid w:val="007F5962"/>
    <w:rsid w:val="008011C3"/>
    <w:rsid w:val="00801D47"/>
    <w:rsid w:val="00805A6A"/>
    <w:rsid w:val="00805FDE"/>
    <w:rsid w:val="00814232"/>
    <w:rsid w:val="00814E41"/>
    <w:rsid w:val="008221BB"/>
    <w:rsid w:val="0084230B"/>
    <w:rsid w:val="0084254F"/>
    <w:rsid w:val="0084564E"/>
    <w:rsid w:val="008558CD"/>
    <w:rsid w:val="00856950"/>
    <w:rsid w:val="008600EE"/>
    <w:rsid w:val="00863FCC"/>
    <w:rsid w:val="00866D34"/>
    <w:rsid w:val="00877908"/>
    <w:rsid w:val="00877E17"/>
    <w:rsid w:val="00881117"/>
    <w:rsid w:val="00887782"/>
    <w:rsid w:val="00891882"/>
    <w:rsid w:val="00895C65"/>
    <w:rsid w:val="00897EB3"/>
    <w:rsid w:val="008C1298"/>
    <w:rsid w:val="008C6B31"/>
    <w:rsid w:val="008C790D"/>
    <w:rsid w:val="008D47F8"/>
    <w:rsid w:val="008E53E0"/>
    <w:rsid w:val="008F15F8"/>
    <w:rsid w:val="008F64B8"/>
    <w:rsid w:val="0090660F"/>
    <w:rsid w:val="00906CA5"/>
    <w:rsid w:val="00907005"/>
    <w:rsid w:val="00915815"/>
    <w:rsid w:val="00935B80"/>
    <w:rsid w:val="00937867"/>
    <w:rsid w:val="00946117"/>
    <w:rsid w:val="009551A3"/>
    <w:rsid w:val="00973529"/>
    <w:rsid w:val="009771C7"/>
    <w:rsid w:val="00980666"/>
    <w:rsid w:val="00983F90"/>
    <w:rsid w:val="0098505A"/>
    <w:rsid w:val="00990F9D"/>
    <w:rsid w:val="009973C9"/>
    <w:rsid w:val="009A063A"/>
    <w:rsid w:val="009A148F"/>
    <w:rsid w:val="009A4FBC"/>
    <w:rsid w:val="009B0680"/>
    <w:rsid w:val="009B39D7"/>
    <w:rsid w:val="009B694E"/>
    <w:rsid w:val="009D618F"/>
    <w:rsid w:val="009D61AD"/>
    <w:rsid w:val="009E1BF6"/>
    <w:rsid w:val="009E376B"/>
    <w:rsid w:val="009E3C49"/>
    <w:rsid w:val="009E3C75"/>
    <w:rsid w:val="009E5E62"/>
    <w:rsid w:val="009E7E40"/>
    <w:rsid w:val="009F5FCC"/>
    <w:rsid w:val="00A22274"/>
    <w:rsid w:val="00A232CA"/>
    <w:rsid w:val="00A27539"/>
    <w:rsid w:val="00A2772A"/>
    <w:rsid w:val="00A3160F"/>
    <w:rsid w:val="00A4173C"/>
    <w:rsid w:val="00A42E49"/>
    <w:rsid w:val="00A4433D"/>
    <w:rsid w:val="00A56DB2"/>
    <w:rsid w:val="00A6568B"/>
    <w:rsid w:val="00A665CE"/>
    <w:rsid w:val="00A70077"/>
    <w:rsid w:val="00A73A37"/>
    <w:rsid w:val="00A754C4"/>
    <w:rsid w:val="00A814D2"/>
    <w:rsid w:val="00A821BC"/>
    <w:rsid w:val="00A83216"/>
    <w:rsid w:val="00A9122C"/>
    <w:rsid w:val="00A93EFE"/>
    <w:rsid w:val="00A94B14"/>
    <w:rsid w:val="00AA1E5F"/>
    <w:rsid w:val="00AA2E71"/>
    <w:rsid w:val="00AB0BA7"/>
    <w:rsid w:val="00AB189C"/>
    <w:rsid w:val="00AB19CE"/>
    <w:rsid w:val="00AC07C0"/>
    <w:rsid w:val="00AD0EE3"/>
    <w:rsid w:val="00AF69B2"/>
    <w:rsid w:val="00B02964"/>
    <w:rsid w:val="00B02CC2"/>
    <w:rsid w:val="00B02F35"/>
    <w:rsid w:val="00B036FA"/>
    <w:rsid w:val="00B03EB4"/>
    <w:rsid w:val="00B0420C"/>
    <w:rsid w:val="00B10A11"/>
    <w:rsid w:val="00B10EC5"/>
    <w:rsid w:val="00B14DBF"/>
    <w:rsid w:val="00B17618"/>
    <w:rsid w:val="00B2532A"/>
    <w:rsid w:val="00B261F1"/>
    <w:rsid w:val="00B26923"/>
    <w:rsid w:val="00B337AA"/>
    <w:rsid w:val="00B358F4"/>
    <w:rsid w:val="00B426C2"/>
    <w:rsid w:val="00B44469"/>
    <w:rsid w:val="00B45D9C"/>
    <w:rsid w:val="00B515E1"/>
    <w:rsid w:val="00B543BC"/>
    <w:rsid w:val="00B544BD"/>
    <w:rsid w:val="00B55548"/>
    <w:rsid w:val="00B568C0"/>
    <w:rsid w:val="00B618CC"/>
    <w:rsid w:val="00B61D8E"/>
    <w:rsid w:val="00B65631"/>
    <w:rsid w:val="00B67BB9"/>
    <w:rsid w:val="00B73AAA"/>
    <w:rsid w:val="00B77CAE"/>
    <w:rsid w:val="00B8141C"/>
    <w:rsid w:val="00B84171"/>
    <w:rsid w:val="00BA00E1"/>
    <w:rsid w:val="00BA1372"/>
    <w:rsid w:val="00BA7882"/>
    <w:rsid w:val="00BB25E5"/>
    <w:rsid w:val="00BB5D24"/>
    <w:rsid w:val="00BB6B3A"/>
    <w:rsid w:val="00BC1AB6"/>
    <w:rsid w:val="00BC3233"/>
    <w:rsid w:val="00BC3A1C"/>
    <w:rsid w:val="00BD4A78"/>
    <w:rsid w:val="00BF428E"/>
    <w:rsid w:val="00BF6E54"/>
    <w:rsid w:val="00C12E2C"/>
    <w:rsid w:val="00C1562A"/>
    <w:rsid w:val="00C1589F"/>
    <w:rsid w:val="00C2530A"/>
    <w:rsid w:val="00C2747C"/>
    <w:rsid w:val="00C3072F"/>
    <w:rsid w:val="00C3365E"/>
    <w:rsid w:val="00C34CD7"/>
    <w:rsid w:val="00C40962"/>
    <w:rsid w:val="00C42055"/>
    <w:rsid w:val="00C44576"/>
    <w:rsid w:val="00C4556D"/>
    <w:rsid w:val="00C46C14"/>
    <w:rsid w:val="00C57EE2"/>
    <w:rsid w:val="00C62C61"/>
    <w:rsid w:val="00C640C8"/>
    <w:rsid w:val="00C64FB2"/>
    <w:rsid w:val="00C67ACE"/>
    <w:rsid w:val="00C77972"/>
    <w:rsid w:val="00C83A86"/>
    <w:rsid w:val="00C83EFD"/>
    <w:rsid w:val="00C84BE5"/>
    <w:rsid w:val="00C968F9"/>
    <w:rsid w:val="00CA0D49"/>
    <w:rsid w:val="00CA14AD"/>
    <w:rsid w:val="00CA2012"/>
    <w:rsid w:val="00CA3CC4"/>
    <w:rsid w:val="00CA5201"/>
    <w:rsid w:val="00CA7E17"/>
    <w:rsid w:val="00CC3D9B"/>
    <w:rsid w:val="00CC5610"/>
    <w:rsid w:val="00CC5719"/>
    <w:rsid w:val="00CF08DF"/>
    <w:rsid w:val="00CF0AF5"/>
    <w:rsid w:val="00CF3F65"/>
    <w:rsid w:val="00CF63FC"/>
    <w:rsid w:val="00D00950"/>
    <w:rsid w:val="00D06547"/>
    <w:rsid w:val="00D1794C"/>
    <w:rsid w:val="00D20C77"/>
    <w:rsid w:val="00D2246A"/>
    <w:rsid w:val="00D22C97"/>
    <w:rsid w:val="00D22CB5"/>
    <w:rsid w:val="00D248F8"/>
    <w:rsid w:val="00D32FD5"/>
    <w:rsid w:val="00D43FBC"/>
    <w:rsid w:val="00D64488"/>
    <w:rsid w:val="00D72DAD"/>
    <w:rsid w:val="00D74E19"/>
    <w:rsid w:val="00D75693"/>
    <w:rsid w:val="00D8716A"/>
    <w:rsid w:val="00D939B0"/>
    <w:rsid w:val="00DA4DC0"/>
    <w:rsid w:val="00DA6720"/>
    <w:rsid w:val="00DA7397"/>
    <w:rsid w:val="00DB10FC"/>
    <w:rsid w:val="00DC4F54"/>
    <w:rsid w:val="00DC5D58"/>
    <w:rsid w:val="00DD0152"/>
    <w:rsid w:val="00DD375F"/>
    <w:rsid w:val="00DE13BD"/>
    <w:rsid w:val="00DF757C"/>
    <w:rsid w:val="00E04307"/>
    <w:rsid w:val="00E04A99"/>
    <w:rsid w:val="00E0574B"/>
    <w:rsid w:val="00E1051F"/>
    <w:rsid w:val="00E138B3"/>
    <w:rsid w:val="00E23196"/>
    <w:rsid w:val="00E23A5D"/>
    <w:rsid w:val="00E255C7"/>
    <w:rsid w:val="00E25801"/>
    <w:rsid w:val="00E3324D"/>
    <w:rsid w:val="00E367AC"/>
    <w:rsid w:val="00E50DFA"/>
    <w:rsid w:val="00E51D9F"/>
    <w:rsid w:val="00E57C7A"/>
    <w:rsid w:val="00E63BA5"/>
    <w:rsid w:val="00E65CF2"/>
    <w:rsid w:val="00E67E96"/>
    <w:rsid w:val="00E71119"/>
    <w:rsid w:val="00E7155F"/>
    <w:rsid w:val="00E75987"/>
    <w:rsid w:val="00E77185"/>
    <w:rsid w:val="00E812A2"/>
    <w:rsid w:val="00E83BC1"/>
    <w:rsid w:val="00E83FF4"/>
    <w:rsid w:val="00E85A0B"/>
    <w:rsid w:val="00EB329E"/>
    <w:rsid w:val="00EB5479"/>
    <w:rsid w:val="00EB5FE7"/>
    <w:rsid w:val="00EC79D3"/>
    <w:rsid w:val="00ED6CBC"/>
    <w:rsid w:val="00EE51E4"/>
    <w:rsid w:val="00EE5B14"/>
    <w:rsid w:val="00EE7FF0"/>
    <w:rsid w:val="00EF421C"/>
    <w:rsid w:val="00F00E8B"/>
    <w:rsid w:val="00F22663"/>
    <w:rsid w:val="00F356AF"/>
    <w:rsid w:val="00F36BFD"/>
    <w:rsid w:val="00F4046F"/>
    <w:rsid w:val="00F5383D"/>
    <w:rsid w:val="00F83134"/>
    <w:rsid w:val="00F847B3"/>
    <w:rsid w:val="00F84818"/>
    <w:rsid w:val="00F849E9"/>
    <w:rsid w:val="00F855B7"/>
    <w:rsid w:val="00F85ED9"/>
    <w:rsid w:val="00F95B24"/>
    <w:rsid w:val="00FB11EB"/>
    <w:rsid w:val="00FC5D59"/>
    <w:rsid w:val="00FD186D"/>
    <w:rsid w:val="00FD52D9"/>
    <w:rsid w:val="00FD5B67"/>
    <w:rsid w:val="00FE5685"/>
    <w:rsid w:val="00FF6065"/>
    <w:rsid w:val="00FF6E2C"/>
    <w:rsid w:val="00FF79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6A7A97F6"/>
  <w15:chartTrackingRefBased/>
  <w15:docId w15:val="{F260E851-45CB-45D0-89F0-EB4313F0B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3838"/>
    <w:pPr>
      <w:spacing w:after="200" w:line="276" w:lineRule="auto"/>
    </w:pPr>
    <w:rPr>
      <w:sz w:val="22"/>
      <w:szCs w:val="22"/>
      <w:lang w:eastAsia="en-US"/>
    </w:rPr>
  </w:style>
  <w:style w:type="paragraph" w:styleId="Heading1">
    <w:name w:val="heading 1"/>
    <w:basedOn w:val="Normal"/>
    <w:next w:val="Normal"/>
    <w:link w:val="Heading1Char"/>
    <w:uiPriority w:val="99"/>
    <w:qFormat/>
    <w:rsid w:val="00EB5479"/>
    <w:pPr>
      <w:numPr>
        <w:numId w:val="3"/>
      </w:numPr>
      <w:spacing w:before="480" w:after="0"/>
      <w:contextualSpacing/>
      <w:outlineLvl w:val="0"/>
    </w:pPr>
    <w:rPr>
      <w:rFonts w:ascii="Cambria" w:hAnsi="Cambria"/>
      <w:b/>
      <w:bCs/>
      <w:sz w:val="28"/>
      <w:szCs w:val="28"/>
    </w:rPr>
  </w:style>
  <w:style w:type="paragraph" w:styleId="Heading2">
    <w:name w:val="heading 2"/>
    <w:basedOn w:val="Normal"/>
    <w:next w:val="Normal"/>
    <w:link w:val="Heading2Char"/>
    <w:uiPriority w:val="99"/>
    <w:qFormat/>
    <w:rsid w:val="00113838"/>
    <w:pPr>
      <w:numPr>
        <w:ilvl w:val="1"/>
        <w:numId w:val="3"/>
      </w:numPr>
      <w:spacing w:before="200" w:after="0"/>
      <w:outlineLvl w:val="1"/>
    </w:pPr>
    <w:rPr>
      <w:rFonts w:ascii="Cambria" w:hAnsi="Cambria"/>
      <w:b/>
      <w:bCs/>
      <w:sz w:val="26"/>
      <w:szCs w:val="26"/>
    </w:rPr>
  </w:style>
  <w:style w:type="paragraph" w:styleId="Heading3">
    <w:name w:val="heading 3"/>
    <w:basedOn w:val="Normal"/>
    <w:next w:val="Normal"/>
    <w:link w:val="Heading3Char"/>
    <w:uiPriority w:val="99"/>
    <w:qFormat/>
    <w:rsid w:val="00113838"/>
    <w:pPr>
      <w:numPr>
        <w:ilvl w:val="2"/>
        <w:numId w:val="3"/>
      </w:numPr>
      <w:spacing w:before="200" w:after="0" w:line="271" w:lineRule="auto"/>
      <w:outlineLvl w:val="2"/>
    </w:pPr>
    <w:rPr>
      <w:rFonts w:ascii="Cambria" w:hAnsi="Cambria"/>
      <w:b/>
      <w:bCs/>
    </w:rPr>
  </w:style>
  <w:style w:type="paragraph" w:styleId="Heading4">
    <w:name w:val="heading 4"/>
    <w:basedOn w:val="Normal"/>
    <w:next w:val="Normal"/>
    <w:link w:val="Heading4Char"/>
    <w:uiPriority w:val="99"/>
    <w:qFormat/>
    <w:rsid w:val="00113838"/>
    <w:pPr>
      <w:numPr>
        <w:ilvl w:val="3"/>
        <w:numId w:val="3"/>
      </w:numPr>
      <w:spacing w:before="200" w:after="0"/>
      <w:outlineLvl w:val="3"/>
    </w:pPr>
    <w:rPr>
      <w:rFonts w:ascii="Cambria" w:hAnsi="Cambria"/>
      <w:b/>
      <w:bCs/>
      <w:i/>
      <w:iCs/>
    </w:rPr>
  </w:style>
  <w:style w:type="paragraph" w:styleId="Heading5">
    <w:name w:val="heading 5"/>
    <w:basedOn w:val="Normal"/>
    <w:next w:val="Normal"/>
    <w:link w:val="Heading5Char"/>
    <w:uiPriority w:val="99"/>
    <w:qFormat/>
    <w:rsid w:val="00113838"/>
    <w:pPr>
      <w:numPr>
        <w:ilvl w:val="4"/>
        <w:numId w:val="3"/>
      </w:numPr>
      <w:spacing w:before="200" w:after="0"/>
      <w:outlineLvl w:val="4"/>
    </w:pPr>
    <w:rPr>
      <w:rFonts w:ascii="Cambria" w:hAnsi="Cambria"/>
      <w:b/>
      <w:bCs/>
      <w:color w:val="7F7F7F"/>
    </w:rPr>
  </w:style>
  <w:style w:type="paragraph" w:styleId="Heading6">
    <w:name w:val="heading 6"/>
    <w:basedOn w:val="Normal"/>
    <w:next w:val="Normal"/>
    <w:link w:val="Heading6Char"/>
    <w:uiPriority w:val="99"/>
    <w:qFormat/>
    <w:rsid w:val="00113838"/>
    <w:pPr>
      <w:numPr>
        <w:ilvl w:val="5"/>
        <w:numId w:val="3"/>
      </w:num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9"/>
    <w:qFormat/>
    <w:rsid w:val="00113838"/>
    <w:pPr>
      <w:numPr>
        <w:ilvl w:val="6"/>
        <w:numId w:val="3"/>
      </w:numPr>
      <w:spacing w:after="0"/>
      <w:outlineLvl w:val="6"/>
    </w:pPr>
    <w:rPr>
      <w:rFonts w:ascii="Cambria" w:hAnsi="Cambria"/>
      <w:i/>
      <w:iCs/>
    </w:rPr>
  </w:style>
  <w:style w:type="paragraph" w:styleId="Heading8">
    <w:name w:val="heading 8"/>
    <w:basedOn w:val="Normal"/>
    <w:next w:val="Normal"/>
    <w:link w:val="Heading8Char"/>
    <w:uiPriority w:val="99"/>
    <w:qFormat/>
    <w:rsid w:val="00113838"/>
    <w:pPr>
      <w:numPr>
        <w:ilvl w:val="7"/>
        <w:numId w:val="3"/>
      </w:numPr>
      <w:spacing w:after="0"/>
      <w:outlineLvl w:val="7"/>
    </w:pPr>
    <w:rPr>
      <w:rFonts w:ascii="Cambria" w:hAnsi="Cambria"/>
      <w:sz w:val="20"/>
      <w:szCs w:val="20"/>
    </w:rPr>
  </w:style>
  <w:style w:type="paragraph" w:styleId="Heading9">
    <w:name w:val="heading 9"/>
    <w:basedOn w:val="Normal"/>
    <w:next w:val="Normal"/>
    <w:link w:val="Heading9Char"/>
    <w:uiPriority w:val="99"/>
    <w:qFormat/>
    <w:rsid w:val="00113838"/>
    <w:pPr>
      <w:numPr>
        <w:ilvl w:val="8"/>
        <w:numId w:val="3"/>
      </w:numPr>
      <w:spacing w:after="0"/>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B5479"/>
    <w:rPr>
      <w:rFonts w:ascii="Cambria" w:hAnsi="Cambria"/>
      <w:b/>
      <w:bCs/>
      <w:sz w:val="28"/>
      <w:szCs w:val="28"/>
      <w:lang w:val="en-GB" w:eastAsia="en-US" w:bidi="ar-SA"/>
    </w:rPr>
  </w:style>
  <w:style w:type="character" w:customStyle="1" w:styleId="Heading2Char">
    <w:name w:val="Heading 2 Char"/>
    <w:link w:val="Heading2"/>
    <w:uiPriority w:val="99"/>
    <w:locked/>
    <w:rsid w:val="00113838"/>
    <w:rPr>
      <w:rFonts w:ascii="Cambria" w:hAnsi="Cambria"/>
      <w:b/>
      <w:bCs/>
      <w:sz w:val="26"/>
      <w:szCs w:val="26"/>
      <w:lang w:val="en-GB" w:eastAsia="en-US" w:bidi="ar-SA"/>
    </w:rPr>
  </w:style>
  <w:style w:type="character" w:customStyle="1" w:styleId="Heading3Char">
    <w:name w:val="Heading 3 Char"/>
    <w:link w:val="Heading3"/>
    <w:uiPriority w:val="99"/>
    <w:locked/>
    <w:rsid w:val="00113838"/>
    <w:rPr>
      <w:rFonts w:ascii="Cambria" w:hAnsi="Cambria"/>
      <w:b/>
      <w:bCs/>
      <w:sz w:val="22"/>
      <w:szCs w:val="22"/>
      <w:lang w:val="en-GB" w:eastAsia="en-US" w:bidi="ar-SA"/>
    </w:rPr>
  </w:style>
  <w:style w:type="character" w:customStyle="1" w:styleId="Heading4Char">
    <w:name w:val="Heading 4 Char"/>
    <w:link w:val="Heading4"/>
    <w:uiPriority w:val="99"/>
    <w:locked/>
    <w:rsid w:val="00113838"/>
    <w:rPr>
      <w:rFonts w:ascii="Cambria" w:hAnsi="Cambria"/>
      <w:b/>
      <w:bCs/>
      <w:i/>
      <w:iCs/>
      <w:sz w:val="22"/>
      <w:szCs w:val="22"/>
      <w:lang w:val="en-GB" w:eastAsia="en-US" w:bidi="ar-SA"/>
    </w:rPr>
  </w:style>
  <w:style w:type="character" w:customStyle="1" w:styleId="Heading5Char">
    <w:name w:val="Heading 5 Char"/>
    <w:link w:val="Heading5"/>
    <w:uiPriority w:val="99"/>
    <w:locked/>
    <w:rsid w:val="00113838"/>
    <w:rPr>
      <w:rFonts w:ascii="Cambria" w:hAnsi="Cambria"/>
      <w:b/>
      <w:bCs/>
      <w:color w:val="7F7F7F"/>
      <w:sz w:val="22"/>
      <w:szCs w:val="22"/>
      <w:lang w:val="en-GB" w:eastAsia="en-US" w:bidi="ar-SA"/>
    </w:rPr>
  </w:style>
  <w:style w:type="character" w:customStyle="1" w:styleId="Heading6Char">
    <w:name w:val="Heading 6 Char"/>
    <w:link w:val="Heading6"/>
    <w:uiPriority w:val="99"/>
    <w:locked/>
    <w:rsid w:val="00113838"/>
    <w:rPr>
      <w:rFonts w:ascii="Cambria" w:hAnsi="Cambria"/>
      <w:b/>
      <w:bCs/>
      <w:i/>
      <w:iCs/>
      <w:color w:val="7F7F7F"/>
      <w:sz w:val="22"/>
      <w:szCs w:val="22"/>
      <w:lang w:val="en-GB" w:eastAsia="en-US" w:bidi="ar-SA"/>
    </w:rPr>
  </w:style>
  <w:style w:type="character" w:customStyle="1" w:styleId="Heading7Char">
    <w:name w:val="Heading 7 Char"/>
    <w:link w:val="Heading7"/>
    <w:uiPriority w:val="99"/>
    <w:locked/>
    <w:rsid w:val="00113838"/>
    <w:rPr>
      <w:rFonts w:ascii="Cambria" w:hAnsi="Cambria"/>
      <w:i/>
      <w:iCs/>
      <w:sz w:val="22"/>
      <w:szCs w:val="22"/>
      <w:lang w:val="en-GB" w:eastAsia="en-US" w:bidi="ar-SA"/>
    </w:rPr>
  </w:style>
  <w:style w:type="character" w:customStyle="1" w:styleId="Heading8Char">
    <w:name w:val="Heading 8 Char"/>
    <w:link w:val="Heading8"/>
    <w:uiPriority w:val="99"/>
    <w:locked/>
    <w:rsid w:val="00113838"/>
    <w:rPr>
      <w:rFonts w:ascii="Cambria" w:hAnsi="Cambria"/>
      <w:lang w:val="en-GB" w:eastAsia="en-US" w:bidi="ar-SA"/>
    </w:rPr>
  </w:style>
  <w:style w:type="character" w:customStyle="1" w:styleId="Heading9Char">
    <w:name w:val="Heading 9 Char"/>
    <w:link w:val="Heading9"/>
    <w:uiPriority w:val="99"/>
    <w:locked/>
    <w:rsid w:val="00113838"/>
    <w:rPr>
      <w:rFonts w:ascii="Cambria" w:hAnsi="Cambria"/>
      <w:i/>
      <w:iCs/>
      <w:spacing w:val="5"/>
      <w:lang w:val="en-GB" w:eastAsia="en-US" w:bidi="ar-SA"/>
    </w:rPr>
  </w:style>
  <w:style w:type="paragraph" w:styleId="Title">
    <w:name w:val="Title"/>
    <w:basedOn w:val="Normal"/>
    <w:next w:val="Normal"/>
    <w:link w:val="TitleChar"/>
    <w:uiPriority w:val="99"/>
    <w:qFormat/>
    <w:rsid w:val="00113838"/>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link w:val="Title"/>
    <w:uiPriority w:val="99"/>
    <w:locked/>
    <w:rsid w:val="00113838"/>
    <w:rPr>
      <w:rFonts w:ascii="Cambria" w:hAnsi="Cambria" w:cs="Times New Roman"/>
      <w:spacing w:val="5"/>
      <w:sz w:val="52"/>
      <w:szCs w:val="52"/>
    </w:rPr>
  </w:style>
  <w:style w:type="paragraph" w:styleId="Subtitle">
    <w:name w:val="Subtitle"/>
    <w:basedOn w:val="Normal"/>
    <w:next w:val="Normal"/>
    <w:link w:val="SubtitleChar"/>
    <w:uiPriority w:val="99"/>
    <w:qFormat/>
    <w:rsid w:val="00113838"/>
    <w:pPr>
      <w:spacing w:after="600"/>
    </w:pPr>
    <w:rPr>
      <w:rFonts w:ascii="Cambria" w:hAnsi="Cambria"/>
      <w:i/>
      <w:iCs/>
      <w:spacing w:val="13"/>
      <w:sz w:val="24"/>
      <w:szCs w:val="24"/>
    </w:rPr>
  </w:style>
  <w:style w:type="character" w:customStyle="1" w:styleId="SubtitleChar">
    <w:name w:val="Subtitle Char"/>
    <w:link w:val="Subtitle"/>
    <w:uiPriority w:val="99"/>
    <w:locked/>
    <w:rsid w:val="00113838"/>
    <w:rPr>
      <w:rFonts w:ascii="Cambria" w:hAnsi="Cambria" w:cs="Times New Roman"/>
      <w:i/>
      <w:iCs/>
      <w:spacing w:val="13"/>
      <w:sz w:val="24"/>
      <w:szCs w:val="24"/>
    </w:rPr>
  </w:style>
  <w:style w:type="character" w:styleId="Strong">
    <w:name w:val="Strong"/>
    <w:uiPriority w:val="99"/>
    <w:qFormat/>
    <w:rsid w:val="00113838"/>
    <w:rPr>
      <w:rFonts w:cs="Times New Roman"/>
      <w:b/>
    </w:rPr>
  </w:style>
  <w:style w:type="character" w:styleId="Emphasis">
    <w:name w:val="Emphasis"/>
    <w:uiPriority w:val="99"/>
    <w:qFormat/>
    <w:rsid w:val="00113838"/>
    <w:rPr>
      <w:rFonts w:cs="Times New Roman"/>
      <w:b/>
      <w:i/>
      <w:spacing w:val="10"/>
      <w:shd w:val="clear" w:color="auto" w:fill="auto"/>
    </w:rPr>
  </w:style>
  <w:style w:type="paragraph" w:styleId="NoSpacing">
    <w:name w:val="No Spacing"/>
    <w:basedOn w:val="Normal"/>
    <w:link w:val="NoSpacingChar"/>
    <w:uiPriority w:val="1"/>
    <w:qFormat/>
    <w:rsid w:val="00113838"/>
    <w:pPr>
      <w:spacing w:after="0" w:line="240" w:lineRule="auto"/>
    </w:pPr>
  </w:style>
  <w:style w:type="character" w:customStyle="1" w:styleId="NoSpacingChar">
    <w:name w:val="No Spacing Char"/>
    <w:link w:val="NoSpacing"/>
    <w:uiPriority w:val="1"/>
    <w:rsid w:val="00061529"/>
    <w:rPr>
      <w:sz w:val="22"/>
      <w:szCs w:val="22"/>
      <w:lang w:eastAsia="en-US"/>
    </w:rPr>
  </w:style>
  <w:style w:type="paragraph" w:styleId="ListParagraph">
    <w:name w:val="List Paragraph"/>
    <w:basedOn w:val="Normal"/>
    <w:uiPriority w:val="99"/>
    <w:qFormat/>
    <w:rsid w:val="00113838"/>
    <w:pPr>
      <w:ind w:left="720"/>
      <w:contextualSpacing/>
    </w:pPr>
  </w:style>
  <w:style w:type="paragraph" w:styleId="Quote">
    <w:name w:val="Quote"/>
    <w:basedOn w:val="Normal"/>
    <w:next w:val="Normal"/>
    <w:link w:val="QuoteChar"/>
    <w:uiPriority w:val="99"/>
    <w:qFormat/>
    <w:rsid w:val="00113838"/>
    <w:pPr>
      <w:spacing w:before="200" w:after="0"/>
      <w:ind w:left="360" w:right="360"/>
    </w:pPr>
    <w:rPr>
      <w:i/>
      <w:iCs/>
    </w:rPr>
  </w:style>
  <w:style w:type="character" w:customStyle="1" w:styleId="QuoteChar">
    <w:name w:val="Quote Char"/>
    <w:link w:val="Quote"/>
    <w:uiPriority w:val="99"/>
    <w:locked/>
    <w:rsid w:val="00113838"/>
    <w:rPr>
      <w:rFonts w:cs="Times New Roman"/>
      <w:i/>
      <w:iCs/>
    </w:rPr>
  </w:style>
  <w:style w:type="paragraph" w:styleId="IntenseQuote">
    <w:name w:val="Intense Quote"/>
    <w:basedOn w:val="Normal"/>
    <w:next w:val="Normal"/>
    <w:link w:val="IntenseQuoteChar"/>
    <w:uiPriority w:val="99"/>
    <w:qFormat/>
    <w:rsid w:val="00113838"/>
    <w:pPr>
      <w:pBdr>
        <w:bottom w:val="single" w:sz="4" w:space="1" w:color="auto"/>
      </w:pBdr>
      <w:spacing w:before="200" w:after="280"/>
      <w:ind w:left="1008" w:right="1152"/>
      <w:jc w:val="both"/>
    </w:pPr>
    <w:rPr>
      <w:b/>
      <w:bCs/>
      <w:i/>
      <w:iCs/>
    </w:rPr>
  </w:style>
  <w:style w:type="character" w:customStyle="1" w:styleId="IntenseQuoteChar">
    <w:name w:val="Intense Quote Char"/>
    <w:link w:val="IntenseQuote"/>
    <w:uiPriority w:val="99"/>
    <w:locked/>
    <w:rsid w:val="00113838"/>
    <w:rPr>
      <w:rFonts w:cs="Times New Roman"/>
      <w:b/>
      <w:bCs/>
      <w:i/>
      <w:iCs/>
    </w:rPr>
  </w:style>
  <w:style w:type="character" w:styleId="SubtleEmphasis">
    <w:name w:val="Subtle Emphasis"/>
    <w:uiPriority w:val="99"/>
    <w:qFormat/>
    <w:rsid w:val="00113838"/>
    <w:rPr>
      <w:i/>
    </w:rPr>
  </w:style>
  <w:style w:type="character" w:styleId="IntenseEmphasis">
    <w:name w:val="Intense Emphasis"/>
    <w:uiPriority w:val="99"/>
    <w:qFormat/>
    <w:rsid w:val="00113838"/>
    <w:rPr>
      <w:b/>
    </w:rPr>
  </w:style>
  <w:style w:type="character" w:styleId="SubtleReference">
    <w:name w:val="Subtle Reference"/>
    <w:uiPriority w:val="99"/>
    <w:qFormat/>
    <w:rsid w:val="00113838"/>
    <w:rPr>
      <w:smallCaps/>
    </w:rPr>
  </w:style>
  <w:style w:type="character" w:styleId="IntenseReference">
    <w:name w:val="Intense Reference"/>
    <w:uiPriority w:val="99"/>
    <w:qFormat/>
    <w:rsid w:val="00113838"/>
    <w:rPr>
      <w:smallCaps/>
      <w:spacing w:val="5"/>
      <w:u w:val="single"/>
    </w:rPr>
  </w:style>
  <w:style w:type="character" w:styleId="BookTitle">
    <w:name w:val="Book Title"/>
    <w:uiPriority w:val="99"/>
    <w:qFormat/>
    <w:rsid w:val="00113838"/>
    <w:rPr>
      <w:i/>
      <w:smallCaps/>
      <w:spacing w:val="5"/>
    </w:rPr>
  </w:style>
  <w:style w:type="paragraph" w:styleId="TOCHeading">
    <w:name w:val="TOC Heading"/>
    <w:basedOn w:val="Heading1"/>
    <w:next w:val="Normal"/>
    <w:uiPriority w:val="99"/>
    <w:qFormat/>
    <w:rsid w:val="00113838"/>
    <w:pPr>
      <w:outlineLvl w:val="9"/>
    </w:pPr>
  </w:style>
  <w:style w:type="paragraph" w:styleId="TOC1">
    <w:name w:val="toc 1"/>
    <w:basedOn w:val="Normal"/>
    <w:next w:val="Normal"/>
    <w:autoRedefine/>
    <w:uiPriority w:val="39"/>
    <w:rsid w:val="00891882"/>
    <w:pPr>
      <w:spacing w:after="100"/>
    </w:pPr>
  </w:style>
  <w:style w:type="paragraph" w:styleId="TOC2">
    <w:name w:val="toc 2"/>
    <w:basedOn w:val="Normal"/>
    <w:next w:val="Normal"/>
    <w:autoRedefine/>
    <w:uiPriority w:val="39"/>
    <w:rsid w:val="00891882"/>
    <w:pPr>
      <w:spacing w:after="100"/>
      <w:ind w:left="220"/>
    </w:pPr>
  </w:style>
  <w:style w:type="character" w:styleId="Hyperlink">
    <w:name w:val="Hyperlink"/>
    <w:uiPriority w:val="99"/>
    <w:rsid w:val="00891882"/>
    <w:rPr>
      <w:rFonts w:cs="Times New Roman"/>
      <w:color w:val="0000FF"/>
      <w:u w:val="single"/>
    </w:rPr>
  </w:style>
  <w:style w:type="paragraph" w:customStyle="1" w:styleId="text">
    <w:name w:val="text"/>
    <w:basedOn w:val="Normal"/>
    <w:uiPriority w:val="99"/>
    <w:rsid w:val="00E75987"/>
    <w:pPr>
      <w:spacing w:before="100" w:beforeAutospacing="1" w:after="100" w:afterAutospacing="1" w:line="360" w:lineRule="atLeast"/>
    </w:pPr>
    <w:rPr>
      <w:rFonts w:ascii="Arial" w:hAnsi="Arial" w:cs="Arial"/>
      <w:sz w:val="16"/>
      <w:szCs w:val="16"/>
      <w:lang w:eastAsia="en-GB"/>
    </w:rPr>
  </w:style>
  <w:style w:type="paragraph" w:styleId="BalloonText">
    <w:name w:val="Balloon Text"/>
    <w:basedOn w:val="Normal"/>
    <w:link w:val="BalloonTextChar"/>
    <w:uiPriority w:val="99"/>
    <w:semiHidden/>
    <w:rsid w:val="00E75987"/>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E75987"/>
    <w:rPr>
      <w:rFonts w:ascii="Tahoma" w:hAnsi="Tahoma" w:cs="Tahoma"/>
      <w:sz w:val="16"/>
      <w:szCs w:val="16"/>
      <w:lang w:val="en-GB"/>
    </w:rPr>
  </w:style>
  <w:style w:type="character" w:styleId="PlaceholderText">
    <w:name w:val="Placeholder Text"/>
    <w:uiPriority w:val="99"/>
    <w:semiHidden/>
    <w:rsid w:val="00E75987"/>
    <w:rPr>
      <w:rFonts w:cs="Times New Roman"/>
      <w:color w:val="808080"/>
    </w:rPr>
  </w:style>
  <w:style w:type="paragraph" w:customStyle="1" w:styleId="MTDisplayEquation">
    <w:name w:val="MTDisplayEquation"/>
    <w:basedOn w:val="Normal"/>
    <w:next w:val="Normal"/>
    <w:link w:val="MTDisplayEquationChar"/>
    <w:rsid w:val="005E76B6"/>
    <w:pPr>
      <w:tabs>
        <w:tab w:val="center" w:pos="4520"/>
        <w:tab w:val="right" w:pos="9020"/>
      </w:tabs>
    </w:pPr>
  </w:style>
  <w:style w:type="character" w:customStyle="1" w:styleId="MTDisplayEquationChar">
    <w:name w:val="MTDisplayEquation Char"/>
    <w:link w:val="MTDisplayEquation"/>
    <w:locked/>
    <w:rsid w:val="005E76B6"/>
    <w:rPr>
      <w:rFonts w:cs="Times New Roman"/>
      <w:lang w:val="en-GB"/>
    </w:rPr>
  </w:style>
  <w:style w:type="paragraph" w:styleId="DocumentMap">
    <w:name w:val="Document Map"/>
    <w:basedOn w:val="Normal"/>
    <w:link w:val="DocumentMapChar"/>
    <w:uiPriority w:val="99"/>
    <w:semiHidden/>
    <w:unhideWhenUsed/>
    <w:rsid w:val="00973529"/>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973529"/>
    <w:rPr>
      <w:rFonts w:ascii="Tahoma" w:hAnsi="Tahoma" w:cs="Tahoma"/>
      <w:sz w:val="16"/>
      <w:szCs w:val="16"/>
      <w:lang w:val="en-GB"/>
    </w:rPr>
  </w:style>
  <w:style w:type="character" w:customStyle="1" w:styleId="MTEquationSection">
    <w:name w:val="MTEquationSection"/>
    <w:rsid w:val="009B39D7"/>
    <w:rPr>
      <w:vanish/>
      <w:color w:val="FF0000"/>
    </w:rPr>
  </w:style>
  <w:style w:type="paragraph" w:customStyle="1" w:styleId="papertitle">
    <w:name w:val="paper title"/>
    <w:rsid w:val="00D72DAD"/>
    <w:pPr>
      <w:spacing w:after="120"/>
      <w:jc w:val="center"/>
    </w:pPr>
    <w:rPr>
      <w:rFonts w:ascii="Times New Roman" w:hAnsi="Times New Roman"/>
      <w:bCs/>
      <w:noProof/>
      <w:sz w:val="48"/>
      <w:szCs w:val="48"/>
      <w:lang w:val="en-US" w:eastAsia="en-US"/>
    </w:rPr>
  </w:style>
  <w:style w:type="paragraph" w:styleId="TOC3">
    <w:name w:val="toc 3"/>
    <w:basedOn w:val="Normal"/>
    <w:next w:val="Normal"/>
    <w:autoRedefine/>
    <w:uiPriority w:val="39"/>
    <w:locked/>
    <w:rsid w:val="00C2530A"/>
    <w:pPr>
      <w:ind w:left="440"/>
    </w:pPr>
  </w:style>
  <w:style w:type="paragraph" w:styleId="TOC4">
    <w:name w:val="toc 4"/>
    <w:basedOn w:val="Normal"/>
    <w:next w:val="Normal"/>
    <w:autoRedefine/>
    <w:uiPriority w:val="39"/>
    <w:unhideWhenUsed/>
    <w:locked/>
    <w:rsid w:val="00E04A99"/>
    <w:pPr>
      <w:spacing w:after="100" w:line="278" w:lineRule="auto"/>
      <w:ind w:left="720"/>
    </w:pPr>
    <w:rPr>
      <w:rFonts w:asciiTheme="minorHAnsi" w:eastAsiaTheme="minorEastAsia" w:hAnsiTheme="minorHAnsi" w:cstheme="minorBidi"/>
      <w:kern w:val="2"/>
      <w:sz w:val="24"/>
      <w:szCs w:val="24"/>
      <w:lang w:eastAsia="en-GB"/>
      <w14:ligatures w14:val="standardContextual"/>
    </w:rPr>
  </w:style>
  <w:style w:type="paragraph" w:styleId="TOC5">
    <w:name w:val="toc 5"/>
    <w:basedOn w:val="Normal"/>
    <w:next w:val="Normal"/>
    <w:autoRedefine/>
    <w:uiPriority w:val="39"/>
    <w:unhideWhenUsed/>
    <w:locked/>
    <w:rsid w:val="00E04A99"/>
    <w:pPr>
      <w:spacing w:after="100" w:line="278" w:lineRule="auto"/>
      <w:ind w:left="960"/>
    </w:pPr>
    <w:rPr>
      <w:rFonts w:asciiTheme="minorHAnsi" w:eastAsiaTheme="minorEastAsia" w:hAnsiTheme="minorHAnsi" w:cstheme="minorBidi"/>
      <w:kern w:val="2"/>
      <w:sz w:val="24"/>
      <w:szCs w:val="24"/>
      <w:lang w:eastAsia="en-GB"/>
      <w14:ligatures w14:val="standardContextual"/>
    </w:rPr>
  </w:style>
  <w:style w:type="paragraph" w:styleId="TOC6">
    <w:name w:val="toc 6"/>
    <w:basedOn w:val="Normal"/>
    <w:next w:val="Normal"/>
    <w:autoRedefine/>
    <w:uiPriority w:val="39"/>
    <w:unhideWhenUsed/>
    <w:locked/>
    <w:rsid w:val="00E04A99"/>
    <w:pPr>
      <w:spacing w:after="100" w:line="278" w:lineRule="auto"/>
      <w:ind w:left="1200"/>
    </w:pPr>
    <w:rPr>
      <w:rFonts w:asciiTheme="minorHAnsi" w:eastAsiaTheme="minorEastAsia" w:hAnsiTheme="minorHAnsi" w:cstheme="minorBidi"/>
      <w:kern w:val="2"/>
      <w:sz w:val="24"/>
      <w:szCs w:val="24"/>
      <w:lang w:eastAsia="en-GB"/>
      <w14:ligatures w14:val="standardContextual"/>
    </w:rPr>
  </w:style>
  <w:style w:type="paragraph" w:styleId="TOC7">
    <w:name w:val="toc 7"/>
    <w:basedOn w:val="Normal"/>
    <w:next w:val="Normal"/>
    <w:autoRedefine/>
    <w:uiPriority w:val="39"/>
    <w:unhideWhenUsed/>
    <w:locked/>
    <w:rsid w:val="00E04A99"/>
    <w:pPr>
      <w:spacing w:after="100" w:line="278" w:lineRule="auto"/>
      <w:ind w:left="1440"/>
    </w:pPr>
    <w:rPr>
      <w:rFonts w:asciiTheme="minorHAnsi" w:eastAsiaTheme="minorEastAsia" w:hAnsiTheme="minorHAnsi" w:cstheme="minorBidi"/>
      <w:kern w:val="2"/>
      <w:sz w:val="24"/>
      <w:szCs w:val="24"/>
      <w:lang w:eastAsia="en-GB"/>
      <w14:ligatures w14:val="standardContextual"/>
    </w:rPr>
  </w:style>
  <w:style w:type="paragraph" w:styleId="TOC8">
    <w:name w:val="toc 8"/>
    <w:basedOn w:val="Normal"/>
    <w:next w:val="Normal"/>
    <w:autoRedefine/>
    <w:uiPriority w:val="39"/>
    <w:unhideWhenUsed/>
    <w:locked/>
    <w:rsid w:val="00E04A99"/>
    <w:pPr>
      <w:spacing w:after="100" w:line="278" w:lineRule="auto"/>
      <w:ind w:left="1680"/>
    </w:pPr>
    <w:rPr>
      <w:rFonts w:asciiTheme="minorHAnsi" w:eastAsiaTheme="minorEastAsia" w:hAnsiTheme="minorHAnsi" w:cstheme="minorBidi"/>
      <w:kern w:val="2"/>
      <w:sz w:val="24"/>
      <w:szCs w:val="24"/>
      <w:lang w:eastAsia="en-GB"/>
      <w14:ligatures w14:val="standardContextual"/>
    </w:rPr>
  </w:style>
  <w:style w:type="paragraph" w:styleId="TOC9">
    <w:name w:val="toc 9"/>
    <w:basedOn w:val="Normal"/>
    <w:next w:val="Normal"/>
    <w:autoRedefine/>
    <w:uiPriority w:val="39"/>
    <w:unhideWhenUsed/>
    <w:locked/>
    <w:rsid w:val="00E04A99"/>
    <w:pPr>
      <w:spacing w:after="100" w:line="278" w:lineRule="auto"/>
      <w:ind w:left="1920"/>
    </w:pPr>
    <w:rPr>
      <w:rFonts w:asciiTheme="minorHAnsi" w:eastAsiaTheme="minorEastAsia" w:hAnsiTheme="minorHAnsi" w:cstheme="minorBidi"/>
      <w:kern w:val="2"/>
      <w:sz w:val="24"/>
      <w:szCs w:val="24"/>
      <w:lang w:eastAsia="en-GB"/>
      <w14:ligatures w14:val="standardContextual"/>
    </w:rPr>
  </w:style>
  <w:style w:type="character" w:styleId="UnresolvedMention">
    <w:name w:val="Unresolved Mention"/>
    <w:basedOn w:val="DefaultParagraphFont"/>
    <w:uiPriority w:val="99"/>
    <w:semiHidden/>
    <w:unhideWhenUsed/>
    <w:rsid w:val="00E04A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737942">
      <w:marLeft w:val="0"/>
      <w:marRight w:val="0"/>
      <w:marTop w:val="0"/>
      <w:marBottom w:val="136"/>
      <w:divBdr>
        <w:top w:val="none" w:sz="0" w:space="0" w:color="auto"/>
        <w:left w:val="none" w:sz="0" w:space="0" w:color="auto"/>
        <w:bottom w:val="none" w:sz="0" w:space="0" w:color="auto"/>
        <w:right w:val="none" w:sz="0" w:space="0" w:color="auto"/>
      </w:divBdr>
      <w:divsChild>
        <w:div w:id="1862737934">
          <w:marLeft w:val="0"/>
          <w:marRight w:val="0"/>
          <w:marTop w:val="0"/>
          <w:marBottom w:val="0"/>
          <w:divBdr>
            <w:top w:val="none" w:sz="0" w:space="0" w:color="auto"/>
            <w:left w:val="none" w:sz="0" w:space="0" w:color="auto"/>
            <w:bottom w:val="none" w:sz="0" w:space="0" w:color="auto"/>
            <w:right w:val="none" w:sz="0" w:space="0" w:color="auto"/>
          </w:divBdr>
          <w:divsChild>
            <w:div w:id="1862737931">
              <w:marLeft w:val="122"/>
              <w:marRight w:val="0"/>
              <w:marTop w:val="0"/>
              <w:marBottom w:val="0"/>
              <w:divBdr>
                <w:top w:val="single" w:sz="24" w:space="7" w:color="ABE668"/>
                <w:left w:val="single" w:sz="6" w:space="27" w:color="D7F3EA"/>
                <w:bottom w:val="single" w:sz="6" w:space="7" w:color="D7F3EA"/>
                <w:right w:val="single" w:sz="6" w:space="27" w:color="D7F3EA"/>
              </w:divBdr>
              <w:divsChild>
                <w:div w:id="1862737930">
                  <w:marLeft w:val="0"/>
                  <w:marRight w:val="0"/>
                  <w:marTop w:val="0"/>
                  <w:marBottom w:val="0"/>
                  <w:divBdr>
                    <w:top w:val="none" w:sz="0" w:space="0" w:color="auto"/>
                    <w:left w:val="none" w:sz="0" w:space="0" w:color="auto"/>
                    <w:bottom w:val="none" w:sz="0" w:space="0" w:color="auto"/>
                    <w:right w:val="none" w:sz="0" w:space="0" w:color="auto"/>
                  </w:divBdr>
                </w:div>
                <w:div w:id="1862737932">
                  <w:marLeft w:val="0"/>
                  <w:marRight w:val="0"/>
                  <w:marTop w:val="0"/>
                  <w:marBottom w:val="0"/>
                  <w:divBdr>
                    <w:top w:val="none" w:sz="0" w:space="0" w:color="auto"/>
                    <w:left w:val="none" w:sz="0" w:space="0" w:color="auto"/>
                    <w:bottom w:val="none" w:sz="0" w:space="0" w:color="auto"/>
                    <w:right w:val="none" w:sz="0" w:space="0" w:color="auto"/>
                  </w:divBdr>
                </w:div>
                <w:div w:id="1862737933">
                  <w:marLeft w:val="0"/>
                  <w:marRight w:val="0"/>
                  <w:marTop w:val="0"/>
                  <w:marBottom w:val="0"/>
                  <w:divBdr>
                    <w:top w:val="none" w:sz="0" w:space="0" w:color="auto"/>
                    <w:left w:val="none" w:sz="0" w:space="0" w:color="auto"/>
                    <w:bottom w:val="none" w:sz="0" w:space="0" w:color="auto"/>
                    <w:right w:val="none" w:sz="0" w:space="0" w:color="auto"/>
                  </w:divBdr>
                </w:div>
                <w:div w:id="1862737935">
                  <w:marLeft w:val="0"/>
                  <w:marRight w:val="0"/>
                  <w:marTop w:val="0"/>
                  <w:marBottom w:val="0"/>
                  <w:divBdr>
                    <w:top w:val="none" w:sz="0" w:space="0" w:color="auto"/>
                    <w:left w:val="none" w:sz="0" w:space="0" w:color="auto"/>
                    <w:bottom w:val="none" w:sz="0" w:space="0" w:color="auto"/>
                    <w:right w:val="none" w:sz="0" w:space="0" w:color="auto"/>
                  </w:divBdr>
                </w:div>
                <w:div w:id="1862737936">
                  <w:marLeft w:val="0"/>
                  <w:marRight w:val="0"/>
                  <w:marTop w:val="0"/>
                  <w:marBottom w:val="0"/>
                  <w:divBdr>
                    <w:top w:val="none" w:sz="0" w:space="0" w:color="auto"/>
                    <w:left w:val="none" w:sz="0" w:space="0" w:color="auto"/>
                    <w:bottom w:val="none" w:sz="0" w:space="0" w:color="auto"/>
                    <w:right w:val="none" w:sz="0" w:space="0" w:color="auto"/>
                  </w:divBdr>
                </w:div>
                <w:div w:id="1862737937">
                  <w:marLeft w:val="0"/>
                  <w:marRight w:val="0"/>
                  <w:marTop w:val="0"/>
                  <w:marBottom w:val="0"/>
                  <w:divBdr>
                    <w:top w:val="none" w:sz="0" w:space="0" w:color="auto"/>
                    <w:left w:val="none" w:sz="0" w:space="0" w:color="auto"/>
                    <w:bottom w:val="none" w:sz="0" w:space="0" w:color="auto"/>
                    <w:right w:val="none" w:sz="0" w:space="0" w:color="auto"/>
                  </w:divBdr>
                </w:div>
                <w:div w:id="1862737938">
                  <w:marLeft w:val="0"/>
                  <w:marRight w:val="0"/>
                  <w:marTop w:val="0"/>
                  <w:marBottom w:val="0"/>
                  <w:divBdr>
                    <w:top w:val="none" w:sz="0" w:space="0" w:color="auto"/>
                    <w:left w:val="none" w:sz="0" w:space="0" w:color="auto"/>
                    <w:bottom w:val="none" w:sz="0" w:space="0" w:color="auto"/>
                    <w:right w:val="none" w:sz="0" w:space="0" w:color="auto"/>
                  </w:divBdr>
                </w:div>
                <w:div w:id="1862737939">
                  <w:marLeft w:val="0"/>
                  <w:marRight w:val="0"/>
                  <w:marTop w:val="0"/>
                  <w:marBottom w:val="0"/>
                  <w:divBdr>
                    <w:top w:val="none" w:sz="0" w:space="0" w:color="auto"/>
                    <w:left w:val="none" w:sz="0" w:space="0" w:color="auto"/>
                    <w:bottom w:val="none" w:sz="0" w:space="0" w:color="auto"/>
                    <w:right w:val="none" w:sz="0" w:space="0" w:color="auto"/>
                  </w:divBdr>
                </w:div>
                <w:div w:id="1862737940">
                  <w:marLeft w:val="0"/>
                  <w:marRight w:val="0"/>
                  <w:marTop w:val="0"/>
                  <w:marBottom w:val="0"/>
                  <w:divBdr>
                    <w:top w:val="none" w:sz="0" w:space="0" w:color="auto"/>
                    <w:left w:val="none" w:sz="0" w:space="0" w:color="auto"/>
                    <w:bottom w:val="none" w:sz="0" w:space="0" w:color="auto"/>
                    <w:right w:val="none" w:sz="0" w:space="0" w:color="auto"/>
                  </w:divBdr>
                </w:div>
                <w:div w:id="1862737941">
                  <w:marLeft w:val="0"/>
                  <w:marRight w:val="0"/>
                  <w:marTop w:val="0"/>
                  <w:marBottom w:val="0"/>
                  <w:divBdr>
                    <w:top w:val="none" w:sz="0" w:space="0" w:color="auto"/>
                    <w:left w:val="none" w:sz="0" w:space="0" w:color="auto"/>
                    <w:bottom w:val="none" w:sz="0" w:space="0" w:color="auto"/>
                    <w:right w:val="none" w:sz="0" w:space="0" w:color="auto"/>
                  </w:divBdr>
                </w:div>
                <w:div w:id="1862737943">
                  <w:marLeft w:val="0"/>
                  <w:marRight w:val="0"/>
                  <w:marTop w:val="0"/>
                  <w:marBottom w:val="0"/>
                  <w:divBdr>
                    <w:top w:val="none" w:sz="0" w:space="0" w:color="auto"/>
                    <w:left w:val="none" w:sz="0" w:space="0" w:color="auto"/>
                    <w:bottom w:val="none" w:sz="0" w:space="0" w:color="auto"/>
                    <w:right w:val="none" w:sz="0" w:space="0" w:color="auto"/>
                  </w:divBdr>
                </w:div>
                <w:div w:id="186273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117" Type="http://schemas.openxmlformats.org/officeDocument/2006/relationships/fontTable" Target="fontTable.xml"/><Relationship Id="rId21" Type="http://schemas.openxmlformats.org/officeDocument/2006/relationships/image" Target="media/image10.wmf"/><Relationship Id="rId42" Type="http://schemas.openxmlformats.org/officeDocument/2006/relationships/image" Target="media/image25.wmf"/><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image" Target="media/image38.wmf"/><Relationship Id="rId84" Type="http://schemas.openxmlformats.org/officeDocument/2006/relationships/image" Target="media/image46.wmf"/><Relationship Id="rId89" Type="http://schemas.openxmlformats.org/officeDocument/2006/relationships/oleObject" Target="embeddings/oleObject38.bin"/><Relationship Id="rId112" Type="http://schemas.openxmlformats.org/officeDocument/2006/relationships/image" Target="media/image60.wmf"/><Relationship Id="rId16" Type="http://schemas.openxmlformats.org/officeDocument/2006/relationships/oleObject" Target="embeddings/oleObject6.bin"/><Relationship Id="rId107" Type="http://schemas.openxmlformats.org/officeDocument/2006/relationships/oleObject" Target="embeddings/oleObject47.bin"/><Relationship Id="rId11" Type="http://schemas.openxmlformats.org/officeDocument/2006/relationships/image" Target="media/image5.wmf"/><Relationship Id="rId32" Type="http://schemas.openxmlformats.org/officeDocument/2006/relationships/image" Target="media/image17.wmf"/><Relationship Id="rId37" Type="http://schemas.openxmlformats.org/officeDocument/2006/relationships/image" Target="media/image21.png"/><Relationship Id="rId53" Type="http://schemas.openxmlformats.org/officeDocument/2006/relationships/oleObject" Target="embeddings/oleObject20.bin"/><Relationship Id="rId58" Type="http://schemas.openxmlformats.org/officeDocument/2006/relationships/image" Target="media/image33.wmf"/><Relationship Id="rId74" Type="http://schemas.openxmlformats.org/officeDocument/2006/relationships/image" Target="media/image41.wmf"/><Relationship Id="rId79" Type="http://schemas.openxmlformats.org/officeDocument/2006/relationships/oleObject" Target="embeddings/oleObject33.bin"/><Relationship Id="rId102" Type="http://schemas.openxmlformats.org/officeDocument/2006/relationships/image" Target="media/image55.wmf"/><Relationship Id="rId5" Type="http://schemas.openxmlformats.org/officeDocument/2006/relationships/image" Target="media/image2.wmf"/><Relationship Id="rId90" Type="http://schemas.openxmlformats.org/officeDocument/2006/relationships/image" Target="media/image49.wmf"/><Relationship Id="rId95" Type="http://schemas.openxmlformats.org/officeDocument/2006/relationships/oleObject" Target="embeddings/oleObject41.bin"/><Relationship Id="rId22" Type="http://schemas.openxmlformats.org/officeDocument/2006/relationships/oleObject" Target="embeddings/oleObject9.bin"/><Relationship Id="rId27"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8.wmf"/><Relationship Id="rId64" Type="http://schemas.openxmlformats.org/officeDocument/2006/relationships/image" Target="media/image36.wmf"/><Relationship Id="rId69" Type="http://schemas.openxmlformats.org/officeDocument/2006/relationships/oleObject" Target="embeddings/oleObject28.bin"/><Relationship Id="rId113" Type="http://schemas.openxmlformats.org/officeDocument/2006/relationships/oleObject" Target="embeddings/oleObject50.bin"/><Relationship Id="rId118" Type="http://schemas.openxmlformats.org/officeDocument/2006/relationships/theme" Target="theme/theme1.xml"/><Relationship Id="rId80" Type="http://schemas.openxmlformats.org/officeDocument/2006/relationships/image" Target="media/image44.wmf"/><Relationship Id="rId85" Type="http://schemas.openxmlformats.org/officeDocument/2006/relationships/oleObject" Target="embeddings/oleObject36.bin"/><Relationship Id="rId12" Type="http://schemas.openxmlformats.org/officeDocument/2006/relationships/oleObject" Target="embeddings/oleObject4.bin"/><Relationship Id="rId17" Type="http://schemas.openxmlformats.org/officeDocument/2006/relationships/image" Target="media/image8.wmf"/><Relationship Id="rId33" Type="http://schemas.openxmlformats.org/officeDocument/2006/relationships/oleObject" Target="embeddings/oleObject13.bin"/><Relationship Id="rId38" Type="http://schemas.openxmlformats.org/officeDocument/2006/relationships/image" Target="media/image22.png"/><Relationship Id="rId59" Type="http://schemas.openxmlformats.org/officeDocument/2006/relationships/oleObject" Target="embeddings/oleObject23.bin"/><Relationship Id="rId103" Type="http://schemas.openxmlformats.org/officeDocument/2006/relationships/oleObject" Target="embeddings/oleObject45.bin"/><Relationship Id="rId108" Type="http://schemas.openxmlformats.org/officeDocument/2006/relationships/image" Target="media/image58.wmf"/><Relationship Id="rId54" Type="http://schemas.openxmlformats.org/officeDocument/2006/relationships/image" Target="media/image31.wmf"/><Relationship Id="rId70" Type="http://schemas.openxmlformats.org/officeDocument/2006/relationships/image" Target="media/image39.wmf"/><Relationship Id="rId75" Type="http://schemas.openxmlformats.org/officeDocument/2006/relationships/oleObject" Target="embeddings/oleObject31.bin"/><Relationship Id="rId91" Type="http://schemas.openxmlformats.org/officeDocument/2006/relationships/oleObject" Target="embeddings/oleObject39.bin"/><Relationship Id="rId96" Type="http://schemas.openxmlformats.org/officeDocument/2006/relationships/image" Target="media/image52.wmf"/><Relationship Id="rId1" Type="http://schemas.openxmlformats.org/officeDocument/2006/relationships/numbering" Target="numbering.xml"/><Relationship Id="rId6" Type="http://schemas.openxmlformats.org/officeDocument/2006/relationships/oleObject" Target="embeddings/oleObject1.bin"/><Relationship Id="rId23" Type="http://schemas.openxmlformats.org/officeDocument/2006/relationships/image" Target="media/image11.wmf"/><Relationship Id="rId28" Type="http://schemas.openxmlformats.org/officeDocument/2006/relationships/image" Target="media/image14.jpeg"/><Relationship Id="rId49" Type="http://schemas.openxmlformats.org/officeDocument/2006/relationships/oleObject" Target="embeddings/oleObject18.bin"/><Relationship Id="rId114" Type="http://schemas.openxmlformats.org/officeDocument/2006/relationships/image" Target="media/image61.png"/><Relationship Id="rId10" Type="http://schemas.openxmlformats.org/officeDocument/2006/relationships/oleObject" Target="embeddings/oleObject3.bin"/><Relationship Id="rId31" Type="http://schemas.openxmlformats.org/officeDocument/2006/relationships/image" Target="media/image16.jpeg"/><Relationship Id="rId44" Type="http://schemas.openxmlformats.org/officeDocument/2006/relationships/image" Target="media/image26.wmf"/><Relationship Id="rId52" Type="http://schemas.openxmlformats.org/officeDocument/2006/relationships/image" Target="media/image30.wmf"/><Relationship Id="rId60" Type="http://schemas.openxmlformats.org/officeDocument/2006/relationships/image" Target="media/image34.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43.wmf"/><Relationship Id="rId81" Type="http://schemas.openxmlformats.org/officeDocument/2006/relationships/oleObject" Target="embeddings/oleObject34.bin"/><Relationship Id="rId86" Type="http://schemas.openxmlformats.org/officeDocument/2006/relationships/image" Target="media/image47.wmf"/><Relationship Id="rId94" Type="http://schemas.openxmlformats.org/officeDocument/2006/relationships/image" Target="media/image51.wmf"/><Relationship Id="rId99" Type="http://schemas.openxmlformats.org/officeDocument/2006/relationships/oleObject" Target="embeddings/oleObject43.bin"/><Relationship Id="rId101" Type="http://schemas.openxmlformats.org/officeDocument/2006/relationships/oleObject" Target="embeddings/oleObject44.bin"/><Relationship Id="rId4" Type="http://schemas.openxmlformats.org/officeDocument/2006/relationships/webSettings" Target="webSettings.xml"/><Relationship Id="rId9" Type="http://schemas.openxmlformats.org/officeDocument/2006/relationships/image" Target="media/image4.wmf"/><Relationship Id="rId13" Type="http://schemas.openxmlformats.org/officeDocument/2006/relationships/image" Target="media/image6.wmf"/><Relationship Id="rId18" Type="http://schemas.openxmlformats.org/officeDocument/2006/relationships/oleObject" Target="embeddings/oleObject7.bin"/><Relationship Id="rId39" Type="http://schemas.openxmlformats.org/officeDocument/2006/relationships/image" Target="media/image23.png"/><Relationship Id="rId109" Type="http://schemas.openxmlformats.org/officeDocument/2006/relationships/oleObject" Target="embeddings/oleObject48.bin"/><Relationship Id="rId34" Type="http://schemas.openxmlformats.org/officeDocument/2006/relationships/image" Target="media/image18.png"/><Relationship Id="rId50" Type="http://schemas.openxmlformats.org/officeDocument/2006/relationships/image" Target="media/image29.wmf"/><Relationship Id="rId55" Type="http://schemas.openxmlformats.org/officeDocument/2006/relationships/oleObject" Target="embeddings/oleObject21.bin"/><Relationship Id="rId76" Type="http://schemas.openxmlformats.org/officeDocument/2006/relationships/image" Target="media/image42.wmf"/><Relationship Id="rId97" Type="http://schemas.openxmlformats.org/officeDocument/2006/relationships/oleObject" Target="embeddings/oleObject42.bin"/><Relationship Id="rId104" Type="http://schemas.openxmlformats.org/officeDocument/2006/relationships/image" Target="media/image56.wmf"/><Relationship Id="rId7" Type="http://schemas.openxmlformats.org/officeDocument/2006/relationships/image" Target="media/image3.wmf"/><Relationship Id="rId71" Type="http://schemas.openxmlformats.org/officeDocument/2006/relationships/oleObject" Target="embeddings/oleObject29.bin"/><Relationship Id="rId92" Type="http://schemas.openxmlformats.org/officeDocument/2006/relationships/image" Target="media/image50.wmf"/><Relationship Id="rId2" Type="http://schemas.openxmlformats.org/officeDocument/2006/relationships/styles" Target="styles.xml"/><Relationship Id="rId29" Type="http://schemas.openxmlformats.org/officeDocument/2006/relationships/image" Target="media/image15.wmf"/><Relationship Id="rId24" Type="http://schemas.openxmlformats.org/officeDocument/2006/relationships/oleObject" Target="embeddings/oleObject10.bin"/><Relationship Id="rId40" Type="http://schemas.openxmlformats.org/officeDocument/2006/relationships/image" Target="media/image24.wmf"/><Relationship Id="rId45" Type="http://schemas.openxmlformats.org/officeDocument/2006/relationships/oleObject" Target="embeddings/oleObject16.bin"/><Relationship Id="rId66" Type="http://schemas.openxmlformats.org/officeDocument/2006/relationships/image" Target="media/image37.wmf"/><Relationship Id="rId87" Type="http://schemas.openxmlformats.org/officeDocument/2006/relationships/oleObject" Target="embeddings/oleObject37.bin"/><Relationship Id="rId110" Type="http://schemas.openxmlformats.org/officeDocument/2006/relationships/image" Target="media/image59.wmf"/><Relationship Id="rId115" Type="http://schemas.openxmlformats.org/officeDocument/2006/relationships/image" Target="media/image62.png"/><Relationship Id="rId61" Type="http://schemas.openxmlformats.org/officeDocument/2006/relationships/oleObject" Target="embeddings/oleObject24.bin"/><Relationship Id="rId82" Type="http://schemas.openxmlformats.org/officeDocument/2006/relationships/image" Target="media/image45.wmf"/><Relationship Id="rId19" Type="http://schemas.openxmlformats.org/officeDocument/2006/relationships/image" Target="media/image9.wmf"/><Relationship Id="rId14" Type="http://schemas.openxmlformats.org/officeDocument/2006/relationships/oleObject" Target="embeddings/oleObject5.bin"/><Relationship Id="rId30" Type="http://schemas.openxmlformats.org/officeDocument/2006/relationships/oleObject" Target="embeddings/oleObject12.bin"/><Relationship Id="rId35" Type="http://schemas.openxmlformats.org/officeDocument/2006/relationships/image" Target="media/image19.png"/><Relationship Id="rId56" Type="http://schemas.openxmlformats.org/officeDocument/2006/relationships/image" Target="media/image32.wmf"/><Relationship Id="rId77" Type="http://schemas.openxmlformats.org/officeDocument/2006/relationships/oleObject" Target="embeddings/oleObject32.bin"/><Relationship Id="rId100" Type="http://schemas.openxmlformats.org/officeDocument/2006/relationships/image" Target="media/image54.wmf"/><Relationship Id="rId105" Type="http://schemas.openxmlformats.org/officeDocument/2006/relationships/oleObject" Target="embeddings/oleObject46.bin"/><Relationship Id="rId8" Type="http://schemas.openxmlformats.org/officeDocument/2006/relationships/oleObject" Target="embeddings/oleObject2.bin"/><Relationship Id="rId51" Type="http://schemas.openxmlformats.org/officeDocument/2006/relationships/oleObject" Target="embeddings/oleObject19.bin"/><Relationship Id="rId72" Type="http://schemas.openxmlformats.org/officeDocument/2006/relationships/image" Target="media/image40.wmf"/><Relationship Id="rId93" Type="http://schemas.openxmlformats.org/officeDocument/2006/relationships/oleObject" Target="embeddings/oleObject40.bin"/><Relationship Id="rId98" Type="http://schemas.openxmlformats.org/officeDocument/2006/relationships/image" Target="media/image53.wmf"/><Relationship Id="rId3" Type="http://schemas.openxmlformats.org/officeDocument/2006/relationships/settings" Target="settings.xml"/><Relationship Id="rId25" Type="http://schemas.openxmlformats.org/officeDocument/2006/relationships/image" Target="media/image12.jpeg"/><Relationship Id="rId46" Type="http://schemas.openxmlformats.org/officeDocument/2006/relationships/image" Target="media/image27.wmf"/><Relationship Id="rId67" Type="http://schemas.openxmlformats.org/officeDocument/2006/relationships/oleObject" Target="embeddings/oleObject27.bin"/><Relationship Id="rId116" Type="http://schemas.openxmlformats.org/officeDocument/2006/relationships/image" Target="media/image63.png"/><Relationship Id="rId20" Type="http://schemas.openxmlformats.org/officeDocument/2006/relationships/oleObject" Target="embeddings/oleObject8.bin"/><Relationship Id="rId41" Type="http://schemas.openxmlformats.org/officeDocument/2006/relationships/oleObject" Target="embeddings/oleObject14.bin"/><Relationship Id="rId62" Type="http://schemas.openxmlformats.org/officeDocument/2006/relationships/image" Target="media/image35.wmf"/><Relationship Id="rId83" Type="http://schemas.openxmlformats.org/officeDocument/2006/relationships/oleObject" Target="embeddings/oleObject35.bin"/><Relationship Id="rId88" Type="http://schemas.openxmlformats.org/officeDocument/2006/relationships/image" Target="media/image48.wmf"/><Relationship Id="rId111" Type="http://schemas.openxmlformats.org/officeDocument/2006/relationships/oleObject" Target="embeddings/oleObject49.bin"/><Relationship Id="rId15" Type="http://schemas.openxmlformats.org/officeDocument/2006/relationships/image" Target="media/image7.wmf"/><Relationship Id="rId36" Type="http://schemas.openxmlformats.org/officeDocument/2006/relationships/image" Target="media/image20.png"/><Relationship Id="rId57" Type="http://schemas.openxmlformats.org/officeDocument/2006/relationships/oleObject" Target="embeddings/oleObject22.bin"/><Relationship Id="rId106" Type="http://schemas.openxmlformats.org/officeDocument/2006/relationships/image" Target="media/image57.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G:\GGI_TLM_13_3_2013\DOCUMENTATION\USER_DOCUMENTATION\GGI_TLM_User_document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GGI_TLM_User_documentation.dot</Template>
  <TotalTime>225</TotalTime>
  <Pages>99</Pages>
  <Words>23318</Words>
  <Characters>132918</Characters>
  <Application>Microsoft Office Word</Application>
  <DocSecurity>0</DocSecurity>
  <Lines>1107</Lines>
  <Paragraphs>311</Paragraphs>
  <ScaleCrop>false</ScaleCrop>
  <HeadingPairs>
    <vt:vector size="2" baseType="variant">
      <vt:variant>
        <vt:lpstr>Title</vt:lpstr>
      </vt:variant>
      <vt:variant>
        <vt:i4>1</vt:i4>
      </vt:variant>
    </vt:vector>
  </HeadingPairs>
  <TitlesOfParts>
    <vt:vector size="1" baseType="lpstr">
      <vt:lpstr/>
    </vt:vector>
  </TitlesOfParts>
  <Company>University of Nottingham</Company>
  <LinksUpToDate>false</LinksUpToDate>
  <CharactersWithSpaces>155925</CharactersWithSpaces>
  <SharedDoc>false</SharedDoc>
  <HLinks>
    <vt:vector size="708" baseType="variant">
      <vt:variant>
        <vt:i4>1179711</vt:i4>
      </vt:variant>
      <vt:variant>
        <vt:i4>712</vt:i4>
      </vt:variant>
      <vt:variant>
        <vt:i4>0</vt:i4>
      </vt:variant>
      <vt:variant>
        <vt:i4>5</vt:i4>
      </vt:variant>
      <vt:variant>
        <vt:lpwstr/>
      </vt:variant>
      <vt:variant>
        <vt:lpwstr>_Toc404075804</vt:lpwstr>
      </vt:variant>
      <vt:variant>
        <vt:i4>1179711</vt:i4>
      </vt:variant>
      <vt:variant>
        <vt:i4>706</vt:i4>
      </vt:variant>
      <vt:variant>
        <vt:i4>0</vt:i4>
      </vt:variant>
      <vt:variant>
        <vt:i4>5</vt:i4>
      </vt:variant>
      <vt:variant>
        <vt:lpwstr/>
      </vt:variant>
      <vt:variant>
        <vt:lpwstr>_Toc404075803</vt:lpwstr>
      </vt:variant>
      <vt:variant>
        <vt:i4>1179711</vt:i4>
      </vt:variant>
      <vt:variant>
        <vt:i4>700</vt:i4>
      </vt:variant>
      <vt:variant>
        <vt:i4>0</vt:i4>
      </vt:variant>
      <vt:variant>
        <vt:i4>5</vt:i4>
      </vt:variant>
      <vt:variant>
        <vt:lpwstr/>
      </vt:variant>
      <vt:variant>
        <vt:lpwstr>_Toc404075802</vt:lpwstr>
      </vt:variant>
      <vt:variant>
        <vt:i4>1179711</vt:i4>
      </vt:variant>
      <vt:variant>
        <vt:i4>694</vt:i4>
      </vt:variant>
      <vt:variant>
        <vt:i4>0</vt:i4>
      </vt:variant>
      <vt:variant>
        <vt:i4>5</vt:i4>
      </vt:variant>
      <vt:variant>
        <vt:lpwstr/>
      </vt:variant>
      <vt:variant>
        <vt:lpwstr>_Toc404075801</vt:lpwstr>
      </vt:variant>
      <vt:variant>
        <vt:i4>1179711</vt:i4>
      </vt:variant>
      <vt:variant>
        <vt:i4>688</vt:i4>
      </vt:variant>
      <vt:variant>
        <vt:i4>0</vt:i4>
      </vt:variant>
      <vt:variant>
        <vt:i4>5</vt:i4>
      </vt:variant>
      <vt:variant>
        <vt:lpwstr/>
      </vt:variant>
      <vt:variant>
        <vt:lpwstr>_Toc404075800</vt:lpwstr>
      </vt:variant>
      <vt:variant>
        <vt:i4>1769520</vt:i4>
      </vt:variant>
      <vt:variant>
        <vt:i4>682</vt:i4>
      </vt:variant>
      <vt:variant>
        <vt:i4>0</vt:i4>
      </vt:variant>
      <vt:variant>
        <vt:i4>5</vt:i4>
      </vt:variant>
      <vt:variant>
        <vt:lpwstr/>
      </vt:variant>
      <vt:variant>
        <vt:lpwstr>_Toc404075799</vt:lpwstr>
      </vt:variant>
      <vt:variant>
        <vt:i4>1769520</vt:i4>
      </vt:variant>
      <vt:variant>
        <vt:i4>676</vt:i4>
      </vt:variant>
      <vt:variant>
        <vt:i4>0</vt:i4>
      </vt:variant>
      <vt:variant>
        <vt:i4>5</vt:i4>
      </vt:variant>
      <vt:variant>
        <vt:lpwstr/>
      </vt:variant>
      <vt:variant>
        <vt:lpwstr>_Toc404075798</vt:lpwstr>
      </vt:variant>
      <vt:variant>
        <vt:i4>1769520</vt:i4>
      </vt:variant>
      <vt:variant>
        <vt:i4>670</vt:i4>
      </vt:variant>
      <vt:variant>
        <vt:i4>0</vt:i4>
      </vt:variant>
      <vt:variant>
        <vt:i4>5</vt:i4>
      </vt:variant>
      <vt:variant>
        <vt:lpwstr/>
      </vt:variant>
      <vt:variant>
        <vt:lpwstr>_Toc404075797</vt:lpwstr>
      </vt:variant>
      <vt:variant>
        <vt:i4>1769520</vt:i4>
      </vt:variant>
      <vt:variant>
        <vt:i4>664</vt:i4>
      </vt:variant>
      <vt:variant>
        <vt:i4>0</vt:i4>
      </vt:variant>
      <vt:variant>
        <vt:i4>5</vt:i4>
      </vt:variant>
      <vt:variant>
        <vt:lpwstr/>
      </vt:variant>
      <vt:variant>
        <vt:lpwstr>_Toc404075796</vt:lpwstr>
      </vt:variant>
      <vt:variant>
        <vt:i4>1769520</vt:i4>
      </vt:variant>
      <vt:variant>
        <vt:i4>658</vt:i4>
      </vt:variant>
      <vt:variant>
        <vt:i4>0</vt:i4>
      </vt:variant>
      <vt:variant>
        <vt:i4>5</vt:i4>
      </vt:variant>
      <vt:variant>
        <vt:lpwstr/>
      </vt:variant>
      <vt:variant>
        <vt:lpwstr>_Toc404075795</vt:lpwstr>
      </vt:variant>
      <vt:variant>
        <vt:i4>1769520</vt:i4>
      </vt:variant>
      <vt:variant>
        <vt:i4>652</vt:i4>
      </vt:variant>
      <vt:variant>
        <vt:i4>0</vt:i4>
      </vt:variant>
      <vt:variant>
        <vt:i4>5</vt:i4>
      </vt:variant>
      <vt:variant>
        <vt:lpwstr/>
      </vt:variant>
      <vt:variant>
        <vt:lpwstr>_Toc404075794</vt:lpwstr>
      </vt:variant>
      <vt:variant>
        <vt:i4>1769520</vt:i4>
      </vt:variant>
      <vt:variant>
        <vt:i4>646</vt:i4>
      </vt:variant>
      <vt:variant>
        <vt:i4>0</vt:i4>
      </vt:variant>
      <vt:variant>
        <vt:i4>5</vt:i4>
      </vt:variant>
      <vt:variant>
        <vt:lpwstr/>
      </vt:variant>
      <vt:variant>
        <vt:lpwstr>_Toc404075793</vt:lpwstr>
      </vt:variant>
      <vt:variant>
        <vt:i4>1769520</vt:i4>
      </vt:variant>
      <vt:variant>
        <vt:i4>640</vt:i4>
      </vt:variant>
      <vt:variant>
        <vt:i4>0</vt:i4>
      </vt:variant>
      <vt:variant>
        <vt:i4>5</vt:i4>
      </vt:variant>
      <vt:variant>
        <vt:lpwstr/>
      </vt:variant>
      <vt:variant>
        <vt:lpwstr>_Toc404075792</vt:lpwstr>
      </vt:variant>
      <vt:variant>
        <vt:i4>1769520</vt:i4>
      </vt:variant>
      <vt:variant>
        <vt:i4>634</vt:i4>
      </vt:variant>
      <vt:variant>
        <vt:i4>0</vt:i4>
      </vt:variant>
      <vt:variant>
        <vt:i4>5</vt:i4>
      </vt:variant>
      <vt:variant>
        <vt:lpwstr/>
      </vt:variant>
      <vt:variant>
        <vt:lpwstr>_Toc404075791</vt:lpwstr>
      </vt:variant>
      <vt:variant>
        <vt:i4>1769520</vt:i4>
      </vt:variant>
      <vt:variant>
        <vt:i4>628</vt:i4>
      </vt:variant>
      <vt:variant>
        <vt:i4>0</vt:i4>
      </vt:variant>
      <vt:variant>
        <vt:i4>5</vt:i4>
      </vt:variant>
      <vt:variant>
        <vt:lpwstr/>
      </vt:variant>
      <vt:variant>
        <vt:lpwstr>_Toc404075790</vt:lpwstr>
      </vt:variant>
      <vt:variant>
        <vt:i4>1703984</vt:i4>
      </vt:variant>
      <vt:variant>
        <vt:i4>622</vt:i4>
      </vt:variant>
      <vt:variant>
        <vt:i4>0</vt:i4>
      </vt:variant>
      <vt:variant>
        <vt:i4>5</vt:i4>
      </vt:variant>
      <vt:variant>
        <vt:lpwstr/>
      </vt:variant>
      <vt:variant>
        <vt:lpwstr>_Toc404075789</vt:lpwstr>
      </vt:variant>
      <vt:variant>
        <vt:i4>1703984</vt:i4>
      </vt:variant>
      <vt:variant>
        <vt:i4>616</vt:i4>
      </vt:variant>
      <vt:variant>
        <vt:i4>0</vt:i4>
      </vt:variant>
      <vt:variant>
        <vt:i4>5</vt:i4>
      </vt:variant>
      <vt:variant>
        <vt:lpwstr/>
      </vt:variant>
      <vt:variant>
        <vt:lpwstr>_Toc404075788</vt:lpwstr>
      </vt:variant>
      <vt:variant>
        <vt:i4>1703984</vt:i4>
      </vt:variant>
      <vt:variant>
        <vt:i4>610</vt:i4>
      </vt:variant>
      <vt:variant>
        <vt:i4>0</vt:i4>
      </vt:variant>
      <vt:variant>
        <vt:i4>5</vt:i4>
      </vt:variant>
      <vt:variant>
        <vt:lpwstr/>
      </vt:variant>
      <vt:variant>
        <vt:lpwstr>_Toc404075787</vt:lpwstr>
      </vt:variant>
      <vt:variant>
        <vt:i4>1703984</vt:i4>
      </vt:variant>
      <vt:variant>
        <vt:i4>604</vt:i4>
      </vt:variant>
      <vt:variant>
        <vt:i4>0</vt:i4>
      </vt:variant>
      <vt:variant>
        <vt:i4>5</vt:i4>
      </vt:variant>
      <vt:variant>
        <vt:lpwstr/>
      </vt:variant>
      <vt:variant>
        <vt:lpwstr>_Toc404075786</vt:lpwstr>
      </vt:variant>
      <vt:variant>
        <vt:i4>1703984</vt:i4>
      </vt:variant>
      <vt:variant>
        <vt:i4>598</vt:i4>
      </vt:variant>
      <vt:variant>
        <vt:i4>0</vt:i4>
      </vt:variant>
      <vt:variant>
        <vt:i4>5</vt:i4>
      </vt:variant>
      <vt:variant>
        <vt:lpwstr/>
      </vt:variant>
      <vt:variant>
        <vt:lpwstr>_Toc404075785</vt:lpwstr>
      </vt:variant>
      <vt:variant>
        <vt:i4>1703984</vt:i4>
      </vt:variant>
      <vt:variant>
        <vt:i4>592</vt:i4>
      </vt:variant>
      <vt:variant>
        <vt:i4>0</vt:i4>
      </vt:variant>
      <vt:variant>
        <vt:i4>5</vt:i4>
      </vt:variant>
      <vt:variant>
        <vt:lpwstr/>
      </vt:variant>
      <vt:variant>
        <vt:lpwstr>_Toc404075784</vt:lpwstr>
      </vt:variant>
      <vt:variant>
        <vt:i4>1703984</vt:i4>
      </vt:variant>
      <vt:variant>
        <vt:i4>586</vt:i4>
      </vt:variant>
      <vt:variant>
        <vt:i4>0</vt:i4>
      </vt:variant>
      <vt:variant>
        <vt:i4>5</vt:i4>
      </vt:variant>
      <vt:variant>
        <vt:lpwstr/>
      </vt:variant>
      <vt:variant>
        <vt:lpwstr>_Toc404075783</vt:lpwstr>
      </vt:variant>
      <vt:variant>
        <vt:i4>1703984</vt:i4>
      </vt:variant>
      <vt:variant>
        <vt:i4>580</vt:i4>
      </vt:variant>
      <vt:variant>
        <vt:i4>0</vt:i4>
      </vt:variant>
      <vt:variant>
        <vt:i4>5</vt:i4>
      </vt:variant>
      <vt:variant>
        <vt:lpwstr/>
      </vt:variant>
      <vt:variant>
        <vt:lpwstr>_Toc404075782</vt:lpwstr>
      </vt:variant>
      <vt:variant>
        <vt:i4>1703984</vt:i4>
      </vt:variant>
      <vt:variant>
        <vt:i4>574</vt:i4>
      </vt:variant>
      <vt:variant>
        <vt:i4>0</vt:i4>
      </vt:variant>
      <vt:variant>
        <vt:i4>5</vt:i4>
      </vt:variant>
      <vt:variant>
        <vt:lpwstr/>
      </vt:variant>
      <vt:variant>
        <vt:lpwstr>_Toc404075781</vt:lpwstr>
      </vt:variant>
      <vt:variant>
        <vt:i4>1703984</vt:i4>
      </vt:variant>
      <vt:variant>
        <vt:i4>568</vt:i4>
      </vt:variant>
      <vt:variant>
        <vt:i4>0</vt:i4>
      </vt:variant>
      <vt:variant>
        <vt:i4>5</vt:i4>
      </vt:variant>
      <vt:variant>
        <vt:lpwstr/>
      </vt:variant>
      <vt:variant>
        <vt:lpwstr>_Toc404075780</vt:lpwstr>
      </vt:variant>
      <vt:variant>
        <vt:i4>1376304</vt:i4>
      </vt:variant>
      <vt:variant>
        <vt:i4>562</vt:i4>
      </vt:variant>
      <vt:variant>
        <vt:i4>0</vt:i4>
      </vt:variant>
      <vt:variant>
        <vt:i4>5</vt:i4>
      </vt:variant>
      <vt:variant>
        <vt:lpwstr/>
      </vt:variant>
      <vt:variant>
        <vt:lpwstr>_Toc404075779</vt:lpwstr>
      </vt:variant>
      <vt:variant>
        <vt:i4>1376304</vt:i4>
      </vt:variant>
      <vt:variant>
        <vt:i4>556</vt:i4>
      </vt:variant>
      <vt:variant>
        <vt:i4>0</vt:i4>
      </vt:variant>
      <vt:variant>
        <vt:i4>5</vt:i4>
      </vt:variant>
      <vt:variant>
        <vt:lpwstr/>
      </vt:variant>
      <vt:variant>
        <vt:lpwstr>_Toc404075778</vt:lpwstr>
      </vt:variant>
      <vt:variant>
        <vt:i4>1376304</vt:i4>
      </vt:variant>
      <vt:variant>
        <vt:i4>550</vt:i4>
      </vt:variant>
      <vt:variant>
        <vt:i4>0</vt:i4>
      </vt:variant>
      <vt:variant>
        <vt:i4>5</vt:i4>
      </vt:variant>
      <vt:variant>
        <vt:lpwstr/>
      </vt:variant>
      <vt:variant>
        <vt:lpwstr>_Toc404075777</vt:lpwstr>
      </vt:variant>
      <vt:variant>
        <vt:i4>1376304</vt:i4>
      </vt:variant>
      <vt:variant>
        <vt:i4>544</vt:i4>
      </vt:variant>
      <vt:variant>
        <vt:i4>0</vt:i4>
      </vt:variant>
      <vt:variant>
        <vt:i4>5</vt:i4>
      </vt:variant>
      <vt:variant>
        <vt:lpwstr/>
      </vt:variant>
      <vt:variant>
        <vt:lpwstr>_Toc404075776</vt:lpwstr>
      </vt:variant>
      <vt:variant>
        <vt:i4>1376304</vt:i4>
      </vt:variant>
      <vt:variant>
        <vt:i4>538</vt:i4>
      </vt:variant>
      <vt:variant>
        <vt:i4>0</vt:i4>
      </vt:variant>
      <vt:variant>
        <vt:i4>5</vt:i4>
      </vt:variant>
      <vt:variant>
        <vt:lpwstr/>
      </vt:variant>
      <vt:variant>
        <vt:lpwstr>_Toc404075775</vt:lpwstr>
      </vt:variant>
      <vt:variant>
        <vt:i4>1376304</vt:i4>
      </vt:variant>
      <vt:variant>
        <vt:i4>532</vt:i4>
      </vt:variant>
      <vt:variant>
        <vt:i4>0</vt:i4>
      </vt:variant>
      <vt:variant>
        <vt:i4>5</vt:i4>
      </vt:variant>
      <vt:variant>
        <vt:lpwstr/>
      </vt:variant>
      <vt:variant>
        <vt:lpwstr>_Toc404075774</vt:lpwstr>
      </vt:variant>
      <vt:variant>
        <vt:i4>1376304</vt:i4>
      </vt:variant>
      <vt:variant>
        <vt:i4>526</vt:i4>
      </vt:variant>
      <vt:variant>
        <vt:i4>0</vt:i4>
      </vt:variant>
      <vt:variant>
        <vt:i4>5</vt:i4>
      </vt:variant>
      <vt:variant>
        <vt:lpwstr/>
      </vt:variant>
      <vt:variant>
        <vt:lpwstr>_Toc404075773</vt:lpwstr>
      </vt:variant>
      <vt:variant>
        <vt:i4>1376304</vt:i4>
      </vt:variant>
      <vt:variant>
        <vt:i4>520</vt:i4>
      </vt:variant>
      <vt:variant>
        <vt:i4>0</vt:i4>
      </vt:variant>
      <vt:variant>
        <vt:i4>5</vt:i4>
      </vt:variant>
      <vt:variant>
        <vt:lpwstr/>
      </vt:variant>
      <vt:variant>
        <vt:lpwstr>_Toc404075772</vt:lpwstr>
      </vt:variant>
      <vt:variant>
        <vt:i4>1376304</vt:i4>
      </vt:variant>
      <vt:variant>
        <vt:i4>514</vt:i4>
      </vt:variant>
      <vt:variant>
        <vt:i4>0</vt:i4>
      </vt:variant>
      <vt:variant>
        <vt:i4>5</vt:i4>
      </vt:variant>
      <vt:variant>
        <vt:lpwstr/>
      </vt:variant>
      <vt:variant>
        <vt:lpwstr>_Toc404075771</vt:lpwstr>
      </vt:variant>
      <vt:variant>
        <vt:i4>1376304</vt:i4>
      </vt:variant>
      <vt:variant>
        <vt:i4>508</vt:i4>
      </vt:variant>
      <vt:variant>
        <vt:i4>0</vt:i4>
      </vt:variant>
      <vt:variant>
        <vt:i4>5</vt:i4>
      </vt:variant>
      <vt:variant>
        <vt:lpwstr/>
      </vt:variant>
      <vt:variant>
        <vt:lpwstr>_Toc404075770</vt:lpwstr>
      </vt:variant>
      <vt:variant>
        <vt:i4>1310768</vt:i4>
      </vt:variant>
      <vt:variant>
        <vt:i4>502</vt:i4>
      </vt:variant>
      <vt:variant>
        <vt:i4>0</vt:i4>
      </vt:variant>
      <vt:variant>
        <vt:i4>5</vt:i4>
      </vt:variant>
      <vt:variant>
        <vt:lpwstr/>
      </vt:variant>
      <vt:variant>
        <vt:lpwstr>_Toc404075769</vt:lpwstr>
      </vt:variant>
      <vt:variant>
        <vt:i4>1310768</vt:i4>
      </vt:variant>
      <vt:variant>
        <vt:i4>496</vt:i4>
      </vt:variant>
      <vt:variant>
        <vt:i4>0</vt:i4>
      </vt:variant>
      <vt:variant>
        <vt:i4>5</vt:i4>
      </vt:variant>
      <vt:variant>
        <vt:lpwstr/>
      </vt:variant>
      <vt:variant>
        <vt:lpwstr>_Toc404075768</vt:lpwstr>
      </vt:variant>
      <vt:variant>
        <vt:i4>1310768</vt:i4>
      </vt:variant>
      <vt:variant>
        <vt:i4>490</vt:i4>
      </vt:variant>
      <vt:variant>
        <vt:i4>0</vt:i4>
      </vt:variant>
      <vt:variant>
        <vt:i4>5</vt:i4>
      </vt:variant>
      <vt:variant>
        <vt:lpwstr/>
      </vt:variant>
      <vt:variant>
        <vt:lpwstr>_Toc404075767</vt:lpwstr>
      </vt:variant>
      <vt:variant>
        <vt:i4>1310768</vt:i4>
      </vt:variant>
      <vt:variant>
        <vt:i4>484</vt:i4>
      </vt:variant>
      <vt:variant>
        <vt:i4>0</vt:i4>
      </vt:variant>
      <vt:variant>
        <vt:i4>5</vt:i4>
      </vt:variant>
      <vt:variant>
        <vt:lpwstr/>
      </vt:variant>
      <vt:variant>
        <vt:lpwstr>_Toc404075766</vt:lpwstr>
      </vt:variant>
      <vt:variant>
        <vt:i4>1310768</vt:i4>
      </vt:variant>
      <vt:variant>
        <vt:i4>478</vt:i4>
      </vt:variant>
      <vt:variant>
        <vt:i4>0</vt:i4>
      </vt:variant>
      <vt:variant>
        <vt:i4>5</vt:i4>
      </vt:variant>
      <vt:variant>
        <vt:lpwstr/>
      </vt:variant>
      <vt:variant>
        <vt:lpwstr>_Toc404075765</vt:lpwstr>
      </vt:variant>
      <vt:variant>
        <vt:i4>1310768</vt:i4>
      </vt:variant>
      <vt:variant>
        <vt:i4>472</vt:i4>
      </vt:variant>
      <vt:variant>
        <vt:i4>0</vt:i4>
      </vt:variant>
      <vt:variant>
        <vt:i4>5</vt:i4>
      </vt:variant>
      <vt:variant>
        <vt:lpwstr/>
      </vt:variant>
      <vt:variant>
        <vt:lpwstr>_Toc404075764</vt:lpwstr>
      </vt:variant>
      <vt:variant>
        <vt:i4>1310768</vt:i4>
      </vt:variant>
      <vt:variant>
        <vt:i4>466</vt:i4>
      </vt:variant>
      <vt:variant>
        <vt:i4>0</vt:i4>
      </vt:variant>
      <vt:variant>
        <vt:i4>5</vt:i4>
      </vt:variant>
      <vt:variant>
        <vt:lpwstr/>
      </vt:variant>
      <vt:variant>
        <vt:lpwstr>_Toc404075763</vt:lpwstr>
      </vt:variant>
      <vt:variant>
        <vt:i4>1310768</vt:i4>
      </vt:variant>
      <vt:variant>
        <vt:i4>460</vt:i4>
      </vt:variant>
      <vt:variant>
        <vt:i4>0</vt:i4>
      </vt:variant>
      <vt:variant>
        <vt:i4>5</vt:i4>
      </vt:variant>
      <vt:variant>
        <vt:lpwstr/>
      </vt:variant>
      <vt:variant>
        <vt:lpwstr>_Toc404075762</vt:lpwstr>
      </vt:variant>
      <vt:variant>
        <vt:i4>1310768</vt:i4>
      </vt:variant>
      <vt:variant>
        <vt:i4>454</vt:i4>
      </vt:variant>
      <vt:variant>
        <vt:i4>0</vt:i4>
      </vt:variant>
      <vt:variant>
        <vt:i4>5</vt:i4>
      </vt:variant>
      <vt:variant>
        <vt:lpwstr/>
      </vt:variant>
      <vt:variant>
        <vt:lpwstr>_Toc404075761</vt:lpwstr>
      </vt:variant>
      <vt:variant>
        <vt:i4>1310768</vt:i4>
      </vt:variant>
      <vt:variant>
        <vt:i4>448</vt:i4>
      </vt:variant>
      <vt:variant>
        <vt:i4>0</vt:i4>
      </vt:variant>
      <vt:variant>
        <vt:i4>5</vt:i4>
      </vt:variant>
      <vt:variant>
        <vt:lpwstr/>
      </vt:variant>
      <vt:variant>
        <vt:lpwstr>_Toc404075760</vt:lpwstr>
      </vt:variant>
      <vt:variant>
        <vt:i4>1507376</vt:i4>
      </vt:variant>
      <vt:variant>
        <vt:i4>442</vt:i4>
      </vt:variant>
      <vt:variant>
        <vt:i4>0</vt:i4>
      </vt:variant>
      <vt:variant>
        <vt:i4>5</vt:i4>
      </vt:variant>
      <vt:variant>
        <vt:lpwstr/>
      </vt:variant>
      <vt:variant>
        <vt:lpwstr>_Toc404075759</vt:lpwstr>
      </vt:variant>
      <vt:variant>
        <vt:i4>1507376</vt:i4>
      </vt:variant>
      <vt:variant>
        <vt:i4>436</vt:i4>
      </vt:variant>
      <vt:variant>
        <vt:i4>0</vt:i4>
      </vt:variant>
      <vt:variant>
        <vt:i4>5</vt:i4>
      </vt:variant>
      <vt:variant>
        <vt:lpwstr/>
      </vt:variant>
      <vt:variant>
        <vt:lpwstr>_Toc404075758</vt:lpwstr>
      </vt:variant>
      <vt:variant>
        <vt:i4>1507376</vt:i4>
      </vt:variant>
      <vt:variant>
        <vt:i4>430</vt:i4>
      </vt:variant>
      <vt:variant>
        <vt:i4>0</vt:i4>
      </vt:variant>
      <vt:variant>
        <vt:i4>5</vt:i4>
      </vt:variant>
      <vt:variant>
        <vt:lpwstr/>
      </vt:variant>
      <vt:variant>
        <vt:lpwstr>_Toc404075757</vt:lpwstr>
      </vt:variant>
      <vt:variant>
        <vt:i4>1507376</vt:i4>
      </vt:variant>
      <vt:variant>
        <vt:i4>424</vt:i4>
      </vt:variant>
      <vt:variant>
        <vt:i4>0</vt:i4>
      </vt:variant>
      <vt:variant>
        <vt:i4>5</vt:i4>
      </vt:variant>
      <vt:variant>
        <vt:lpwstr/>
      </vt:variant>
      <vt:variant>
        <vt:lpwstr>_Toc404075756</vt:lpwstr>
      </vt:variant>
      <vt:variant>
        <vt:i4>1507376</vt:i4>
      </vt:variant>
      <vt:variant>
        <vt:i4>418</vt:i4>
      </vt:variant>
      <vt:variant>
        <vt:i4>0</vt:i4>
      </vt:variant>
      <vt:variant>
        <vt:i4>5</vt:i4>
      </vt:variant>
      <vt:variant>
        <vt:lpwstr/>
      </vt:variant>
      <vt:variant>
        <vt:lpwstr>_Toc404075755</vt:lpwstr>
      </vt:variant>
      <vt:variant>
        <vt:i4>1507376</vt:i4>
      </vt:variant>
      <vt:variant>
        <vt:i4>412</vt:i4>
      </vt:variant>
      <vt:variant>
        <vt:i4>0</vt:i4>
      </vt:variant>
      <vt:variant>
        <vt:i4>5</vt:i4>
      </vt:variant>
      <vt:variant>
        <vt:lpwstr/>
      </vt:variant>
      <vt:variant>
        <vt:lpwstr>_Toc404075754</vt:lpwstr>
      </vt:variant>
      <vt:variant>
        <vt:i4>1507376</vt:i4>
      </vt:variant>
      <vt:variant>
        <vt:i4>406</vt:i4>
      </vt:variant>
      <vt:variant>
        <vt:i4>0</vt:i4>
      </vt:variant>
      <vt:variant>
        <vt:i4>5</vt:i4>
      </vt:variant>
      <vt:variant>
        <vt:lpwstr/>
      </vt:variant>
      <vt:variant>
        <vt:lpwstr>_Toc404075753</vt:lpwstr>
      </vt:variant>
      <vt:variant>
        <vt:i4>1507376</vt:i4>
      </vt:variant>
      <vt:variant>
        <vt:i4>400</vt:i4>
      </vt:variant>
      <vt:variant>
        <vt:i4>0</vt:i4>
      </vt:variant>
      <vt:variant>
        <vt:i4>5</vt:i4>
      </vt:variant>
      <vt:variant>
        <vt:lpwstr/>
      </vt:variant>
      <vt:variant>
        <vt:lpwstr>_Toc404075752</vt:lpwstr>
      </vt:variant>
      <vt:variant>
        <vt:i4>1507376</vt:i4>
      </vt:variant>
      <vt:variant>
        <vt:i4>394</vt:i4>
      </vt:variant>
      <vt:variant>
        <vt:i4>0</vt:i4>
      </vt:variant>
      <vt:variant>
        <vt:i4>5</vt:i4>
      </vt:variant>
      <vt:variant>
        <vt:lpwstr/>
      </vt:variant>
      <vt:variant>
        <vt:lpwstr>_Toc404075751</vt:lpwstr>
      </vt:variant>
      <vt:variant>
        <vt:i4>1507376</vt:i4>
      </vt:variant>
      <vt:variant>
        <vt:i4>388</vt:i4>
      </vt:variant>
      <vt:variant>
        <vt:i4>0</vt:i4>
      </vt:variant>
      <vt:variant>
        <vt:i4>5</vt:i4>
      </vt:variant>
      <vt:variant>
        <vt:lpwstr/>
      </vt:variant>
      <vt:variant>
        <vt:lpwstr>_Toc404075750</vt:lpwstr>
      </vt:variant>
      <vt:variant>
        <vt:i4>1441840</vt:i4>
      </vt:variant>
      <vt:variant>
        <vt:i4>382</vt:i4>
      </vt:variant>
      <vt:variant>
        <vt:i4>0</vt:i4>
      </vt:variant>
      <vt:variant>
        <vt:i4>5</vt:i4>
      </vt:variant>
      <vt:variant>
        <vt:lpwstr/>
      </vt:variant>
      <vt:variant>
        <vt:lpwstr>_Toc404075749</vt:lpwstr>
      </vt:variant>
      <vt:variant>
        <vt:i4>1441840</vt:i4>
      </vt:variant>
      <vt:variant>
        <vt:i4>376</vt:i4>
      </vt:variant>
      <vt:variant>
        <vt:i4>0</vt:i4>
      </vt:variant>
      <vt:variant>
        <vt:i4>5</vt:i4>
      </vt:variant>
      <vt:variant>
        <vt:lpwstr/>
      </vt:variant>
      <vt:variant>
        <vt:lpwstr>_Toc404075748</vt:lpwstr>
      </vt:variant>
      <vt:variant>
        <vt:i4>1441840</vt:i4>
      </vt:variant>
      <vt:variant>
        <vt:i4>370</vt:i4>
      </vt:variant>
      <vt:variant>
        <vt:i4>0</vt:i4>
      </vt:variant>
      <vt:variant>
        <vt:i4>5</vt:i4>
      </vt:variant>
      <vt:variant>
        <vt:lpwstr/>
      </vt:variant>
      <vt:variant>
        <vt:lpwstr>_Toc404075747</vt:lpwstr>
      </vt:variant>
      <vt:variant>
        <vt:i4>1441840</vt:i4>
      </vt:variant>
      <vt:variant>
        <vt:i4>364</vt:i4>
      </vt:variant>
      <vt:variant>
        <vt:i4>0</vt:i4>
      </vt:variant>
      <vt:variant>
        <vt:i4>5</vt:i4>
      </vt:variant>
      <vt:variant>
        <vt:lpwstr/>
      </vt:variant>
      <vt:variant>
        <vt:lpwstr>_Toc404075746</vt:lpwstr>
      </vt:variant>
      <vt:variant>
        <vt:i4>1441840</vt:i4>
      </vt:variant>
      <vt:variant>
        <vt:i4>358</vt:i4>
      </vt:variant>
      <vt:variant>
        <vt:i4>0</vt:i4>
      </vt:variant>
      <vt:variant>
        <vt:i4>5</vt:i4>
      </vt:variant>
      <vt:variant>
        <vt:lpwstr/>
      </vt:variant>
      <vt:variant>
        <vt:lpwstr>_Toc404075745</vt:lpwstr>
      </vt:variant>
      <vt:variant>
        <vt:i4>1441840</vt:i4>
      </vt:variant>
      <vt:variant>
        <vt:i4>352</vt:i4>
      </vt:variant>
      <vt:variant>
        <vt:i4>0</vt:i4>
      </vt:variant>
      <vt:variant>
        <vt:i4>5</vt:i4>
      </vt:variant>
      <vt:variant>
        <vt:lpwstr/>
      </vt:variant>
      <vt:variant>
        <vt:lpwstr>_Toc404075744</vt:lpwstr>
      </vt:variant>
      <vt:variant>
        <vt:i4>1441840</vt:i4>
      </vt:variant>
      <vt:variant>
        <vt:i4>346</vt:i4>
      </vt:variant>
      <vt:variant>
        <vt:i4>0</vt:i4>
      </vt:variant>
      <vt:variant>
        <vt:i4>5</vt:i4>
      </vt:variant>
      <vt:variant>
        <vt:lpwstr/>
      </vt:variant>
      <vt:variant>
        <vt:lpwstr>_Toc404075743</vt:lpwstr>
      </vt:variant>
      <vt:variant>
        <vt:i4>1441840</vt:i4>
      </vt:variant>
      <vt:variant>
        <vt:i4>340</vt:i4>
      </vt:variant>
      <vt:variant>
        <vt:i4>0</vt:i4>
      </vt:variant>
      <vt:variant>
        <vt:i4>5</vt:i4>
      </vt:variant>
      <vt:variant>
        <vt:lpwstr/>
      </vt:variant>
      <vt:variant>
        <vt:lpwstr>_Toc404075742</vt:lpwstr>
      </vt:variant>
      <vt:variant>
        <vt:i4>1441840</vt:i4>
      </vt:variant>
      <vt:variant>
        <vt:i4>334</vt:i4>
      </vt:variant>
      <vt:variant>
        <vt:i4>0</vt:i4>
      </vt:variant>
      <vt:variant>
        <vt:i4>5</vt:i4>
      </vt:variant>
      <vt:variant>
        <vt:lpwstr/>
      </vt:variant>
      <vt:variant>
        <vt:lpwstr>_Toc404075741</vt:lpwstr>
      </vt:variant>
      <vt:variant>
        <vt:i4>1441840</vt:i4>
      </vt:variant>
      <vt:variant>
        <vt:i4>328</vt:i4>
      </vt:variant>
      <vt:variant>
        <vt:i4>0</vt:i4>
      </vt:variant>
      <vt:variant>
        <vt:i4>5</vt:i4>
      </vt:variant>
      <vt:variant>
        <vt:lpwstr/>
      </vt:variant>
      <vt:variant>
        <vt:lpwstr>_Toc404075740</vt:lpwstr>
      </vt:variant>
      <vt:variant>
        <vt:i4>1114160</vt:i4>
      </vt:variant>
      <vt:variant>
        <vt:i4>322</vt:i4>
      </vt:variant>
      <vt:variant>
        <vt:i4>0</vt:i4>
      </vt:variant>
      <vt:variant>
        <vt:i4>5</vt:i4>
      </vt:variant>
      <vt:variant>
        <vt:lpwstr/>
      </vt:variant>
      <vt:variant>
        <vt:lpwstr>_Toc404075739</vt:lpwstr>
      </vt:variant>
      <vt:variant>
        <vt:i4>1114160</vt:i4>
      </vt:variant>
      <vt:variant>
        <vt:i4>316</vt:i4>
      </vt:variant>
      <vt:variant>
        <vt:i4>0</vt:i4>
      </vt:variant>
      <vt:variant>
        <vt:i4>5</vt:i4>
      </vt:variant>
      <vt:variant>
        <vt:lpwstr/>
      </vt:variant>
      <vt:variant>
        <vt:lpwstr>_Toc404075738</vt:lpwstr>
      </vt:variant>
      <vt:variant>
        <vt:i4>1114160</vt:i4>
      </vt:variant>
      <vt:variant>
        <vt:i4>310</vt:i4>
      </vt:variant>
      <vt:variant>
        <vt:i4>0</vt:i4>
      </vt:variant>
      <vt:variant>
        <vt:i4>5</vt:i4>
      </vt:variant>
      <vt:variant>
        <vt:lpwstr/>
      </vt:variant>
      <vt:variant>
        <vt:lpwstr>_Toc404075737</vt:lpwstr>
      </vt:variant>
      <vt:variant>
        <vt:i4>1114160</vt:i4>
      </vt:variant>
      <vt:variant>
        <vt:i4>304</vt:i4>
      </vt:variant>
      <vt:variant>
        <vt:i4>0</vt:i4>
      </vt:variant>
      <vt:variant>
        <vt:i4>5</vt:i4>
      </vt:variant>
      <vt:variant>
        <vt:lpwstr/>
      </vt:variant>
      <vt:variant>
        <vt:lpwstr>_Toc404075736</vt:lpwstr>
      </vt:variant>
      <vt:variant>
        <vt:i4>1114160</vt:i4>
      </vt:variant>
      <vt:variant>
        <vt:i4>298</vt:i4>
      </vt:variant>
      <vt:variant>
        <vt:i4>0</vt:i4>
      </vt:variant>
      <vt:variant>
        <vt:i4>5</vt:i4>
      </vt:variant>
      <vt:variant>
        <vt:lpwstr/>
      </vt:variant>
      <vt:variant>
        <vt:lpwstr>_Toc404075735</vt:lpwstr>
      </vt:variant>
      <vt:variant>
        <vt:i4>1114160</vt:i4>
      </vt:variant>
      <vt:variant>
        <vt:i4>292</vt:i4>
      </vt:variant>
      <vt:variant>
        <vt:i4>0</vt:i4>
      </vt:variant>
      <vt:variant>
        <vt:i4>5</vt:i4>
      </vt:variant>
      <vt:variant>
        <vt:lpwstr/>
      </vt:variant>
      <vt:variant>
        <vt:lpwstr>_Toc404075734</vt:lpwstr>
      </vt:variant>
      <vt:variant>
        <vt:i4>1114160</vt:i4>
      </vt:variant>
      <vt:variant>
        <vt:i4>286</vt:i4>
      </vt:variant>
      <vt:variant>
        <vt:i4>0</vt:i4>
      </vt:variant>
      <vt:variant>
        <vt:i4>5</vt:i4>
      </vt:variant>
      <vt:variant>
        <vt:lpwstr/>
      </vt:variant>
      <vt:variant>
        <vt:lpwstr>_Toc404075733</vt:lpwstr>
      </vt:variant>
      <vt:variant>
        <vt:i4>1114160</vt:i4>
      </vt:variant>
      <vt:variant>
        <vt:i4>280</vt:i4>
      </vt:variant>
      <vt:variant>
        <vt:i4>0</vt:i4>
      </vt:variant>
      <vt:variant>
        <vt:i4>5</vt:i4>
      </vt:variant>
      <vt:variant>
        <vt:lpwstr/>
      </vt:variant>
      <vt:variant>
        <vt:lpwstr>_Toc404075732</vt:lpwstr>
      </vt:variant>
      <vt:variant>
        <vt:i4>1114160</vt:i4>
      </vt:variant>
      <vt:variant>
        <vt:i4>274</vt:i4>
      </vt:variant>
      <vt:variant>
        <vt:i4>0</vt:i4>
      </vt:variant>
      <vt:variant>
        <vt:i4>5</vt:i4>
      </vt:variant>
      <vt:variant>
        <vt:lpwstr/>
      </vt:variant>
      <vt:variant>
        <vt:lpwstr>_Toc404075731</vt:lpwstr>
      </vt:variant>
      <vt:variant>
        <vt:i4>1114160</vt:i4>
      </vt:variant>
      <vt:variant>
        <vt:i4>268</vt:i4>
      </vt:variant>
      <vt:variant>
        <vt:i4>0</vt:i4>
      </vt:variant>
      <vt:variant>
        <vt:i4>5</vt:i4>
      </vt:variant>
      <vt:variant>
        <vt:lpwstr/>
      </vt:variant>
      <vt:variant>
        <vt:lpwstr>_Toc404075730</vt:lpwstr>
      </vt:variant>
      <vt:variant>
        <vt:i4>1048624</vt:i4>
      </vt:variant>
      <vt:variant>
        <vt:i4>262</vt:i4>
      </vt:variant>
      <vt:variant>
        <vt:i4>0</vt:i4>
      </vt:variant>
      <vt:variant>
        <vt:i4>5</vt:i4>
      </vt:variant>
      <vt:variant>
        <vt:lpwstr/>
      </vt:variant>
      <vt:variant>
        <vt:lpwstr>_Toc404075729</vt:lpwstr>
      </vt:variant>
      <vt:variant>
        <vt:i4>1048624</vt:i4>
      </vt:variant>
      <vt:variant>
        <vt:i4>256</vt:i4>
      </vt:variant>
      <vt:variant>
        <vt:i4>0</vt:i4>
      </vt:variant>
      <vt:variant>
        <vt:i4>5</vt:i4>
      </vt:variant>
      <vt:variant>
        <vt:lpwstr/>
      </vt:variant>
      <vt:variant>
        <vt:lpwstr>_Toc404075728</vt:lpwstr>
      </vt:variant>
      <vt:variant>
        <vt:i4>1048624</vt:i4>
      </vt:variant>
      <vt:variant>
        <vt:i4>250</vt:i4>
      </vt:variant>
      <vt:variant>
        <vt:i4>0</vt:i4>
      </vt:variant>
      <vt:variant>
        <vt:i4>5</vt:i4>
      </vt:variant>
      <vt:variant>
        <vt:lpwstr/>
      </vt:variant>
      <vt:variant>
        <vt:lpwstr>_Toc404075727</vt:lpwstr>
      </vt:variant>
      <vt:variant>
        <vt:i4>1048624</vt:i4>
      </vt:variant>
      <vt:variant>
        <vt:i4>244</vt:i4>
      </vt:variant>
      <vt:variant>
        <vt:i4>0</vt:i4>
      </vt:variant>
      <vt:variant>
        <vt:i4>5</vt:i4>
      </vt:variant>
      <vt:variant>
        <vt:lpwstr/>
      </vt:variant>
      <vt:variant>
        <vt:lpwstr>_Toc404075726</vt:lpwstr>
      </vt:variant>
      <vt:variant>
        <vt:i4>1048624</vt:i4>
      </vt:variant>
      <vt:variant>
        <vt:i4>238</vt:i4>
      </vt:variant>
      <vt:variant>
        <vt:i4>0</vt:i4>
      </vt:variant>
      <vt:variant>
        <vt:i4>5</vt:i4>
      </vt:variant>
      <vt:variant>
        <vt:lpwstr/>
      </vt:variant>
      <vt:variant>
        <vt:lpwstr>_Toc404075725</vt:lpwstr>
      </vt:variant>
      <vt:variant>
        <vt:i4>1048624</vt:i4>
      </vt:variant>
      <vt:variant>
        <vt:i4>232</vt:i4>
      </vt:variant>
      <vt:variant>
        <vt:i4>0</vt:i4>
      </vt:variant>
      <vt:variant>
        <vt:i4>5</vt:i4>
      </vt:variant>
      <vt:variant>
        <vt:lpwstr/>
      </vt:variant>
      <vt:variant>
        <vt:lpwstr>_Toc404075724</vt:lpwstr>
      </vt:variant>
      <vt:variant>
        <vt:i4>1048624</vt:i4>
      </vt:variant>
      <vt:variant>
        <vt:i4>226</vt:i4>
      </vt:variant>
      <vt:variant>
        <vt:i4>0</vt:i4>
      </vt:variant>
      <vt:variant>
        <vt:i4>5</vt:i4>
      </vt:variant>
      <vt:variant>
        <vt:lpwstr/>
      </vt:variant>
      <vt:variant>
        <vt:lpwstr>_Toc404075723</vt:lpwstr>
      </vt:variant>
      <vt:variant>
        <vt:i4>1048624</vt:i4>
      </vt:variant>
      <vt:variant>
        <vt:i4>220</vt:i4>
      </vt:variant>
      <vt:variant>
        <vt:i4>0</vt:i4>
      </vt:variant>
      <vt:variant>
        <vt:i4>5</vt:i4>
      </vt:variant>
      <vt:variant>
        <vt:lpwstr/>
      </vt:variant>
      <vt:variant>
        <vt:lpwstr>_Toc404075722</vt:lpwstr>
      </vt:variant>
      <vt:variant>
        <vt:i4>1048624</vt:i4>
      </vt:variant>
      <vt:variant>
        <vt:i4>214</vt:i4>
      </vt:variant>
      <vt:variant>
        <vt:i4>0</vt:i4>
      </vt:variant>
      <vt:variant>
        <vt:i4>5</vt:i4>
      </vt:variant>
      <vt:variant>
        <vt:lpwstr/>
      </vt:variant>
      <vt:variant>
        <vt:lpwstr>_Toc404075721</vt:lpwstr>
      </vt:variant>
      <vt:variant>
        <vt:i4>1048624</vt:i4>
      </vt:variant>
      <vt:variant>
        <vt:i4>208</vt:i4>
      </vt:variant>
      <vt:variant>
        <vt:i4>0</vt:i4>
      </vt:variant>
      <vt:variant>
        <vt:i4>5</vt:i4>
      </vt:variant>
      <vt:variant>
        <vt:lpwstr/>
      </vt:variant>
      <vt:variant>
        <vt:lpwstr>_Toc404075720</vt:lpwstr>
      </vt:variant>
      <vt:variant>
        <vt:i4>1245232</vt:i4>
      </vt:variant>
      <vt:variant>
        <vt:i4>202</vt:i4>
      </vt:variant>
      <vt:variant>
        <vt:i4>0</vt:i4>
      </vt:variant>
      <vt:variant>
        <vt:i4>5</vt:i4>
      </vt:variant>
      <vt:variant>
        <vt:lpwstr/>
      </vt:variant>
      <vt:variant>
        <vt:lpwstr>_Toc404075719</vt:lpwstr>
      </vt:variant>
      <vt:variant>
        <vt:i4>1245232</vt:i4>
      </vt:variant>
      <vt:variant>
        <vt:i4>196</vt:i4>
      </vt:variant>
      <vt:variant>
        <vt:i4>0</vt:i4>
      </vt:variant>
      <vt:variant>
        <vt:i4>5</vt:i4>
      </vt:variant>
      <vt:variant>
        <vt:lpwstr/>
      </vt:variant>
      <vt:variant>
        <vt:lpwstr>_Toc404075718</vt:lpwstr>
      </vt:variant>
      <vt:variant>
        <vt:i4>1245232</vt:i4>
      </vt:variant>
      <vt:variant>
        <vt:i4>190</vt:i4>
      </vt:variant>
      <vt:variant>
        <vt:i4>0</vt:i4>
      </vt:variant>
      <vt:variant>
        <vt:i4>5</vt:i4>
      </vt:variant>
      <vt:variant>
        <vt:lpwstr/>
      </vt:variant>
      <vt:variant>
        <vt:lpwstr>_Toc404075717</vt:lpwstr>
      </vt:variant>
      <vt:variant>
        <vt:i4>1245232</vt:i4>
      </vt:variant>
      <vt:variant>
        <vt:i4>184</vt:i4>
      </vt:variant>
      <vt:variant>
        <vt:i4>0</vt:i4>
      </vt:variant>
      <vt:variant>
        <vt:i4>5</vt:i4>
      </vt:variant>
      <vt:variant>
        <vt:lpwstr/>
      </vt:variant>
      <vt:variant>
        <vt:lpwstr>_Toc404075716</vt:lpwstr>
      </vt:variant>
      <vt:variant>
        <vt:i4>1245232</vt:i4>
      </vt:variant>
      <vt:variant>
        <vt:i4>178</vt:i4>
      </vt:variant>
      <vt:variant>
        <vt:i4>0</vt:i4>
      </vt:variant>
      <vt:variant>
        <vt:i4>5</vt:i4>
      </vt:variant>
      <vt:variant>
        <vt:lpwstr/>
      </vt:variant>
      <vt:variant>
        <vt:lpwstr>_Toc404075715</vt:lpwstr>
      </vt:variant>
      <vt:variant>
        <vt:i4>1245232</vt:i4>
      </vt:variant>
      <vt:variant>
        <vt:i4>172</vt:i4>
      </vt:variant>
      <vt:variant>
        <vt:i4>0</vt:i4>
      </vt:variant>
      <vt:variant>
        <vt:i4>5</vt:i4>
      </vt:variant>
      <vt:variant>
        <vt:lpwstr/>
      </vt:variant>
      <vt:variant>
        <vt:lpwstr>_Toc404075714</vt:lpwstr>
      </vt:variant>
      <vt:variant>
        <vt:i4>1245232</vt:i4>
      </vt:variant>
      <vt:variant>
        <vt:i4>166</vt:i4>
      </vt:variant>
      <vt:variant>
        <vt:i4>0</vt:i4>
      </vt:variant>
      <vt:variant>
        <vt:i4>5</vt:i4>
      </vt:variant>
      <vt:variant>
        <vt:lpwstr/>
      </vt:variant>
      <vt:variant>
        <vt:lpwstr>_Toc404075713</vt:lpwstr>
      </vt:variant>
      <vt:variant>
        <vt:i4>1245232</vt:i4>
      </vt:variant>
      <vt:variant>
        <vt:i4>160</vt:i4>
      </vt:variant>
      <vt:variant>
        <vt:i4>0</vt:i4>
      </vt:variant>
      <vt:variant>
        <vt:i4>5</vt:i4>
      </vt:variant>
      <vt:variant>
        <vt:lpwstr/>
      </vt:variant>
      <vt:variant>
        <vt:lpwstr>_Toc404075712</vt:lpwstr>
      </vt:variant>
      <vt:variant>
        <vt:i4>1245232</vt:i4>
      </vt:variant>
      <vt:variant>
        <vt:i4>154</vt:i4>
      </vt:variant>
      <vt:variant>
        <vt:i4>0</vt:i4>
      </vt:variant>
      <vt:variant>
        <vt:i4>5</vt:i4>
      </vt:variant>
      <vt:variant>
        <vt:lpwstr/>
      </vt:variant>
      <vt:variant>
        <vt:lpwstr>_Toc404075711</vt:lpwstr>
      </vt:variant>
      <vt:variant>
        <vt:i4>1245232</vt:i4>
      </vt:variant>
      <vt:variant>
        <vt:i4>148</vt:i4>
      </vt:variant>
      <vt:variant>
        <vt:i4>0</vt:i4>
      </vt:variant>
      <vt:variant>
        <vt:i4>5</vt:i4>
      </vt:variant>
      <vt:variant>
        <vt:lpwstr/>
      </vt:variant>
      <vt:variant>
        <vt:lpwstr>_Toc404075710</vt:lpwstr>
      </vt:variant>
      <vt:variant>
        <vt:i4>1179696</vt:i4>
      </vt:variant>
      <vt:variant>
        <vt:i4>142</vt:i4>
      </vt:variant>
      <vt:variant>
        <vt:i4>0</vt:i4>
      </vt:variant>
      <vt:variant>
        <vt:i4>5</vt:i4>
      </vt:variant>
      <vt:variant>
        <vt:lpwstr/>
      </vt:variant>
      <vt:variant>
        <vt:lpwstr>_Toc404075709</vt:lpwstr>
      </vt:variant>
      <vt:variant>
        <vt:i4>1179696</vt:i4>
      </vt:variant>
      <vt:variant>
        <vt:i4>136</vt:i4>
      </vt:variant>
      <vt:variant>
        <vt:i4>0</vt:i4>
      </vt:variant>
      <vt:variant>
        <vt:i4>5</vt:i4>
      </vt:variant>
      <vt:variant>
        <vt:lpwstr/>
      </vt:variant>
      <vt:variant>
        <vt:lpwstr>_Toc404075708</vt:lpwstr>
      </vt:variant>
      <vt:variant>
        <vt:i4>1179696</vt:i4>
      </vt:variant>
      <vt:variant>
        <vt:i4>130</vt:i4>
      </vt:variant>
      <vt:variant>
        <vt:i4>0</vt:i4>
      </vt:variant>
      <vt:variant>
        <vt:i4>5</vt:i4>
      </vt:variant>
      <vt:variant>
        <vt:lpwstr/>
      </vt:variant>
      <vt:variant>
        <vt:lpwstr>_Toc404075707</vt:lpwstr>
      </vt:variant>
      <vt:variant>
        <vt:i4>1179696</vt:i4>
      </vt:variant>
      <vt:variant>
        <vt:i4>124</vt:i4>
      </vt:variant>
      <vt:variant>
        <vt:i4>0</vt:i4>
      </vt:variant>
      <vt:variant>
        <vt:i4>5</vt:i4>
      </vt:variant>
      <vt:variant>
        <vt:lpwstr/>
      </vt:variant>
      <vt:variant>
        <vt:lpwstr>_Toc404075706</vt:lpwstr>
      </vt:variant>
      <vt:variant>
        <vt:i4>1179696</vt:i4>
      </vt:variant>
      <vt:variant>
        <vt:i4>118</vt:i4>
      </vt:variant>
      <vt:variant>
        <vt:i4>0</vt:i4>
      </vt:variant>
      <vt:variant>
        <vt:i4>5</vt:i4>
      </vt:variant>
      <vt:variant>
        <vt:lpwstr/>
      </vt:variant>
      <vt:variant>
        <vt:lpwstr>_Toc404075705</vt:lpwstr>
      </vt:variant>
      <vt:variant>
        <vt:i4>1179696</vt:i4>
      </vt:variant>
      <vt:variant>
        <vt:i4>112</vt:i4>
      </vt:variant>
      <vt:variant>
        <vt:i4>0</vt:i4>
      </vt:variant>
      <vt:variant>
        <vt:i4>5</vt:i4>
      </vt:variant>
      <vt:variant>
        <vt:lpwstr/>
      </vt:variant>
      <vt:variant>
        <vt:lpwstr>_Toc404075704</vt:lpwstr>
      </vt:variant>
      <vt:variant>
        <vt:i4>1179696</vt:i4>
      </vt:variant>
      <vt:variant>
        <vt:i4>106</vt:i4>
      </vt:variant>
      <vt:variant>
        <vt:i4>0</vt:i4>
      </vt:variant>
      <vt:variant>
        <vt:i4>5</vt:i4>
      </vt:variant>
      <vt:variant>
        <vt:lpwstr/>
      </vt:variant>
      <vt:variant>
        <vt:lpwstr>_Toc404075703</vt:lpwstr>
      </vt:variant>
      <vt:variant>
        <vt:i4>1179696</vt:i4>
      </vt:variant>
      <vt:variant>
        <vt:i4>100</vt:i4>
      </vt:variant>
      <vt:variant>
        <vt:i4>0</vt:i4>
      </vt:variant>
      <vt:variant>
        <vt:i4>5</vt:i4>
      </vt:variant>
      <vt:variant>
        <vt:lpwstr/>
      </vt:variant>
      <vt:variant>
        <vt:lpwstr>_Toc404075702</vt:lpwstr>
      </vt:variant>
      <vt:variant>
        <vt:i4>1179696</vt:i4>
      </vt:variant>
      <vt:variant>
        <vt:i4>94</vt:i4>
      </vt:variant>
      <vt:variant>
        <vt:i4>0</vt:i4>
      </vt:variant>
      <vt:variant>
        <vt:i4>5</vt:i4>
      </vt:variant>
      <vt:variant>
        <vt:lpwstr/>
      </vt:variant>
      <vt:variant>
        <vt:lpwstr>_Toc404075701</vt:lpwstr>
      </vt:variant>
      <vt:variant>
        <vt:i4>1179696</vt:i4>
      </vt:variant>
      <vt:variant>
        <vt:i4>88</vt:i4>
      </vt:variant>
      <vt:variant>
        <vt:i4>0</vt:i4>
      </vt:variant>
      <vt:variant>
        <vt:i4>5</vt:i4>
      </vt:variant>
      <vt:variant>
        <vt:lpwstr/>
      </vt:variant>
      <vt:variant>
        <vt:lpwstr>_Toc404075700</vt:lpwstr>
      </vt:variant>
      <vt:variant>
        <vt:i4>1769521</vt:i4>
      </vt:variant>
      <vt:variant>
        <vt:i4>82</vt:i4>
      </vt:variant>
      <vt:variant>
        <vt:i4>0</vt:i4>
      </vt:variant>
      <vt:variant>
        <vt:i4>5</vt:i4>
      </vt:variant>
      <vt:variant>
        <vt:lpwstr/>
      </vt:variant>
      <vt:variant>
        <vt:lpwstr>_Toc404075699</vt:lpwstr>
      </vt:variant>
      <vt:variant>
        <vt:i4>1769521</vt:i4>
      </vt:variant>
      <vt:variant>
        <vt:i4>76</vt:i4>
      </vt:variant>
      <vt:variant>
        <vt:i4>0</vt:i4>
      </vt:variant>
      <vt:variant>
        <vt:i4>5</vt:i4>
      </vt:variant>
      <vt:variant>
        <vt:lpwstr/>
      </vt:variant>
      <vt:variant>
        <vt:lpwstr>_Toc404075698</vt:lpwstr>
      </vt:variant>
      <vt:variant>
        <vt:i4>1769521</vt:i4>
      </vt:variant>
      <vt:variant>
        <vt:i4>70</vt:i4>
      </vt:variant>
      <vt:variant>
        <vt:i4>0</vt:i4>
      </vt:variant>
      <vt:variant>
        <vt:i4>5</vt:i4>
      </vt:variant>
      <vt:variant>
        <vt:lpwstr/>
      </vt:variant>
      <vt:variant>
        <vt:lpwstr>_Toc404075697</vt:lpwstr>
      </vt:variant>
      <vt:variant>
        <vt:i4>1769521</vt:i4>
      </vt:variant>
      <vt:variant>
        <vt:i4>64</vt:i4>
      </vt:variant>
      <vt:variant>
        <vt:i4>0</vt:i4>
      </vt:variant>
      <vt:variant>
        <vt:i4>5</vt:i4>
      </vt:variant>
      <vt:variant>
        <vt:lpwstr/>
      </vt:variant>
      <vt:variant>
        <vt:lpwstr>_Toc404075696</vt:lpwstr>
      </vt:variant>
      <vt:variant>
        <vt:i4>1769521</vt:i4>
      </vt:variant>
      <vt:variant>
        <vt:i4>58</vt:i4>
      </vt:variant>
      <vt:variant>
        <vt:i4>0</vt:i4>
      </vt:variant>
      <vt:variant>
        <vt:i4>5</vt:i4>
      </vt:variant>
      <vt:variant>
        <vt:lpwstr/>
      </vt:variant>
      <vt:variant>
        <vt:lpwstr>_Toc404075695</vt:lpwstr>
      </vt:variant>
      <vt:variant>
        <vt:i4>1769521</vt:i4>
      </vt:variant>
      <vt:variant>
        <vt:i4>52</vt:i4>
      </vt:variant>
      <vt:variant>
        <vt:i4>0</vt:i4>
      </vt:variant>
      <vt:variant>
        <vt:i4>5</vt:i4>
      </vt:variant>
      <vt:variant>
        <vt:lpwstr/>
      </vt:variant>
      <vt:variant>
        <vt:lpwstr>_Toc404075694</vt:lpwstr>
      </vt:variant>
      <vt:variant>
        <vt:i4>1769521</vt:i4>
      </vt:variant>
      <vt:variant>
        <vt:i4>46</vt:i4>
      </vt:variant>
      <vt:variant>
        <vt:i4>0</vt:i4>
      </vt:variant>
      <vt:variant>
        <vt:i4>5</vt:i4>
      </vt:variant>
      <vt:variant>
        <vt:lpwstr/>
      </vt:variant>
      <vt:variant>
        <vt:lpwstr>_Toc404075693</vt:lpwstr>
      </vt:variant>
      <vt:variant>
        <vt:i4>1769521</vt:i4>
      </vt:variant>
      <vt:variant>
        <vt:i4>40</vt:i4>
      </vt:variant>
      <vt:variant>
        <vt:i4>0</vt:i4>
      </vt:variant>
      <vt:variant>
        <vt:i4>5</vt:i4>
      </vt:variant>
      <vt:variant>
        <vt:lpwstr/>
      </vt:variant>
      <vt:variant>
        <vt:lpwstr>_Toc404075692</vt:lpwstr>
      </vt:variant>
      <vt:variant>
        <vt:i4>1769521</vt:i4>
      </vt:variant>
      <vt:variant>
        <vt:i4>34</vt:i4>
      </vt:variant>
      <vt:variant>
        <vt:i4>0</vt:i4>
      </vt:variant>
      <vt:variant>
        <vt:i4>5</vt:i4>
      </vt:variant>
      <vt:variant>
        <vt:lpwstr/>
      </vt:variant>
      <vt:variant>
        <vt:lpwstr>_Toc404075691</vt:lpwstr>
      </vt:variant>
      <vt:variant>
        <vt:i4>1769521</vt:i4>
      </vt:variant>
      <vt:variant>
        <vt:i4>28</vt:i4>
      </vt:variant>
      <vt:variant>
        <vt:i4>0</vt:i4>
      </vt:variant>
      <vt:variant>
        <vt:i4>5</vt:i4>
      </vt:variant>
      <vt:variant>
        <vt:lpwstr/>
      </vt:variant>
      <vt:variant>
        <vt:lpwstr>_Toc404075690</vt:lpwstr>
      </vt:variant>
      <vt:variant>
        <vt:i4>1703985</vt:i4>
      </vt:variant>
      <vt:variant>
        <vt:i4>22</vt:i4>
      </vt:variant>
      <vt:variant>
        <vt:i4>0</vt:i4>
      </vt:variant>
      <vt:variant>
        <vt:i4>5</vt:i4>
      </vt:variant>
      <vt:variant>
        <vt:lpwstr/>
      </vt:variant>
      <vt:variant>
        <vt:lpwstr>_Toc404075689</vt:lpwstr>
      </vt:variant>
      <vt:variant>
        <vt:i4>1703985</vt:i4>
      </vt:variant>
      <vt:variant>
        <vt:i4>16</vt:i4>
      </vt:variant>
      <vt:variant>
        <vt:i4>0</vt:i4>
      </vt:variant>
      <vt:variant>
        <vt:i4>5</vt:i4>
      </vt:variant>
      <vt:variant>
        <vt:lpwstr/>
      </vt:variant>
      <vt:variant>
        <vt:lpwstr>_Toc404075688</vt:lpwstr>
      </vt:variant>
      <vt:variant>
        <vt:i4>1703985</vt:i4>
      </vt:variant>
      <vt:variant>
        <vt:i4>10</vt:i4>
      </vt:variant>
      <vt:variant>
        <vt:i4>0</vt:i4>
      </vt:variant>
      <vt:variant>
        <vt:i4>5</vt:i4>
      </vt:variant>
      <vt:variant>
        <vt:lpwstr/>
      </vt:variant>
      <vt:variant>
        <vt:lpwstr>_Toc404075687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Christopher Smartt (staff)</cp:lastModifiedBy>
  <cp:revision>51</cp:revision>
  <cp:lastPrinted>2024-02-06T12:21:00Z</cp:lastPrinted>
  <dcterms:created xsi:type="dcterms:W3CDTF">2019-10-09T09:33:00Z</dcterms:created>
  <dcterms:modified xsi:type="dcterms:W3CDTF">2024-02-06T12:21:00Z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